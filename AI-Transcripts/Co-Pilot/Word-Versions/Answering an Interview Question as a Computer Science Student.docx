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C2BFC" w14:textId="77777777" w:rsidR="002C43ED" w:rsidRDefault="00977981">
      <w:pPr>
        <w:pStyle w:val="Heading2"/>
      </w:pPr>
      <w:proofErr w:type="gramStart"/>
      <w:r>
        <w:t>You</w:t>
      </w:r>
      <w:proofErr w:type="gramEnd"/>
    </w:p>
    <w:p w14:paraId="081035DF" w14:textId="3FA3A585" w:rsidR="002C43ED" w:rsidRPr="000116A0" w:rsidRDefault="000116A0">
      <w:pPr>
        <w:rPr>
          <w:lang w:val="en-GB"/>
        </w:rPr>
      </w:pPr>
      <w:r w:rsidRPr="000116A0">
        <w:rPr>
          <w:lang w:val="en-GB"/>
        </w:rPr>
        <w:t xml:space="preserve">How can </w:t>
      </w:r>
      <w:proofErr w:type="spellStart"/>
      <w:r w:rsidRPr="000116A0">
        <w:rPr>
          <w:lang w:val="en-GB"/>
        </w:rPr>
        <w:t>i</w:t>
      </w:r>
      <w:proofErr w:type="spellEnd"/>
      <w:r w:rsidRPr="000116A0">
        <w:rPr>
          <w:lang w:val="en-GB"/>
        </w:rPr>
        <w:t xml:space="preserve"> answer this interview question, given that I'm a </w:t>
      </w:r>
      <w:proofErr w:type="gramStart"/>
      <w:r w:rsidRPr="000116A0">
        <w:rPr>
          <w:lang w:val="en-GB"/>
        </w:rPr>
        <w:t>second year</w:t>
      </w:r>
      <w:proofErr w:type="gramEnd"/>
      <w:r w:rsidRPr="000116A0">
        <w:rPr>
          <w:lang w:val="en-GB"/>
        </w:rPr>
        <w:t xml:space="preserve"> computer science student who </w:t>
      </w:r>
      <w:proofErr w:type="spellStart"/>
      <w:r w:rsidRPr="000116A0">
        <w:rPr>
          <w:lang w:val="en-GB"/>
        </w:rPr>
        <w:t>acheieved</w:t>
      </w:r>
      <w:proofErr w:type="spellEnd"/>
      <w:r w:rsidRPr="000116A0">
        <w:rPr>
          <w:lang w:val="en-GB"/>
        </w:rPr>
        <w:t xml:space="preserve"> 88% average across all modules in first year? [Uploaded Image Expired]</w:t>
      </w:r>
    </w:p>
    <w:p w14:paraId="70EF5EE3" w14:textId="77777777" w:rsidR="002C43ED" w:rsidRDefault="00977981">
      <w:pPr>
        <w:pStyle w:val="Heading2"/>
      </w:pPr>
      <w:r>
        <w:t>Copilot</w:t>
      </w:r>
    </w:p>
    <w:p w14:paraId="700761C8" w14:textId="77777777" w:rsidR="002C3749" w:rsidRPr="002C3749" w:rsidRDefault="002C3749" w:rsidP="002C3749">
      <w:pPr>
        <w:rPr>
          <w:lang w:val="en-GB"/>
        </w:rPr>
      </w:pPr>
      <w:r w:rsidRPr="002C3749">
        <w:rPr>
          <w:lang w:val="en-GB"/>
        </w:rPr>
        <w:t>Your impressive academic performance and background in computer science can really shine through in your response. Here's a polished example of how you might answer this:</w:t>
      </w:r>
    </w:p>
    <w:p w14:paraId="663F1FC1" w14:textId="77777777" w:rsidR="002C3749" w:rsidRPr="002C3749" w:rsidRDefault="002C3749" w:rsidP="002C3749">
      <w:pPr>
        <w:rPr>
          <w:lang w:val="en-GB"/>
        </w:rPr>
      </w:pPr>
      <w:r w:rsidRPr="002C3749">
        <w:rPr>
          <w:lang w:val="en-GB"/>
        </w:rPr>
        <w:pict w14:anchorId="26861178">
          <v:rect id="_x0000_i1037" style="width:0;height:1.5pt" o:hralign="center" o:hrstd="t" o:hr="t" fillcolor="#a0a0a0" stroked="f"/>
        </w:pict>
      </w:r>
    </w:p>
    <w:p w14:paraId="1EB21F22" w14:textId="77777777" w:rsidR="002C3749" w:rsidRPr="002C3749" w:rsidRDefault="002C3749" w:rsidP="002C3749">
      <w:pPr>
        <w:rPr>
          <w:lang w:val="en-GB"/>
        </w:rPr>
      </w:pPr>
      <w:r w:rsidRPr="002C3749">
        <w:rPr>
          <w:lang w:val="en-GB"/>
        </w:rPr>
        <w:t>"I believe the Unilever Placement Programme aligns perfectly with my long-term career goals as a computer science student. The variety of work within the selected function will allow me to apply and expand my technical skills in real-world projects, which is crucial for my career development. Specifically, I am excited about the opportunity to work on innovative projects that require problem-solving and collaboration, as these are key areas I excelled in during my studies.</w:t>
      </w:r>
    </w:p>
    <w:p w14:paraId="32612408" w14:textId="77777777" w:rsidR="002C3749" w:rsidRPr="002C3749" w:rsidRDefault="002C3749" w:rsidP="002C3749">
      <w:pPr>
        <w:rPr>
          <w:lang w:val="en-GB"/>
        </w:rPr>
      </w:pPr>
      <w:r w:rsidRPr="002C3749">
        <w:rPr>
          <w:lang w:val="en-GB"/>
        </w:rPr>
        <w:t>The skills and experiences I expect to gain from the Programme include advanced technical skills, project management, and teamwork. These will be invaluable as I aim to become a proficient software developer or IT specialist. Additionally, the exposure to different aspects of the business will provide me with a holistic understanding of how technology drives business success.</w:t>
      </w:r>
    </w:p>
    <w:p w14:paraId="53B02816" w14:textId="77777777" w:rsidR="002C3749" w:rsidRPr="002C3749" w:rsidRDefault="002C3749" w:rsidP="002C3749">
      <w:pPr>
        <w:rPr>
          <w:lang w:val="en-GB"/>
        </w:rPr>
      </w:pPr>
      <w:r w:rsidRPr="002C3749">
        <w:rPr>
          <w:lang w:val="en-GB"/>
        </w:rPr>
        <w:t>I am particularly interested in activities that involve software development, data analysis, and cybersecurity. These areas not only align with my academic background but also my personal interests and career aspirations. Being involved in these activities will allow me to contribute effectively to the team while continuing to grow professionally."</w:t>
      </w:r>
    </w:p>
    <w:p w14:paraId="27FEC463" w14:textId="77777777" w:rsidR="002C3749" w:rsidRPr="002C3749" w:rsidRDefault="002C3749" w:rsidP="002C3749">
      <w:pPr>
        <w:rPr>
          <w:lang w:val="en-GB"/>
        </w:rPr>
      </w:pPr>
      <w:r w:rsidRPr="002C3749">
        <w:rPr>
          <w:lang w:val="en-GB"/>
        </w:rPr>
        <w:pict w14:anchorId="0058F6F9">
          <v:rect id="_x0000_i1038" style="width:0;height:1.5pt" o:hralign="center" o:hrstd="t" o:hr="t" fillcolor="#a0a0a0" stroked="f"/>
        </w:pict>
      </w:r>
    </w:p>
    <w:p w14:paraId="4197F4BE" w14:textId="536EE702" w:rsidR="002C43ED" w:rsidRDefault="002C3749" w:rsidP="002C3749">
      <w:r w:rsidRPr="002C3749">
        <w:rPr>
          <w:lang w:val="en-GB"/>
        </w:rPr>
        <w:t xml:space="preserve">Feel free to tweak it to better match your own voice and personal experiences! </w:t>
      </w:r>
      <w:r w:rsidRPr="002C3749">
        <w:rPr>
          <w:rFonts w:ascii="Segoe UI Emoji" w:hAnsi="Segoe UI Emoji" w:cs="Segoe UI Emoji"/>
          <w:lang w:val="en-GB"/>
        </w:rPr>
        <w:t>😊</w:t>
      </w:r>
    </w:p>
    <w:p w14:paraId="7D9506BE" w14:textId="77777777" w:rsidR="002C43ED" w:rsidRDefault="00977981">
      <w:pPr>
        <w:pStyle w:val="Heading2"/>
      </w:pPr>
      <w:proofErr w:type="gramStart"/>
      <w:r>
        <w:t>You</w:t>
      </w:r>
      <w:proofErr w:type="gramEnd"/>
    </w:p>
    <w:p w14:paraId="5930B28A" w14:textId="0D158029" w:rsidR="002C43ED" w:rsidRPr="005C4F4A" w:rsidRDefault="005C4F4A">
      <w:pPr>
        <w:rPr>
          <w:lang w:val="en-GB"/>
        </w:rPr>
      </w:pPr>
      <w:r w:rsidRPr="005C4F4A">
        <w:rPr>
          <w:lang w:val="en-GB"/>
        </w:rPr>
        <w:t>How about this question? [Uploaded Image Expired]</w:t>
      </w:r>
    </w:p>
    <w:p w14:paraId="3C3E3A5D" w14:textId="77777777" w:rsidR="002C43ED" w:rsidRDefault="00977981">
      <w:pPr>
        <w:pStyle w:val="Heading2"/>
      </w:pPr>
      <w:r>
        <w:t>Copilot</w:t>
      </w:r>
    </w:p>
    <w:p w14:paraId="38D67237" w14:textId="77777777" w:rsidR="00176529" w:rsidRPr="00176529" w:rsidRDefault="00176529" w:rsidP="00176529">
      <w:pPr>
        <w:rPr>
          <w:lang w:val="en-GB"/>
        </w:rPr>
      </w:pPr>
      <w:r w:rsidRPr="00176529">
        <w:rPr>
          <w:lang w:val="en-GB"/>
        </w:rPr>
        <w:t>Got it. Here's an approach you can take for that question:</w:t>
      </w:r>
    </w:p>
    <w:p w14:paraId="15E87E00" w14:textId="77777777" w:rsidR="00176529" w:rsidRPr="00176529" w:rsidRDefault="00176529" w:rsidP="00176529">
      <w:pPr>
        <w:rPr>
          <w:lang w:val="en-GB"/>
        </w:rPr>
      </w:pPr>
      <w:r w:rsidRPr="00176529">
        <w:rPr>
          <w:lang w:val="en-GB"/>
        </w:rPr>
        <w:pict w14:anchorId="5F991227">
          <v:rect id="_x0000_i1053" style="width:0;height:1.5pt" o:hralign="center" o:hrstd="t" o:hr="t" fillcolor="#a0a0a0" stroked="f"/>
        </w:pict>
      </w:r>
    </w:p>
    <w:p w14:paraId="13368D8F" w14:textId="77777777" w:rsidR="00176529" w:rsidRPr="00176529" w:rsidRDefault="00176529" w:rsidP="00176529">
      <w:pPr>
        <w:pStyle w:val="Heading3"/>
        <w:rPr>
          <w:sz w:val="22"/>
          <w:szCs w:val="22"/>
          <w:lang w:val="en-GB"/>
        </w:rPr>
      </w:pPr>
      <w:r w:rsidRPr="00176529">
        <w:rPr>
          <w:sz w:val="22"/>
          <w:szCs w:val="22"/>
          <w:lang w:val="en-GB"/>
        </w:rPr>
        <w:lastRenderedPageBreak/>
        <w:t>Supporting Your Manager with a Presentation on How Unilever Compares to Its Competitors</w:t>
      </w:r>
    </w:p>
    <w:p w14:paraId="2EE16C56" w14:textId="77777777" w:rsidR="00176529" w:rsidRPr="00176529" w:rsidRDefault="00176529" w:rsidP="00176529">
      <w:pPr>
        <w:spacing w:after="0"/>
        <w:rPr>
          <w:lang w:val="en-GB"/>
        </w:rPr>
      </w:pPr>
      <w:r w:rsidRPr="00176529">
        <w:rPr>
          <w:lang w:val="en-GB"/>
        </w:rPr>
        <w:t>When preparing content for a presentation on Unilever's position relative to its competitors, several key points are critical to highlight:</w:t>
      </w:r>
    </w:p>
    <w:p w14:paraId="1905DA5D" w14:textId="77777777" w:rsidR="00176529" w:rsidRPr="00176529" w:rsidRDefault="00176529" w:rsidP="00F16145">
      <w:pPr>
        <w:pStyle w:val="Heading3"/>
        <w:spacing w:before="0"/>
        <w:rPr>
          <w:lang w:val="en-GB"/>
        </w:rPr>
      </w:pPr>
      <w:r w:rsidRPr="00176529">
        <w:rPr>
          <w:lang w:val="en-GB"/>
        </w:rPr>
        <w:t>Competitors' Strategies</w:t>
      </w:r>
    </w:p>
    <w:p w14:paraId="1096E154" w14:textId="77777777" w:rsidR="00176529" w:rsidRPr="00176529" w:rsidRDefault="00176529" w:rsidP="00176529">
      <w:pPr>
        <w:numPr>
          <w:ilvl w:val="0"/>
          <w:numId w:val="4"/>
        </w:numPr>
        <w:spacing w:after="0"/>
        <w:rPr>
          <w:lang w:val="en-GB"/>
        </w:rPr>
      </w:pPr>
      <w:r w:rsidRPr="00176529">
        <w:rPr>
          <w:b/>
          <w:bCs/>
          <w:lang w:val="en-GB"/>
        </w:rPr>
        <w:t>Market Leaders:</w:t>
      </w:r>
      <w:r w:rsidRPr="00176529">
        <w:rPr>
          <w:lang w:val="en-GB"/>
        </w:rPr>
        <w:t xml:space="preserve"> Focus on major competitors like Procter &amp; Gamble, Nestlé, and Johnson &amp; Johnson. </w:t>
      </w:r>
      <w:proofErr w:type="spellStart"/>
      <w:r w:rsidRPr="00176529">
        <w:rPr>
          <w:lang w:val="en-GB"/>
        </w:rPr>
        <w:t>Analyze</w:t>
      </w:r>
      <w:proofErr w:type="spellEnd"/>
      <w:r w:rsidRPr="00176529">
        <w:rPr>
          <w:lang w:val="en-GB"/>
        </w:rPr>
        <w:t xml:space="preserve"> their business strategies, market segmentation, and product innovation approaches.</w:t>
      </w:r>
    </w:p>
    <w:p w14:paraId="074F0832" w14:textId="77777777" w:rsidR="00176529" w:rsidRPr="00176529" w:rsidRDefault="00176529" w:rsidP="00176529">
      <w:pPr>
        <w:numPr>
          <w:ilvl w:val="0"/>
          <w:numId w:val="4"/>
        </w:numPr>
        <w:spacing w:after="0"/>
        <w:rPr>
          <w:lang w:val="en-GB"/>
        </w:rPr>
      </w:pPr>
      <w:r w:rsidRPr="00176529">
        <w:rPr>
          <w:b/>
          <w:bCs/>
          <w:lang w:val="en-GB"/>
        </w:rPr>
        <w:t>Sustainability Initiatives:</w:t>
      </w:r>
      <w:r w:rsidRPr="00176529">
        <w:rPr>
          <w:lang w:val="en-GB"/>
        </w:rPr>
        <w:t xml:space="preserve"> Compare their sustainability efforts to Unilever’s own initiatives, such as the Unilever Sustainable Living Plan.</w:t>
      </w:r>
    </w:p>
    <w:p w14:paraId="7DFA0DDF" w14:textId="77777777" w:rsidR="00176529" w:rsidRPr="00176529" w:rsidRDefault="00176529" w:rsidP="00176529">
      <w:pPr>
        <w:numPr>
          <w:ilvl w:val="0"/>
          <w:numId w:val="4"/>
        </w:numPr>
        <w:spacing w:after="0"/>
        <w:rPr>
          <w:lang w:val="en-GB"/>
        </w:rPr>
      </w:pPr>
      <w:r w:rsidRPr="00176529">
        <w:rPr>
          <w:b/>
          <w:bCs/>
          <w:lang w:val="en-GB"/>
        </w:rPr>
        <w:t>Digital Transformation:</w:t>
      </w:r>
      <w:r w:rsidRPr="00176529">
        <w:rPr>
          <w:lang w:val="en-GB"/>
        </w:rPr>
        <w:t xml:space="preserve"> Evaluate how these competitors are leveraging technology for business growth and customer engagement.</w:t>
      </w:r>
    </w:p>
    <w:p w14:paraId="7CF32E8D" w14:textId="77777777" w:rsidR="00176529" w:rsidRPr="00176529" w:rsidRDefault="00176529" w:rsidP="00F16145">
      <w:pPr>
        <w:pStyle w:val="Heading3"/>
        <w:spacing w:before="0"/>
        <w:rPr>
          <w:lang w:val="en-GB"/>
        </w:rPr>
      </w:pPr>
      <w:r w:rsidRPr="00176529">
        <w:rPr>
          <w:lang w:val="en-GB"/>
        </w:rPr>
        <w:t>Unilever's Strengths</w:t>
      </w:r>
    </w:p>
    <w:p w14:paraId="184DD1E2" w14:textId="77777777" w:rsidR="00176529" w:rsidRPr="00176529" w:rsidRDefault="00176529" w:rsidP="00176529">
      <w:pPr>
        <w:numPr>
          <w:ilvl w:val="0"/>
          <w:numId w:val="5"/>
        </w:numPr>
        <w:spacing w:after="0"/>
        <w:rPr>
          <w:lang w:val="en-GB"/>
        </w:rPr>
      </w:pPr>
      <w:r w:rsidRPr="00176529">
        <w:rPr>
          <w:b/>
          <w:bCs/>
          <w:lang w:val="en-GB"/>
        </w:rPr>
        <w:t>Strong Brand Portfolio:</w:t>
      </w:r>
      <w:r w:rsidRPr="00176529">
        <w:rPr>
          <w:lang w:val="en-GB"/>
        </w:rPr>
        <w:t xml:space="preserve"> Unilever's diverse range of well-established brands like Dove, Knorr, and Lipton gives it a competitive edge.</w:t>
      </w:r>
    </w:p>
    <w:p w14:paraId="7C798BE9" w14:textId="77777777" w:rsidR="00176529" w:rsidRPr="00176529" w:rsidRDefault="00176529" w:rsidP="00176529">
      <w:pPr>
        <w:numPr>
          <w:ilvl w:val="0"/>
          <w:numId w:val="5"/>
        </w:numPr>
        <w:spacing w:after="0"/>
        <w:rPr>
          <w:lang w:val="en-GB"/>
        </w:rPr>
      </w:pPr>
      <w:r w:rsidRPr="00176529">
        <w:rPr>
          <w:b/>
          <w:bCs/>
          <w:lang w:val="en-GB"/>
        </w:rPr>
        <w:t>Sustainability Leadership:</w:t>
      </w:r>
      <w:r w:rsidRPr="00176529">
        <w:rPr>
          <w:lang w:val="en-GB"/>
        </w:rPr>
        <w:t xml:space="preserve"> Unilever’s commitment to sustainability is a significant strength, positioning it as a leader in corporate responsibility.</w:t>
      </w:r>
    </w:p>
    <w:p w14:paraId="5DF96E6A" w14:textId="77777777" w:rsidR="00176529" w:rsidRPr="00176529" w:rsidRDefault="00176529" w:rsidP="00176529">
      <w:pPr>
        <w:numPr>
          <w:ilvl w:val="0"/>
          <w:numId w:val="5"/>
        </w:numPr>
        <w:spacing w:after="0"/>
        <w:rPr>
          <w:lang w:val="en-GB"/>
        </w:rPr>
      </w:pPr>
      <w:r w:rsidRPr="00176529">
        <w:rPr>
          <w:b/>
          <w:bCs/>
          <w:lang w:val="en-GB"/>
        </w:rPr>
        <w:t>Global Reach and Market Penetration:</w:t>
      </w:r>
      <w:r w:rsidRPr="00176529">
        <w:rPr>
          <w:lang w:val="en-GB"/>
        </w:rPr>
        <w:t xml:space="preserve"> Unilever's extensive global presence and deep market penetration allow it to leverage economies of scale and local market expertise.</w:t>
      </w:r>
    </w:p>
    <w:p w14:paraId="450DD39D" w14:textId="77777777" w:rsidR="00176529" w:rsidRPr="00176529" w:rsidRDefault="00176529" w:rsidP="00F16145">
      <w:pPr>
        <w:pStyle w:val="Heading3"/>
        <w:spacing w:before="0"/>
        <w:rPr>
          <w:lang w:val="en-GB"/>
        </w:rPr>
      </w:pPr>
      <w:r w:rsidRPr="00176529">
        <w:rPr>
          <w:lang w:val="en-GB"/>
        </w:rPr>
        <w:t>Key Features of Unilever’s Brands</w:t>
      </w:r>
    </w:p>
    <w:p w14:paraId="3E7C1895" w14:textId="77777777" w:rsidR="00176529" w:rsidRPr="00176529" w:rsidRDefault="00176529" w:rsidP="00176529">
      <w:pPr>
        <w:numPr>
          <w:ilvl w:val="0"/>
          <w:numId w:val="6"/>
        </w:numPr>
        <w:spacing w:after="0"/>
        <w:rPr>
          <w:lang w:val="en-GB"/>
        </w:rPr>
      </w:pPr>
      <w:r w:rsidRPr="00176529">
        <w:rPr>
          <w:b/>
          <w:bCs/>
          <w:lang w:val="en-GB"/>
        </w:rPr>
        <w:t>Brand Purpose:</w:t>
      </w:r>
      <w:r w:rsidRPr="00176529">
        <w:rPr>
          <w:lang w:val="en-GB"/>
        </w:rPr>
        <w:t xml:space="preserve"> Emphasize how each brand aligns with Unilever’s mission to improve the health and well-being of consumers.</w:t>
      </w:r>
    </w:p>
    <w:p w14:paraId="39C7F135" w14:textId="77777777" w:rsidR="00176529" w:rsidRPr="00176529" w:rsidRDefault="00176529" w:rsidP="00176529">
      <w:pPr>
        <w:numPr>
          <w:ilvl w:val="0"/>
          <w:numId w:val="6"/>
        </w:numPr>
        <w:spacing w:after="0"/>
        <w:rPr>
          <w:lang w:val="en-GB"/>
        </w:rPr>
      </w:pPr>
      <w:r w:rsidRPr="00176529">
        <w:rPr>
          <w:b/>
          <w:bCs/>
          <w:lang w:val="en-GB"/>
        </w:rPr>
        <w:t>Innovation:</w:t>
      </w:r>
      <w:r w:rsidRPr="00176529">
        <w:rPr>
          <w:lang w:val="en-GB"/>
        </w:rPr>
        <w:t xml:space="preserve"> Highlight innovations in product development, packaging, and supply chain management that differentiate Unilever’s products.</w:t>
      </w:r>
    </w:p>
    <w:p w14:paraId="467D595E" w14:textId="77777777" w:rsidR="00176529" w:rsidRPr="00176529" w:rsidRDefault="00176529" w:rsidP="00176529">
      <w:pPr>
        <w:numPr>
          <w:ilvl w:val="0"/>
          <w:numId w:val="6"/>
        </w:numPr>
        <w:spacing w:after="0"/>
        <w:rPr>
          <w:lang w:val="en-GB"/>
        </w:rPr>
      </w:pPr>
      <w:r w:rsidRPr="00176529">
        <w:rPr>
          <w:b/>
          <w:bCs/>
          <w:lang w:val="en-GB"/>
        </w:rPr>
        <w:t>Consumer Trust and Loyalty:</w:t>
      </w:r>
      <w:r w:rsidRPr="00176529">
        <w:rPr>
          <w:lang w:val="en-GB"/>
        </w:rPr>
        <w:t xml:space="preserve"> Focus on the trust and loyalty that Unilever’s brands have built over the years through quality and reliability.</w:t>
      </w:r>
    </w:p>
    <w:p w14:paraId="51DA4031" w14:textId="77777777" w:rsidR="00176529" w:rsidRPr="00176529" w:rsidRDefault="00176529" w:rsidP="00176529">
      <w:pPr>
        <w:spacing w:after="0"/>
        <w:rPr>
          <w:lang w:val="en-GB"/>
        </w:rPr>
      </w:pPr>
      <w:r w:rsidRPr="00176529">
        <w:rPr>
          <w:lang w:val="en-GB"/>
        </w:rPr>
        <w:pict w14:anchorId="0E5A4A06">
          <v:rect id="_x0000_i1054" style="width:0;height:1.5pt" o:hralign="center" o:hrstd="t" o:hr="t" fillcolor="#a0a0a0" stroked="f"/>
        </w:pict>
      </w:r>
    </w:p>
    <w:p w14:paraId="3CDD77DC" w14:textId="77777777" w:rsidR="00176529" w:rsidRPr="00176529" w:rsidRDefault="00176529" w:rsidP="00176529">
      <w:pPr>
        <w:rPr>
          <w:lang w:val="en-GB"/>
        </w:rPr>
      </w:pPr>
      <w:r w:rsidRPr="00176529">
        <w:rPr>
          <w:lang w:val="en-GB"/>
        </w:rPr>
        <w:t xml:space="preserve">Does that approach seem like it fits what you were thinking? </w:t>
      </w:r>
      <w:r w:rsidRPr="00176529">
        <w:rPr>
          <w:rFonts w:ascii="Segoe UI Emoji" w:hAnsi="Segoe UI Emoji" w:cs="Segoe UI Emoji"/>
          <w:lang w:val="en-GB"/>
        </w:rPr>
        <w:t>😊</w:t>
      </w:r>
    </w:p>
    <w:p w14:paraId="05254A9E" w14:textId="77777777" w:rsidR="002C43ED" w:rsidRDefault="00977981">
      <w:pPr>
        <w:pStyle w:val="Heading2"/>
      </w:pPr>
      <w:proofErr w:type="gramStart"/>
      <w:r>
        <w:t>You</w:t>
      </w:r>
      <w:proofErr w:type="gramEnd"/>
    </w:p>
    <w:p w14:paraId="2AFD6D24" w14:textId="77777777" w:rsidR="00B43FE5" w:rsidRPr="00B43FE5" w:rsidRDefault="00B43FE5" w:rsidP="00B43FE5">
      <w:pPr>
        <w:rPr>
          <w:lang w:val="en-GB"/>
        </w:rPr>
      </w:pPr>
      <w:r w:rsidRPr="00B43FE5">
        <w:rPr>
          <w:lang w:val="en-GB"/>
        </w:rPr>
        <w:t>Can you go into more detail for each part and give me some examples?</w:t>
      </w:r>
    </w:p>
    <w:p w14:paraId="272C4A6D" w14:textId="77777777" w:rsidR="002C43ED" w:rsidRDefault="00977981">
      <w:pPr>
        <w:pStyle w:val="Heading2"/>
      </w:pPr>
      <w:r>
        <w:t>Copilot</w:t>
      </w:r>
    </w:p>
    <w:p w14:paraId="2751E14B" w14:textId="77777777" w:rsidR="006F2D1C" w:rsidRPr="006F2D1C" w:rsidRDefault="006F2D1C" w:rsidP="006F2D1C">
      <w:pPr>
        <w:rPr>
          <w:lang w:val="en-GB"/>
        </w:rPr>
      </w:pPr>
      <w:r w:rsidRPr="006F2D1C">
        <w:rPr>
          <w:lang w:val="en-GB"/>
        </w:rPr>
        <w:t>Sure thing! Let's dive deeper into each part of the presentation:</w:t>
      </w:r>
    </w:p>
    <w:p w14:paraId="0B3CD4FD" w14:textId="77777777" w:rsidR="006F2D1C" w:rsidRPr="006F2D1C" w:rsidRDefault="006F2D1C" w:rsidP="006F2D1C">
      <w:pPr>
        <w:rPr>
          <w:lang w:val="en-GB"/>
        </w:rPr>
      </w:pPr>
      <w:r w:rsidRPr="006F2D1C">
        <w:rPr>
          <w:lang w:val="en-GB"/>
        </w:rPr>
        <w:pict w14:anchorId="4833605F">
          <v:rect id="_x0000_i1082" style="width:0;height:1.5pt" o:hralign="center" o:hrstd="t" o:hr="t" fillcolor="#a0a0a0" stroked="f"/>
        </w:pict>
      </w:r>
    </w:p>
    <w:p w14:paraId="37C3A01D" w14:textId="77777777" w:rsidR="006F2D1C" w:rsidRDefault="006F2D1C" w:rsidP="000F1D73">
      <w:pPr>
        <w:pStyle w:val="Heading3"/>
        <w:rPr>
          <w:lang w:val="en-GB"/>
        </w:rPr>
      </w:pPr>
      <w:r w:rsidRPr="006F2D1C">
        <w:rPr>
          <w:lang w:val="en-GB"/>
        </w:rPr>
        <w:t>Competitors' Strategies</w:t>
      </w:r>
    </w:p>
    <w:p w14:paraId="5D32F38D" w14:textId="77777777" w:rsidR="000F1D73" w:rsidRPr="000F1D73" w:rsidRDefault="000F1D73" w:rsidP="000F1D73">
      <w:pPr>
        <w:rPr>
          <w:lang w:val="en-GB"/>
        </w:rPr>
      </w:pPr>
    </w:p>
    <w:p w14:paraId="66E246D5" w14:textId="77777777" w:rsidR="006F2D1C" w:rsidRPr="006F2D1C" w:rsidRDefault="006F2D1C" w:rsidP="000F1D73">
      <w:pPr>
        <w:spacing w:after="0"/>
        <w:rPr>
          <w:lang w:val="en-GB"/>
        </w:rPr>
      </w:pPr>
      <w:r w:rsidRPr="006F2D1C">
        <w:rPr>
          <w:b/>
          <w:bCs/>
          <w:lang w:val="en-GB"/>
        </w:rPr>
        <w:lastRenderedPageBreak/>
        <w:t>1. Market Leaders:</w:t>
      </w:r>
    </w:p>
    <w:p w14:paraId="11C45277" w14:textId="77777777" w:rsidR="006F2D1C" w:rsidRPr="006F2D1C" w:rsidRDefault="006F2D1C" w:rsidP="000F1D73">
      <w:pPr>
        <w:numPr>
          <w:ilvl w:val="0"/>
          <w:numId w:val="7"/>
        </w:numPr>
        <w:spacing w:after="0"/>
        <w:rPr>
          <w:lang w:val="en-GB"/>
        </w:rPr>
      </w:pPr>
      <w:r w:rsidRPr="006F2D1C">
        <w:rPr>
          <w:b/>
          <w:bCs/>
          <w:lang w:val="en-GB"/>
        </w:rPr>
        <w:t>Procter &amp; Gamble (P&amp;G):</w:t>
      </w:r>
      <w:r w:rsidRPr="006F2D1C">
        <w:rPr>
          <w:lang w:val="en-GB"/>
        </w:rPr>
        <w:t xml:space="preserve"> P&amp;G's focus has been on product innovation, maintaining a broad portfolio across health and wellness, and leveraging data analytics for consumer insights. For example, their Gillette brand uses sophisticated research to enhance product quality.</w:t>
      </w:r>
    </w:p>
    <w:p w14:paraId="339C6716" w14:textId="77777777" w:rsidR="006F2D1C" w:rsidRPr="006F2D1C" w:rsidRDefault="006F2D1C" w:rsidP="000F1D73">
      <w:pPr>
        <w:numPr>
          <w:ilvl w:val="0"/>
          <w:numId w:val="7"/>
        </w:numPr>
        <w:spacing w:after="0"/>
        <w:rPr>
          <w:lang w:val="en-GB"/>
        </w:rPr>
      </w:pPr>
      <w:r w:rsidRPr="006F2D1C">
        <w:rPr>
          <w:b/>
          <w:bCs/>
          <w:lang w:val="en-GB"/>
        </w:rPr>
        <w:t>Nestlé:</w:t>
      </w:r>
      <w:r w:rsidRPr="006F2D1C">
        <w:rPr>
          <w:lang w:val="en-GB"/>
        </w:rPr>
        <w:t xml:space="preserve"> Nestlé emphasizes health and nutrition, aligning its products with consumers' wellness trends. An example is their product range in plant-based foods, such as Garden Gourmet.</w:t>
      </w:r>
    </w:p>
    <w:p w14:paraId="122B9841" w14:textId="77777777" w:rsidR="006F2D1C" w:rsidRPr="006F2D1C" w:rsidRDefault="006F2D1C" w:rsidP="000F1D73">
      <w:pPr>
        <w:numPr>
          <w:ilvl w:val="0"/>
          <w:numId w:val="7"/>
        </w:numPr>
        <w:spacing w:after="0"/>
        <w:rPr>
          <w:lang w:val="en-GB"/>
        </w:rPr>
      </w:pPr>
      <w:r w:rsidRPr="006F2D1C">
        <w:rPr>
          <w:b/>
          <w:bCs/>
          <w:lang w:val="en-GB"/>
        </w:rPr>
        <w:t>Johnson &amp; Johnson:</w:t>
      </w:r>
      <w:r w:rsidRPr="006F2D1C">
        <w:rPr>
          <w:lang w:val="en-GB"/>
        </w:rPr>
        <w:t xml:space="preserve"> This company leverages its strong research and development capabilities to stay ahead, particularly in the healthcare sector. An example is their continuous innovation in baby care products.</w:t>
      </w:r>
    </w:p>
    <w:p w14:paraId="2D7CA040" w14:textId="77777777" w:rsidR="006F2D1C" w:rsidRPr="006F2D1C" w:rsidRDefault="006F2D1C" w:rsidP="000F1D73">
      <w:pPr>
        <w:spacing w:after="0"/>
        <w:rPr>
          <w:lang w:val="en-GB"/>
        </w:rPr>
      </w:pPr>
      <w:r w:rsidRPr="006F2D1C">
        <w:rPr>
          <w:b/>
          <w:bCs/>
          <w:lang w:val="en-GB"/>
        </w:rPr>
        <w:t>2. Sustainability Initiatives:</w:t>
      </w:r>
    </w:p>
    <w:p w14:paraId="211C784A" w14:textId="77777777" w:rsidR="006F2D1C" w:rsidRPr="006F2D1C" w:rsidRDefault="006F2D1C" w:rsidP="000F1D73">
      <w:pPr>
        <w:numPr>
          <w:ilvl w:val="0"/>
          <w:numId w:val="8"/>
        </w:numPr>
        <w:spacing w:after="0"/>
        <w:rPr>
          <w:lang w:val="en-GB"/>
        </w:rPr>
      </w:pPr>
      <w:r w:rsidRPr="006F2D1C">
        <w:rPr>
          <w:b/>
          <w:bCs/>
          <w:lang w:val="en-GB"/>
        </w:rPr>
        <w:t>P&amp;G:</w:t>
      </w:r>
      <w:r w:rsidRPr="006F2D1C">
        <w:rPr>
          <w:lang w:val="en-GB"/>
        </w:rPr>
        <w:t xml:space="preserve"> Their "Ambition 2030" plan focuses on reducing environmental footprints, such as aiming for 100% recyclable or reusable packaging. Compare this with Unilever’s own initiatives like reducing plastic use.</w:t>
      </w:r>
    </w:p>
    <w:p w14:paraId="5C3F7BD5" w14:textId="77777777" w:rsidR="006F2D1C" w:rsidRPr="006F2D1C" w:rsidRDefault="006F2D1C" w:rsidP="000F1D73">
      <w:pPr>
        <w:numPr>
          <w:ilvl w:val="0"/>
          <w:numId w:val="8"/>
        </w:numPr>
        <w:spacing w:after="0"/>
        <w:rPr>
          <w:lang w:val="en-GB"/>
        </w:rPr>
      </w:pPr>
      <w:r w:rsidRPr="006F2D1C">
        <w:rPr>
          <w:b/>
          <w:bCs/>
          <w:lang w:val="en-GB"/>
        </w:rPr>
        <w:t>Nestlé:</w:t>
      </w:r>
      <w:r w:rsidRPr="006F2D1C">
        <w:rPr>
          <w:lang w:val="en-GB"/>
        </w:rPr>
        <w:t xml:space="preserve"> Nestlé's "Sustainable Packaging Commitment" aims for 100% recyclable or reusable packaging by 2025. Unilever could highlight similar goals through the Unilever Sustainable Living Plan.</w:t>
      </w:r>
    </w:p>
    <w:p w14:paraId="0A7E8920" w14:textId="77777777" w:rsidR="006F2D1C" w:rsidRPr="006F2D1C" w:rsidRDefault="006F2D1C" w:rsidP="000F1D73">
      <w:pPr>
        <w:numPr>
          <w:ilvl w:val="0"/>
          <w:numId w:val="8"/>
        </w:numPr>
        <w:spacing w:after="0"/>
        <w:rPr>
          <w:lang w:val="en-GB"/>
        </w:rPr>
      </w:pPr>
      <w:r w:rsidRPr="006F2D1C">
        <w:rPr>
          <w:b/>
          <w:bCs/>
          <w:lang w:val="en-GB"/>
        </w:rPr>
        <w:t>Johnson &amp; Johnson:</w:t>
      </w:r>
      <w:r w:rsidRPr="006F2D1C">
        <w:rPr>
          <w:lang w:val="en-GB"/>
        </w:rPr>
        <w:t xml:space="preserve"> Their "Healthy Future 20130" plan emphasizes reducing carbon footprints and enhancing product sustainability.</w:t>
      </w:r>
    </w:p>
    <w:p w14:paraId="335F55EF" w14:textId="77777777" w:rsidR="006F2D1C" w:rsidRPr="006F2D1C" w:rsidRDefault="006F2D1C" w:rsidP="000F1D73">
      <w:pPr>
        <w:spacing w:after="0"/>
        <w:rPr>
          <w:lang w:val="en-GB"/>
        </w:rPr>
      </w:pPr>
      <w:r w:rsidRPr="006F2D1C">
        <w:rPr>
          <w:b/>
          <w:bCs/>
          <w:lang w:val="en-GB"/>
        </w:rPr>
        <w:t>3. Digital Transformation:</w:t>
      </w:r>
    </w:p>
    <w:p w14:paraId="6B708C56" w14:textId="77777777" w:rsidR="006F2D1C" w:rsidRPr="006F2D1C" w:rsidRDefault="006F2D1C" w:rsidP="000F1D73">
      <w:pPr>
        <w:numPr>
          <w:ilvl w:val="0"/>
          <w:numId w:val="9"/>
        </w:numPr>
        <w:spacing w:after="0"/>
        <w:rPr>
          <w:lang w:val="en-GB"/>
        </w:rPr>
      </w:pPr>
      <w:r w:rsidRPr="006F2D1C">
        <w:rPr>
          <w:b/>
          <w:bCs/>
          <w:lang w:val="en-GB"/>
        </w:rPr>
        <w:t>P&amp;G:</w:t>
      </w:r>
      <w:r w:rsidRPr="006F2D1C">
        <w:rPr>
          <w:lang w:val="en-GB"/>
        </w:rPr>
        <w:t xml:space="preserve"> P&amp;G leverages digital platforms for personalized consumer engagement and uses AI for product development. For example, their Olay Skin Advisor uses AI to provide personalized skincare advice.</w:t>
      </w:r>
    </w:p>
    <w:p w14:paraId="57C4A944" w14:textId="77777777" w:rsidR="006F2D1C" w:rsidRPr="006F2D1C" w:rsidRDefault="006F2D1C" w:rsidP="000F1D73">
      <w:pPr>
        <w:numPr>
          <w:ilvl w:val="0"/>
          <w:numId w:val="9"/>
        </w:numPr>
        <w:spacing w:after="0"/>
        <w:rPr>
          <w:lang w:val="en-GB"/>
        </w:rPr>
      </w:pPr>
      <w:r w:rsidRPr="006F2D1C">
        <w:rPr>
          <w:b/>
          <w:bCs/>
          <w:lang w:val="en-GB"/>
        </w:rPr>
        <w:t>Nestlé:</w:t>
      </w:r>
      <w:r w:rsidRPr="006F2D1C">
        <w:rPr>
          <w:lang w:val="en-GB"/>
        </w:rPr>
        <w:t xml:space="preserve"> Nestlé uses digital transformation to streamline supply chains and enhance customer experiences. They utilize e-commerce platforms effectively to reach a broader audience.</w:t>
      </w:r>
    </w:p>
    <w:p w14:paraId="2E9E7071" w14:textId="77777777" w:rsidR="006F2D1C" w:rsidRPr="006F2D1C" w:rsidRDefault="006F2D1C" w:rsidP="000F1D73">
      <w:pPr>
        <w:numPr>
          <w:ilvl w:val="0"/>
          <w:numId w:val="9"/>
        </w:numPr>
        <w:spacing w:after="0"/>
        <w:rPr>
          <w:lang w:val="en-GB"/>
        </w:rPr>
      </w:pPr>
      <w:r w:rsidRPr="006F2D1C">
        <w:rPr>
          <w:b/>
          <w:bCs/>
          <w:lang w:val="en-GB"/>
        </w:rPr>
        <w:t>Johnson &amp; Johnson:</w:t>
      </w:r>
      <w:r w:rsidRPr="006F2D1C">
        <w:rPr>
          <w:lang w:val="en-GB"/>
        </w:rPr>
        <w:t xml:space="preserve"> They harness digital tools for better healthcare outcomes and operational efficiencies. This includes using big data to track and improve health trends.</w:t>
      </w:r>
    </w:p>
    <w:p w14:paraId="0F4C779F" w14:textId="77777777" w:rsidR="006F2D1C" w:rsidRPr="006F2D1C" w:rsidRDefault="006F2D1C" w:rsidP="000F1D73">
      <w:pPr>
        <w:spacing w:after="0"/>
        <w:rPr>
          <w:lang w:val="en-GB"/>
        </w:rPr>
      </w:pPr>
      <w:r w:rsidRPr="006F2D1C">
        <w:rPr>
          <w:lang w:val="en-GB"/>
        </w:rPr>
        <w:pict w14:anchorId="7604F2AD">
          <v:rect id="_x0000_i1083" style="width:0;height:1.5pt" o:hralign="center" o:hrstd="t" o:hr="t" fillcolor="#a0a0a0" stroked="f"/>
        </w:pict>
      </w:r>
    </w:p>
    <w:p w14:paraId="0395B6B4" w14:textId="77777777" w:rsidR="006F2D1C" w:rsidRPr="006F2D1C" w:rsidRDefault="006F2D1C" w:rsidP="000F1D73">
      <w:pPr>
        <w:pStyle w:val="Heading3"/>
        <w:rPr>
          <w:lang w:val="en-GB"/>
        </w:rPr>
      </w:pPr>
      <w:r w:rsidRPr="006F2D1C">
        <w:rPr>
          <w:lang w:val="en-GB"/>
        </w:rPr>
        <w:t>Unilever's Strengths</w:t>
      </w:r>
    </w:p>
    <w:p w14:paraId="218EC3C0" w14:textId="77777777" w:rsidR="006F2D1C" w:rsidRPr="006F2D1C" w:rsidRDefault="006F2D1C" w:rsidP="000F1D73">
      <w:pPr>
        <w:spacing w:after="0"/>
        <w:rPr>
          <w:lang w:val="en-GB"/>
        </w:rPr>
      </w:pPr>
      <w:r w:rsidRPr="006F2D1C">
        <w:rPr>
          <w:b/>
          <w:bCs/>
          <w:lang w:val="en-GB"/>
        </w:rPr>
        <w:t>1. Strong Brand Portfolio:</w:t>
      </w:r>
    </w:p>
    <w:p w14:paraId="7CF8649A" w14:textId="77777777" w:rsidR="006F2D1C" w:rsidRPr="006F2D1C" w:rsidRDefault="006F2D1C" w:rsidP="000F1D73">
      <w:pPr>
        <w:numPr>
          <w:ilvl w:val="0"/>
          <w:numId w:val="10"/>
        </w:numPr>
        <w:spacing w:after="0"/>
        <w:rPr>
          <w:lang w:val="en-GB"/>
        </w:rPr>
      </w:pPr>
      <w:r w:rsidRPr="006F2D1C">
        <w:rPr>
          <w:b/>
          <w:bCs/>
          <w:lang w:val="en-GB"/>
        </w:rPr>
        <w:t>Dove:</w:t>
      </w:r>
      <w:r w:rsidRPr="006F2D1C">
        <w:rPr>
          <w:lang w:val="en-GB"/>
        </w:rPr>
        <w:t xml:space="preserve"> Known for its "Real Beauty" campaign, Dove emphasizes self-esteem and confidence among consumers.</w:t>
      </w:r>
    </w:p>
    <w:p w14:paraId="60386F90" w14:textId="77777777" w:rsidR="006F2D1C" w:rsidRPr="006F2D1C" w:rsidRDefault="006F2D1C" w:rsidP="000F1D73">
      <w:pPr>
        <w:numPr>
          <w:ilvl w:val="0"/>
          <w:numId w:val="10"/>
        </w:numPr>
        <w:spacing w:after="0"/>
        <w:rPr>
          <w:lang w:val="en-GB"/>
        </w:rPr>
      </w:pPr>
      <w:r w:rsidRPr="006F2D1C">
        <w:rPr>
          <w:b/>
          <w:bCs/>
          <w:lang w:val="en-GB"/>
        </w:rPr>
        <w:t>Knorr:</w:t>
      </w:r>
      <w:r w:rsidRPr="006F2D1C">
        <w:rPr>
          <w:lang w:val="en-GB"/>
        </w:rPr>
        <w:t xml:space="preserve"> Provides a wide range of </w:t>
      </w:r>
      <w:proofErr w:type="spellStart"/>
      <w:r w:rsidRPr="006F2D1C">
        <w:rPr>
          <w:lang w:val="en-GB"/>
        </w:rPr>
        <w:t>flavorful</w:t>
      </w:r>
      <w:proofErr w:type="spellEnd"/>
      <w:r w:rsidRPr="006F2D1C">
        <w:rPr>
          <w:lang w:val="en-GB"/>
        </w:rPr>
        <w:t>, convenient meals and seasoning products, meeting diverse culinary needs.</w:t>
      </w:r>
    </w:p>
    <w:p w14:paraId="701CDED2" w14:textId="77777777" w:rsidR="006F2D1C" w:rsidRDefault="006F2D1C" w:rsidP="000F1D73">
      <w:pPr>
        <w:numPr>
          <w:ilvl w:val="0"/>
          <w:numId w:val="10"/>
        </w:numPr>
        <w:spacing w:after="0"/>
        <w:rPr>
          <w:lang w:val="en-GB"/>
        </w:rPr>
      </w:pPr>
      <w:r w:rsidRPr="006F2D1C">
        <w:rPr>
          <w:b/>
          <w:bCs/>
          <w:lang w:val="en-GB"/>
        </w:rPr>
        <w:t>Lipton:</w:t>
      </w:r>
      <w:r w:rsidRPr="006F2D1C">
        <w:rPr>
          <w:lang w:val="en-GB"/>
        </w:rPr>
        <w:t xml:space="preserve"> A leader in the tea market, offering a variety of products, from traditional teas to ready-to-drink options.</w:t>
      </w:r>
    </w:p>
    <w:p w14:paraId="115218CA" w14:textId="77777777" w:rsidR="000F1D73" w:rsidRPr="006F2D1C" w:rsidRDefault="000F1D73" w:rsidP="000F1D73">
      <w:pPr>
        <w:spacing w:after="0"/>
        <w:ind w:left="360"/>
        <w:rPr>
          <w:lang w:val="en-GB"/>
        </w:rPr>
      </w:pPr>
    </w:p>
    <w:p w14:paraId="1E9D13A1" w14:textId="77777777" w:rsidR="006F2D1C" w:rsidRPr="006F2D1C" w:rsidRDefault="006F2D1C" w:rsidP="000F1D73">
      <w:pPr>
        <w:spacing w:after="0"/>
        <w:rPr>
          <w:lang w:val="en-GB"/>
        </w:rPr>
      </w:pPr>
      <w:r w:rsidRPr="006F2D1C">
        <w:rPr>
          <w:b/>
          <w:bCs/>
          <w:lang w:val="en-GB"/>
        </w:rPr>
        <w:lastRenderedPageBreak/>
        <w:t>2. Sustainability Leadership:</w:t>
      </w:r>
    </w:p>
    <w:p w14:paraId="0B06CC5A" w14:textId="77777777" w:rsidR="006F2D1C" w:rsidRPr="006F2D1C" w:rsidRDefault="006F2D1C" w:rsidP="000F1D73">
      <w:pPr>
        <w:numPr>
          <w:ilvl w:val="0"/>
          <w:numId w:val="11"/>
        </w:numPr>
        <w:spacing w:after="0"/>
        <w:rPr>
          <w:lang w:val="en-GB"/>
        </w:rPr>
      </w:pPr>
      <w:r w:rsidRPr="006F2D1C">
        <w:rPr>
          <w:lang w:val="en-GB"/>
        </w:rPr>
        <w:t>Unilever's commitment to the Unilever Sustainable Living Plan aims to decouple growth from environmental impact, improve health and well-being, and enhance livelihoods. For example, the "Dove Self-Esteem Project" aims to reach millions of young people with self-esteem education.</w:t>
      </w:r>
    </w:p>
    <w:p w14:paraId="1EDA4967" w14:textId="77777777" w:rsidR="006F2D1C" w:rsidRPr="006F2D1C" w:rsidRDefault="006F2D1C" w:rsidP="000F1D73">
      <w:pPr>
        <w:spacing w:after="0"/>
        <w:rPr>
          <w:lang w:val="en-GB"/>
        </w:rPr>
      </w:pPr>
      <w:r w:rsidRPr="006F2D1C">
        <w:rPr>
          <w:b/>
          <w:bCs/>
          <w:lang w:val="en-GB"/>
        </w:rPr>
        <w:t>3. Global Reach and Market Penetration:</w:t>
      </w:r>
    </w:p>
    <w:p w14:paraId="373EAA71" w14:textId="77777777" w:rsidR="006F2D1C" w:rsidRPr="006F2D1C" w:rsidRDefault="006F2D1C" w:rsidP="000F1D73">
      <w:pPr>
        <w:numPr>
          <w:ilvl w:val="0"/>
          <w:numId w:val="12"/>
        </w:numPr>
        <w:spacing w:after="0"/>
        <w:rPr>
          <w:lang w:val="en-GB"/>
        </w:rPr>
      </w:pPr>
      <w:r w:rsidRPr="006F2D1C">
        <w:rPr>
          <w:lang w:val="en-GB"/>
        </w:rPr>
        <w:t>Unilever operates in over 190 countries, leveraging its extensive network to optimize supply chains and adapt to local market demands. This global reach allows brands like Knorr and Lipton to cater to regional tastes and preferences.</w:t>
      </w:r>
    </w:p>
    <w:p w14:paraId="7A1D8977" w14:textId="77777777" w:rsidR="006F2D1C" w:rsidRPr="006F2D1C" w:rsidRDefault="006F2D1C" w:rsidP="000F1D73">
      <w:pPr>
        <w:spacing w:after="0"/>
        <w:rPr>
          <w:lang w:val="en-GB"/>
        </w:rPr>
      </w:pPr>
      <w:r w:rsidRPr="006F2D1C">
        <w:rPr>
          <w:lang w:val="en-GB"/>
        </w:rPr>
        <w:pict w14:anchorId="36DED2B4">
          <v:rect id="_x0000_i1084" style="width:0;height:1.5pt" o:hralign="center" o:hrstd="t" o:hr="t" fillcolor="#a0a0a0" stroked="f"/>
        </w:pict>
      </w:r>
    </w:p>
    <w:p w14:paraId="5A2F80F5" w14:textId="77777777" w:rsidR="006F2D1C" w:rsidRPr="006F2D1C" w:rsidRDefault="006F2D1C" w:rsidP="000F1D73">
      <w:pPr>
        <w:pStyle w:val="Heading3"/>
        <w:rPr>
          <w:lang w:val="en-GB"/>
        </w:rPr>
      </w:pPr>
      <w:r w:rsidRPr="006F2D1C">
        <w:rPr>
          <w:lang w:val="en-GB"/>
        </w:rPr>
        <w:t>Key Features of Unilever’s Brands</w:t>
      </w:r>
    </w:p>
    <w:p w14:paraId="6B73120A" w14:textId="77777777" w:rsidR="006F2D1C" w:rsidRPr="006F2D1C" w:rsidRDefault="006F2D1C" w:rsidP="000F1D73">
      <w:pPr>
        <w:spacing w:after="0"/>
        <w:rPr>
          <w:lang w:val="en-GB"/>
        </w:rPr>
      </w:pPr>
      <w:r w:rsidRPr="006F2D1C">
        <w:rPr>
          <w:b/>
          <w:bCs/>
          <w:lang w:val="en-GB"/>
        </w:rPr>
        <w:t>1. Brand Purpose:</w:t>
      </w:r>
    </w:p>
    <w:p w14:paraId="3887FE12" w14:textId="77777777" w:rsidR="006F2D1C" w:rsidRPr="006F2D1C" w:rsidRDefault="006F2D1C" w:rsidP="000F1D73">
      <w:pPr>
        <w:numPr>
          <w:ilvl w:val="0"/>
          <w:numId w:val="13"/>
        </w:numPr>
        <w:spacing w:after="0"/>
        <w:rPr>
          <w:lang w:val="en-GB"/>
        </w:rPr>
      </w:pPr>
      <w:r w:rsidRPr="006F2D1C">
        <w:rPr>
          <w:b/>
          <w:bCs/>
          <w:lang w:val="en-GB"/>
        </w:rPr>
        <w:t>Dove:</w:t>
      </w:r>
      <w:r w:rsidRPr="006F2D1C">
        <w:rPr>
          <w:lang w:val="en-GB"/>
        </w:rPr>
        <w:t xml:space="preserve"> Advocates for real beauty standards and self-esteem through campaigns and educational programs.</w:t>
      </w:r>
    </w:p>
    <w:p w14:paraId="542ADCDE" w14:textId="77777777" w:rsidR="006F2D1C" w:rsidRPr="006F2D1C" w:rsidRDefault="006F2D1C" w:rsidP="000F1D73">
      <w:pPr>
        <w:numPr>
          <w:ilvl w:val="0"/>
          <w:numId w:val="13"/>
        </w:numPr>
        <w:spacing w:after="0"/>
        <w:rPr>
          <w:lang w:val="en-GB"/>
        </w:rPr>
      </w:pPr>
      <w:r w:rsidRPr="006F2D1C">
        <w:rPr>
          <w:b/>
          <w:bCs/>
          <w:lang w:val="en-GB"/>
        </w:rPr>
        <w:t>Knorr:</w:t>
      </w:r>
      <w:r w:rsidRPr="006F2D1C">
        <w:rPr>
          <w:lang w:val="en-GB"/>
        </w:rPr>
        <w:t xml:space="preserve"> Promotes nutritious and sustainable food choices, aligning with Unilever’s mission to improve global health.</w:t>
      </w:r>
    </w:p>
    <w:p w14:paraId="0B6812CF" w14:textId="77777777" w:rsidR="006F2D1C" w:rsidRPr="006F2D1C" w:rsidRDefault="006F2D1C" w:rsidP="000F1D73">
      <w:pPr>
        <w:numPr>
          <w:ilvl w:val="0"/>
          <w:numId w:val="13"/>
        </w:numPr>
        <w:spacing w:after="0"/>
        <w:rPr>
          <w:lang w:val="en-GB"/>
        </w:rPr>
      </w:pPr>
      <w:r w:rsidRPr="006F2D1C">
        <w:rPr>
          <w:b/>
          <w:bCs/>
          <w:lang w:val="en-GB"/>
        </w:rPr>
        <w:t>Lipton:</w:t>
      </w:r>
      <w:r w:rsidRPr="006F2D1C">
        <w:rPr>
          <w:lang w:val="en-GB"/>
        </w:rPr>
        <w:t xml:space="preserve"> Encourages well-being through its "Be More Tea" philosophy, promoting mindfulness and relaxation.</w:t>
      </w:r>
    </w:p>
    <w:p w14:paraId="32A640BA" w14:textId="77777777" w:rsidR="006F2D1C" w:rsidRPr="006F2D1C" w:rsidRDefault="006F2D1C" w:rsidP="000F1D73">
      <w:pPr>
        <w:spacing w:after="0"/>
        <w:rPr>
          <w:lang w:val="en-GB"/>
        </w:rPr>
      </w:pPr>
      <w:r w:rsidRPr="006F2D1C">
        <w:rPr>
          <w:b/>
          <w:bCs/>
          <w:lang w:val="en-GB"/>
        </w:rPr>
        <w:t>2. Innovation:</w:t>
      </w:r>
    </w:p>
    <w:p w14:paraId="2F0DFBE2" w14:textId="77777777" w:rsidR="006F2D1C" w:rsidRPr="006F2D1C" w:rsidRDefault="006F2D1C" w:rsidP="000F1D73">
      <w:pPr>
        <w:numPr>
          <w:ilvl w:val="0"/>
          <w:numId w:val="14"/>
        </w:numPr>
        <w:spacing w:after="0"/>
        <w:rPr>
          <w:lang w:val="en-GB"/>
        </w:rPr>
      </w:pPr>
      <w:r w:rsidRPr="006F2D1C">
        <w:rPr>
          <w:b/>
          <w:bCs/>
          <w:lang w:val="en-GB"/>
        </w:rPr>
        <w:t>Dove:</w:t>
      </w:r>
      <w:r w:rsidRPr="006F2D1C">
        <w:rPr>
          <w:lang w:val="en-GB"/>
        </w:rPr>
        <w:t xml:space="preserve"> Introduced the "Dove Body Wash" with a </w:t>
      </w:r>
      <w:proofErr w:type="spellStart"/>
      <w:r w:rsidRPr="006F2D1C">
        <w:rPr>
          <w:lang w:val="en-GB"/>
        </w:rPr>
        <w:t>sulfate</w:t>
      </w:r>
      <w:proofErr w:type="spellEnd"/>
      <w:r w:rsidRPr="006F2D1C">
        <w:rPr>
          <w:lang w:val="en-GB"/>
        </w:rPr>
        <w:t>-free formula and 100% recyclable packaging.</w:t>
      </w:r>
    </w:p>
    <w:p w14:paraId="4684DE8C" w14:textId="77777777" w:rsidR="006F2D1C" w:rsidRPr="006F2D1C" w:rsidRDefault="006F2D1C" w:rsidP="000F1D73">
      <w:pPr>
        <w:numPr>
          <w:ilvl w:val="0"/>
          <w:numId w:val="14"/>
        </w:numPr>
        <w:spacing w:after="0"/>
        <w:rPr>
          <w:lang w:val="en-GB"/>
        </w:rPr>
      </w:pPr>
      <w:r w:rsidRPr="006F2D1C">
        <w:rPr>
          <w:b/>
          <w:bCs/>
          <w:lang w:val="en-GB"/>
        </w:rPr>
        <w:t>Knorr:</w:t>
      </w:r>
      <w:r w:rsidRPr="006F2D1C">
        <w:rPr>
          <w:lang w:val="en-GB"/>
        </w:rPr>
        <w:t xml:space="preserve"> Innovated with plant-based products, catering to the growing demand for vegetarian and vegan options.</w:t>
      </w:r>
    </w:p>
    <w:p w14:paraId="725A8BB4" w14:textId="77777777" w:rsidR="006F2D1C" w:rsidRPr="006F2D1C" w:rsidRDefault="006F2D1C" w:rsidP="000F1D73">
      <w:pPr>
        <w:numPr>
          <w:ilvl w:val="0"/>
          <w:numId w:val="14"/>
        </w:numPr>
        <w:spacing w:after="0"/>
        <w:rPr>
          <w:lang w:val="en-GB"/>
        </w:rPr>
      </w:pPr>
      <w:r w:rsidRPr="006F2D1C">
        <w:rPr>
          <w:b/>
          <w:bCs/>
          <w:lang w:val="en-GB"/>
        </w:rPr>
        <w:t>Lipton:</w:t>
      </w:r>
      <w:r w:rsidRPr="006F2D1C">
        <w:rPr>
          <w:lang w:val="en-GB"/>
        </w:rPr>
        <w:t xml:space="preserve"> Pioneered in ready-to-drink teas with health benefits, like green tea with antioxidants.</w:t>
      </w:r>
    </w:p>
    <w:p w14:paraId="16AE7958" w14:textId="77777777" w:rsidR="006F2D1C" w:rsidRPr="006F2D1C" w:rsidRDefault="006F2D1C" w:rsidP="000F1D73">
      <w:pPr>
        <w:spacing w:after="0"/>
        <w:rPr>
          <w:lang w:val="en-GB"/>
        </w:rPr>
      </w:pPr>
      <w:r w:rsidRPr="006F2D1C">
        <w:rPr>
          <w:b/>
          <w:bCs/>
          <w:lang w:val="en-GB"/>
        </w:rPr>
        <w:t>3. Consumer Trust and Loyalty:</w:t>
      </w:r>
    </w:p>
    <w:p w14:paraId="3E71EFAC" w14:textId="77777777" w:rsidR="006F2D1C" w:rsidRPr="006F2D1C" w:rsidRDefault="006F2D1C" w:rsidP="000F1D73">
      <w:pPr>
        <w:numPr>
          <w:ilvl w:val="0"/>
          <w:numId w:val="15"/>
        </w:numPr>
        <w:spacing w:after="0"/>
        <w:rPr>
          <w:lang w:val="en-GB"/>
        </w:rPr>
      </w:pPr>
      <w:r w:rsidRPr="006F2D1C">
        <w:rPr>
          <w:b/>
          <w:bCs/>
          <w:lang w:val="en-GB"/>
        </w:rPr>
        <w:t>Dove:</w:t>
      </w:r>
      <w:r w:rsidRPr="006F2D1C">
        <w:rPr>
          <w:lang w:val="en-GB"/>
        </w:rPr>
        <w:t xml:space="preserve"> Trusted for its gentle, nourishing products suitable for sensitive skin.</w:t>
      </w:r>
    </w:p>
    <w:p w14:paraId="340476FF" w14:textId="77777777" w:rsidR="006F2D1C" w:rsidRPr="006F2D1C" w:rsidRDefault="006F2D1C" w:rsidP="000F1D73">
      <w:pPr>
        <w:numPr>
          <w:ilvl w:val="0"/>
          <w:numId w:val="15"/>
        </w:numPr>
        <w:spacing w:after="0"/>
        <w:rPr>
          <w:lang w:val="en-GB"/>
        </w:rPr>
      </w:pPr>
      <w:r w:rsidRPr="006F2D1C">
        <w:rPr>
          <w:b/>
          <w:bCs/>
          <w:lang w:val="en-GB"/>
        </w:rPr>
        <w:t>Knorr:</w:t>
      </w:r>
      <w:r w:rsidRPr="006F2D1C">
        <w:rPr>
          <w:lang w:val="en-GB"/>
        </w:rPr>
        <w:t xml:space="preserve"> Known for its quality and reliability in providing </w:t>
      </w:r>
      <w:proofErr w:type="spellStart"/>
      <w:r w:rsidRPr="006F2D1C">
        <w:rPr>
          <w:lang w:val="en-GB"/>
        </w:rPr>
        <w:t>flavor</w:t>
      </w:r>
      <w:proofErr w:type="spellEnd"/>
      <w:r w:rsidRPr="006F2D1C">
        <w:rPr>
          <w:lang w:val="en-GB"/>
        </w:rPr>
        <w:t xml:space="preserve"> and convenience.</w:t>
      </w:r>
    </w:p>
    <w:p w14:paraId="2A55E27D" w14:textId="77777777" w:rsidR="006F2D1C" w:rsidRPr="000F1D73" w:rsidRDefault="006F2D1C" w:rsidP="000F1D73">
      <w:pPr>
        <w:numPr>
          <w:ilvl w:val="0"/>
          <w:numId w:val="15"/>
        </w:numPr>
        <w:spacing w:after="0"/>
        <w:rPr>
          <w:lang w:val="en-GB"/>
        </w:rPr>
      </w:pPr>
      <w:r w:rsidRPr="000F1D73">
        <w:rPr>
          <w:b/>
          <w:bCs/>
          <w:lang w:val="en-GB"/>
        </w:rPr>
        <w:t>Lipton:</w:t>
      </w:r>
      <w:r w:rsidRPr="000F1D73">
        <w:rPr>
          <w:lang w:val="en-GB"/>
        </w:rPr>
        <w:t xml:space="preserve"> Valued for its consistent taste and quality, fostering long-term consumer loyalty.</w:t>
      </w:r>
    </w:p>
    <w:p w14:paraId="3BDEA4AF" w14:textId="77777777" w:rsidR="006F2D1C" w:rsidRPr="006F2D1C" w:rsidRDefault="006F2D1C" w:rsidP="000F1D73">
      <w:pPr>
        <w:spacing w:after="0"/>
        <w:rPr>
          <w:lang w:val="en-GB"/>
        </w:rPr>
      </w:pPr>
      <w:r w:rsidRPr="006F2D1C">
        <w:rPr>
          <w:lang w:val="en-GB"/>
        </w:rPr>
        <w:pict w14:anchorId="1D4626F9">
          <v:rect id="_x0000_i1085" style="width:0;height:1.5pt" o:hralign="center" o:hrstd="t" o:hr="t" fillcolor="#a0a0a0" stroked="f"/>
        </w:pict>
      </w:r>
    </w:p>
    <w:p w14:paraId="6760AE28" w14:textId="77777777" w:rsidR="006F2D1C" w:rsidRPr="006F2D1C" w:rsidRDefault="006F2D1C" w:rsidP="006F2D1C">
      <w:pPr>
        <w:rPr>
          <w:lang w:val="en-GB"/>
        </w:rPr>
      </w:pPr>
      <w:r w:rsidRPr="006F2D1C">
        <w:rPr>
          <w:lang w:val="en-GB"/>
        </w:rPr>
        <w:t xml:space="preserve">I hope these detailed points help you prepare for your presentation! If you need more examples or have any other questions, feel free to ask. </w:t>
      </w:r>
      <w:r w:rsidRPr="006F2D1C">
        <w:rPr>
          <w:rFonts w:ascii="Segoe UI Emoji" w:hAnsi="Segoe UI Emoji" w:cs="Segoe UI Emoji"/>
          <w:lang w:val="en-GB"/>
        </w:rPr>
        <w:t>😊</w:t>
      </w:r>
    </w:p>
    <w:p w14:paraId="0CEDBAF5" w14:textId="77777777" w:rsidR="002C43ED" w:rsidRDefault="00977981">
      <w:pPr>
        <w:pStyle w:val="Heading2"/>
      </w:pPr>
      <w:proofErr w:type="gramStart"/>
      <w:r>
        <w:t>You</w:t>
      </w:r>
      <w:proofErr w:type="gramEnd"/>
    </w:p>
    <w:p w14:paraId="40BFDF06" w14:textId="77777777" w:rsidR="00AF7901" w:rsidRPr="00AF7901" w:rsidRDefault="00AF7901" w:rsidP="00AF7901">
      <w:pPr>
        <w:rPr>
          <w:lang w:val="en-GB"/>
        </w:rPr>
      </w:pPr>
      <w:r w:rsidRPr="00AF7901">
        <w:rPr>
          <w:lang w:val="en-GB"/>
        </w:rPr>
        <w:t xml:space="preserve">Given my background in machine learning and data analytics, how could I approach this </w:t>
      </w:r>
      <w:proofErr w:type="spellStart"/>
      <w:r w:rsidRPr="00AF7901">
        <w:rPr>
          <w:lang w:val="en-GB"/>
        </w:rPr>
        <w:t>quwstion</w:t>
      </w:r>
      <w:proofErr w:type="spellEnd"/>
      <w:r w:rsidRPr="00AF7901">
        <w:rPr>
          <w:lang w:val="en-GB"/>
        </w:rPr>
        <w:t>? [Uploaded Image Expired]</w:t>
      </w:r>
    </w:p>
    <w:p w14:paraId="3FC23820" w14:textId="77777777" w:rsidR="002C43ED" w:rsidRDefault="00977981">
      <w:pPr>
        <w:pStyle w:val="Heading2"/>
      </w:pPr>
      <w:r>
        <w:lastRenderedPageBreak/>
        <w:t>Copilot</w:t>
      </w:r>
    </w:p>
    <w:p w14:paraId="5B6C27AA" w14:textId="77777777" w:rsidR="00E65C88" w:rsidRPr="00E65C88" w:rsidRDefault="00E65C88" w:rsidP="00E65C88">
      <w:pPr>
        <w:rPr>
          <w:lang w:val="en-GB"/>
        </w:rPr>
      </w:pPr>
      <w:r w:rsidRPr="00E65C88">
        <w:rPr>
          <w:lang w:val="en-GB"/>
        </w:rPr>
        <w:t>Here's how you could approach this question, leveraging your background in machine learning and data analytics to provide a comprehensive and data-driven response:</w:t>
      </w:r>
    </w:p>
    <w:p w14:paraId="5F3A7B4C" w14:textId="77777777" w:rsidR="00E65C88" w:rsidRPr="00E65C88" w:rsidRDefault="00E65C88" w:rsidP="00E65C88">
      <w:pPr>
        <w:spacing w:after="0"/>
        <w:rPr>
          <w:b/>
          <w:bCs/>
          <w:lang w:val="en-GB"/>
        </w:rPr>
      </w:pPr>
      <w:r w:rsidRPr="00E65C88">
        <w:rPr>
          <w:b/>
          <w:bCs/>
          <w:lang w:val="en-GB"/>
        </w:rPr>
        <w:t>Step 1: Data Collection and Analysis</w:t>
      </w:r>
    </w:p>
    <w:p w14:paraId="61990AF1" w14:textId="77777777" w:rsidR="00E65C88" w:rsidRPr="00E65C88" w:rsidRDefault="00E65C88" w:rsidP="00E65C88">
      <w:pPr>
        <w:numPr>
          <w:ilvl w:val="0"/>
          <w:numId w:val="16"/>
        </w:numPr>
        <w:spacing w:after="0"/>
        <w:rPr>
          <w:lang w:val="en-GB"/>
        </w:rPr>
      </w:pPr>
      <w:r w:rsidRPr="00E65C88">
        <w:rPr>
          <w:b/>
          <w:bCs/>
          <w:lang w:val="en-GB"/>
        </w:rPr>
        <w:t>Sales Data:</w:t>
      </w:r>
      <w:r w:rsidRPr="00E65C88">
        <w:rPr>
          <w:lang w:val="en-GB"/>
        </w:rPr>
        <w:t xml:space="preserve"> Gather detailed sales data for </w:t>
      </w:r>
      <w:proofErr w:type="spellStart"/>
      <w:r w:rsidRPr="00E65C88">
        <w:rPr>
          <w:lang w:val="en-GB"/>
        </w:rPr>
        <w:t>TRESemmé</w:t>
      </w:r>
      <w:proofErr w:type="spellEnd"/>
      <w:r w:rsidRPr="00E65C88">
        <w:rPr>
          <w:lang w:val="en-GB"/>
        </w:rPr>
        <w:t xml:space="preserve"> products from the big UK retailer and other retailers in West London. </w:t>
      </w:r>
      <w:proofErr w:type="spellStart"/>
      <w:r w:rsidRPr="00E65C88">
        <w:rPr>
          <w:lang w:val="en-GB"/>
        </w:rPr>
        <w:t>Analyze</w:t>
      </w:r>
      <w:proofErr w:type="spellEnd"/>
      <w:r w:rsidRPr="00E65C88">
        <w:rPr>
          <w:lang w:val="en-GB"/>
        </w:rPr>
        <w:t xml:space="preserve"> monthly, quarterly, and yearly sales trends.</w:t>
      </w:r>
    </w:p>
    <w:p w14:paraId="4745B4D0" w14:textId="77777777" w:rsidR="00E65C88" w:rsidRPr="00E65C88" w:rsidRDefault="00E65C88" w:rsidP="00E65C88">
      <w:pPr>
        <w:numPr>
          <w:ilvl w:val="0"/>
          <w:numId w:val="16"/>
        </w:numPr>
        <w:spacing w:after="0"/>
        <w:rPr>
          <w:lang w:val="en-GB"/>
        </w:rPr>
      </w:pPr>
      <w:r w:rsidRPr="00E65C88">
        <w:rPr>
          <w:b/>
          <w:bCs/>
          <w:lang w:val="en-GB"/>
        </w:rPr>
        <w:t>Customer Demographics:</w:t>
      </w:r>
      <w:r w:rsidRPr="00E65C88">
        <w:rPr>
          <w:lang w:val="en-GB"/>
        </w:rPr>
        <w:t xml:space="preserve"> Collect data on customer demographics, purchasing </w:t>
      </w:r>
      <w:proofErr w:type="spellStart"/>
      <w:r w:rsidRPr="00E65C88">
        <w:rPr>
          <w:lang w:val="en-GB"/>
        </w:rPr>
        <w:t>behavior</w:t>
      </w:r>
      <w:proofErr w:type="spellEnd"/>
      <w:r w:rsidRPr="00E65C88">
        <w:rPr>
          <w:lang w:val="en-GB"/>
        </w:rPr>
        <w:t>, and preferences in West London.</w:t>
      </w:r>
    </w:p>
    <w:p w14:paraId="583673AA" w14:textId="77777777" w:rsidR="00E65C88" w:rsidRPr="00E65C88" w:rsidRDefault="00E65C88" w:rsidP="00E65C88">
      <w:pPr>
        <w:numPr>
          <w:ilvl w:val="0"/>
          <w:numId w:val="16"/>
        </w:numPr>
        <w:spacing w:after="0"/>
        <w:rPr>
          <w:lang w:val="en-GB"/>
        </w:rPr>
      </w:pPr>
      <w:r w:rsidRPr="00E65C88">
        <w:rPr>
          <w:b/>
          <w:bCs/>
          <w:lang w:val="en-GB"/>
        </w:rPr>
        <w:t>Market Data:</w:t>
      </w:r>
      <w:r w:rsidRPr="00E65C88">
        <w:rPr>
          <w:lang w:val="en-GB"/>
        </w:rPr>
        <w:t xml:space="preserve"> Obtain market data on competitors' product sales, pricing strategies, and promotions in the same area.</w:t>
      </w:r>
    </w:p>
    <w:p w14:paraId="3C00345F" w14:textId="77777777" w:rsidR="00E65C88" w:rsidRPr="00E65C88" w:rsidRDefault="00E65C88" w:rsidP="00E65C88">
      <w:pPr>
        <w:spacing w:after="0"/>
        <w:rPr>
          <w:b/>
          <w:bCs/>
          <w:lang w:val="en-GB"/>
        </w:rPr>
      </w:pPr>
      <w:r w:rsidRPr="00E65C88">
        <w:rPr>
          <w:b/>
          <w:bCs/>
          <w:lang w:val="en-GB"/>
        </w:rPr>
        <w:t>Step 2: Identifying Possible Causes</w:t>
      </w:r>
    </w:p>
    <w:p w14:paraId="6EE604C3" w14:textId="77777777" w:rsidR="00E65C88" w:rsidRPr="00E65C88" w:rsidRDefault="00E65C88" w:rsidP="00E65C88">
      <w:pPr>
        <w:numPr>
          <w:ilvl w:val="0"/>
          <w:numId w:val="17"/>
        </w:numPr>
        <w:spacing w:after="0"/>
        <w:rPr>
          <w:lang w:val="en-GB"/>
        </w:rPr>
      </w:pPr>
      <w:r w:rsidRPr="00E65C88">
        <w:rPr>
          <w:b/>
          <w:bCs/>
          <w:lang w:val="en-GB"/>
        </w:rPr>
        <w:t>Pricing Analysis:</w:t>
      </w:r>
      <w:r w:rsidRPr="00E65C88">
        <w:rPr>
          <w:lang w:val="en-GB"/>
        </w:rPr>
        <w:t xml:space="preserve"> Use data analytics to compare pricing strategies across different retailers. Identify if price discrepancies are contributing to lower sales.</w:t>
      </w:r>
    </w:p>
    <w:p w14:paraId="0951AE65" w14:textId="77777777" w:rsidR="00E65C88" w:rsidRPr="00E65C88" w:rsidRDefault="00E65C88" w:rsidP="00E65C88">
      <w:pPr>
        <w:numPr>
          <w:ilvl w:val="0"/>
          <w:numId w:val="17"/>
        </w:numPr>
        <w:spacing w:after="0"/>
        <w:rPr>
          <w:lang w:val="en-GB"/>
        </w:rPr>
      </w:pPr>
      <w:r w:rsidRPr="00E65C88">
        <w:rPr>
          <w:b/>
          <w:bCs/>
          <w:lang w:val="en-GB"/>
        </w:rPr>
        <w:t>Product Placement:</w:t>
      </w:r>
      <w:r w:rsidRPr="00E65C88">
        <w:rPr>
          <w:lang w:val="en-GB"/>
        </w:rPr>
        <w:t xml:space="preserve"> </w:t>
      </w:r>
      <w:proofErr w:type="spellStart"/>
      <w:r w:rsidRPr="00E65C88">
        <w:rPr>
          <w:lang w:val="en-GB"/>
        </w:rPr>
        <w:t>Analyze</w:t>
      </w:r>
      <w:proofErr w:type="spellEnd"/>
      <w:r w:rsidRPr="00E65C88">
        <w:rPr>
          <w:lang w:val="en-GB"/>
        </w:rPr>
        <w:t xml:space="preserve"> store layouts and product placements. Utilize computer vision techniques to assess if </w:t>
      </w:r>
      <w:proofErr w:type="spellStart"/>
      <w:r w:rsidRPr="00E65C88">
        <w:rPr>
          <w:lang w:val="en-GB"/>
        </w:rPr>
        <w:t>TRESemmé</w:t>
      </w:r>
      <w:proofErr w:type="spellEnd"/>
      <w:r w:rsidRPr="00E65C88">
        <w:rPr>
          <w:lang w:val="en-GB"/>
        </w:rPr>
        <w:t xml:space="preserve"> products are not receiving optimal shelf space.</w:t>
      </w:r>
    </w:p>
    <w:p w14:paraId="1D9C0E6B" w14:textId="77777777" w:rsidR="00E65C88" w:rsidRPr="00E65C88" w:rsidRDefault="00E65C88" w:rsidP="00E65C88">
      <w:pPr>
        <w:numPr>
          <w:ilvl w:val="0"/>
          <w:numId w:val="17"/>
        </w:numPr>
        <w:spacing w:after="0"/>
        <w:rPr>
          <w:lang w:val="en-GB"/>
        </w:rPr>
      </w:pPr>
      <w:r w:rsidRPr="00E65C88">
        <w:rPr>
          <w:b/>
          <w:bCs/>
          <w:lang w:val="en-GB"/>
        </w:rPr>
        <w:t>Promotional Activities:</w:t>
      </w:r>
      <w:r w:rsidRPr="00E65C88">
        <w:rPr>
          <w:lang w:val="en-GB"/>
        </w:rPr>
        <w:t xml:space="preserve"> Evaluate the frequency and effectiveness of promotions at the big UK retailer compared to other retailers.</w:t>
      </w:r>
    </w:p>
    <w:p w14:paraId="06E1DB6B" w14:textId="77777777" w:rsidR="00E65C88" w:rsidRPr="00E65C88" w:rsidRDefault="00E65C88" w:rsidP="00E65C88">
      <w:pPr>
        <w:numPr>
          <w:ilvl w:val="0"/>
          <w:numId w:val="17"/>
        </w:numPr>
        <w:spacing w:after="0"/>
        <w:rPr>
          <w:lang w:val="en-GB"/>
        </w:rPr>
      </w:pPr>
      <w:r w:rsidRPr="00E65C88">
        <w:rPr>
          <w:b/>
          <w:bCs/>
          <w:lang w:val="en-GB"/>
        </w:rPr>
        <w:t>Customer Feedback:</w:t>
      </w:r>
      <w:r w:rsidRPr="00E65C88">
        <w:rPr>
          <w:lang w:val="en-GB"/>
        </w:rPr>
        <w:t xml:space="preserve"> Conduct sentiment analysis on customer reviews and feedback to understand any negative perceptions or issues with the product.</w:t>
      </w:r>
    </w:p>
    <w:p w14:paraId="21AB425C" w14:textId="77777777" w:rsidR="00E65C88" w:rsidRPr="00E65C88" w:rsidRDefault="00E65C88" w:rsidP="00E65C88">
      <w:pPr>
        <w:spacing w:after="0"/>
        <w:rPr>
          <w:b/>
          <w:bCs/>
          <w:lang w:val="en-GB"/>
        </w:rPr>
      </w:pPr>
      <w:r w:rsidRPr="00E65C88">
        <w:rPr>
          <w:b/>
          <w:bCs/>
          <w:lang w:val="en-GB"/>
        </w:rPr>
        <w:t>Step 3: Developing Solutions</w:t>
      </w:r>
    </w:p>
    <w:p w14:paraId="421D7686" w14:textId="77777777" w:rsidR="00E65C88" w:rsidRPr="00E65C88" w:rsidRDefault="00E65C88" w:rsidP="00E65C88">
      <w:pPr>
        <w:numPr>
          <w:ilvl w:val="0"/>
          <w:numId w:val="18"/>
        </w:numPr>
        <w:spacing w:after="0"/>
        <w:rPr>
          <w:lang w:val="en-GB"/>
        </w:rPr>
      </w:pPr>
      <w:r w:rsidRPr="00E65C88">
        <w:rPr>
          <w:b/>
          <w:bCs/>
          <w:lang w:val="en-GB"/>
        </w:rPr>
        <w:t>Price Optimization:</w:t>
      </w:r>
      <w:r w:rsidRPr="00E65C88">
        <w:rPr>
          <w:lang w:val="en-GB"/>
        </w:rPr>
        <w:t xml:space="preserve"> Utilize machine learning models to recommend optimal pricing strategies based on elasticity and competitor pricing.</w:t>
      </w:r>
    </w:p>
    <w:p w14:paraId="7F58C7DF" w14:textId="77777777" w:rsidR="00E65C88" w:rsidRPr="00E65C88" w:rsidRDefault="00E65C88" w:rsidP="00E65C88">
      <w:pPr>
        <w:numPr>
          <w:ilvl w:val="0"/>
          <w:numId w:val="18"/>
        </w:numPr>
        <w:spacing w:after="0"/>
        <w:rPr>
          <w:lang w:val="en-GB"/>
        </w:rPr>
      </w:pPr>
      <w:r w:rsidRPr="00E65C88">
        <w:rPr>
          <w:b/>
          <w:bCs/>
          <w:lang w:val="en-GB"/>
        </w:rPr>
        <w:t>Product Placement Improvement:</w:t>
      </w:r>
      <w:r w:rsidRPr="00E65C88">
        <w:rPr>
          <w:lang w:val="en-GB"/>
        </w:rPr>
        <w:t xml:space="preserve"> Propose changes in product placement to increase visibility and accessibility. Use simulations to predict the impact on sales.</w:t>
      </w:r>
    </w:p>
    <w:p w14:paraId="0BF8A403" w14:textId="77777777" w:rsidR="00E65C88" w:rsidRPr="00E65C88" w:rsidRDefault="00E65C88" w:rsidP="00E65C88">
      <w:pPr>
        <w:numPr>
          <w:ilvl w:val="0"/>
          <w:numId w:val="18"/>
        </w:numPr>
        <w:spacing w:after="0"/>
        <w:rPr>
          <w:lang w:val="en-GB"/>
        </w:rPr>
      </w:pPr>
      <w:r w:rsidRPr="00E65C88">
        <w:rPr>
          <w:b/>
          <w:bCs/>
          <w:lang w:val="en-GB"/>
        </w:rPr>
        <w:t>Targeted Marketing Campaigns:</w:t>
      </w:r>
      <w:r w:rsidRPr="00E65C88">
        <w:rPr>
          <w:lang w:val="en-GB"/>
        </w:rPr>
        <w:t xml:space="preserve"> Develop data-driven marketing campaigns targeting specific customer segments identified through clustering techniques.</w:t>
      </w:r>
    </w:p>
    <w:p w14:paraId="5CB8AD14" w14:textId="77777777" w:rsidR="00E65C88" w:rsidRPr="00E65C88" w:rsidRDefault="00E65C88" w:rsidP="00E65C88">
      <w:pPr>
        <w:numPr>
          <w:ilvl w:val="0"/>
          <w:numId w:val="18"/>
        </w:numPr>
        <w:spacing w:after="0"/>
        <w:rPr>
          <w:lang w:val="en-GB"/>
        </w:rPr>
      </w:pPr>
      <w:r w:rsidRPr="00E65C88">
        <w:rPr>
          <w:b/>
          <w:bCs/>
          <w:lang w:val="en-GB"/>
        </w:rPr>
        <w:t>Promotion Strategy:</w:t>
      </w:r>
      <w:r w:rsidRPr="00E65C88">
        <w:rPr>
          <w:lang w:val="en-GB"/>
        </w:rPr>
        <w:t xml:space="preserve"> Suggest effective promotional strategies, such as bundling, discounts, or loyalty programs, based on predictive analytics.</w:t>
      </w:r>
    </w:p>
    <w:p w14:paraId="33D4B5A1" w14:textId="77777777" w:rsidR="00E65C88" w:rsidRPr="00E65C88" w:rsidRDefault="00E65C88" w:rsidP="00E65C88">
      <w:pPr>
        <w:spacing w:after="0"/>
        <w:rPr>
          <w:b/>
          <w:bCs/>
          <w:lang w:val="en-GB"/>
        </w:rPr>
      </w:pPr>
      <w:r w:rsidRPr="00E65C88">
        <w:rPr>
          <w:b/>
          <w:bCs/>
          <w:lang w:val="en-GB"/>
        </w:rPr>
        <w:t>Step 4: Implementation Plan</w:t>
      </w:r>
    </w:p>
    <w:p w14:paraId="0248A168" w14:textId="77777777" w:rsidR="00E65C88" w:rsidRPr="00E65C88" w:rsidRDefault="00E65C88" w:rsidP="00E65C88">
      <w:pPr>
        <w:numPr>
          <w:ilvl w:val="0"/>
          <w:numId w:val="19"/>
        </w:numPr>
        <w:spacing w:after="0"/>
        <w:rPr>
          <w:lang w:val="en-GB"/>
        </w:rPr>
      </w:pPr>
      <w:r w:rsidRPr="00E65C88">
        <w:rPr>
          <w:b/>
          <w:bCs/>
          <w:lang w:val="en-GB"/>
        </w:rPr>
        <w:t>Pilot Testing:</w:t>
      </w:r>
      <w:r w:rsidRPr="00E65C88">
        <w:rPr>
          <w:lang w:val="en-GB"/>
        </w:rPr>
        <w:t xml:space="preserve"> Implement the proposed solutions in a few selected stores as a pilot test. Use A/B testing to compare the performance of different strategies.</w:t>
      </w:r>
    </w:p>
    <w:p w14:paraId="3764C3EF" w14:textId="77777777" w:rsidR="00E65C88" w:rsidRPr="00E65C88" w:rsidRDefault="00E65C88" w:rsidP="00E65C88">
      <w:pPr>
        <w:numPr>
          <w:ilvl w:val="0"/>
          <w:numId w:val="19"/>
        </w:numPr>
        <w:spacing w:after="0"/>
        <w:rPr>
          <w:lang w:val="en-GB"/>
        </w:rPr>
      </w:pPr>
      <w:r w:rsidRPr="00E65C88">
        <w:rPr>
          <w:b/>
          <w:bCs/>
          <w:lang w:val="en-GB"/>
        </w:rPr>
        <w:t>Monitoring and Adjustment:</w:t>
      </w:r>
      <w:r w:rsidRPr="00E65C88">
        <w:rPr>
          <w:lang w:val="en-GB"/>
        </w:rPr>
        <w:t xml:space="preserve"> Continuously monitor the impact of the implemented solutions. Use real-time analytics to </w:t>
      </w:r>
      <w:proofErr w:type="gramStart"/>
      <w:r w:rsidRPr="00E65C88">
        <w:rPr>
          <w:lang w:val="en-GB"/>
        </w:rPr>
        <w:t>make adjustments</w:t>
      </w:r>
      <w:proofErr w:type="gramEnd"/>
      <w:r w:rsidRPr="00E65C88">
        <w:rPr>
          <w:lang w:val="en-GB"/>
        </w:rPr>
        <w:t xml:space="preserve"> and optimize strategies.</w:t>
      </w:r>
    </w:p>
    <w:p w14:paraId="2FBD87A9" w14:textId="77777777" w:rsidR="00E65C88" w:rsidRDefault="00E65C88" w:rsidP="00E65C88">
      <w:pPr>
        <w:numPr>
          <w:ilvl w:val="0"/>
          <w:numId w:val="19"/>
        </w:numPr>
        <w:spacing w:after="0"/>
        <w:rPr>
          <w:lang w:val="en-GB"/>
        </w:rPr>
      </w:pPr>
      <w:r w:rsidRPr="00E65C88">
        <w:rPr>
          <w:b/>
          <w:bCs/>
          <w:lang w:val="en-GB"/>
        </w:rPr>
        <w:t>Cross-Functional Collaboration:</w:t>
      </w:r>
      <w:r w:rsidRPr="00E65C88">
        <w:rPr>
          <w:lang w:val="en-GB"/>
        </w:rPr>
        <w:t xml:space="preserve"> Work with marketing, sales, and operations teams to ensure seamless implementation of the solutions.</w:t>
      </w:r>
    </w:p>
    <w:p w14:paraId="38434FDC" w14:textId="77777777" w:rsidR="00E65C88" w:rsidRPr="00E65C88" w:rsidRDefault="00E65C88" w:rsidP="00E65C88">
      <w:pPr>
        <w:spacing w:after="0"/>
        <w:ind w:left="360"/>
        <w:rPr>
          <w:lang w:val="en-GB"/>
        </w:rPr>
      </w:pPr>
    </w:p>
    <w:p w14:paraId="150A3517" w14:textId="77777777" w:rsidR="00E65C88" w:rsidRPr="00E65C88" w:rsidRDefault="00E65C88" w:rsidP="00E65C88">
      <w:pPr>
        <w:spacing w:after="0"/>
        <w:rPr>
          <w:b/>
          <w:bCs/>
          <w:lang w:val="en-GB"/>
        </w:rPr>
      </w:pPr>
      <w:r w:rsidRPr="00E65C88">
        <w:rPr>
          <w:b/>
          <w:bCs/>
          <w:lang w:val="en-GB"/>
        </w:rPr>
        <w:lastRenderedPageBreak/>
        <w:t>Step 5: Setting Goals</w:t>
      </w:r>
    </w:p>
    <w:p w14:paraId="43A36CE7" w14:textId="77777777" w:rsidR="00E65C88" w:rsidRPr="00E65C88" w:rsidRDefault="00E65C88" w:rsidP="00E65C88">
      <w:pPr>
        <w:numPr>
          <w:ilvl w:val="0"/>
          <w:numId w:val="20"/>
        </w:numPr>
        <w:spacing w:after="0"/>
        <w:rPr>
          <w:lang w:val="en-GB"/>
        </w:rPr>
      </w:pPr>
      <w:r w:rsidRPr="00E65C88">
        <w:rPr>
          <w:b/>
          <w:bCs/>
          <w:lang w:val="en-GB"/>
        </w:rPr>
        <w:t>Increase Sales:</w:t>
      </w:r>
      <w:r w:rsidRPr="00E65C88">
        <w:rPr>
          <w:lang w:val="en-GB"/>
        </w:rPr>
        <w:t xml:space="preserve"> Aim to increase </w:t>
      </w:r>
      <w:proofErr w:type="spellStart"/>
      <w:r w:rsidRPr="00E65C88">
        <w:rPr>
          <w:lang w:val="en-GB"/>
        </w:rPr>
        <w:t>TRESemmé</w:t>
      </w:r>
      <w:proofErr w:type="spellEnd"/>
      <w:r w:rsidRPr="00E65C88">
        <w:rPr>
          <w:lang w:val="en-GB"/>
        </w:rPr>
        <w:t xml:space="preserve"> product sales by a certain percentage within a specified timeframe.</w:t>
      </w:r>
    </w:p>
    <w:p w14:paraId="6F95A093" w14:textId="77777777" w:rsidR="00E65C88" w:rsidRPr="00E65C88" w:rsidRDefault="00E65C88" w:rsidP="00E65C88">
      <w:pPr>
        <w:numPr>
          <w:ilvl w:val="0"/>
          <w:numId w:val="20"/>
        </w:numPr>
        <w:spacing w:after="0"/>
        <w:rPr>
          <w:lang w:val="en-GB"/>
        </w:rPr>
      </w:pPr>
      <w:r w:rsidRPr="00E65C88">
        <w:rPr>
          <w:b/>
          <w:bCs/>
          <w:lang w:val="en-GB"/>
        </w:rPr>
        <w:t>Customer Satisfaction:</w:t>
      </w:r>
      <w:r w:rsidRPr="00E65C88">
        <w:rPr>
          <w:lang w:val="en-GB"/>
        </w:rPr>
        <w:t xml:space="preserve"> Enhance customer satisfaction by addressing issues identified in the feedback.</w:t>
      </w:r>
    </w:p>
    <w:p w14:paraId="5A3E0C41" w14:textId="77777777" w:rsidR="00E65C88" w:rsidRDefault="00E65C88" w:rsidP="00E65C88">
      <w:pPr>
        <w:numPr>
          <w:ilvl w:val="0"/>
          <w:numId w:val="20"/>
        </w:numPr>
        <w:spacing w:after="0"/>
        <w:rPr>
          <w:lang w:val="en-GB"/>
        </w:rPr>
      </w:pPr>
      <w:r w:rsidRPr="00E65C88">
        <w:rPr>
          <w:b/>
          <w:bCs/>
          <w:lang w:val="en-GB"/>
        </w:rPr>
        <w:t>Market Share:</w:t>
      </w:r>
      <w:r w:rsidRPr="00E65C88">
        <w:rPr>
          <w:lang w:val="en-GB"/>
        </w:rPr>
        <w:t xml:space="preserve"> Increase market share by outcompeting other brands in the same category.</w:t>
      </w:r>
    </w:p>
    <w:p w14:paraId="2E4A2C84" w14:textId="77777777" w:rsidR="00E65C88" w:rsidRPr="00E65C88" w:rsidRDefault="00E65C88" w:rsidP="00E65C88">
      <w:pPr>
        <w:spacing w:after="0"/>
        <w:ind w:left="360"/>
        <w:rPr>
          <w:lang w:val="en-GB"/>
        </w:rPr>
      </w:pPr>
    </w:p>
    <w:p w14:paraId="19690656" w14:textId="77777777" w:rsidR="00E65C88" w:rsidRPr="00E65C88" w:rsidRDefault="00E65C88" w:rsidP="00E65C88">
      <w:pPr>
        <w:spacing w:after="0"/>
        <w:rPr>
          <w:lang w:val="en-GB"/>
        </w:rPr>
      </w:pPr>
      <w:r w:rsidRPr="00E65C88">
        <w:rPr>
          <w:b/>
          <w:bCs/>
          <w:lang w:val="en-GB"/>
        </w:rPr>
        <w:t>Example Implementation:</w:t>
      </w:r>
    </w:p>
    <w:p w14:paraId="6D24DA38" w14:textId="77777777" w:rsidR="00E65C88" w:rsidRPr="00E65C88" w:rsidRDefault="00E65C88" w:rsidP="00E65C88">
      <w:pPr>
        <w:numPr>
          <w:ilvl w:val="0"/>
          <w:numId w:val="21"/>
        </w:numPr>
        <w:spacing w:after="0"/>
        <w:rPr>
          <w:lang w:val="en-GB"/>
        </w:rPr>
      </w:pPr>
      <w:r w:rsidRPr="00E65C88">
        <w:rPr>
          <w:b/>
          <w:bCs/>
          <w:lang w:val="en-GB"/>
        </w:rPr>
        <w:t>Data Analysis:</w:t>
      </w:r>
      <w:r w:rsidRPr="00E65C88">
        <w:rPr>
          <w:lang w:val="en-GB"/>
        </w:rPr>
        <w:t xml:space="preserve"> After </w:t>
      </w:r>
      <w:proofErr w:type="spellStart"/>
      <w:r w:rsidRPr="00E65C88">
        <w:rPr>
          <w:lang w:val="en-GB"/>
        </w:rPr>
        <w:t>analyzing</w:t>
      </w:r>
      <w:proofErr w:type="spellEnd"/>
      <w:r w:rsidRPr="00E65C88">
        <w:rPr>
          <w:lang w:val="en-GB"/>
        </w:rPr>
        <w:t xml:space="preserve"> the sales data, you discover that </w:t>
      </w:r>
      <w:proofErr w:type="spellStart"/>
      <w:r w:rsidRPr="00E65C88">
        <w:rPr>
          <w:lang w:val="en-GB"/>
        </w:rPr>
        <w:t>TRESemmé</w:t>
      </w:r>
      <w:proofErr w:type="spellEnd"/>
      <w:r w:rsidRPr="00E65C88">
        <w:rPr>
          <w:lang w:val="en-GB"/>
        </w:rPr>
        <w:t xml:space="preserve"> products are priced higher than competitors, leading to lower sales. Customer feedback also indicates dissatisfaction with the product's shelf placement.</w:t>
      </w:r>
    </w:p>
    <w:p w14:paraId="39D49366" w14:textId="77777777" w:rsidR="00E65C88" w:rsidRPr="00E65C88" w:rsidRDefault="00E65C88" w:rsidP="00E65C88">
      <w:pPr>
        <w:numPr>
          <w:ilvl w:val="0"/>
          <w:numId w:val="21"/>
        </w:numPr>
        <w:spacing w:after="0"/>
        <w:rPr>
          <w:lang w:val="en-GB"/>
        </w:rPr>
      </w:pPr>
      <w:r w:rsidRPr="00E65C88">
        <w:rPr>
          <w:b/>
          <w:bCs/>
          <w:lang w:val="en-GB"/>
        </w:rPr>
        <w:t>Solution:</w:t>
      </w:r>
      <w:r w:rsidRPr="00E65C88">
        <w:rPr>
          <w:lang w:val="en-GB"/>
        </w:rPr>
        <w:t xml:space="preserve"> You propose a price reduction strategy and a repositioning of the products to eye-level shelves. Additionally, you recommend targeted promotions for the most loyal customer segments.</w:t>
      </w:r>
    </w:p>
    <w:p w14:paraId="2B27900A" w14:textId="77777777" w:rsidR="00E65C88" w:rsidRPr="00E65C88" w:rsidRDefault="00E65C88" w:rsidP="00E65C88">
      <w:pPr>
        <w:numPr>
          <w:ilvl w:val="0"/>
          <w:numId w:val="21"/>
        </w:numPr>
        <w:spacing w:after="0"/>
        <w:rPr>
          <w:lang w:val="en-GB"/>
        </w:rPr>
      </w:pPr>
      <w:r w:rsidRPr="00E65C88">
        <w:rPr>
          <w:b/>
          <w:bCs/>
          <w:lang w:val="en-GB"/>
        </w:rPr>
        <w:t>Pilot Test:</w:t>
      </w:r>
      <w:r w:rsidRPr="00E65C88">
        <w:rPr>
          <w:lang w:val="en-GB"/>
        </w:rPr>
        <w:t xml:space="preserve"> Implement these changes in five stores and use A/B testing to evaluate their effectiveness.</w:t>
      </w:r>
    </w:p>
    <w:p w14:paraId="27CD9D43" w14:textId="77777777" w:rsidR="00E65C88" w:rsidRPr="00E65C88" w:rsidRDefault="00E65C88" w:rsidP="00E65C88">
      <w:pPr>
        <w:numPr>
          <w:ilvl w:val="0"/>
          <w:numId w:val="21"/>
        </w:numPr>
        <w:spacing w:after="0"/>
        <w:rPr>
          <w:lang w:val="en-GB"/>
        </w:rPr>
      </w:pPr>
      <w:r w:rsidRPr="00E65C88">
        <w:rPr>
          <w:b/>
          <w:bCs/>
          <w:lang w:val="en-GB"/>
        </w:rPr>
        <w:t>Outcome:</w:t>
      </w:r>
      <w:r w:rsidRPr="00E65C88">
        <w:rPr>
          <w:lang w:val="en-GB"/>
        </w:rPr>
        <w:t xml:space="preserve"> Sales in the pilot stores show a significant increase, validating the proposed strategy.</w:t>
      </w:r>
    </w:p>
    <w:p w14:paraId="1616CDB6" w14:textId="77777777" w:rsidR="00E65C88" w:rsidRPr="00E65C88" w:rsidRDefault="00E65C88" w:rsidP="00E65C88">
      <w:pPr>
        <w:spacing w:after="0"/>
        <w:rPr>
          <w:lang w:val="en-GB"/>
        </w:rPr>
      </w:pPr>
      <w:r w:rsidRPr="00E65C88">
        <w:rPr>
          <w:lang w:val="en-GB"/>
        </w:rPr>
        <w:pict w14:anchorId="1E7DCE9D">
          <v:rect id="_x0000_i1099" style="width:0;height:1.5pt" o:hralign="center" o:hrstd="t" o:hr="t" fillcolor="#a0a0a0" stroked="f"/>
        </w:pict>
      </w:r>
    </w:p>
    <w:p w14:paraId="03DE85B4" w14:textId="77777777" w:rsidR="00E65C88" w:rsidRPr="00E65C88" w:rsidRDefault="00E65C88" w:rsidP="00E65C88">
      <w:pPr>
        <w:rPr>
          <w:lang w:val="en-GB"/>
        </w:rPr>
      </w:pPr>
      <w:r w:rsidRPr="00E65C88">
        <w:rPr>
          <w:lang w:val="en-GB"/>
        </w:rPr>
        <w:t>By leveraging your expertise in machine learning and data analytics, you can provide a data-driven, strategic approach to addressing the lower sales issue, ensuring your solutions are well-informed and impactful.</w:t>
      </w:r>
    </w:p>
    <w:p w14:paraId="5F6849B2" w14:textId="77777777" w:rsidR="002C43ED" w:rsidRDefault="00977981">
      <w:pPr>
        <w:pStyle w:val="Heading2"/>
      </w:pPr>
      <w:proofErr w:type="gramStart"/>
      <w:r>
        <w:t>You</w:t>
      </w:r>
      <w:proofErr w:type="gramEnd"/>
    </w:p>
    <w:p w14:paraId="3EE01F82" w14:textId="1DDA2B33" w:rsidR="002C43ED" w:rsidRPr="00BD6DED" w:rsidRDefault="00BD6DED">
      <w:pPr>
        <w:rPr>
          <w:lang w:val="en-GB"/>
        </w:rPr>
      </w:pPr>
      <w:r w:rsidRPr="00BD6DED">
        <w:rPr>
          <w:lang w:val="en-GB"/>
        </w:rPr>
        <w:t>How about this question? [Uploaded Image Expired]</w:t>
      </w:r>
    </w:p>
    <w:p w14:paraId="3725A302" w14:textId="77777777" w:rsidR="002C43ED" w:rsidRDefault="00977981">
      <w:pPr>
        <w:pStyle w:val="Heading2"/>
      </w:pPr>
      <w:r>
        <w:t>Copilot</w:t>
      </w:r>
    </w:p>
    <w:p w14:paraId="1916C7F1" w14:textId="77777777" w:rsidR="00F14A5E" w:rsidRPr="00F14A5E" w:rsidRDefault="00F14A5E" w:rsidP="00F14A5E">
      <w:pPr>
        <w:spacing w:after="0"/>
        <w:rPr>
          <w:lang w:val="en-GB"/>
        </w:rPr>
      </w:pPr>
      <w:r w:rsidRPr="00F14A5E">
        <w:rPr>
          <w:lang w:val="en-GB"/>
        </w:rPr>
        <w:t>Absolutely, let's break down your response to this scenario step by step:</w:t>
      </w:r>
    </w:p>
    <w:p w14:paraId="1A011F53" w14:textId="77777777" w:rsidR="00F14A5E" w:rsidRPr="00F14A5E" w:rsidRDefault="00F14A5E" w:rsidP="00F14A5E">
      <w:pPr>
        <w:spacing w:after="0"/>
        <w:rPr>
          <w:lang w:val="en-GB"/>
        </w:rPr>
      </w:pPr>
      <w:r w:rsidRPr="00F14A5E">
        <w:rPr>
          <w:lang w:val="en-GB"/>
        </w:rPr>
        <w:pict w14:anchorId="3DC3A179">
          <v:rect id="_x0000_i1114" style="width:0;height:1.5pt" o:hralign="center" o:hrstd="t" o:hr="t" fillcolor="#a0a0a0" stroked="f"/>
        </w:pict>
      </w:r>
    </w:p>
    <w:p w14:paraId="381B8486" w14:textId="77777777" w:rsidR="00F14A5E" w:rsidRPr="00F14A5E" w:rsidRDefault="00F14A5E" w:rsidP="00F14A5E">
      <w:pPr>
        <w:spacing w:after="0"/>
        <w:rPr>
          <w:b/>
          <w:bCs/>
          <w:lang w:val="en-GB"/>
        </w:rPr>
      </w:pPr>
      <w:r w:rsidRPr="00F14A5E">
        <w:rPr>
          <w:b/>
          <w:bCs/>
          <w:lang w:val="en-GB"/>
        </w:rPr>
        <w:t>Step 1: Assessing Responsibility</w:t>
      </w:r>
    </w:p>
    <w:p w14:paraId="12B7EC90" w14:textId="77777777" w:rsidR="00F14A5E" w:rsidRPr="00F14A5E" w:rsidRDefault="00F14A5E" w:rsidP="00F14A5E">
      <w:pPr>
        <w:numPr>
          <w:ilvl w:val="0"/>
          <w:numId w:val="22"/>
        </w:numPr>
        <w:spacing w:after="0"/>
        <w:rPr>
          <w:lang w:val="en-GB"/>
        </w:rPr>
      </w:pPr>
      <w:r w:rsidRPr="00F14A5E">
        <w:rPr>
          <w:b/>
          <w:bCs/>
          <w:lang w:val="en-GB"/>
        </w:rPr>
        <w:t>Production Line Supervisor (You):</w:t>
      </w:r>
      <w:r w:rsidRPr="00F14A5E">
        <w:rPr>
          <w:lang w:val="en-GB"/>
        </w:rPr>
        <w:t xml:space="preserve"> As the supervisor, you hold immediate responsibility for addressing the issue.</w:t>
      </w:r>
    </w:p>
    <w:p w14:paraId="34FB08A9" w14:textId="77777777" w:rsidR="00F14A5E" w:rsidRPr="00F14A5E" w:rsidRDefault="00F14A5E" w:rsidP="00F14A5E">
      <w:pPr>
        <w:numPr>
          <w:ilvl w:val="0"/>
          <w:numId w:val="22"/>
        </w:numPr>
        <w:spacing w:after="0"/>
        <w:rPr>
          <w:lang w:val="en-GB"/>
        </w:rPr>
      </w:pPr>
      <w:r w:rsidRPr="00F14A5E">
        <w:rPr>
          <w:b/>
          <w:bCs/>
          <w:lang w:val="en-GB"/>
        </w:rPr>
        <w:t>Quality Control Team:</w:t>
      </w:r>
      <w:r w:rsidRPr="00F14A5E">
        <w:rPr>
          <w:lang w:val="en-GB"/>
        </w:rPr>
        <w:t xml:space="preserve"> They should be involved to inspect and identify the cause of the faulty products.</w:t>
      </w:r>
    </w:p>
    <w:p w14:paraId="1D8805A7" w14:textId="77777777" w:rsidR="00F14A5E" w:rsidRPr="00F14A5E" w:rsidRDefault="00F14A5E" w:rsidP="00F14A5E">
      <w:pPr>
        <w:numPr>
          <w:ilvl w:val="0"/>
          <w:numId w:val="22"/>
        </w:numPr>
        <w:spacing w:after="0"/>
        <w:rPr>
          <w:lang w:val="en-GB"/>
        </w:rPr>
      </w:pPr>
      <w:r w:rsidRPr="00F14A5E">
        <w:rPr>
          <w:b/>
          <w:bCs/>
          <w:lang w:val="en-GB"/>
        </w:rPr>
        <w:t>Maintenance Team:</w:t>
      </w:r>
      <w:r w:rsidRPr="00F14A5E">
        <w:rPr>
          <w:lang w:val="en-GB"/>
        </w:rPr>
        <w:t xml:space="preserve"> If the issue is mechanical, they need to be brought in to fix the problem.</w:t>
      </w:r>
    </w:p>
    <w:p w14:paraId="064D8B5F" w14:textId="77777777" w:rsidR="00F14A5E" w:rsidRPr="00F14A5E" w:rsidRDefault="00F14A5E" w:rsidP="00F14A5E">
      <w:pPr>
        <w:spacing w:after="0"/>
        <w:rPr>
          <w:b/>
          <w:bCs/>
          <w:lang w:val="en-GB"/>
        </w:rPr>
      </w:pPr>
      <w:r w:rsidRPr="00F14A5E">
        <w:rPr>
          <w:b/>
          <w:bCs/>
          <w:lang w:val="en-GB"/>
        </w:rPr>
        <w:t>Step 2: Planning and Goals</w:t>
      </w:r>
    </w:p>
    <w:p w14:paraId="67E87BB9" w14:textId="77777777" w:rsidR="00F14A5E" w:rsidRDefault="00F14A5E" w:rsidP="00F14A5E">
      <w:pPr>
        <w:spacing w:after="0"/>
        <w:rPr>
          <w:lang w:val="en-GB"/>
        </w:rPr>
      </w:pPr>
      <w:r w:rsidRPr="00F14A5E">
        <w:rPr>
          <w:b/>
          <w:bCs/>
          <w:lang w:val="en-GB"/>
        </w:rPr>
        <w:t>Goal:</w:t>
      </w:r>
      <w:r w:rsidRPr="00F14A5E">
        <w:rPr>
          <w:lang w:val="en-GB"/>
        </w:rPr>
        <w:t xml:space="preserve"> Ensure the remaining 10,000 deodorants are produced correctly and the faulty ones are dealt with promptly.</w:t>
      </w:r>
    </w:p>
    <w:p w14:paraId="68FF73DB" w14:textId="77777777" w:rsidR="00F14A5E" w:rsidRPr="00F14A5E" w:rsidRDefault="00F14A5E" w:rsidP="00F14A5E">
      <w:pPr>
        <w:spacing w:after="0"/>
        <w:rPr>
          <w:lang w:val="en-GB"/>
        </w:rPr>
      </w:pPr>
    </w:p>
    <w:p w14:paraId="5CDF5B98" w14:textId="77777777" w:rsidR="00F14A5E" w:rsidRPr="00F14A5E" w:rsidRDefault="00F14A5E" w:rsidP="00F14A5E">
      <w:pPr>
        <w:spacing w:after="0"/>
        <w:rPr>
          <w:lang w:val="en-GB"/>
        </w:rPr>
      </w:pPr>
      <w:r w:rsidRPr="00F14A5E">
        <w:rPr>
          <w:b/>
          <w:bCs/>
          <w:lang w:val="en-GB"/>
        </w:rPr>
        <w:lastRenderedPageBreak/>
        <w:t>Plan:</w:t>
      </w:r>
    </w:p>
    <w:p w14:paraId="7FC9CBED" w14:textId="77777777" w:rsidR="00F14A5E" w:rsidRPr="00F14A5E" w:rsidRDefault="00F14A5E" w:rsidP="00F14A5E">
      <w:pPr>
        <w:numPr>
          <w:ilvl w:val="0"/>
          <w:numId w:val="23"/>
        </w:numPr>
        <w:spacing w:after="0"/>
        <w:rPr>
          <w:lang w:val="en-GB"/>
        </w:rPr>
      </w:pPr>
      <w:r w:rsidRPr="00F14A5E">
        <w:rPr>
          <w:b/>
          <w:bCs/>
          <w:lang w:val="en-GB"/>
        </w:rPr>
        <w:t>Identify the Fault:</w:t>
      </w:r>
      <w:r w:rsidRPr="00F14A5E">
        <w:rPr>
          <w:lang w:val="en-GB"/>
        </w:rPr>
        <w:t xml:space="preserve"> Quickly determine what caused the 100 faulty deodorants. This could involve inspecting the machinery, raw materials, or any recent changes in the production process.</w:t>
      </w:r>
    </w:p>
    <w:p w14:paraId="7BA15102" w14:textId="77777777" w:rsidR="00F14A5E" w:rsidRPr="00F14A5E" w:rsidRDefault="00F14A5E" w:rsidP="00F14A5E">
      <w:pPr>
        <w:numPr>
          <w:ilvl w:val="0"/>
          <w:numId w:val="23"/>
        </w:numPr>
        <w:spacing w:after="0"/>
        <w:rPr>
          <w:lang w:val="en-GB"/>
        </w:rPr>
      </w:pPr>
      <w:r w:rsidRPr="00F14A5E">
        <w:rPr>
          <w:b/>
          <w:bCs/>
          <w:lang w:val="en-GB"/>
        </w:rPr>
        <w:t>Fix the Issue:</w:t>
      </w:r>
      <w:r w:rsidRPr="00F14A5E">
        <w:rPr>
          <w:lang w:val="en-GB"/>
        </w:rPr>
        <w:t xml:space="preserve"> Once the fault is identified, coordinate with the maintenance team to rectify it immediately.</w:t>
      </w:r>
    </w:p>
    <w:p w14:paraId="76ADBB20" w14:textId="77777777" w:rsidR="00F14A5E" w:rsidRPr="00F14A5E" w:rsidRDefault="00F14A5E" w:rsidP="00F14A5E">
      <w:pPr>
        <w:numPr>
          <w:ilvl w:val="0"/>
          <w:numId w:val="23"/>
        </w:numPr>
        <w:spacing w:after="0"/>
        <w:rPr>
          <w:lang w:val="en-GB"/>
        </w:rPr>
      </w:pPr>
      <w:r w:rsidRPr="00F14A5E">
        <w:rPr>
          <w:b/>
          <w:bCs/>
          <w:lang w:val="en-GB"/>
        </w:rPr>
        <w:t>Quality Check:</w:t>
      </w:r>
      <w:r w:rsidRPr="00F14A5E">
        <w:rPr>
          <w:lang w:val="en-GB"/>
        </w:rPr>
        <w:t xml:space="preserve"> Perform a rigorous quality check on the next batch of deodorants to ensure the issue is resolved.</w:t>
      </w:r>
    </w:p>
    <w:p w14:paraId="01F0AF25" w14:textId="77777777" w:rsidR="00F14A5E" w:rsidRPr="00F14A5E" w:rsidRDefault="00F14A5E" w:rsidP="00F14A5E">
      <w:pPr>
        <w:numPr>
          <w:ilvl w:val="0"/>
          <w:numId w:val="23"/>
        </w:numPr>
        <w:spacing w:after="0"/>
        <w:rPr>
          <w:lang w:val="en-GB"/>
        </w:rPr>
      </w:pPr>
      <w:r w:rsidRPr="00F14A5E">
        <w:rPr>
          <w:b/>
          <w:bCs/>
          <w:lang w:val="en-GB"/>
        </w:rPr>
        <w:t>Accelerate Production:</w:t>
      </w:r>
      <w:r w:rsidRPr="00F14A5E">
        <w:rPr>
          <w:lang w:val="en-GB"/>
        </w:rPr>
        <w:t xml:space="preserve"> If possible, increase the production speed slightly to make up for lost time, while maintaining quality standards.</w:t>
      </w:r>
    </w:p>
    <w:p w14:paraId="097BBCF1" w14:textId="77777777" w:rsidR="00F14A5E" w:rsidRPr="00F14A5E" w:rsidRDefault="00F14A5E" w:rsidP="00F14A5E">
      <w:pPr>
        <w:numPr>
          <w:ilvl w:val="0"/>
          <w:numId w:val="23"/>
        </w:numPr>
        <w:spacing w:after="0"/>
        <w:rPr>
          <w:lang w:val="en-GB"/>
        </w:rPr>
      </w:pPr>
      <w:r w:rsidRPr="00F14A5E">
        <w:rPr>
          <w:b/>
          <w:bCs/>
          <w:lang w:val="en-GB"/>
        </w:rPr>
        <w:t>Communicate with Stakeholders:</w:t>
      </w:r>
      <w:r w:rsidRPr="00F14A5E">
        <w:rPr>
          <w:lang w:val="en-GB"/>
        </w:rPr>
        <w:t xml:space="preserve"> Inform relevant stakeholders (such as your manager and the client) about the issue and the steps being taken to resolve it.</w:t>
      </w:r>
    </w:p>
    <w:p w14:paraId="6B0C1A41" w14:textId="77777777" w:rsidR="00F14A5E" w:rsidRPr="00F14A5E" w:rsidRDefault="00F14A5E" w:rsidP="00F14A5E">
      <w:pPr>
        <w:spacing w:after="0"/>
        <w:rPr>
          <w:b/>
          <w:bCs/>
          <w:lang w:val="en-GB"/>
        </w:rPr>
      </w:pPr>
      <w:r w:rsidRPr="00F14A5E">
        <w:rPr>
          <w:b/>
          <w:bCs/>
          <w:lang w:val="en-GB"/>
        </w:rPr>
        <w:t>Step 3: Ensuring Team Cooperation</w:t>
      </w:r>
    </w:p>
    <w:p w14:paraId="4A5822FE" w14:textId="77777777" w:rsidR="00F14A5E" w:rsidRPr="00F14A5E" w:rsidRDefault="00F14A5E" w:rsidP="00F14A5E">
      <w:pPr>
        <w:numPr>
          <w:ilvl w:val="0"/>
          <w:numId w:val="24"/>
        </w:numPr>
        <w:spacing w:after="0"/>
        <w:rPr>
          <w:lang w:val="en-GB"/>
        </w:rPr>
      </w:pPr>
      <w:r w:rsidRPr="00F14A5E">
        <w:rPr>
          <w:b/>
          <w:bCs/>
          <w:lang w:val="en-GB"/>
        </w:rPr>
        <w:t>Clear Communication:</w:t>
      </w:r>
      <w:r w:rsidRPr="00F14A5E">
        <w:rPr>
          <w:lang w:val="en-GB"/>
        </w:rPr>
        <w:t xml:space="preserve"> Clearly explain the situation to your team and the urgency of resolving it.</w:t>
      </w:r>
    </w:p>
    <w:p w14:paraId="324350DA" w14:textId="77777777" w:rsidR="00F14A5E" w:rsidRPr="00F14A5E" w:rsidRDefault="00F14A5E" w:rsidP="00F14A5E">
      <w:pPr>
        <w:numPr>
          <w:ilvl w:val="0"/>
          <w:numId w:val="24"/>
        </w:numPr>
        <w:spacing w:after="0"/>
        <w:rPr>
          <w:lang w:val="en-GB"/>
        </w:rPr>
      </w:pPr>
      <w:r w:rsidRPr="00F14A5E">
        <w:rPr>
          <w:b/>
          <w:bCs/>
          <w:lang w:val="en-GB"/>
        </w:rPr>
        <w:t>Role Assignment:</w:t>
      </w:r>
      <w:r w:rsidRPr="00F14A5E">
        <w:rPr>
          <w:lang w:val="en-GB"/>
        </w:rPr>
        <w:t xml:space="preserve"> Assign specific tasks to team members to avoid confusion and overlap. For example, some can focus on inspecting the faulty products while others monitor the production line.</w:t>
      </w:r>
    </w:p>
    <w:p w14:paraId="5B818838" w14:textId="77777777" w:rsidR="00F14A5E" w:rsidRPr="00F14A5E" w:rsidRDefault="00F14A5E" w:rsidP="00F14A5E">
      <w:pPr>
        <w:numPr>
          <w:ilvl w:val="0"/>
          <w:numId w:val="24"/>
        </w:numPr>
        <w:spacing w:after="0"/>
        <w:rPr>
          <w:lang w:val="en-GB"/>
        </w:rPr>
      </w:pPr>
      <w:r w:rsidRPr="00F14A5E">
        <w:rPr>
          <w:b/>
          <w:bCs/>
          <w:lang w:val="en-GB"/>
        </w:rPr>
        <w:t>Motivation:</w:t>
      </w:r>
      <w:r w:rsidRPr="00F14A5E">
        <w:rPr>
          <w:lang w:val="en-GB"/>
        </w:rPr>
        <w:t xml:space="preserve"> Encourage your team by emphasizing the importance of meeting the client's deadline and the potential impact on the company's reputation.</w:t>
      </w:r>
    </w:p>
    <w:p w14:paraId="1353C20F" w14:textId="77777777" w:rsidR="00F14A5E" w:rsidRPr="00F14A5E" w:rsidRDefault="00F14A5E" w:rsidP="00F14A5E">
      <w:pPr>
        <w:numPr>
          <w:ilvl w:val="0"/>
          <w:numId w:val="24"/>
        </w:numPr>
        <w:spacing w:after="0"/>
        <w:rPr>
          <w:lang w:val="en-GB"/>
        </w:rPr>
      </w:pPr>
      <w:r w:rsidRPr="00F14A5E">
        <w:rPr>
          <w:b/>
          <w:bCs/>
          <w:lang w:val="en-GB"/>
        </w:rPr>
        <w:t>Support:</w:t>
      </w:r>
      <w:r w:rsidRPr="00F14A5E">
        <w:rPr>
          <w:lang w:val="en-GB"/>
        </w:rPr>
        <w:t xml:space="preserve"> Offer support and resources needed to carry out their tasks efficiently.</w:t>
      </w:r>
    </w:p>
    <w:p w14:paraId="0F487AA4" w14:textId="77777777" w:rsidR="00F14A5E" w:rsidRPr="00F14A5E" w:rsidRDefault="00F14A5E" w:rsidP="00F14A5E">
      <w:pPr>
        <w:spacing w:after="0"/>
        <w:rPr>
          <w:b/>
          <w:bCs/>
          <w:lang w:val="en-GB"/>
        </w:rPr>
      </w:pPr>
      <w:r w:rsidRPr="00F14A5E">
        <w:rPr>
          <w:b/>
          <w:bCs/>
          <w:lang w:val="en-GB"/>
        </w:rPr>
        <w:t>Step 4: Handling Disagreements</w:t>
      </w:r>
    </w:p>
    <w:p w14:paraId="6A959A1A" w14:textId="77777777" w:rsidR="00F14A5E" w:rsidRPr="00F14A5E" w:rsidRDefault="00F14A5E" w:rsidP="00F14A5E">
      <w:pPr>
        <w:numPr>
          <w:ilvl w:val="0"/>
          <w:numId w:val="25"/>
        </w:numPr>
        <w:spacing w:after="0"/>
        <w:rPr>
          <w:lang w:val="en-GB"/>
        </w:rPr>
      </w:pPr>
      <w:r w:rsidRPr="00F14A5E">
        <w:rPr>
          <w:b/>
          <w:bCs/>
          <w:lang w:val="en-GB"/>
        </w:rPr>
        <w:t>Listen to the Alternative:</w:t>
      </w:r>
      <w:r w:rsidRPr="00F14A5E">
        <w:rPr>
          <w:lang w:val="en-GB"/>
        </w:rPr>
        <w:t xml:space="preserve"> If a team member proposes an alternative solution, listen carefully to their suggestion. It's important to consider different perspectives.</w:t>
      </w:r>
    </w:p>
    <w:p w14:paraId="0845BDF3" w14:textId="77777777" w:rsidR="00F14A5E" w:rsidRPr="00F14A5E" w:rsidRDefault="00F14A5E" w:rsidP="00F14A5E">
      <w:pPr>
        <w:numPr>
          <w:ilvl w:val="0"/>
          <w:numId w:val="25"/>
        </w:numPr>
        <w:spacing w:after="0"/>
        <w:rPr>
          <w:lang w:val="en-GB"/>
        </w:rPr>
      </w:pPr>
      <w:r w:rsidRPr="00F14A5E">
        <w:rPr>
          <w:b/>
          <w:bCs/>
          <w:lang w:val="en-GB"/>
        </w:rPr>
        <w:t>Evaluate the Alternative:</w:t>
      </w:r>
      <w:r w:rsidRPr="00F14A5E">
        <w:rPr>
          <w:lang w:val="en-GB"/>
        </w:rPr>
        <w:t xml:space="preserve"> Assess the feasibility and potential impact of the proposed alternative. Compare it with your initial plan.</w:t>
      </w:r>
    </w:p>
    <w:p w14:paraId="7694D955" w14:textId="77777777" w:rsidR="00F14A5E" w:rsidRPr="00F14A5E" w:rsidRDefault="00F14A5E" w:rsidP="00F14A5E">
      <w:pPr>
        <w:numPr>
          <w:ilvl w:val="0"/>
          <w:numId w:val="25"/>
        </w:numPr>
        <w:spacing w:after="0"/>
        <w:rPr>
          <w:lang w:val="en-GB"/>
        </w:rPr>
      </w:pPr>
      <w:r w:rsidRPr="00F14A5E">
        <w:rPr>
          <w:b/>
          <w:bCs/>
          <w:lang w:val="en-GB"/>
        </w:rPr>
        <w:t>Decision Making:</w:t>
      </w:r>
      <w:r w:rsidRPr="00F14A5E">
        <w:rPr>
          <w:lang w:val="en-GB"/>
        </w:rPr>
        <w:t xml:space="preserve"> If the alternative is viable and potentially more effective, be flexible and adopt it. If it’s not, explain your reasoning clearly and respectfully.</w:t>
      </w:r>
    </w:p>
    <w:p w14:paraId="47628BB6" w14:textId="77777777" w:rsidR="00F14A5E" w:rsidRDefault="00F14A5E" w:rsidP="00F14A5E">
      <w:pPr>
        <w:numPr>
          <w:ilvl w:val="0"/>
          <w:numId w:val="25"/>
        </w:numPr>
        <w:spacing w:after="0"/>
        <w:rPr>
          <w:lang w:val="en-GB"/>
        </w:rPr>
      </w:pPr>
      <w:r w:rsidRPr="00F14A5E">
        <w:rPr>
          <w:b/>
          <w:bCs/>
          <w:lang w:val="en-GB"/>
        </w:rPr>
        <w:t>Consensus Building:</w:t>
      </w:r>
      <w:r w:rsidRPr="00F14A5E">
        <w:rPr>
          <w:lang w:val="en-GB"/>
        </w:rPr>
        <w:t xml:space="preserve"> Aim to build a consensus. Ensure the team understands and supports the final decision, regardless of whose idea is implemented.</w:t>
      </w:r>
    </w:p>
    <w:p w14:paraId="1908F3A9" w14:textId="77777777" w:rsidR="00F14A5E" w:rsidRPr="00F14A5E" w:rsidRDefault="00F14A5E" w:rsidP="00F14A5E">
      <w:pPr>
        <w:spacing w:after="0"/>
        <w:rPr>
          <w:lang w:val="en-GB"/>
        </w:rPr>
      </w:pPr>
    </w:p>
    <w:p w14:paraId="2A96AC72" w14:textId="77777777" w:rsidR="00F14A5E" w:rsidRPr="00F14A5E" w:rsidRDefault="00F14A5E" w:rsidP="00EB4905">
      <w:pPr>
        <w:pStyle w:val="Heading3"/>
        <w:rPr>
          <w:lang w:val="en-GB"/>
        </w:rPr>
      </w:pPr>
      <w:r w:rsidRPr="00F14A5E">
        <w:rPr>
          <w:lang w:val="en-GB"/>
        </w:rPr>
        <w:t>Example Response</w:t>
      </w:r>
    </w:p>
    <w:p w14:paraId="71625765" w14:textId="77777777" w:rsidR="00F14A5E" w:rsidRDefault="00F14A5E" w:rsidP="00F14A5E">
      <w:pPr>
        <w:spacing w:after="0"/>
        <w:rPr>
          <w:lang w:val="en-GB"/>
        </w:rPr>
      </w:pPr>
      <w:r w:rsidRPr="00F14A5E">
        <w:rPr>
          <w:lang w:val="en-GB"/>
        </w:rPr>
        <w:t>"In this scenario, my first action would be to identify the cause of the faulty deodorants by working closely with the quality control and maintenance teams. It is crucial to fix the issue quickly and ensure that the production line resumes normal operation as soon as possible. I would also ensure that a rigorous quality check is performed on the next batch of products to prevent any further defects.</w:t>
      </w:r>
    </w:p>
    <w:p w14:paraId="18D18238" w14:textId="77777777" w:rsidR="00EB4905" w:rsidRPr="00F14A5E" w:rsidRDefault="00EB4905" w:rsidP="00F14A5E">
      <w:pPr>
        <w:spacing w:after="0"/>
        <w:rPr>
          <w:lang w:val="en-GB"/>
        </w:rPr>
      </w:pPr>
    </w:p>
    <w:p w14:paraId="64BFB08E" w14:textId="77777777" w:rsidR="00F14A5E" w:rsidRPr="00F14A5E" w:rsidRDefault="00F14A5E" w:rsidP="00F14A5E">
      <w:pPr>
        <w:spacing w:after="0"/>
        <w:rPr>
          <w:lang w:val="en-GB"/>
        </w:rPr>
      </w:pPr>
      <w:r w:rsidRPr="00F14A5E">
        <w:rPr>
          <w:lang w:val="en-GB"/>
        </w:rPr>
        <w:lastRenderedPageBreak/>
        <w:t>To maintain team motivation and cooperation, I would communicate clearly about the situation and the steps we need to take. Assigning specific roles to team members would help us work efficiently and avoid confusion. If someone in my team disagrees and proposes an alternative solution, I would listen to their suggestion, evaluate its feasibility, and adopt it if it proves to be more effective. Building a consensus and ensuring everyone understands and supports the final decision is essential for the success of the operation."</w:t>
      </w:r>
    </w:p>
    <w:p w14:paraId="28E522F6" w14:textId="77777777" w:rsidR="00F14A5E" w:rsidRPr="00F14A5E" w:rsidRDefault="00F14A5E" w:rsidP="00F14A5E">
      <w:pPr>
        <w:rPr>
          <w:lang w:val="en-GB"/>
        </w:rPr>
      </w:pPr>
      <w:r w:rsidRPr="00F14A5E">
        <w:rPr>
          <w:lang w:val="en-GB"/>
        </w:rPr>
        <w:pict w14:anchorId="151671C1">
          <v:rect id="_x0000_i1115" style="width:0;height:1.5pt" o:hralign="center" o:hrstd="t" o:hr="t" fillcolor="#a0a0a0" stroked="f"/>
        </w:pict>
      </w:r>
    </w:p>
    <w:p w14:paraId="797AF601" w14:textId="77777777" w:rsidR="00F14A5E" w:rsidRPr="00F14A5E" w:rsidRDefault="00F14A5E" w:rsidP="00F14A5E">
      <w:pPr>
        <w:rPr>
          <w:sz w:val="22"/>
          <w:szCs w:val="22"/>
          <w:lang w:val="en-GB"/>
        </w:rPr>
      </w:pPr>
      <w:r w:rsidRPr="00F14A5E">
        <w:rPr>
          <w:sz w:val="22"/>
          <w:szCs w:val="22"/>
          <w:lang w:val="en-GB"/>
        </w:rPr>
        <w:t xml:space="preserve">Does this help you think through the scenario? Let me know if you need any more details! </w:t>
      </w:r>
      <w:r w:rsidRPr="00F14A5E">
        <w:rPr>
          <w:rFonts w:ascii="Segoe UI Emoji" w:hAnsi="Segoe UI Emoji" w:cs="Segoe UI Emoji"/>
          <w:sz w:val="22"/>
          <w:szCs w:val="22"/>
          <w:lang w:val="en-GB"/>
        </w:rPr>
        <w:t>😊</w:t>
      </w:r>
    </w:p>
    <w:p w14:paraId="0E92F65D" w14:textId="77777777" w:rsidR="002C43ED" w:rsidRDefault="00977981">
      <w:pPr>
        <w:pStyle w:val="Heading2"/>
      </w:pPr>
      <w:proofErr w:type="gramStart"/>
      <w:r>
        <w:t>You</w:t>
      </w:r>
      <w:proofErr w:type="gramEnd"/>
    </w:p>
    <w:p w14:paraId="3702150B" w14:textId="5C4233B1" w:rsidR="002C43ED" w:rsidRPr="00214596" w:rsidRDefault="00214596">
      <w:pPr>
        <w:rPr>
          <w:lang w:val="en-GB"/>
        </w:rPr>
      </w:pPr>
      <w:r w:rsidRPr="00214596">
        <w:rPr>
          <w:lang w:val="en-GB"/>
        </w:rPr>
        <w:t>How about this question, last one? [Uploaded Image Expired]</w:t>
      </w:r>
    </w:p>
    <w:p w14:paraId="65EE16DE" w14:textId="77777777" w:rsidR="002C43ED" w:rsidRDefault="00977981">
      <w:pPr>
        <w:pStyle w:val="Heading2"/>
      </w:pPr>
      <w:r>
        <w:t>Copilot</w:t>
      </w:r>
    </w:p>
    <w:p w14:paraId="453BF92E" w14:textId="77777777" w:rsidR="002D2197" w:rsidRPr="002D2197" w:rsidRDefault="002D2197" w:rsidP="002D2197">
      <w:pPr>
        <w:spacing w:after="0"/>
        <w:rPr>
          <w:lang w:val="en-GB"/>
        </w:rPr>
      </w:pPr>
      <w:r w:rsidRPr="002D2197">
        <w:rPr>
          <w:lang w:val="en-GB"/>
        </w:rPr>
        <w:t>Great, let's break down how you might approach this scenario:</w:t>
      </w:r>
    </w:p>
    <w:p w14:paraId="28D3368D" w14:textId="77777777" w:rsidR="002D2197" w:rsidRPr="002D2197" w:rsidRDefault="002D2197" w:rsidP="002D2197">
      <w:pPr>
        <w:rPr>
          <w:lang w:val="en-GB"/>
        </w:rPr>
      </w:pPr>
      <w:r w:rsidRPr="002D2197">
        <w:rPr>
          <w:lang w:val="en-GB"/>
        </w:rPr>
        <w:pict w14:anchorId="329C6927">
          <v:rect id="_x0000_i1137" style="width:0;height:1.5pt" o:hralign="center" o:hrstd="t" o:hr="t" fillcolor="#a0a0a0" stroked="f"/>
        </w:pict>
      </w:r>
    </w:p>
    <w:p w14:paraId="49E074B9" w14:textId="77777777" w:rsidR="002D2197" w:rsidRPr="00B31E6A" w:rsidRDefault="002D2197" w:rsidP="00B31E6A">
      <w:pPr>
        <w:pStyle w:val="Heading3"/>
        <w:spacing w:before="0"/>
        <w:rPr>
          <w:sz w:val="24"/>
          <w:szCs w:val="24"/>
          <w:lang w:val="en-GB"/>
        </w:rPr>
      </w:pPr>
      <w:r w:rsidRPr="00B31E6A">
        <w:rPr>
          <w:sz w:val="24"/>
          <w:szCs w:val="24"/>
          <w:lang w:val="en-GB"/>
        </w:rPr>
        <w:t>Question Five: Talent Catalyst</w:t>
      </w:r>
    </w:p>
    <w:p w14:paraId="42EAAB35" w14:textId="77777777" w:rsidR="002D2197" w:rsidRPr="002D2197" w:rsidRDefault="002D2197" w:rsidP="002D2197">
      <w:pPr>
        <w:spacing w:after="0"/>
        <w:rPr>
          <w:lang w:val="en-GB"/>
        </w:rPr>
      </w:pPr>
      <w:r w:rsidRPr="002D2197">
        <w:rPr>
          <w:lang w:val="en-GB"/>
        </w:rPr>
        <w:t>You are assigned to the Homecare team. One of our brands, Persil, is about to launch a promotional campaign in stores around the UK and your team is responsible to ensure that all the retailers involved receive enough promotional material. You will be relying on some other departments to help you design and produce the promotional materials. Your Line Manager will soon be on annual leave and is looking for someone within the team to take the lead on the project during their absence. How would you behave in this situation?</w:t>
      </w:r>
    </w:p>
    <w:p w14:paraId="3FB6ED77" w14:textId="77777777" w:rsidR="002D2197" w:rsidRPr="00B31E6A" w:rsidRDefault="002D2197" w:rsidP="002D2197">
      <w:pPr>
        <w:pStyle w:val="Heading3"/>
        <w:spacing w:before="0"/>
        <w:rPr>
          <w:sz w:val="24"/>
          <w:szCs w:val="24"/>
          <w:lang w:val="en-GB"/>
        </w:rPr>
      </w:pPr>
      <w:r w:rsidRPr="00B31E6A">
        <w:rPr>
          <w:sz w:val="24"/>
          <w:szCs w:val="24"/>
          <w:lang w:val="en-GB"/>
        </w:rPr>
        <w:t>Think about:</w:t>
      </w:r>
    </w:p>
    <w:p w14:paraId="67C0C692" w14:textId="77777777" w:rsidR="002D2197" w:rsidRPr="002D2197" w:rsidRDefault="002D2197" w:rsidP="002D2197">
      <w:pPr>
        <w:numPr>
          <w:ilvl w:val="0"/>
          <w:numId w:val="26"/>
        </w:numPr>
        <w:spacing w:after="0"/>
        <w:rPr>
          <w:lang w:val="en-GB"/>
        </w:rPr>
      </w:pPr>
      <w:r w:rsidRPr="002D2197">
        <w:rPr>
          <w:lang w:val="en-GB"/>
        </w:rPr>
        <w:t>Which of your strengths would you draw upon in this situation?</w:t>
      </w:r>
    </w:p>
    <w:p w14:paraId="698EAECC" w14:textId="77777777" w:rsidR="002D2197" w:rsidRPr="002D2197" w:rsidRDefault="002D2197" w:rsidP="002D2197">
      <w:pPr>
        <w:numPr>
          <w:ilvl w:val="0"/>
          <w:numId w:val="26"/>
        </w:numPr>
        <w:spacing w:after="0"/>
        <w:rPr>
          <w:lang w:val="en-GB"/>
        </w:rPr>
      </w:pPr>
      <w:r w:rsidRPr="002D2197">
        <w:rPr>
          <w:lang w:val="en-GB"/>
        </w:rPr>
        <w:t>What are some of the challenges you would face?</w:t>
      </w:r>
    </w:p>
    <w:p w14:paraId="21D4A732" w14:textId="77777777" w:rsidR="002D2197" w:rsidRPr="002D2197" w:rsidRDefault="002D2197" w:rsidP="002D2197">
      <w:pPr>
        <w:numPr>
          <w:ilvl w:val="0"/>
          <w:numId w:val="26"/>
        </w:numPr>
        <w:spacing w:after="0"/>
        <w:rPr>
          <w:lang w:val="en-GB"/>
        </w:rPr>
      </w:pPr>
      <w:r w:rsidRPr="002D2197">
        <w:rPr>
          <w:lang w:val="en-GB"/>
        </w:rPr>
        <w:t>How do you think this situation can impact on your future career within Unilever?</w:t>
      </w:r>
    </w:p>
    <w:p w14:paraId="761EEFE5" w14:textId="77777777" w:rsidR="002D2197" w:rsidRPr="002D2197" w:rsidRDefault="002D2197" w:rsidP="002D2197">
      <w:pPr>
        <w:spacing w:after="0"/>
        <w:rPr>
          <w:lang w:val="en-GB"/>
        </w:rPr>
      </w:pPr>
      <w:r w:rsidRPr="002D2197">
        <w:rPr>
          <w:lang w:val="en-GB"/>
        </w:rPr>
        <w:pict w14:anchorId="357AD9EE">
          <v:rect id="_x0000_i1138" style="width:0;height:1.5pt" o:hralign="center" o:hrstd="t" o:hr="t" fillcolor="#a0a0a0" stroked="f"/>
        </w:pict>
      </w:r>
    </w:p>
    <w:p w14:paraId="1BE61004" w14:textId="77777777" w:rsidR="002D2197" w:rsidRPr="002D2197" w:rsidRDefault="002D2197" w:rsidP="002D2197">
      <w:pPr>
        <w:pStyle w:val="Heading3"/>
        <w:spacing w:before="0"/>
        <w:rPr>
          <w:lang w:val="en-GB"/>
        </w:rPr>
      </w:pPr>
      <w:r w:rsidRPr="002D2197">
        <w:rPr>
          <w:lang w:val="en-GB"/>
        </w:rPr>
        <w:t>Your Approach to the Situation</w:t>
      </w:r>
    </w:p>
    <w:p w14:paraId="64012B9D" w14:textId="77777777" w:rsidR="002D2197" w:rsidRPr="002D2197" w:rsidRDefault="002D2197" w:rsidP="002D2197">
      <w:pPr>
        <w:spacing w:after="0"/>
        <w:rPr>
          <w:lang w:val="en-GB"/>
        </w:rPr>
      </w:pPr>
      <w:r w:rsidRPr="002D2197">
        <w:rPr>
          <w:b/>
          <w:bCs/>
          <w:lang w:val="en-GB"/>
        </w:rPr>
        <w:t>1. Drawing on Strengths:</w:t>
      </w:r>
    </w:p>
    <w:p w14:paraId="1BF30ECA" w14:textId="77777777" w:rsidR="002D2197" w:rsidRPr="002D2197" w:rsidRDefault="002D2197" w:rsidP="002D2197">
      <w:pPr>
        <w:numPr>
          <w:ilvl w:val="0"/>
          <w:numId w:val="27"/>
        </w:numPr>
        <w:spacing w:after="0"/>
        <w:rPr>
          <w:lang w:val="en-GB"/>
        </w:rPr>
      </w:pPr>
      <w:r w:rsidRPr="002D2197">
        <w:rPr>
          <w:b/>
          <w:bCs/>
          <w:lang w:val="en-GB"/>
        </w:rPr>
        <w:t>Leadership Skills:</w:t>
      </w:r>
      <w:r w:rsidRPr="002D2197">
        <w:rPr>
          <w:lang w:val="en-GB"/>
        </w:rPr>
        <w:t xml:space="preserve"> Highlight your ability to take initiative and lead the team in your manager's absence. You might mention past experiences where you successfully led a project or team.</w:t>
      </w:r>
    </w:p>
    <w:p w14:paraId="568B0C4F" w14:textId="77777777" w:rsidR="002D2197" w:rsidRPr="002D2197" w:rsidRDefault="002D2197" w:rsidP="002D2197">
      <w:pPr>
        <w:numPr>
          <w:ilvl w:val="0"/>
          <w:numId w:val="27"/>
        </w:numPr>
        <w:spacing w:after="0"/>
        <w:rPr>
          <w:lang w:val="en-GB"/>
        </w:rPr>
      </w:pPr>
      <w:r w:rsidRPr="002D2197">
        <w:rPr>
          <w:b/>
          <w:bCs/>
          <w:lang w:val="en-GB"/>
        </w:rPr>
        <w:t>Communication:</w:t>
      </w:r>
      <w:r w:rsidRPr="002D2197">
        <w:rPr>
          <w:lang w:val="en-GB"/>
        </w:rPr>
        <w:t xml:space="preserve"> Emphasize your strong communication skills, which are critical for coordinating with multiple departments and ensuring everyone is aligned with the project goals.</w:t>
      </w:r>
    </w:p>
    <w:p w14:paraId="2F6423FE" w14:textId="77777777" w:rsidR="002D2197" w:rsidRPr="002D2197" w:rsidRDefault="002D2197" w:rsidP="002D2197">
      <w:pPr>
        <w:numPr>
          <w:ilvl w:val="0"/>
          <w:numId w:val="27"/>
        </w:numPr>
        <w:spacing w:after="0"/>
        <w:rPr>
          <w:lang w:val="en-GB"/>
        </w:rPr>
      </w:pPr>
      <w:r w:rsidRPr="002D2197">
        <w:rPr>
          <w:b/>
          <w:bCs/>
          <w:lang w:val="en-GB"/>
        </w:rPr>
        <w:t>Organizational Skills:</w:t>
      </w:r>
      <w:r w:rsidRPr="002D2197">
        <w:rPr>
          <w:lang w:val="en-GB"/>
        </w:rPr>
        <w:t xml:space="preserve"> Show how your meticulous organizational skills will help keep the project on track and ensure that deadlines are met.</w:t>
      </w:r>
    </w:p>
    <w:p w14:paraId="2FC59354" w14:textId="77777777" w:rsidR="002D2197" w:rsidRPr="002D2197" w:rsidRDefault="002D2197" w:rsidP="002D2197">
      <w:pPr>
        <w:numPr>
          <w:ilvl w:val="0"/>
          <w:numId w:val="27"/>
        </w:numPr>
        <w:spacing w:after="0"/>
        <w:rPr>
          <w:lang w:val="en-GB"/>
        </w:rPr>
      </w:pPr>
      <w:r w:rsidRPr="002D2197">
        <w:rPr>
          <w:b/>
          <w:bCs/>
          <w:lang w:val="en-GB"/>
        </w:rPr>
        <w:lastRenderedPageBreak/>
        <w:t>Problem-Solving:</w:t>
      </w:r>
      <w:r w:rsidRPr="002D2197">
        <w:rPr>
          <w:lang w:val="en-GB"/>
        </w:rPr>
        <w:t xml:space="preserve"> Illustrate your knack for problem-solving, which will be essential for addressing any issues that arise during the campaign.</w:t>
      </w:r>
    </w:p>
    <w:p w14:paraId="49B1BF01" w14:textId="77777777" w:rsidR="002D2197" w:rsidRPr="002D2197" w:rsidRDefault="002D2197" w:rsidP="002D2197">
      <w:pPr>
        <w:spacing w:after="0"/>
        <w:rPr>
          <w:lang w:val="en-GB"/>
        </w:rPr>
      </w:pPr>
      <w:r w:rsidRPr="002D2197">
        <w:rPr>
          <w:b/>
          <w:bCs/>
          <w:lang w:val="en-GB"/>
        </w:rPr>
        <w:t>2. Facing Challenges:</w:t>
      </w:r>
    </w:p>
    <w:p w14:paraId="42F959C3" w14:textId="77777777" w:rsidR="002D2197" w:rsidRPr="002D2197" w:rsidRDefault="002D2197" w:rsidP="002D2197">
      <w:pPr>
        <w:numPr>
          <w:ilvl w:val="0"/>
          <w:numId w:val="28"/>
        </w:numPr>
        <w:spacing w:after="0"/>
        <w:rPr>
          <w:lang w:val="en-GB"/>
        </w:rPr>
      </w:pPr>
      <w:r w:rsidRPr="002D2197">
        <w:rPr>
          <w:b/>
          <w:bCs/>
          <w:lang w:val="en-GB"/>
        </w:rPr>
        <w:t>Coordination with Multiple Departments:</w:t>
      </w:r>
      <w:r w:rsidRPr="002D2197">
        <w:rPr>
          <w:lang w:val="en-GB"/>
        </w:rPr>
        <w:t xml:space="preserve"> Managing inputs and ensuring timely responses from other departments could be challenging. Discuss your strategies for effective collaboration and follow-up.</w:t>
      </w:r>
    </w:p>
    <w:p w14:paraId="72F563DB" w14:textId="77777777" w:rsidR="002D2197" w:rsidRPr="002D2197" w:rsidRDefault="002D2197" w:rsidP="002D2197">
      <w:pPr>
        <w:numPr>
          <w:ilvl w:val="0"/>
          <w:numId w:val="28"/>
        </w:numPr>
        <w:spacing w:after="0"/>
        <w:rPr>
          <w:lang w:val="en-GB"/>
        </w:rPr>
      </w:pPr>
      <w:r w:rsidRPr="002D2197">
        <w:rPr>
          <w:b/>
          <w:bCs/>
          <w:lang w:val="en-GB"/>
        </w:rPr>
        <w:t>Maintaining Quality and Consistency:</w:t>
      </w:r>
      <w:r w:rsidRPr="002D2197">
        <w:rPr>
          <w:lang w:val="en-GB"/>
        </w:rPr>
        <w:t xml:space="preserve"> Ensuring the promotional materials meet the brand standards and are consistent across all retailers.</w:t>
      </w:r>
    </w:p>
    <w:p w14:paraId="4B04B67A" w14:textId="77777777" w:rsidR="002D2197" w:rsidRPr="002D2197" w:rsidRDefault="002D2197" w:rsidP="002D2197">
      <w:pPr>
        <w:numPr>
          <w:ilvl w:val="0"/>
          <w:numId w:val="28"/>
        </w:numPr>
        <w:spacing w:after="0"/>
        <w:rPr>
          <w:lang w:val="en-GB"/>
        </w:rPr>
      </w:pPr>
      <w:r w:rsidRPr="002D2197">
        <w:rPr>
          <w:b/>
          <w:bCs/>
          <w:lang w:val="en-GB"/>
        </w:rPr>
        <w:t>Time Management:</w:t>
      </w:r>
      <w:r w:rsidRPr="002D2197">
        <w:rPr>
          <w:lang w:val="en-GB"/>
        </w:rPr>
        <w:t xml:space="preserve"> Balancing your regular responsibilities with the additional workload of leading the project.</w:t>
      </w:r>
    </w:p>
    <w:p w14:paraId="0ED95225" w14:textId="77777777" w:rsidR="002D2197" w:rsidRPr="002D2197" w:rsidRDefault="002D2197" w:rsidP="002D2197">
      <w:pPr>
        <w:spacing w:after="0"/>
        <w:rPr>
          <w:lang w:val="en-GB"/>
        </w:rPr>
      </w:pPr>
      <w:r w:rsidRPr="002D2197">
        <w:rPr>
          <w:b/>
          <w:bCs/>
          <w:lang w:val="en-GB"/>
        </w:rPr>
        <w:t>3. Impact on Future Career within Unilever:</w:t>
      </w:r>
    </w:p>
    <w:p w14:paraId="42311787" w14:textId="77777777" w:rsidR="002D2197" w:rsidRPr="002D2197" w:rsidRDefault="002D2197" w:rsidP="002D2197">
      <w:pPr>
        <w:numPr>
          <w:ilvl w:val="0"/>
          <w:numId w:val="29"/>
        </w:numPr>
        <w:spacing w:after="0"/>
        <w:rPr>
          <w:lang w:val="en-GB"/>
        </w:rPr>
      </w:pPr>
      <w:r w:rsidRPr="002D2197">
        <w:rPr>
          <w:b/>
          <w:bCs/>
          <w:lang w:val="en-GB"/>
        </w:rPr>
        <w:t>Demonstrating Capability:</w:t>
      </w:r>
      <w:r w:rsidRPr="002D2197">
        <w:rPr>
          <w:lang w:val="en-GB"/>
        </w:rPr>
        <w:t xml:space="preserve"> Successfully leading this project would demonstrate your leadership potential and reliability, positioning you as a strong candidate for future leadership roles.</w:t>
      </w:r>
    </w:p>
    <w:p w14:paraId="706077D2" w14:textId="77777777" w:rsidR="002D2197" w:rsidRPr="002D2197" w:rsidRDefault="002D2197" w:rsidP="002D2197">
      <w:pPr>
        <w:numPr>
          <w:ilvl w:val="0"/>
          <w:numId w:val="29"/>
        </w:numPr>
        <w:spacing w:after="0"/>
        <w:rPr>
          <w:lang w:val="en-GB"/>
        </w:rPr>
      </w:pPr>
      <w:r w:rsidRPr="002D2197">
        <w:rPr>
          <w:b/>
          <w:bCs/>
          <w:lang w:val="en-GB"/>
        </w:rPr>
        <w:t>Building Relationships:</w:t>
      </w:r>
      <w:r w:rsidRPr="002D2197">
        <w:rPr>
          <w:lang w:val="en-GB"/>
        </w:rPr>
        <w:t xml:space="preserve"> This project would provide an opportunity to build strong relationships with other departments, enhancing your network within Unilever.</w:t>
      </w:r>
    </w:p>
    <w:p w14:paraId="3FE1B511" w14:textId="77777777" w:rsidR="002D2197" w:rsidRPr="002D2197" w:rsidRDefault="002D2197" w:rsidP="002D2197">
      <w:pPr>
        <w:numPr>
          <w:ilvl w:val="0"/>
          <w:numId w:val="29"/>
        </w:numPr>
        <w:spacing w:after="0"/>
        <w:rPr>
          <w:lang w:val="en-GB"/>
        </w:rPr>
      </w:pPr>
      <w:r w:rsidRPr="002D2197">
        <w:rPr>
          <w:b/>
          <w:bCs/>
          <w:lang w:val="en-GB"/>
        </w:rPr>
        <w:t>Career Growth:</w:t>
      </w:r>
      <w:r w:rsidRPr="002D2197">
        <w:rPr>
          <w:lang w:val="en-GB"/>
        </w:rPr>
        <w:t xml:space="preserve"> Leading a significant project like this can be a stepping stone to more complex and high-impact roles, accelerating your career growth within the company.</w:t>
      </w:r>
    </w:p>
    <w:p w14:paraId="50EC17BB" w14:textId="77777777" w:rsidR="002D2197" w:rsidRPr="002D2197" w:rsidRDefault="002D2197" w:rsidP="002D2197">
      <w:pPr>
        <w:pStyle w:val="Heading3"/>
        <w:spacing w:before="0"/>
        <w:rPr>
          <w:lang w:val="en-GB"/>
        </w:rPr>
      </w:pPr>
      <w:r w:rsidRPr="002D2197">
        <w:rPr>
          <w:lang w:val="en-GB"/>
        </w:rPr>
        <w:t>Example Response:</w:t>
      </w:r>
    </w:p>
    <w:p w14:paraId="0C573083" w14:textId="77777777" w:rsidR="002D2197" w:rsidRPr="002D2197" w:rsidRDefault="002D2197" w:rsidP="002D2197">
      <w:pPr>
        <w:spacing w:after="0"/>
        <w:rPr>
          <w:lang w:val="en-GB"/>
        </w:rPr>
      </w:pPr>
      <w:r w:rsidRPr="002D2197">
        <w:rPr>
          <w:lang w:val="en-GB"/>
        </w:rPr>
        <w:t>"In this situation, I would draw upon several of my key strengths to ensure the success of the promotional campaign. My leadership skills would allow me to take initiative and guide the team effectively in the absence of our line manager. Clear and consistent communication with other departments would be vital, and my strong organizational skills would help me keep the project on track, ensuring all deadlines are met.</w:t>
      </w:r>
    </w:p>
    <w:p w14:paraId="07ECC153" w14:textId="77777777" w:rsidR="002D2197" w:rsidRPr="002D2197" w:rsidRDefault="002D2197" w:rsidP="002D2197">
      <w:pPr>
        <w:spacing w:after="0"/>
        <w:rPr>
          <w:lang w:val="en-GB"/>
        </w:rPr>
      </w:pPr>
      <w:r w:rsidRPr="002D2197">
        <w:rPr>
          <w:lang w:val="en-GB"/>
        </w:rPr>
        <w:t>One of the main challenges I anticipate is coordinating with multiple departments to design and produce the promotional materials on time. To address this, I would establish a clear communication plan, set regular check-ins, and ensure that everyone is aligned with the project objectives. Maintaining the quality and consistency of the promotional materials across all retailers is also critical, and I would implement a thorough review process to achieve this.</w:t>
      </w:r>
    </w:p>
    <w:p w14:paraId="20C13551" w14:textId="77777777" w:rsidR="002D2197" w:rsidRPr="002D2197" w:rsidRDefault="002D2197" w:rsidP="002D2197">
      <w:pPr>
        <w:spacing w:after="0"/>
        <w:rPr>
          <w:lang w:val="en-GB"/>
        </w:rPr>
      </w:pPr>
      <w:r w:rsidRPr="002D2197">
        <w:rPr>
          <w:lang w:val="en-GB"/>
        </w:rPr>
        <w:t>Leading this project provides a significant opportunity for my career within Unilever. It would demonstrate my ability to handle increased responsibility and showcase my leadership potential. Successfully managing this campaign would also help build strong relationships with colleagues from different departments, which is essential for future collaboration and career advancement. Overall, I see this as a valuable experience that will contribute to my growth and development within Unilever."</w:t>
      </w:r>
    </w:p>
    <w:p w14:paraId="2F2725B1" w14:textId="77777777" w:rsidR="002D2197" w:rsidRPr="002D2197" w:rsidRDefault="002D2197" w:rsidP="002D2197">
      <w:pPr>
        <w:rPr>
          <w:lang w:val="en-GB"/>
        </w:rPr>
      </w:pPr>
      <w:r w:rsidRPr="002D2197">
        <w:rPr>
          <w:lang w:val="en-GB"/>
        </w:rPr>
        <w:pict w14:anchorId="4507545B">
          <v:rect id="_x0000_i1139" style="width:0;height:1.5pt" o:hralign="center" o:hrstd="t" o:hr="t" fillcolor="#a0a0a0" stroked="f"/>
        </w:pict>
      </w:r>
    </w:p>
    <w:p w14:paraId="2540C091" w14:textId="6E44AD7C" w:rsidR="002C43ED" w:rsidRPr="002D2197" w:rsidRDefault="002D2197">
      <w:pPr>
        <w:rPr>
          <w:lang w:val="en-GB"/>
        </w:rPr>
      </w:pPr>
      <w:r w:rsidRPr="002D2197">
        <w:rPr>
          <w:lang w:val="en-GB"/>
        </w:rPr>
        <w:t xml:space="preserve">I hope this helps! Let me know if there's anything else you'd like to discuss. </w:t>
      </w:r>
      <w:r w:rsidRPr="002D2197">
        <w:rPr>
          <w:rFonts w:ascii="Segoe UI Emoji" w:hAnsi="Segoe UI Emoji" w:cs="Segoe UI Emoji"/>
          <w:lang w:val="en-GB"/>
        </w:rPr>
        <w:t>😊</w:t>
      </w:r>
    </w:p>
    <w:sectPr w:rsidR="002C43ED" w:rsidRPr="002D219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BEE"/>
    <w:multiLevelType w:val="multilevel"/>
    <w:tmpl w:val="3D4E2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2" w15:restartNumberingAfterBreak="0">
    <w:nsid w:val="07C260A8"/>
    <w:multiLevelType w:val="multilevel"/>
    <w:tmpl w:val="BF5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05366"/>
    <w:multiLevelType w:val="multilevel"/>
    <w:tmpl w:val="91A8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72122"/>
    <w:multiLevelType w:val="multilevel"/>
    <w:tmpl w:val="B740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6" w15:restartNumberingAfterBreak="0">
    <w:nsid w:val="24713F5D"/>
    <w:multiLevelType w:val="multilevel"/>
    <w:tmpl w:val="295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32D91"/>
    <w:multiLevelType w:val="multilevel"/>
    <w:tmpl w:val="9CF8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03A3D"/>
    <w:multiLevelType w:val="multilevel"/>
    <w:tmpl w:val="F74CB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182530"/>
    <w:multiLevelType w:val="multilevel"/>
    <w:tmpl w:val="C7D2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11" w15:restartNumberingAfterBreak="0">
    <w:nsid w:val="4A375C07"/>
    <w:multiLevelType w:val="multilevel"/>
    <w:tmpl w:val="9E5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B0AD1"/>
    <w:multiLevelType w:val="multilevel"/>
    <w:tmpl w:val="3ECA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41BDB"/>
    <w:multiLevelType w:val="multilevel"/>
    <w:tmpl w:val="D146E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A111C0"/>
    <w:multiLevelType w:val="multilevel"/>
    <w:tmpl w:val="35600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126C22"/>
    <w:multiLevelType w:val="multilevel"/>
    <w:tmpl w:val="683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911BA"/>
    <w:multiLevelType w:val="multilevel"/>
    <w:tmpl w:val="7D70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F20322"/>
    <w:multiLevelType w:val="multilevel"/>
    <w:tmpl w:val="C390F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361A2C"/>
    <w:multiLevelType w:val="multilevel"/>
    <w:tmpl w:val="604A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E42C2D"/>
    <w:multiLevelType w:val="multilevel"/>
    <w:tmpl w:val="D3A6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17E55"/>
    <w:multiLevelType w:val="multilevel"/>
    <w:tmpl w:val="9FDE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1026C"/>
    <w:multiLevelType w:val="multilevel"/>
    <w:tmpl w:val="2490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569EB"/>
    <w:multiLevelType w:val="multilevel"/>
    <w:tmpl w:val="42E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6A2062"/>
    <w:multiLevelType w:val="multilevel"/>
    <w:tmpl w:val="0252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BC1EBA"/>
    <w:multiLevelType w:val="multilevel"/>
    <w:tmpl w:val="F18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5138E3"/>
    <w:multiLevelType w:val="multilevel"/>
    <w:tmpl w:val="2654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EB29E0"/>
    <w:multiLevelType w:val="multilevel"/>
    <w:tmpl w:val="40C2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34BB7"/>
    <w:multiLevelType w:val="multilevel"/>
    <w:tmpl w:val="029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1241E9"/>
    <w:multiLevelType w:val="multilevel"/>
    <w:tmpl w:val="AFF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915928">
    <w:abstractNumId w:val="5"/>
    <w:lvlOverride w:ilvl="0">
      <w:startOverride w:val="1"/>
    </w:lvlOverride>
  </w:num>
  <w:num w:numId="2" w16cid:durableId="1753311521">
    <w:abstractNumId w:val="10"/>
  </w:num>
  <w:num w:numId="3" w16cid:durableId="1553537202">
    <w:abstractNumId w:val="1"/>
  </w:num>
  <w:num w:numId="4" w16cid:durableId="2018194090">
    <w:abstractNumId w:val="0"/>
  </w:num>
  <w:num w:numId="5" w16cid:durableId="1589465660">
    <w:abstractNumId w:val="25"/>
  </w:num>
  <w:num w:numId="6" w16cid:durableId="2036999243">
    <w:abstractNumId w:val="3"/>
  </w:num>
  <w:num w:numId="7" w16cid:durableId="345713939">
    <w:abstractNumId w:val="11"/>
  </w:num>
  <w:num w:numId="8" w16cid:durableId="1103377433">
    <w:abstractNumId w:val="26"/>
  </w:num>
  <w:num w:numId="9" w16cid:durableId="1021081850">
    <w:abstractNumId w:val="16"/>
  </w:num>
  <w:num w:numId="10" w16cid:durableId="819075676">
    <w:abstractNumId w:val="20"/>
  </w:num>
  <w:num w:numId="11" w16cid:durableId="483086863">
    <w:abstractNumId w:val="21"/>
  </w:num>
  <w:num w:numId="12" w16cid:durableId="367683896">
    <w:abstractNumId w:val="12"/>
  </w:num>
  <w:num w:numId="13" w16cid:durableId="726882135">
    <w:abstractNumId w:val="22"/>
  </w:num>
  <w:num w:numId="14" w16cid:durableId="1521238352">
    <w:abstractNumId w:val="23"/>
  </w:num>
  <w:num w:numId="15" w16cid:durableId="1165702541">
    <w:abstractNumId w:val="24"/>
  </w:num>
  <w:num w:numId="16" w16cid:durableId="264114813">
    <w:abstractNumId w:val="9"/>
  </w:num>
  <w:num w:numId="17" w16cid:durableId="1898932832">
    <w:abstractNumId w:val="28"/>
  </w:num>
  <w:num w:numId="18" w16cid:durableId="1707365424">
    <w:abstractNumId w:val="6"/>
  </w:num>
  <w:num w:numId="19" w16cid:durableId="1092235632">
    <w:abstractNumId w:val="2"/>
  </w:num>
  <w:num w:numId="20" w16cid:durableId="185944274">
    <w:abstractNumId w:val="15"/>
  </w:num>
  <w:num w:numId="21" w16cid:durableId="39132202">
    <w:abstractNumId w:val="18"/>
  </w:num>
  <w:num w:numId="22" w16cid:durableId="1391416216">
    <w:abstractNumId w:val="13"/>
  </w:num>
  <w:num w:numId="23" w16cid:durableId="602342408">
    <w:abstractNumId w:val="8"/>
  </w:num>
  <w:num w:numId="24" w16cid:durableId="1096832004">
    <w:abstractNumId w:val="14"/>
  </w:num>
  <w:num w:numId="25" w16cid:durableId="800997603">
    <w:abstractNumId w:val="17"/>
  </w:num>
  <w:num w:numId="26" w16cid:durableId="959529860">
    <w:abstractNumId w:val="27"/>
  </w:num>
  <w:num w:numId="27" w16cid:durableId="1527986086">
    <w:abstractNumId w:val="19"/>
  </w:num>
  <w:num w:numId="28" w16cid:durableId="1213419555">
    <w:abstractNumId w:val="4"/>
  </w:num>
  <w:num w:numId="29" w16cid:durableId="19320784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185"/>
    <w:rsid w:val="000116A0"/>
    <w:rsid w:val="000F1D73"/>
    <w:rsid w:val="00176529"/>
    <w:rsid w:val="00214596"/>
    <w:rsid w:val="00290185"/>
    <w:rsid w:val="002C3749"/>
    <w:rsid w:val="002C43ED"/>
    <w:rsid w:val="002D2197"/>
    <w:rsid w:val="00470840"/>
    <w:rsid w:val="005C4F4A"/>
    <w:rsid w:val="006F2D1C"/>
    <w:rsid w:val="00977981"/>
    <w:rsid w:val="00AF7901"/>
    <w:rsid w:val="00B31E6A"/>
    <w:rsid w:val="00B43FE5"/>
    <w:rsid w:val="00BD6DED"/>
    <w:rsid w:val="00D04DF4"/>
    <w:rsid w:val="00E65C88"/>
    <w:rsid w:val="00EB4905"/>
    <w:rsid w:val="00F14A5E"/>
    <w:rsid w:val="00F161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431F0"/>
  <w15:docId w15:val="{BD418518-E4BD-43E8-84C1-56A783A92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18</TotalTime>
  <Pages>9</Pages>
  <Words>2822</Words>
  <Characters>16088</Characters>
  <Application>Microsoft Office Word</Application>
  <DocSecurity>0</DocSecurity>
  <Lines>134</Lines>
  <Paragraphs>37</Paragraphs>
  <ScaleCrop>false</ScaleCrop>
  <Company/>
  <LinksUpToDate>false</LinksUpToDate>
  <CharactersWithSpaces>18873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17</cp:revision>
  <dcterms:created xsi:type="dcterms:W3CDTF">2026-01-31T13:28:00Z</dcterms:created>
  <dcterms:modified xsi:type="dcterms:W3CDTF">2026-01-31T13:56:00Z</dcterms:modified>
</cp:coreProperties>
</file>