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716C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356E6AFE" w14:textId="77777777" w:rsidR="005E2E75" w:rsidRPr="005E2E75" w:rsidRDefault="005E2E75" w:rsidP="005E2E75">
      <w:pPr>
        <w:spacing w:after="160" w:line="279" w:lineRule="auto"/>
        <w:rPr>
          <w:lang w:val="en-GB"/>
        </w:rPr>
      </w:pPr>
      <w:r w:rsidRPr="005E2E75">
        <w:rPr>
          <w:lang w:val="en-GB"/>
        </w:rPr>
        <w:t>I'm building a map in UEFN (Fortnite creative 2.0), what could be some cool and interesting ideas for the map for my livestream on YouTube</w:t>
      </w:r>
    </w:p>
    <w:p w14:paraId="7E2978FB" w14:textId="77777777" w:rsidR="002C43ED" w:rsidRDefault="00977981">
      <w:pPr>
        <w:pStyle w:val="Heading2"/>
      </w:pPr>
      <w:r>
        <w:t>Copilot</w:t>
      </w:r>
    </w:p>
    <w:p w14:paraId="58F44EDA" w14:textId="77777777" w:rsidR="003A742B" w:rsidRPr="003A742B" w:rsidRDefault="003A742B" w:rsidP="003A742B">
      <w:pPr>
        <w:spacing w:after="160" w:line="279" w:lineRule="auto"/>
        <w:rPr>
          <w:lang w:val="en-GB"/>
        </w:rPr>
      </w:pPr>
      <w:r w:rsidRPr="003A742B">
        <w:rPr>
          <w:lang w:val="en-GB"/>
        </w:rPr>
        <w:t>That sounds like a lot of fun! Here are some cool and interesting ideas for your map:</w:t>
      </w:r>
    </w:p>
    <w:p w14:paraId="2F81D5CA" w14:textId="77777777" w:rsidR="003A742B" w:rsidRPr="003A742B" w:rsidRDefault="003A742B" w:rsidP="00A641AE">
      <w:pPr>
        <w:numPr>
          <w:ilvl w:val="0"/>
          <w:numId w:val="4"/>
        </w:numPr>
        <w:spacing w:after="0" w:line="279" w:lineRule="auto"/>
        <w:rPr>
          <w:lang w:val="en-GB"/>
        </w:rPr>
      </w:pPr>
      <w:r w:rsidRPr="003A742B">
        <w:rPr>
          <w:b/>
          <w:bCs/>
          <w:lang w:val="en-GB"/>
        </w:rPr>
        <w:t>Mystery Adventure</w:t>
      </w:r>
      <w:r w:rsidRPr="003A742B">
        <w:rPr>
          <w:lang w:val="en-GB"/>
        </w:rPr>
        <w:t>: Create a map filled with puzzles, hidden treasures, and secret passages. Players can work together to solve riddles and uncover the map's mysteries.</w:t>
      </w:r>
    </w:p>
    <w:p w14:paraId="22F382FF" w14:textId="77777777" w:rsidR="003A742B" w:rsidRPr="003A742B" w:rsidRDefault="003A742B" w:rsidP="00A641AE">
      <w:pPr>
        <w:numPr>
          <w:ilvl w:val="0"/>
          <w:numId w:val="4"/>
        </w:numPr>
        <w:spacing w:after="0" w:line="279" w:lineRule="auto"/>
        <w:rPr>
          <w:lang w:val="en-GB"/>
        </w:rPr>
      </w:pPr>
      <w:r w:rsidRPr="003A742B">
        <w:rPr>
          <w:b/>
          <w:bCs/>
          <w:lang w:val="en-GB"/>
        </w:rPr>
        <w:t>Survival Challenge</w:t>
      </w:r>
      <w:r w:rsidRPr="003A742B">
        <w:rPr>
          <w:lang w:val="en-GB"/>
        </w:rPr>
        <w:t>: Design a map where players must survive in a harsh environment, gathering resources, building shelters, and defending against waves of enemies.</w:t>
      </w:r>
    </w:p>
    <w:p w14:paraId="72F53797" w14:textId="77777777" w:rsidR="003A742B" w:rsidRPr="003A742B" w:rsidRDefault="003A742B" w:rsidP="00A641AE">
      <w:pPr>
        <w:numPr>
          <w:ilvl w:val="0"/>
          <w:numId w:val="4"/>
        </w:numPr>
        <w:spacing w:after="0" w:line="279" w:lineRule="auto"/>
        <w:rPr>
          <w:lang w:val="en-GB"/>
        </w:rPr>
      </w:pPr>
      <w:r w:rsidRPr="003A742B">
        <w:rPr>
          <w:b/>
          <w:bCs/>
          <w:lang w:val="en-GB"/>
        </w:rPr>
        <w:t>Prop Hunt</w:t>
      </w:r>
      <w:r w:rsidRPr="003A742B">
        <w:rPr>
          <w:lang w:val="en-GB"/>
        </w:rPr>
        <w:t>: Hide various props around the map, and players must find and collect them within a time limit. You can add twists like decoy props and special power-ups.</w:t>
      </w:r>
    </w:p>
    <w:p w14:paraId="44629C95" w14:textId="77777777" w:rsidR="003A742B" w:rsidRPr="003A742B" w:rsidRDefault="003A742B" w:rsidP="00A641AE">
      <w:pPr>
        <w:numPr>
          <w:ilvl w:val="0"/>
          <w:numId w:val="4"/>
        </w:numPr>
        <w:spacing w:after="0" w:line="279" w:lineRule="auto"/>
        <w:rPr>
          <w:lang w:val="en-GB"/>
        </w:rPr>
      </w:pPr>
      <w:r w:rsidRPr="003A742B">
        <w:rPr>
          <w:b/>
          <w:bCs/>
          <w:lang w:val="en-GB"/>
        </w:rPr>
        <w:t>Build Wars</w:t>
      </w:r>
      <w:r w:rsidRPr="003A742B">
        <w:rPr>
          <w:lang w:val="en-GB"/>
        </w:rPr>
        <w:t>: Set up a map where players compete in building challenges, such as creating the tallest structure or the most elaborate fortification within a time limit.</w:t>
      </w:r>
    </w:p>
    <w:p w14:paraId="161DDC5E" w14:textId="77777777" w:rsidR="003A742B" w:rsidRPr="003A742B" w:rsidRDefault="003A742B" w:rsidP="00A641AE">
      <w:pPr>
        <w:numPr>
          <w:ilvl w:val="0"/>
          <w:numId w:val="4"/>
        </w:numPr>
        <w:spacing w:after="0" w:line="279" w:lineRule="auto"/>
        <w:rPr>
          <w:lang w:val="en-GB"/>
        </w:rPr>
      </w:pPr>
      <w:r w:rsidRPr="003A742B">
        <w:rPr>
          <w:b/>
          <w:bCs/>
          <w:lang w:val="en-GB"/>
        </w:rPr>
        <w:t>Zombie Escape</w:t>
      </w:r>
      <w:r w:rsidRPr="003A742B">
        <w:rPr>
          <w:lang w:val="en-GB"/>
        </w:rPr>
        <w:t>: Create a map where players must escape from a horde of zombies, using their building skills to create barriers and traps to slow down the zombies.</w:t>
      </w:r>
    </w:p>
    <w:p w14:paraId="129BCCA1" w14:textId="77777777" w:rsidR="003A742B" w:rsidRPr="003A742B" w:rsidRDefault="003A742B" w:rsidP="00A641AE">
      <w:pPr>
        <w:numPr>
          <w:ilvl w:val="0"/>
          <w:numId w:val="4"/>
        </w:numPr>
        <w:spacing w:after="0" w:line="279" w:lineRule="auto"/>
        <w:rPr>
          <w:lang w:val="en-GB"/>
        </w:rPr>
      </w:pPr>
      <w:r w:rsidRPr="003A742B">
        <w:rPr>
          <w:b/>
          <w:bCs/>
          <w:lang w:val="en-GB"/>
        </w:rPr>
        <w:t>Theme Park</w:t>
      </w:r>
      <w:r w:rsidRPr="003A742B">
        <w:rPr>
          <w:lang w:val="en-GB"/>
        </w:rPr>
        <w:t>: Build a fun and interactive theme park with various rides, games, and attractions. Players can explore the park, complete challenges, and collect rewards.</w:t>
      </w:r>
    </w:p>
    <w:p w14:paraId="7E060517" w14:textId="77777777" w:rsidR="003A742B" w:rsidRPr="003A742B" w:rsidRDefault="003A742B" w:rsidP="00A641AE">
      <w:pPr>
        <w:numPr>
          <w:ilvl w:val="0"/>
          <w:numId w:val="4"/>
        </w:numPr>
        <w:spacing w:after="0" w:line="279" w:lineRule="auto"/>
        <w:rPr>
          <w:lang w:val="en-GB"/>
        </w:rPr>
      </w:pPr>
      <w:r w:rsidRPr="003A742B">
        <w:rPr>
          <w:b/>
          <w:bCs/>
          <w:lang w:val="en-GB"/>
        </w:rPr>
        <w:t>Time Travel Adventure</w:t>
      </w:r>
      <w:r w:rsidRPr="003A742B">
        <w:rPr>
          <w:lang w:val="en-GB"/>
        </w:rPr>
        <w:t xml:space="preserve">: Design a map that takes players through different historical eras, with each area featuring unique challenges and enemies from that </w:t>
      </w:r>
      <w:proofErr w:type="gramStart"/>
      <w:r w:rsidRPr="003A742B">
        <w:rPr>
          <w:lang w:val="en-GB"/>
        </w:rPr>
        <w:t>time period</w:t>
      </w:r>
      <w:proofErr w:type="gramEnd"/>
      <w:r w:rsidRPr="003A742B">
        <w:rPr>
          <w:lang w:val="en-GB"/>
        </w:rPr>
        <w:t>.</w:t>
      </w:r>
    </w:p>
    <w:p w14:paraId="47FE43EF" w14:textId="77777777" w:rsidR="003A742B" w:rsidRPr="003A742B" w:rsidRDefault="003A742B" w:rsidP="00A641AE">
      <w:pPr>
        <w:numPr>
          <w:ilvl w:val="0"/>
          <w:numId w:val="4"/>
        </w:numPr>
        <w:spacing w:after="0" w:line="279" w:lineRule="auto"/>
        <w:rPr>
          <w:lang w:val="en-GB"/>
        </w:rPr>
      </w:pPr>
      <w:r w:rsidRPr="003A742B">
        <w:rPr>
          <w:b/>
          <w:bCs/>
          <w:lang w:val="en-GB"/>
        </w:rPr>
        <w:t>Underwater World</w:t>
      </w:r>
      <w:r w:rsidRPr="003A742B">
        <w:rPr>
          <w:lang w:val="en-GB"/>
        </w:rPr>
        <w:t>: Create an underwater map with hidden treasures, underwater creatures, and challenges that require players to use their building skills to navigate the depths.</w:t>
      </w:r>
    </w:p>
    <w:p w14:paraId="0080F5FB" w14:textId="77777777" w:rsidR="003A742B" w:rsidRPr="003A742B" w:rsidRDefault="003A742B" w:rsidP="00A641AE">
      <w:pPr>
        <w:numPr>
          <w:ilvl w:val="0"/>
          <w:numId w:val="4"/>
        </w:numPr>
        <w:spacing w:after="0" w:line="279" w:lineRule="auto"/>
        <w:rPr>
          <w:lang w:val="en-GB"/>
        </w:rPr>
      </w:pPr>
      <w:r w:rsidRPr="003A742B">
        <w:rPr>
          <w:b/>
          <w:bCs/>
          <w:lang w:val="en-GB"/>
        </w:rPr>
        <w:t>Sky City</w:t>
      </w:r>
      <w:r w:rsidRPr="003A742B">
        <w:rPr>
          <w:lang w:val="en-GB"/>
        </w:rPr>
        <w:t>: Build a floating city in the sky, with platforms, bridges, and obstacles that players must traverse to reach the top.</w:t>
      </w:r>
    </w:p>
    <w:p w14:paraId="6E693C9A" w14:textId="77777777" w:rsidR="003A742B" w:rsidRPr="003A742B" w:rsidRDefault="003A742B" w:rsidP="003A742B">
      <w:pPr>
        <w:numPr>
          <w:ilvl w:val="0"/>
          <w:numId w:val="4"/>
        </w:numPr>
        <w:spacing w:after="160" w:line="279" w:lineRule="auto"/>
        <w:rPr>
          <w:lang w:val="en-GB"/>
        </w:rPr>
      </w:pPr>
      <w:r w:rsidRPr="003A742B">
        <w:rPr>
          <w:b/>
          <w:bCs/>
          <w:lang w:val="en-GB"/>
        </w:rPr>
        <w:t>Fortnite x Minecraft</w:t>
      </w:r>
      <w:r w:rsidRPr="003A742B">
        <w:rPr>
          <w:lang w:val="en-GB"/>
        </w:rPr>
        <w:t>: Combine elements from both games to create a unique crossover map, featuring Minecraft-style blocks and structures in the Fortnite world.</w:t>
      </w:r>
    </w:p>
    <w:p w14:paraId="2549E2C0" w14:textId="4CC91B13" w:rsidR="002C43ED" w:rsidRPr="003A742B" w:rsidRDefault="003A742B" w:rsidP="003A742B">
      <w:pPr>
        <w:rPr>
          <w:lang w:val="en-GB"/>
        </w:rPr>
      </w:pPr>
      <w:r w:rsidRPr="003A742B">
        <w:rPr>
          <w:lang w:val="en-GB"/>
        </w:rPr>
        <w:t>These ideas should keep your viewers entertained and engaged during your livestream. Which one do you think you'll try first?</w:t>
      </w:r>
    </w:p>
    <w:sectPr w:rsidR="002C43ED" w:rsidRPr="003A742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5176A" w14:textId="77777777" w:rsidR="00060651" w:rsidRDefault="00060651" w:rsidP="003A77B6">
      <w:pPr>
        <w:spacing w:after="0"/>
      </w:pPr>
      <w:r>
        <w:separator/>
      </w:r>
    </w:p>
  </w:endnote>
  <w:endnote w:type="continuationSeparator" w:id="0">
    <w:p w14:paraId="23D1DB2C" w14:textId="77777777" w:rsidR="00060651" w:rsidRDefault="00060651" w:rsidP="003A77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95D92" w14:textId="77777777" w:rsidR="00060651" w:rsidRDefault="00060651" w:rsidP="003A77B6">
      <w:pPr>
        <w:spacing w:after="0"/>
      </w:pPr>
      <w:r>
        <w:separator/>
      </w:r>
    </w:p>
  </w:footnote>
  <w:footnote w:type="continuationSeparator" w:id="0">
    <w:p w14:paraId="3AA98C11" w14:textId="77777777" w:rsidR="00060651" w:rsidRDefault="00060651" w:rsidP="003A77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1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abstractNum w:abstractNumId="3" w15:restartNumberingAfterBreak="0">
    <w:nsid w:val="61F40E0C"/>
    <w:multiLevelType w:val="multilevel"/>
    <w:tmpl w:val="4D4A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915928">
    <w:abstractNumId w:val="1"/>
    <w:lvlOverride w:ilvl="0">
      <w:startOverride w:val="1"/>
    </w:lvlOverride>
  </w:num>
  <w:num w:numId="2" w16cid:durableId="1753311521">
    <w:abstractNumId w:val="2"/>
  </w:num>
  <w:num w:numId="3" w16cid:durableId="1553537202">
    <w:abstractNumId w:val="0"/>
  </w:num>
  <w:num w:numId="4" w16cid:durableId="578253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388"/>
    <w:rsid w:val="00060651"/>
    <w:rsid w:val="001E03EE"/>
    <w:rsid w:val="002C43ED"/>
    <w:rsid w:val="003A742B"/>
    <w:rsid w:val="003A77B6"/>
    <w:rsid w:val="005E2E75"/>
    <w:rsid w:val="007F181B"/>
    <w:rsid w:val="00914388"/>
    <w:rsid w:val="00977981"/>
    <w:rsid w:val="00A641AE"/>
    <w:rsid w:val="00D0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00F76"/>
  <w15:docId w15:val="{C6033981-F189-46C8-9A5F-7C6AD7E2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Header">
    <w:name w:val="header"/>
    <w:basedOn w:val="Normal"/>
    <w:link w:val="HeaderChar"/>
    <w:uiPriority w:val="99"/>
    <w:unhideWhenUsed/>
    <w:rsid w:val="003A77B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A77B6"/>
  </w:style>
  <w:style w:type="paragraph" w:styleId="Footer">
    <w:name w:val="footer"/>
    <w:basedOn w:val="Normal"/>
    <w:link w:val="FooterChar"/>
    <w:uiPriority w:val="99"/>
    <w:unhideWhenUsed/>
    <w:rsid w:val="003A77B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A7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an%20Akhtar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BA3A-BA0C-4219-9AC6-EB3601ABB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</Template>
  <TotalTime>3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6</cp:revision>
  <dcterms:created xsi:type="dcterms:W3CDTF">2025-11-16T16:17:00Z</dcterms:created>
  <dcterms:modified xsi:type="dcterms:W3CDTF">2025-11-16T16:29:00Z</dcterms:modified>
</cp:coreProperties>
</file>