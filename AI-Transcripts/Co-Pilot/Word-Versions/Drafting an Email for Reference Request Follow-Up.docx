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B1C9F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01692678" w14:textId="77777777" w:rsidR="00DB7DEB" w:rsidRPr="00DB7DEB" w:rsidRDefault="00DB7DEB" w:rsidP="00DB7DEB">
      <w:pPr>
        <w:rPr>
          <w:lang w:val="en-GB"/>
        </w:rPr>
      </w:pPr>
      <w:r w:rsidRPr="00DB7DEB">
        <w:rPr>
          <w:lang w:val="en-GB"/>
        </w:rPr>
        <w:t xml:space="preserve">I want to send an email to one of my university professors who is also my Personal academic tutor regarding references based on this </w:t>
      </w:r>
      <w:proofErr w:type="spellStart"/>
      <w:r w:rsidRPr="00DB7DEB">
        <w:rPr>
          <w:lang w:val="en-GB"/>
        </w:rPr>
        <w:t>message:I</w:t>
      </w:r>
      <w:proofErr w:type="spellEnd"/>
      <w:r w:rsidRPr="00DB7DEB">
        <w:rPr>
          <w:lang w:val="en-GB"/>
        </w:rPr>
        <w:t xml:space="preserve"> am still waiting for a reference from your professor, could you be so kind as to give him a nudge please, I sent it on the 8th of October.</w:t>
      </w:r>
    </w:p>
    <w:p w14:paraId="1817FAC5" w14:textId="77777777" w:rsidR="002C43ED" w:rsidRDefault="00977981">
      <w:pPr>
        <w:pStyle w:val="Heading2"/>
      </w:pPr>
      <w:r>
        <w:t>Copilot</w:t>
      </w:r>
    </w:p>
    <w:p w14:paraId="7CC5BBF9" w14:textId="77777777" w:rsidR="003E37AB" w:rsidRPr="003E37AB" w:rsidRDefault="003E37AB" w:rsidP="003E37AB">
      <w:pPr>
        <w:rPr>
          <w:lang w:val="en-GB"/>
        </w:rPr>
      </w:pPr>
      <w:r w:rsidRPr="003E37AB">
        <w:rPr>
          <w:lang w:val="en-GB"/>
        </w:rPr>
        <w:t>Got it. Here’s a draft for you:</w:t>
      </w:r>
    </w:p>
    <w:p w14:paraId="48C931A6" w14:textId="77777777" w:rsidR="003E37AB" w:rsidRPr="003E37AB" w:rsidRDefault="003E37AB" w:rsidP="003E37AB">
      <w:pPr>
        <w:rPr>
          <w:lang w:val="en-GB"/>
        </w:rPr>
      </w:pPr>
      <w:r w:rsidRPr="003E37AB">
        <w:rPr>
          <w:lang w:val="en-GB"/>
        </w:rPr>
        <w:pict w14:anchorId="319D8C83">
          <v:rect id="_x0000_i1037" style="width:0;height:1.5pt" o:hralign="center" o:hrstd="t" o:hr="t" fillcolor="#a0a0a0" stroked="f"/>
        </w:pict>
      </w:r>
    </w:p>
    <w:p w14:paraId="69828040" w14:textId="77777777" w:rsidR="003E37AB" w:rsidRPr="003E37AB" w:rsidRDefault="003E37AB" w:rsidP="003E37AB">
      <w:pPr>
        <w:spacing w:after="0"/>
        <w:rPr>
          <w:lang w:val="en-GB"/>
        </w:rPr>
      </w:pPr>
      <w:r w:rsidRPr="003E37AB">
        <w:rPr>
          <w:lang w:val="en-GB"/>
        </w:rPr>
        <w:t>Subject: Reference Request Follow-Up</w:t>
      </w:r>
    </w:p>
    <w:p w14:paraId="4E7EF403" w14:textId="77777777" w:rsidR="003E37AB" w:rsidRPr="003E37AB" w:rsidRDefault="003E37AB" w:rsidP="003E37AB">
      <w:pPr>
        <w:spacing w:after="0"/>
        <w:rPr>
          <w:lang w:val="en-GB"/>
        </w:rPr>
      </w:pPr>
      <w:r w:rsidRPr="003E37AB">
        <w:rPr>
          <w:lang w:val="en-GB"/>
        </w:rPr>
        <w:t>Dear Professor [Their Last Name],</w:t>
      </w:r>
    </w:p>
    <w:p w14:paraId="7763EBFB" w14:textId="77777777" w:rsidR="003E37AB" w:rsidRPr="003E37AB" w:rsidRDefault="003E37AB" w:rsidP="003E37AB">
      <w:pPr>
        <w:spacing w:after="0"/>
        <w:rPr>
          <w:lang w:val="en-GB"/>
        </w:rPr>
      </w:pPr>
      <w:r w:rsidRPr="003E37AB">
        <w:rPr>
          <w:lang w:val="en-GB"/>
        </w:rPr>
        <w:t>I hope this message finds you well.</w:t>
      </w:r>
    </w:p>
    <w:p w14:paraId="4F60F4AB" w14:textId="77777777" w:rsidR="003E37AB" w:rsidRPr="003E37AB" w:rsidRDefault="003E37AB" w:rsidP="003E37AB">
      <w:pPr>
        <w:spacing w:after="0"/>
        <w:rPr>
          <w:lang w:val="en-GB"/>
        </w:rPr>
      </w:pPr>
      <w:r w:rsidRPr="003E37AB">
        <w:rPr>
          <w:lang w:val="en-GB"/>
        </w:rPr>
        <w:t>I am writing to follow up on the reference request I sent on October 8th. Unfortunately, I haven't received a response yet. Could you kindly remind the professor in question about my reference request?</w:t>
      </w:r>
    </w:p>
    <w:p w14:paraId="559720F5" w14:textId="77777777" w:rsidR="003E37AB" w:rsidRPr="003E37AB" w:rsidRDefault="003E37AB" w:rsidP="003E37AB">
      <w:pPr>
        <w:spacing w:after="0"/>
        <w:rPr>
          <w:lang w:val="en-GB"/>
        </w:rPr>
      </w:pPr>
      <w:r w:rsidRPr="003E37AB">
        <w:rPr>
          <w:lang w:val="en-GB"/>
        </w:rPr>
        <w:t>Thank you very much for your assistance.</w:t>
      </w:r>
    </w:p>
    <w:p w14:paraId="21D832DE" w14:textId="77777777" w:rsidR="003E37AB" w:rsidRPr="003E37AB" w:rsidRDefault="003E37AB" w:rsidP="003E37AB">
      <w:pPr>
        <w:spacing w:after="0"/>
        <w:rPr>
          <w:lang w:val="en-GB"/>
        </w:rPr>
      </w:pPr>
      <w:r w:rsidRPr="003E37AB">
        <w:rPr>
          <w:lang w:val="en-GB"/>
        </w:rPr>
        <w:t>Best regards,</w:t>
      </w:r>
    </w:p>
    <w:p w14:paraId="7E243CA5" w14:textId="77777777" w:rsidR="003E37AB" w:rsidRPr="003E37AB" w:rsidRDefault="003E37AB" w:rsidP="003E37AB">
      <w:pPr>
        <w:rPr>
          <w:lang w:val="en-GB"/>
        </w:rPr>
      </w:pPr>
      <w:r w:rsidRPr="003E37AB">
        <w:rPr>
          <w:lang w:val="en-GB"/>
        </w:rPr>
        <w:t>[Your Full Name]</w:t>
      </w:r>
    </w:p>
    <w:p w14:paraId="4F378984" w14:textId="77777777" w:rsidR="003E37AB" w:rsidRPr="003E37AB" w:rsidRDefault="003E37AB" w:rsidP="003E37AB">
      <w:pPr>
        <w:rPr>
          <w:lang w:val="en-GB"/>
        </w:rPr>
      </w:pPr>
      <w:r w:rsidRPr="003E37AB">
        <w:rPr>
          <w:lang w:val="en-GB"/>
        </w:rPr>
        <w:pict w14:anchorId="042439B0">
          <v:rect id="_x0000_i1038" style="width:0;height:1.5pt" o:hralign="center" o:hrstd="t" o:hr="t" fillcolor="#a0a0a0" stroked="f"/>
        </w:pict>
      </w:r>
    </w:p>
    <w:p w14:paraId="20A3654C" w14:textId="77777777" w:rsidR="003E37AB" w:rsidRPr="003E37AB" w:rsidRDefault="003E37AB" w:rsidP="003E37AB">
      <w:pPr>
        <w:rPr>
          <w:lang w:val="en-GB"/>
        </w:rPr>
      </w:pPr>
      <w:r w:rsidRPr="003E37AB">
        <w:rPr>
          <w:lang w:val="en-GB"/>
        </w:rPr>
        <w:t>How does that look? Feel free to tweak it to better suit your style.</w:t>
      </w:r>
    </w:p>
    <w:p w14:paraId="1EF35E15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052A476B" w14:textId="77777777" w:rsidR="00480DF1" w:rsidRPr="00480DF1" w:rsidRDefault="00480DF1" w:rsidP="00480DF1">
      <w:pPr>
        <w:rPr>
          <w:lang w:val="en-GB"/>
        </w:rPr>
      </w:pPr>
      <w:r w:rsidRPr="00480DF1">
        <w:rPr>
          <w:lang w:val="en-GB"/>
        </w:rPr>
        <w:t xml:space="preserve">I want to send an email to one of my university professors who is also my Personal academic tutor regarding references based on this </w:t>
      </w:r>
      <w:proofErr w:type="spellStart"/>
      <w:r w:rsidRPr="00480DF1">
        <w:rPr>
          <w:lang w:val="en-GB"/>
        </w:rPr>
        <w:t>message:I</w:t>
      </w:r>
      <w:proofErr w:type="spellEnd"/>
      <w:r w:rsidRPr="00480DF1">
        <w:rPr>
          <w:lang w:val="en-GB"/>
        </w:rPr>
        <w:t xml:space="preserve"> am still waiting for a reference from your professor, could you be so kind as to give him a nudge please, I sent it on the 8th of </w:t>
      </w:r>
      <w:proofErr w:type="spellStart"/>
      <w:r w:rsidRPr="00480DF1">
        <w:rPr>
          <w:lang w:val="en-GB"/>
        </w:rPr>
        <w:t>October.His</w:t>
      </w:r>
      <w:proofErr w:type="spellEnd"/>
      <w:r w:rsidRPr="00480DF1">
        <w:rPr>
          <w:lang w:val="en-GB"/>
        </w:rPr>
        <w:t xml:space="preserve"> name is Amr Abdullatif and I want to directly address to him, how can I make it sound polite and professional?</w:t>
      </w:r>
    </w:p>
    <w:p w14:paraId="6999D167" w14:textId="77777777" w:rsidR="002C43ED" w:rsidRDefault="00977981">
      <w:pPr>
        <w:pStyle w:val="Heading2"/>
      </w:pPr>
      <w:r>
        <w:t>Copilot</w:t>
      </w:r>
    </w:p>
    <w:p w14:paraId="646F1CDD" w14:textId="77777777" w:rsidR="00EE152A" w:rsidRPr="00EE152A" w:rsidRDefault="00EE152A" w:rsidP="00EE152A">
      <w:pPr>
        <w:rPr>
          <w:lang w:val="en-GB"/>
        </w:rPr>
      </w:pPr>
      <w:r w:rsidRPr="00EE152A">
        <w:rPr>
          <w:lang w:val="en-GB"/>
        </w:rPr>
        <w:t>Sure thing. Here’s a polished draft for your email:</w:t>
      </w:r>
    </w:p>
    <w:p w14:paraId="15B33F1A" w14:textId="77777777" w:rsidR="00EE152A" w:rsidRPr="00EE152A" w:rsidRDefault="00EE152A" w:rsidP="00EE152A">
      <w:pPr>
        <w:rPr>
          <w:lang w:val="en-GB"/>
        </w:rPr>
      </w:pPr>
      <w:r w:rsidRPr="00EE152A">
        <w:rPr>
          <w:lang w:val="en-GB"/>
        </w:rPr>
        <w:pict w14:anchorId="3EC2DF71">
          <v:rect id="_x0000_i1053" style="width:0;height:1.5pt" o:hralign="center" o:hrstd="t" o:hr="t" fillcolor="#a0a0a0" stroked="f"/>
        </w:pict>
      </w:r>
    </w:p>
    <w:p w14:paraId="188882BE" w14:textId="77777777" w:rsidR="00EE152A" w:rsidRPr="00EE152A" w:rsidRDefault="00EE152A" w:rsidP="00C960F5">
      <w:pPr>
        <w:spacing w:after="0"/>
        <w:rPr>
          <w:lang w:val="en-GB"/>
        </w:rPr>
      </w:pPr>
      <w:r w:rsidRPr="00EE152A">
        <w:rPr>
          <w:lang w:val="en-GB"/>
        </w:rPr>
        <w:t>Subject: Reference Request Follow-Up</w:t>
      </w:r>
    </w:p>
    <w:p w14:paraId="480C72A3" w14:textId="77777777" w:rsidR="00EE152A" w:rsidRPr="00EE152A" w:rsidRDefault="00EE152A" w:rsidP="00C960F5">
      <w:pPr>
        <w:spacing w:after="0"/>
        <w:rPr>
          <w:lang w:val="en-GB"/>
        </w:rPr>
      </w:pPr>
      <w:r w:rsidRPr="00EE152A">
        <w:rPr>
          <w:lang w:val="en-GB"/>
        </w:rPr>
        <w:t>Dear Professor Abdullatif,</w:t>
      </w:r>
    </w:p>
    <w:p w14:paraId="2096B939" w14:textId="77777777" w:rsidR="00EE152A" w:rsidRPr="00EE152A" w:rsidRDefault="00EE152A" w:rsidP="00C960F5">
      <w:pPr>
        <w:spacing w:after="0"/>
        <w:rPr>
          <w:lang w:val="en-GB"/>
        </w:rPr>
      </w:pPr>
      <w:r w:rsidRPr="00EE152A">
        <w:rPr>
          <w:lang w:val="en-GB"/>
        </w:rPr>
        <w:t>I hope this message finds you well.</w:t>
      </w:r>
    </w:p>
    <w:p w14:paraId="514C89A9" w14:textId="77777777" w:rsidR="00EE152A" w:rsidRPr="00EE152A" w:rsidRDefault="00EE152A" w:rsidP="00C960F5">
      <w:pPr>
        <w:spacing w:after="0"/>
        <w:rPr>
          <w:lang w:val="en-GB"/>
        </w:rPr>
      </w:pPr>
      <w:r w:rsidRPr="00EE152A">
        <w:rPr>
          <w:lang w:val="en-GB"/>
        </w:rPr>
        <w:t>I am writing to follow up on a reference request I sent on October 8th. As I haven't received a response yet, could you kindly remind the professor about my request?</w:t>
      </w:r>
    </w:p>
    <w:p w14:paraId="0049FCF4" w14:textId="77777777" w:rsidR="00EE152A" w:rsidRPr="00EE152A" w:rsidRDefault="00EE152A" w:rsidP="00C960F5">
      <w:pPr>
        <w:spacing w:after="0"/>
        <w:rPr>
          <w:lang w:val="en-GB"/>
        </w:rPr>
      </w:pPr>
      <w:r w:rsidRPr="00EE152A">
        <w:rPr>
          <w:lang w:val="en-GB"/>
        </w:rPr>
        <w:t>Thank you very much for your assistance.</w:t>
      </w:r>
    </w:p>
    <w:p w14:paraId="3179C6FA" w14:textId="77777777" w:rsidR="00EE152A" w:rsidRPr="00EE152A" w:rsidRDefault="00EE152A" w:rsidP="00C960F5">
      <w:pPr>
        <w:spacing w:after="0"/>
        <w:rPr>
          <w:lang w:val="en-GB"/>
        </w:rPr>
      </w:pPr>
      <w:r w:rsidRPr="00EE152A">
        <w:rPr>
          <w:lang w:val="en-GB"/>
        </w:rPr>
        <w:lastRenderedPageBreak/>
        <w:t>Best regards,</w:t>
      </w:r>
    </w:p>
    <w:p w14:paraId="27D3305A" w14:textId="77777777" w:rsidR="00EE152A" w:rsidRPr="00EE152A" w:rsidRDefault="00EE152A" w:rsidP="00EE152A">
      <w:pPr>
        <w:rPr>
          <w:lang w:val="en-GB"/>
        </w:rPr>
      </w:pPr>
      <w:r w:rsidRPr="00EE152A">
        <w:rPr>
          <w:lang w:val="en-GB"/>
        </w:rPr>
        <w:t>[Your Full Name]</w:t>
      </w:r>
    </w:p>
    <w:p w14:paraId="6BF2B227" w14:textId="77777777" w:rsidR="00EE152A" w:rsidRPr="00EE152A" w:rsidRDefault="00EE152A" w:rsidP="00EE152A">
      <w:pPr>
        <w:rPr>
          <w:lang w:val="en-GB"/>
        </w:rPr>
      </w:pPr>
      <w:r w:rsidRPr="00EE152A">
        <w:rPr>
          <w:lang w:val="en-GB"/>
        </w:rPr>
        <w:pict w14:anchorId="5502B88F">
          <v:rect id="_x0000_i1054" style="width:0;height:1.5pt" o:hralign="center" o:hrstd="t" o:hr="t" fillcolor="#a0a0a0" stroked="f"/>
        </w:pict>
      </w:r>
    </w:p>
    <w:p w14:paraId="58A96A9E" w14:textId="77777777" w:rsidR="00EE152A" w:rsidRPr="00EE152A" w:rsidRDefault="00EE152A" w:rsidP="00EE152A">
      <w:pPr>
        <w:rPr>
          <w:lang w:val="en-GB"/>
        </w:rPr>
      </w:pPr>
      <w:r w:rsidRPr="00EE152A">
        <w:rPr>
          <w:lang w:val="en-GB"/>
        </w:rPr>
        <w:t>Does this work for you? Feel free to tweak it as needed.</w:t>
      </w:r>
    </w:p>
    <w:p w14:paraId="381BBCB5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11D51A82" w14:textId="77777777" w:rsidR="00A2259E" w:rsidRPr="00A2259E" w:rsidRDefault="00A2259E" w:rsidP="00A2259E">
      <w:pPr>
        <w:rPr>
          <w:lang w:val="en-GB"/>
        </w:rPr>
      </w:pPr>
      <w:r w:rsidRPr="00A2259E">
        <w:rPr>
          <w:lang w:val="en-GB"/>
        </w:rPr>
        <w:t>How can I adapt this as a Teams message for him then:</w:t>
      </w:r>
    </w:p>
    <w:p w14:paraId="3766B1B6" w14:textId="77777777" w:rsidR="00A2259E" w:rsidRPr="00A2259E" w:rsidRDefault="00A2259E" w:rsidP="00A2259E">
      <w:pPr>
        <w:spacing w:after="0"/>
        <w:ind w:left="720"/>
        <w:rPr>
          <w:rFonts w:ascii="Agency FB" w:hAnsi="Agency FB"/>
          <w:sz w:val="22"/>
          <w:szCs w:val="22"/>
          <w:lang w:val="en-GB"/>
        </w:rPr>
      </w:pPr>
      <w:r w:rsidRPr="00A2259E">
        <w:rPr>
          <w:rFonts w:ascii="Agency FB" w:hAnsi="Agency FB"/>
          <w:sz w:val="22"/>
          <w:szCs w:val="22"/>
          <w:lang w:val="en-GB"/>
        </w:rPr>
        <w:t>Dear Amr Abdullatif,</w:t>
      </w:r>
    </w:p>
    <w:p w14:paraId="79BC6DB4" w14:textId="77777777" w:rsidR="00A2259E" w:rsidRPr="00A2259E" w:rsidRDefault="00A2259E" w:rsidP="00A2259E">
      <w:pPr>
        <w:spacing w:after="0"/>
        <w:ind w:left="720"/>
        <w:rPr>
          <w:rFonts w:ascii="Agency FB" w:hAnsi="Agency FB"/>
          <w:sz w:val="22"/>
          <w:szCs w:val="22"/>
          <w:lang w:val="en-GB"/>
        </w:rPr>
      </w:pPr>
      <w:r w:rsidRPr="00A2259E">
        <w:rPr>
          <w:rFonts w:ascii="Agency FB" w:hAnsi="Agency FB"/>
          <w:sz w:val="22"/>
          <w:szCs w:val="22"/>
          <w:lang w:val="en-GB"/>
        </w:rPr>
        <w:t>I hope this message finds you well.</w:t>
      </w:r>
    </w:p>
    <w:p w14:paraId="4CC98362" w14:textId="77777777" w:rsidR="00A2259E" w:rsidRPr="00A2259E" w:rsidRDefault="00A2259E" w:rsidP="00A2259E">
      <w:pPr>
        <w:spacing w:after="0"/>
        <w:ind w:left="720"/>
        <w:rPr>
          <w:rFonts w:ascii="Agency FB" w:hAnsi="Agency FB"/>
          <w:sz w:val="22"/>
          <w:szCs w:val="22"/>
          <w:lang w:val="en-GB"/>
        </w:rPr>
      </w:pPr>
    </w:p>
    <w:p w14:paraId="69C21D24" w14:textId="77777777" w:rsidR="00A2259E" w:rsidRPr="00A2259E" w:rsidRDefault="00A2259E" w:rsidP="00A2259E">
      <w:pPr>
        <w:spacing w:after="0"/>
        <w:ind w:left="720"/>
        <w:rPr>
          <w:rFonts w:ascii="Agency FB" w:hAnsi="Agency FB"/>
          <w:sz w:val="20"/>
          <w:szCs w:val="20"/>
          <w:lang w:val="en-GB"/>
        </w:rPr>
      </w:pPr>
      <w:r w:rsidRPr="00A2259E">
        <w:rPr>
          <w:rFonts w:ascii="Agency FB" w:hAnsi="Agency FB"/>
          <w:sz w:val="20"/>
          <w:szCs w:val="20"/>
          <w:lang w:val="en-GB"/>
        </w:rPr>
        <w:t xml:space="preserve">I am writing to follow up on a reference request the hiring company sent on October 8th. I'm starting a part time job with the Bradford Children's and Families </w:t>
      </w:r>
      <w:proofErr w:type="gramStart"/>
      <w:r w:rsidRPr="00A2259E">
        <w:rPr>
          <w:rFonts w:ascii="Agency FB" w:hAnsi="Agency FB"/>
          <w:sz w:val="20"/>
          <w:szCs w:val="20"/>
          <w:lang w:val="en-GB"/>
        </w:rPr>
        <w:t>Trust</w:t>
      </w:r>
      <w:proofErr w:type="gramEnd"/>
      <w:r w:rsidRPr="00A2259E">
        <w:rPr>
          <w:rFonts w:ascii="Agency FB" w:hAnsi="Agency FB"/>
          <w:sz w:val="20"/>
          <w:szCs w:val="20"/>
          <w:lang w:val="en-GB"/>
        </w:rPr>
        <w:t xml:space="preserve"> and they would like your reference as part of the final stage of the application.</w:t>
      </w:r>
    </w:p>
    <w:p w14:paraId="56E4E669" w14:textId="77777777" w:rsidR="00A2259E" w:rsidRPr="00A2259E" w:rsidRDefault="00A2259E" w:rsidP="00A2259E">
      <w:pPr>
        <w:spacing w:after="0"/>
        <w:ind w:left="720"/>
        <w:rPr>
          <w:rFonts w:ascii="Agency FB" w:hAnsi="Agency FB"/>
          <w:sz w:val="20"/>
          <w:szCs w:val="20"/>
          <w:lang w:val="en-GB"/>
        </w:rPr>
      </w:pPr>
      <w:r w:rsidRPr="00A2259E">
        <w:rPr>
          <w:rFonts w:ascii="Agency FB" w:hAnsi="Agency FB"/>
          <w:sz w:val="20"/>
          <w:szCs w:val="20"/>
          <w:lang w:val="en-GB"/>
        </w:rPr>
        <w:t>As they mentioned that they still haven't received a response yet, could you kindly respond to their request?</w:t>
      </w:r>
    </w:p>
    <w:p w14:paraId="26683F69" w14:textId="77777777" w:rsidR="00A2259E" w:rsidRPr="00A2259E" w:rsidRDefault="00A2259E" w:rsidP="00A2259E">
      <w:pPr>
        <w:spacing w:after="0"/>
        <w:ind w:left="720"/>
        <w:rPr>
          <w:rFonts w:ascii="Agency FB" w:hAnsi="Agency FB"/>
          <w:sz w:val="20"/>
          <w:szCs w:val="20"/>
          <w:lang w:val="en-GB"/>
        </w:rPr>
      </w:pPr>
      <w:r w:rsidRPr="00A2259E">
        <w:rPr>
          <w:rFonts w:ascii="Agency FB" w:hAnsi="Agency FB"/>
          <w:sz w:val="20"/>
          <w:szCs w:val="20"/>
          <w:lang w:val="en-GB"/>
        </w:rPr>
        <w:t>Thank you very much for your assistance.</w:t>
      </w:r>
    </w:p>
    <w:p w14:paraId="08555CE4" w14:textId="77777777" w:rsidR="00A2259E" w:rsidRPr="00A2259E" w:rsidRDefault="00A2259E" w:rsidP="00A2259E">
      <w:pPr>
        <w:spacing w:after="0"/>
        <w:ind w:left="720"/>
        <w:rPr>
          <w:rFonts w:ascii="Agency FB" w:hAnsi="Agency FB"/>
          <w:sz w:val="22"/>
          <w:szCs w:val="22"/>
          <w:lang w:val="en-GB"/>
        </w:rPr>
      </w:pPr>
    </w:p>
    <w:p w14:paraId="4DD93DB7" w14:textId="77777777" w:rsidR="00A2259E" w:rsidRPr="00A2259E" w:rsidRDefault="00A2259E" w:rsidP="00A2259E">
      <w:pPr>
        <w:spacing w:after="0"/>
        <w:ind w:left="720"/>
        <w:rPr>
          <w:rFonts w:ascii="Agency FB" w:hAnsi="Agency FB"/>
          <w:sz w:val="22"/>
          <w:szCs w:val="22"/>
          <w:lang w:val="en-GB"/>
        </w:rPr>
      </w:pPr>
      <w:r w:rsidRPr="00A2259E">
        <w:rPr>
          <w:rFonts w:ascii="Agency FB" w:hAnsi="Agency FB"/>
          <w:sz w:val="22"/>
          <w:szCs w:val="22"/>
          <w:lang w:val="en-GB"/>
        </w:rPr>
        <w:t>Best regards,</w:t>
      </w:r>
    </w:p>
    <w:p w14:paraId="222179BD" w14:textId="77777777" w:rsidR="00A2259E" w:rsidRPr="00A2259E" w:rsidRDefault="00A2259E" w:rsidP="00A2259E">
      <w:pPr>
        <w:ind w:left="720"/>
        <w:rPr>
          <w:rFonts w:ascii="Agency FB" w:hAnsi="Agency FB"/>
          <w:sz w:val="22"/>
          <w:szCs w:val="22"/>
          <w:lang w:val="en-GB"/>
        </w:rPr>
      </w:pPr>
      <w:r w:rsidRPr="00A2259E">
        <w:rPr>
          <w:rFonts w:ascii="Agency FB" w:hAnsi="Agency FB"/>
          <w:sz w:val="22"/>
          <w:szCs w:val="22"/>
          <w:lang w:val="en-GB"/>
        </w:rPr>
        <w:t xml:space="preserve">Hasan Akhtar  </w:t>
      </w:r>
    </w:p>
    <w:p w14:paraId="33CA030A" w14:textId="77777777" w:rsidR="002C43ED" w:rsidRDefault="00977981">
      <w:pPr>
        <w:pStyle w:val="Heading2"/>
      </w:pPr>
      <w:r>
        <w:t>Copilot</w:t>
      </w:r>
    </w:p>
    <w:p w14:paraId="6906B1C6" w14:textId="77777777" w:rsidR="002B6299" w:rsidRPr="002B6299" w:rsidRDefault="002B6299" w:rsidP="002B6299">
      <w:pPr>
        <w:rPr>
          <w:lang w:val="en-GB"/>
        </w:rPr>
      </w:pPr>
      <w:r w:rsidRPr="002B6299">
        <w:rPr>
          <w:lang w:val="en-GB"/>
        </w:rPr>
        <w:t>Here’s a version for Teams:</w:t>
      </w:r>
    </w:p>
    <w:p w14:paraId="40DED9F6" w14:textId="77777777" w:rsidR="002B6299" w:rsidRPr="002B6299" w:rsidRDefault="002B6299" w:rsidP="002B6299">
      <w:pPr>
        <w:rPr>
          <w:lang w:val="en-GB"/>
        </w:rPr>
      </w:pPr>
      <w:r w:rsidRPr="002B6299">
        <w:rPr>
          <w:lang w:val="en-GB"/>
        </w:rPr>
        <w:pict w14:anchorId="3FAF2BA3">
          <v:rect id="_x0000_i1069" style="width:0;height:1.5pt" o:hralign="center" o:hrstd="t" o:hr="t" fillcolor="#a0a0a0" stroked="f"/>
        </w:pict>
      </w:r>
    </w:p>
    <w:p w14:paraId="405C94D3" w14:textId="77777777" w:rsidR="002B6299" w:rsidRPr="002B6299" w:rsidRDefault="002B6299" w:rsidP="002B6299">
      <w:pPr>
        <w:rPr>
          <w:lang w:val="en-GB"/>
        </w:rPr>
      </w:pPr>
      <w:r w:rsidRPr="002B6299">
        <w:rPr>
          <w:lang w:val="en-GB"/>
        </w:rPr>
        <w:t>Hi Professor Abdullatif,</w:t>
      </w:r>
    </w:p>
    <w:p w14:paraId="3AC6300E" w14:textId="77777777" w:rsidR="002B6299" w:rsidRPr="002B6299" w:rsidRDefault="002B6299" w:rsidP="002B6299">
      <w:pPr>
        <w:rPr>
          <w:lang w:val="en-GB"/>
        </w:rPr>
      </w:pPr>
      <w:r w:rsidRPr="002B6299">
        <w:rPr>
          <w:lang w:val="en-GB"/>
        </w:rPr>
        <w:t>I hope you're well.</w:t>
      </w:r>
    </w:p>
    <w:p w14:paraId="602E54E9" w14:textId="77777777" w:rsidR="002B6299" w:rsidRPr="002B6299" w:rsidRDefault="002B6299" w:rsidP="002B6299">
      <w:pPr>
        <w:rPr>
          <w:lang w:val="en-GB"/>
        </w:rPr>
      </w:pPr>
      <w:r w:rsidRPr="002B6299">
        <w:rPr>
          <w:lang w:val="en-GB"/>
        </w:rPr>
        <w:t>I'm following up on a reference request sent by the hiring company on October 8th. I’m starting a part-time job with the Bradford Children's and Families Trust, and they need your reference for the final stage of my application. They mentioned they still haven't received a response. Could you kindly respond to their request?</w:t>
      </w:r>
    </w:p>
    <w:p w14:paraId="6C7C67F3" w14:textId="77777777" w:rsidR="002B6299" w:rsidRPr="002B6299" w:rsidRDefault="002B6299" w:rsidP="002B6299">
      <w:pPr>
        <w:rPr>
          <w:lang w:val="en-GB"/>
        </w:rPr>
      </w:pPr>
      <w:r w:rsidRPr="002B6299">
        <w:rPr>
          <w:lang w:val="en-GB"/>
        </w:rPr>
        <w:t>Thanks a lot for your help!</w:t>
      </w:r>
    </w:p>
    <w:p w14:paraId="7BACD866" w14:textId="77777777" w:rsidR="002B6299" w:rsidRPr="002B6299" w:rsidRDefault="002B6299" w:rsidP="002B6299">
      <w:pPr>
        <w:rPr>
          <w:lang w:val="en-GB"/>
        </w:rPr>
      </w:pPr>
      <w:r w:rsidRPr="002B6299">
        <w:rPr>
          <w:lang w:val="en-GB"/>
        </w:rPr>
        <w:t>Best regards,</w:t>
      </w:r>
      <w:r w:rsidRPr="002B6299">
        <w:rPr>
          <w:lang w:val="en-GB"/>
        </w:rPr>
        <w:br/>
        <w:t>Hasan Akhtar</w:t>
      </w:r>
    </w:p>
    <w:p w14:paraId="30F6BC76" w14:textId="77777777" w:rsidR="002B6299" w:rsidRPr="002B6299" w:rsidRDefault="002B6299" w:rsidP="002B6299">
      <w:pPr>
        <w:rPr>
          <w:lang w:val="en-GB"/>
        </w:rPr>
      </w:pPr>
      <w:r w:rsidRPr="002B6299">
        <w:rPr>
          <w:lang w:val="en-GB"/>
        </w:rPr>
        <w:pict w14:anchorId="3E29EA1A">
          <v:rect id="_x0000_i1070" style="width:0;height:1.5pt" o:hralign="center" o:hrstd="t" o:hr="t" fillcolor="#a0a0a0" stroked="f"/>
        </w:pict>
      </w:r>
    </w:p>
    <w:p w14:paraId="04A8DB01" w14:textId="77777777" w:rsidR="002B6299" w:rsidRPr="002B6299" w:rsidRDefault="002B6299" w:rsidP="002B6299">
      <w:pPr>
        <w:rPr>
          <w:lang w:val="en-GB"/>
        </w:rPr>
      </w:pPr>
      <w:r w:rsidRPr="002B6299">
        <w:rPr>
          <w:lang w:val="en-GB"/>
        </w:rPr>
        <w:t>How does that sound?</w:t>
      </w:r>
    </w:p>
    <w:p w14:paraId="0C7A6A8A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0093E508" w14:textId="77777777" w:rsidR="00AC5159" w:rsidRPr="00AC5159" w:rsidRDefault="00AC5159" w:rsidP="00AC5159">
      <w:pPr>
        <w:rPr>
          <w:sz w:val="22"/>
          <w:szCs w:val="22"/>
          <w:lang w:val="en-GB"/>
        </w:rPr>
      </w:pPr>
      <w:proofErr w:type="spellStart"/>
      <w:r w:rsidRPr="00AC5159">
        <w:rPr>
          <w:sz w:val="22"/>
          <w:szCs w:val="22"/>
          <w:lang w:val="en-GB"/>
        </w:rPr>
        <w:t>i</w:t>
      </w:r>
      <w:proofErr w:type="spellEnd"/>
      <w:r w:rsidRPr="00AC5159">
        <w:rPr>
          <w:sz w:val="22"/>
          <w:szCs w:val="22"/>
          <w:lang w:val="en-GB"/>
        </w:rPr>
        <w:t xml:space="preserve"> have my CV and a job description, can you generate me a user-friendly cover letter (Now Thursday, Oct 17):</w:t>
      </w:r>
    </w:p>
    <w:p w14:paraId="19BDEFD2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>JOB DESCRIPTION</w:t>
      </w:r>
    </w:p>
    <w:p w14:paraId="26A61B3D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lastRenderedPageBreak/>
        <w:t xml:space="preserve">Our culture believes in POWERING YOUR POTENTIAL. </w:t>
      </w:r>
    </w:p>
    <w:p w14:paraId="4D6FC5BB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 xml:space="preserve">We provide global opportunities to develop your career, make your community a better place and work with today’s most innovative thinkers to solve the world’s toughest problems. </w:t>
      </w:r>
    </w:p>
    <w:p w14:paraId="54017737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 xml:space="preserve">We believe in flexibility for you to explore your passions while making an impact through meaningful work within our inclusive workforce. </w:t>
      </w:r>
    </w:p>
    <w:p w14:paraId="5747627A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>That’s what #LifeAtCummins is all about.</w:t>
      </w:r>
    </w:p>
    <w:p w14:paraId="6899D8EE" w14:textId="77777777" w:rsidR="000916BF" w:rsidRPr="00B42509" w:rsidRDefault="000916BF" w:rsidP="00AC5159">
      <w:pPr>
        <w:spacing w:after="0"/>
        <w:rPr>
          <w:sz w:val="22"/>
          <w:szCs w:val="22"/>
        </w:rPr>
      </w:pPr>
    </w:p>
    <w:p w14:paraId="712410E7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 xml:space="preserve">We are looking for an enthusiastic IT Business Analyst placement student to join our team specializing in Systems/Information Technology for our Components Business Segment in Huddersfield, UK. </w:t>
      </w:r>
    </w:p>
    <w:p w14:paraId="0FA96415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 xml:space="preserve">During your placement with us, you will learn how a major global organization operates, gaining the tools and exposure you will need to become an expert in the industry and power your potential! </w:t>
      </w:r>
    </w:p>
    <w:p w14:paraId="70713E56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 xml:space="preserve">This role is available to candidates who qualify for a placement year and will commence 1st July 2025 </w:t>
      </w:r>
    </w:p>
    <w:p w14:paraId="437158BC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 xml:space="preserve">It will also be 80% onsite so you will need to be able to travel or relocate to the location. </w:t>
      </w:r>
    </w:p>
    <w:p w14:paraId="6E6608EC" w14:textId="77777777" w:rsidR="000916BF" w:rsidRPr="00B42509" w:rsidRDefault="000916BF" w:rsidP="00AC5159">
      <w:pPr>
        <w:spacing w:after="0"/>
        <w:rPr>
          <w:sz w:val="22"/>
          <w:szCs w:val="22"/>
        </w:rPr>
      </w:pPr>
    </w:p>
    <w:p w14:paraId="5B7143C3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>EXTERNAL QUALIFICATIONS AND COMPETENCIES</w:t>
      </w:r>
    </w:p>
    <w:p w14:paraId="23417DC3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 xml:space="preserve">In this role, you will make an impact in the following ways: </w:t>
      </w:r>
    </w:p>
    <w:p w14:paraId="2282673A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>Analysis of business, user and stakeholder needs as well as eliciting and documenting requirements.</w:t>
      </w:r>
    </w:p>
    <w:p w14:paraId="7FBED72F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>Supporting and improving IT and related business processes and supporting overall business reporting needs.</w:t>
      </w:r>
    </w:p>
    <w:p w14:paraId="57523257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>Help identify and design business IT solutions.</w:t>
      </w:r>
    </w:p>
    <w:p w14:paraId="07620EA6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>Leading small projects or initiatives from inception to completion utilizing structured project or business analysis methodologies.</w:t>
      </w:r>
    </w:p>
    <w:p w14:paraId="57D89E04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>Provide coordination of the global team with admin and operational support.</w:t>
      </w:r>
    </w:p>
    <w:p w14:paraId="2C32E3A2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>Day-to-day management of change control within critical IT systems and projects.</w:t>
      </w:r>
    </w:p>
    <w:p w14:paraId="37539212" w14:textId="77777777" w:rsidR="000916BF" w:rsidRPr="00B42509" w:rsidRDefault="000916BF" w:rsidP="00AC5159">
      <w:pPr>
        <w:spacing w:after="0"/>
        <w:rPr>
          <w:sz w:val="22"/>
          <w:szCs w:val="22"/>
        </w:rPr>
      </w:pPr>
    </w:p>
    <w:p w14:paraId="1C179CAD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>ADDITIONAL RESPONSIBILITIES UNIQUE TO THIS POSITION</w:t>
      </w:r>
    </w:p>
    <w:p w14:paraId="50E24E0C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 xml:space="preserve">To be successful in this role you will need the following: </w:t>
      </w:r>
    </w:p>
    <w:p w14:paraId="14D8FADA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>Studying towards a degree in IT, Computer Science, Project Management or Business – ideally there will be an IT related subject within your studies.</w:t>
      </w:r>
    </w:p>
    <w:p w14:paraId="631C4486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>Be proactive in taking ownership of tasks and projects.</w:t>
      </w:r>
    </w:p>
    <w:p w14:paraId="4E7DC5E2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>Effective communication skills given that the team is global.</w:t>
      </w:r>
    </w:p>
    <w:p w14:paraId="4A1D5CF2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 xml:space="preserve">The ability to learn, analyze and understand business and technical processes. </w:t>
      </w:r>
    </w:p>
    <w:p w14:paraId="638394B1" w14:textId="77777777" w:rsidR="000916BF" w:rsidRPr="00B42509" w:rsidRDefault="000916BF" w:rsidP="00AC5159">
      <w:pPr>
        <w:spacing w:after="0"/>
        <w:rPr>
          <w:sz w:val="22"/>
          <w:szCs w:val="22"/>
        </w:rPr>
      </w:pPr>
    </w:p>
    <w:p w14:paraId="49EC2FE7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 xml:space="preserve">Working at Cummins </w:t>
      </w:r>
    </w:p>
    <w:p w14:paraId="04F69673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 xml:space="preserve">At Cummins, we are dedicated to diversity in the </w:t>
      </w:r>
      <w:proofErr w:type="gramStart"/>
      <w:r w:rsidRPr="00B42509">
        <w:rPr>
          <w:sz w:val="22"/>
          <w:szCs w:val="22"/>
        </w:rPr>
        <w:t>workplace</w:t>
      </w:r>
      <w:proofErr w:type="gramEnd"/>
      <w:r w:rsidRPr="00B42509">
        <w:rPr>
          <w:sz w:val="22"/>
          <w:szCs w:val="22"/>
        </w:rPr>
        <w:t xml:space="preserve"> and our policy is to provide equal employment opportunities to all qualified </w:t>
      </w:r>
      <w:proofErr w:type="gramStart"/>
      <w:r w:rsidRPr="00B42509">
        <w:rPr>
          <w:sz w:val="22"/>
          <w:szCs w:val="22"/>
        </w:rPr>
        <w:t>persons</w:t>
      </w:r>
      <w:proofErr w:type="gramEnd"/>
      <w:r w:rsidRPr="00B42509">
        <w:rPr>
          <w:sz w:val="22"/>
          <w:szCs w:val="22"/>
        </w:rPr>
        <w:t xml:space="preserve"> without regard to race, </w:t>
      </w:r>
    </w:p>
    <w:p w14:paraId="02F671FA" w14:textId="777777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 xml:space="preserve">gender, color, disability, national origin, age, religion, union affiliation, sexual orientation, veteran status, citizenship, gender identity, </w:t>
      </w:r>
    </w:p>
    <w:p w14:paraId="03CC6107" w14:textId="2EFC7277" w:rsidR="000916BF" w:rsidRPr="00B42509" w:rsidRDefault="000916BF" w:rsidP="00AC5159">
      <w:pPr>
        <w:spacing w:after="0"/>
        <w:rPr>
          <w:sz w:val="22"/>
          <w:szCs w:val="22"/>
        </w:rPr>
      </w:pPr>
      <w:r w:rsidRPr="00B42509">
        <w:rPr>
          <w:sz w:val="22"/>
          <w:szCs w:val="22"/>
        </w:rPr>
        <w:t xml:space="preserve">and/or expression or other status protected by law. </w:t>
      </w:r>
    </w:p>
    <w:p w14:paraId="0F76164F" w14:textId="681FF951" w:rsidR="002C43ED" w:rsidRPr="00B42509" w:rsidRDefault="000916BF" w:rsidP="00AC5159">
      <w:pPr>
        <w:rPr>
          <w:sz w:val="22"/>
          <w:szCs w:val="22"/>
        </w:rPr>
      </w:pPr>
      <w:r w:rsidRPr="00B42509">
        <w:rPr>
          <w:sz w:val="22"/>
          <w:szCs w:val="22"/>
        </w:rPr>
        <w:t xml:space="preserve">Closing Date – Monday 4th November  </w:t>
      </w:r>
    </w:p>
    <w:p w14:paraId="404288C6" w14:textId="77777777" w:rsidR="002C43ED" w:rsidRDefault="00977981">
      <w:pPr>
        <w:pStyle w:val="Heading2"/>
      </w:pPr>
      <w:r>
        <w:lastRenderedPageBreak/>
        <w:t>Copilot</w:t>
      </w:r>
    </w:p>
    <w:p w14:paraId="5E4DA2AC" w14:textId="77777777" w:rsidR="00F2786E" w:rsidRPr="00F2786E" w:rsidRDefault="00F2786E" w:rsidP="00F2786E">
      <w:pPr>
        <w:rPr>
          <w:lang w:val="en-GB"/>
        </w:rPr>
      </w:pPr>
      <w:r w:rsidRPr="00F2786E">
        <w:rPr>
          <w:lang w:val="en-GB"/>
        </w:rPr>
        <w:t>Here's a draft cover letter tailored to the job description:</w:t>
      </w:r>
    </w:p>
    <w:p w14:paraId="63669718" w14:textId="77777777" w:rsidR="00F2786E" w:rsidRPr="00F2786E" w:rsidRDefault="00F2786E" w:rsidP="00F2786E">
      <w:pPr>
        <w:rPr>
          <w:lang w:val="en-GB"/>
        </w:rPr>
      </w:pPr>
      <w:r w:rsidRPr="00F2786E">
        <w:rPr>
          <w:lang w:val="en-GB"/>
        </w:rPr>
        <w:pict w14:anchorId="45A6355D">
          <v:rect id="_x0000_i1085" style="width:0;height:1.5pt" o:hralign="center" o:hrstd="t" o:hr="t" fillcolor="#a0a0a0" stroked="f"/>
        </w:pict>
      </w:r>
    </w:p>
    <w:p w14:paraId="71BF6229" w14:textId="77777777" w:rsidR="00F2786E" w:rsidRPr="00F2786E" w:rsidRDefault="00F2786E" w:rsidP="00F2786E">
      <w:pPr>
        <w:spacing w:after="0" w:line="276" w:lineRule="auto"/>
        <w:rPr>
          <w:sz w:val="22"/>
          <w:szCs w:val="22"/>
          <w:lang w:val="en-GB"/>
        </w:rPr>
      </w:pPr>
      <w:r w:rsidRPr="00F2786E">
        <w:rPr>
          <w:b/>
          <w:bCs/>
          <w:sz w:val="22"/>
          <w:szCs w:val="22"/>
          <w:lang w:val="en-GB"/>
        </w:rPr>
        <w:t>Hasan Akhtar</w:t>
      </w:r>
      <w:r w:rsidRPr="00F2786E">
        <w:rPr>
          <w:sz w:val="22"/>
          <w:szCs w:val="22"/>
          <w:lang w:val="en-GB"/>
        </w:rPr>
        <w:br/>
        <w:t>[Your Address]</w:t>
      </w:r>
      <w:r w:rsidRPr="00F2786E">
        <w:rPr>
          <w:sz w:val="22"/>
          <w:szCs w:val="22"/>
          <w:lang w:val="en-GB"/>
        </w:rPr>
        <w:br/>
        <w:t>[City, Postal Code]</w:t>
      </w:r>
      <w:r w:rsidRPr="00F2786E">
        <w:rPr>
          <w:sz w:val="22"/>
          <w:szCs w:val="22"/>
          <w:lang w:val="en-GB"/>
        </w:rPr>
        <w:br/>
        <w:t>[Email Address]</w:t>
      </w:r>
      <w:r w:rsidRPr="00F2786E">
        <w:rPr>
          <w:sz w:val="22"/>
          <w:szCs w:val="22"/>
          <w:lang w:val="en-GB"/>
        </w:rPr>
        <w:br/>
        <w:t>[Phone Number]</w:t>
      </w:r>
      <w:r w:rsidRPr="00F2786E">
        <w:rPr>
          <w:sz w:val="22"/>
          <w:szCs w:val="22"/>
          <w:lang w:val="en-GB"/>
        </w:rPr>
        <w:br/>
        <w:t>[Date]</w:t>
      </w:r>
    </w:p>
    <w:p w14:paraId="5625B50E" w14:textId="77777777" w:rsidR="00F2786E" w:rsidRDefault="00F2786E" w:rsidP="00F2786E">
      <w:pPr>
        <w:spacing w:after="0" w:line="276" w:lineRule="auto"/>
        <w:rPr>
          <w:sz w:val="22"/>
          <w:szCs w:val="22"/>
          <w:lang w:val="en-GB"/>
        </w:rPr>
      </w:pPr>
      <w:r w:rsidRPr="00F2786E">
        <w:rPr>
          <w:b/>
          <w:bCs/>
          <w:sz w:val="22"/>
          <w:szCs w:val="22"/>
          <w:lang w:val="en-GB"/>
        </w:rPr>
        <w:t>Hiring Manager</w:t>
      </w:r>
      <w:r w:rsidRPr="00F2786E">
        <w:rPr>
          <w:sz w:val="22"/>
          <w:szCs w:val="22"/>
          <w:lang w:val="en-GB"/>
        </w:rPr>
        <w:br/>
        <w:t>Cummins Inc.</w:t>
      </w:r>
      <w:r w:rsidRPr="00F2786E">
        <w:rPr>
          <w:sz w:val="22"/>
          <w:szCs w:val="22"/>
          <w:lang w:val="en-GB"/>
        </w:rPr>
        <w:br/>
        <w:t>[Company Address]</w:t>
      </w:r>
      <w:r w:rsidRPr="00F2786E">
        <w:rPr>
          <w:sz w:val="22"/>
          <w:szCs w:val="22"/>
          <w:lang w:val="en-GB"/>
        </w:rPr>
        <w:br/>
        <w:t>Huddersfield, UK</w:t>
      </w:r>
    </w:p>
    <w:p w14:paraId="43EB08F1" w14:textId="77777777" w:rsidR="00F2786E" w:rsidRPr="00F2786E" w:rsidRDefault="00F2786E" w:rsidP="00F2786E">
      <w:pPr>
        <w:spacing w:after="0" w:line="276" w:lineRule="auto"/>
        <w:rPr>
          <w:sz w:val="22"/>
          <w:szCs w:val="22"/>
          <w:lang w:val="en-GB"/>
        </w:rPr>
      </w:pPr>
    </w:p>
    <w:p w14:paraId="7F9FC528" w14:textId="77777777" w:rsidR="00F2786E" w:rsidRPr="00F2786E" w:rsidRDefault="00F2786E" w:rsidP="00F2786E">
      <w:pPr>
        <w:spacing w:after="0" w:line="276" w:lineRule="auto"/>
        <w:rPr>
          <w:sz w:val="22"/>
          <w:szCs w:val="22"/>
          <w:lang w:val="en-GB"/>
        </w:rPr>
      </w:pPr>
      <w:r w:rsidRPr="00F2786E">
        <w:rPr>
          <w:sz w:val="22"/>
          <w:szCs w:val="22"/>
          <w:lang w:val="en-GB"/>
        </w:rPr>
        <w:t>Dear Hiring Manager,</w:t>
      </w:r>
    </w:p>
    <w:p w14:paraId="2F5B7F07" w14:textId="77777777" w:rsidR="00F2786E" w:rsidRPr="00F2786E" w:rsidRDefault="00F2786E" w:rsidP="00F2786E">
      <w:pPr>
        <w:spacing w:after="0" w:line="276" w:lineRule="auto"/>
        <w:rPr>
          <w:sz w:val="22"/>
          <w:szCs w:val="22"/>
          <w:lang w:val="en-GB"/>
        </w:rPr>
      </w:pPr>
      <w:r w:rsidRPr="00F2786E">
        <w:rPr>
          <w:sz w:val="22"/>
          <w:szCs w:val="22"/>
          <w:lang w:val="en-GB"/>
        </w:rPr>
        <w:t>I am writing to express my enthusiasm for the IT Business Analyst placement student position at Cummins, as advertised. I am particularly drawn to the opportunity to contribute to and learn from a globally recognized company like Cummins. With my background in IT and my commitment to developing innovative solutions, I believe I am well-suited to this role.</w:t>
      </w:r>
    </w:p>
    <w:p w14:paraId="6424EDCE" w14:textId="77777777" w:rsidR="00F2786E" w:rsidRPr="00F2786E" w:rsidRDefault="00F2786E" w:rsidP="00F2786E">
      <w:pPr>
        <w:spacing w:after="0" w:line="276" w:lineRule="auto"/>
        <w:rPr>
          <w:sz w:val="22"/>
          <w:szCs w:val="22"/>
          <w:lang w:val="en-GB"/>
        </w:rPr>
      </w:pPr>
      <w:r w:rsidRPr="00F2786E">
        <w:rPr>
          <w:sz w:val="22"/>
          <w:szCs w:val="22"/>
          <w:lang w:val="en-GB"/>
        </w:rPr>
        <w:t xml:space="preserve">As a student currently pursuing a degree in [Your Degree] at [Your University], with a focus on IT, Computer Science, Project Management, and Business, I have developed a strong foundation in technical and business processes. My academic experiences, coupled with my proactive attitude, have equipped me with the skills necessary to </w:t>
      </w:r>
      <w:proofErr w:type="spellStart"/>
      <w:r w:rsidRPr="00F2786E">
        <w:rPr>
          <w:sz w:val="22"/>
          <w:szCs w:val="22"/>
          <w:lang w:val="en-GB"/>
        </w:rPr>
        <w:t>analyze</w:t>
      </w:r>
      <w:proofErr w:type="spellEnd"/>
      <w:r w:rsidRPr="00F2786E">
        <w:rPr>
          <w:sz w:val="22"/>
          <w:szCs w:val="22"/>
          <w:lang w:val="en-GB"/>
        </w:rPr>
        <w:t xml:space="preserve"> business needs, document requirements, and support IT and business processes effectively.</w:t>
      </w:r>
    </w:p>
    <w:p w14:paraId="77C3F5DD" w14:textId="77777777" w:rsidR="00F2786E" w:rsidRPr="00F2786E" w:rsidRDefault="00F2786E" w:rsidP="00F2786E">
      <w:pPr>
        <w:spacing w:after="0" w:line="276" w:lineRule="auto"/>
        <w:rPr>
          <w:sz w:val="22"/>
          <w:szCs w:val="22"/>
          <w:lang w:val="en-GB"/>
        </w:rPr>
      </w:pPr>
      <w:r w:rsidRPr="00F2786E">
        <w:rPr>
          <w:sz w:val="22"/>
          <w:szCs w:val="22"/>
          <w:lang w:val="en-GB"/>
        </w:rPr>
        <w:t>During my studies, I have taken ownership of various projects, demonstrating my ability to lead initiatives from inception to completion. My ability to communicate effectively within a global team and my commitment to continuous learning make me confident in my ability to contribute to the Cummins team.</w:t>
      </w:r>
    </w:p>
    <w:p w14:paraId="33BC0D0E" w14:textId="77777777" w:rsidR="00F2786E" w:rsidRPr="00F2786E" w:rsidRDefault="00F2786E" w:rsidP="00F2786E">
      <w:pPr>
        <w:spacing w:after="0" w:line="276" w:lineRule="auto"/>
        <w:rPr>
          <w:sz w:val="22"/>
          <w:szCs w:val="22"/>
          <w:lang w:val="en-GB"/>
        </w:rPr>
      </w:pPr>
      <w:r w:rsidRPr="00F2786E">
        <w:rPr>
          <w:sz w:val="22"/>
          <w:szCs w:val="22"/>
          <w:lang w:val="en-GB"/>
        </w:rPr>
        <w:t>I am particularly excited about the opportunity to work onsite in Huddersfield, as it will allow me to immerse myself fully in the company culture and operations. I am prepared to relocate and contribute positively to the team from day one.</w:t>
      </w:r>
    </w:p>
    <w:p w14:paraId="504DAFF8" w14:textId="77777777" w:rsidR="00F2786E" w:rsidRPr="00F2786E" w:rsidRDefault="00F2786E" w:rsidP="00F2786E">
      <w:pPr>
        <w:spacing w:after="0" w:line="276" w:lineRule="auto"/>
        <w:rPr>
          <w:sz w:val="22"/>
          <w:szCs w:val="22"/>
          <w:lang w:val="en-GB"/>
        </w:rPr>
      </w:pPr>
      <w:r w:rsidRPr="00F2786E">
        <w:rPr>
          <w:sz w:val="22"/>
          <w:szCs w:val="22"/>
          <w:lang w:val="en-GB"/>
        </w:rPr>
        <w:t>Thank you for considering my application. I look forward to the possibility of discussing how my background, skills, and enthusiasm can contribute to the success of Cummins. Please find my CV attached for your review.</w:t>
      </w:r>
    </w:p>
    <w:p w14:paraId="4F64ADC9" w14:textId="77777777" w:rsidR="00F2786E" w:rsidRPr="00F2786E" w:rsidRDefault="00F2786E" w:rsidP="00F2786E">
      <w:pPr>
        <w:spacing w:after="0" w:line="276" w:lineRule="auto"/>
        <w:rPr>
          <w:sz w:val="22"/>
          <w:szCs w:val="22"/>
          <w:lang w:val="en-GB"/>
        </w:rPr>
      </w:pPr>
      <w:r w:rsidRPr="00F2786E">
        <w:rPr>
          <w:sz w:val="22"/>
          <w:szCs w:val="22"/>
          <w:lang w:val="en-GB"/>
        </w:rPr>
        <w:t>Best regards,</w:t>
      </w:r>
    </w:p>
    <w:p w14:paraId="646BD90D" w14:textId="77777777" w:rsidR="00F2786E" w:rsidRPr="00F2786E" w:rsidRDefault="00F2786E" w:rsidP="00F2786E">
      <w:pPr>
        <w:spacing w:after="0" w:line="276" w:lineRule="auto"/>
        <w:rPr>
          <w:sz w:val="22"/>
          <w:szCs w:val="22"/>
          <w:lang w:val="en-GB"/>
        </w:rPr>
      </w:pPr>
      <w:r w:rsidRPr="00F2786E">
        <w:rPr>
          <w:sz w:val="22"/>
          <w:szCs w:val="22"/>
          <w:lang w:val="en-GB"/>
        </w:rPr>
        <w:t>Hasan Akhtar</w:t>
      </w:r>
    </w:p>
    <w:p w14:paraId="1872AA2E" w14:textId="77777777" w:rsidR="00F2786E" w:rsidRPr="00F2786E" w:rsidRDefault="00F2786E" w:rsidP="00F2786E">
      <w:pPr>
        <w:rPr>
          <w:lang w:val="en-GB"/>
        </w:rPr>
      </w:pPr>
      <w:r w:rsidRPr="00F2786E">
        <w:rPr>
          <w:lang w:val="en-GB"/>
        </w:rPr>
        <w:pict w14:anchorId="145A1112">
          <v:rect id="_x0000_i1086" style="width:0;height:1.5pt" o:hralign="center" o:hrstd="t" o:hr="t" fillcolor="#a0a0a0" stroked="f"/>
        </w:pict>
      </w:r>
    </w:p>
    <w:p w14:paraId="67C841C0" w14:textId="1FBFBE25" w:rsidR="002C43ED" w:rsidRPr="00F2786E" w:rsidRDefault="00F2786E">
      <w:pPr>
        <w:rPr>
          <w:lang w:val="en-GB"/>
        </w:rPr>
      </w:pPr>
      <w:r w:rsidRPr="00F2786E">
        <w:rPr>
          <w:lang w:val="en-GB"/>
        </w:rPr>
        <w:t>How does this look? Feel free to adjust any details to better fit your style.</w:t>
      </w:r>
    </w:p>
    <w:sectPr w:rsidR="002C43ED" w:rsidRPr="00F278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1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num w:numId="1" w16cid:durableId="1995915928">
    <w:abstractNumId w:val="1"/>
    <w:lvlOverride w:ilvl="0">
      <w:startOverride w:val="1"/>
    </w:lvlOverride>
  </w:num>
  <w:num w:numId="2" w16cid:durableId="1753311521">
    <w:abstractNumId w:val="2"/>
  </w:num>
  <w:num w:numId="3" w16cid:durableId="155353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E66"/>
    <w:rsid w:val="00006E66"/>
    <w:rsid w:val="000528D5"/>
    <w:rsid w:val="000916BF"/>
    <w:rsid w:val="002B6299"/>
    <w:rsid w:val="002C43ED"/>
    <w:rsid w:val="003E37AB"/>
    <w:rsid w:val="00480DF1"/>
    <w:rsid w:val="00977981"/>
    <w:rsid w:val="00A2259E"/>
    <w:rsid w:val="00AC5159"/>
    <w:rsid w:val="00B42509"/>
    <w:rsid w:val="00C56D8E"/>
    <w:rsid w:val="00C960F5"/>
    <w:rsid w:val="00D04DF4"/>
    <w:rsid w:val="00DB7DEB"/>
    <w:rsid w:val="00EE152A"/>
    <w:rsid w:val="00F2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61CE3"/>
  <w15:docId w15:val="{19774AA1-F589-430B-B92A-361E762C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an%20Akhtar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</Template>
  <TotalTime>7</TotalTime>
  <Pages>4</Pages>
  <Words>1080</Words>
  <Characters>6157</Characters>
  <Application>Microsoft Office Word</Application>
  <DocSecurity>0</DocSecurity>
  <Lines>51</Lines>
  <Paragraphs>14</Paragraphs>
  <ScaleCrop>false</ScaleCrop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13</cp:revision>
  <dcterms:created xsi:type="dcterms:W3CDTF">2025-09-07T08:08:00Z</dcterms:created>
  <dcterms:modified xsi:type="dcterms:W3CDTF">2025-09-07T08:25:00Z</dcterms:modified>
</cp:coreProperties>
</file>