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6B80" w14:textId="77777777" w:rsidR="002C43ED" w:rsidRDefault="00977981">
      <w:pPr>
        <w:pStyle w:val="Heading2"/>
      </w:pPr>
      <w:proofErr w:type="gramStart"/>
      <w:r>
        <w:t>You</w:t>
      </w:r>
      <w:proofErr w:type="gramEnd"/>
    </w:p>
    <w:p w14:paraId="6F0AC3C0" w14:textId="77777777" w:rsidR="00C862ED" w:rsidRPr="00C862ED" w:rsidRDefault="00C862ED" w:rsidP="00C862ED">
      <w:pPr>
        <w:rPr>
          <w:lang w:val="en-GB"/>
        </w:rPr>
      </w:pPr>
      <w:r w:rsidRPr="00C862ED">
        <w:rPr>
          <w:lang w:val="en-GB"/>
        </w:rPr>
        <w:t>what follow up questions can I ask based on this email:</w:t>
      </w:r>
    </w:p>
    <w:p w14:paraId="0B0490E4" w14:textId="77777777" w:rsidR="00C862ED" w:rsidRPr="00C862ED" w:rsidRDefault="00C862ED" w:rsidP="00C862ED">
      <w:pPr>
        <w:rPr>
          <w:lang w:val="en-GB"/>
        </w:rPr>
      </w:pPr>
      <w:r w:rsidRPr="00C862ED">
        <w:rPr>
          <w:lang w:val="en-GB"/>
        </w:rPr>
        <w:t>An exciting opportunity for scholarships that may be of interest: The Engineering Leaders Scholarship is open to all Non-Final year students (up to year 4 integrated masters).</w:t>
      </w:r>
      <w:r w:rsidRPr="00C862ED">
        <w:rPr>
          <w:lang w:val="en-GB"/>
        </w:rPr>
        <w:br/>
        <w:t>The scholarship provides support for undergraduates in UK Higher Education Institutions, who display the potential to become leaders and innovators in engineering and who want to become leadership role models for the next generation of engineers.</w:t>
      </w:r>
      <w:r w:rsidRPr="00C862ED">
        <w:rPr>
          <w:lang w:val="en-GB"/>
        </w:rPr>
        <w:br/>
        <w:t>Successful awardees will receive:</w:t>
      </w:r>
    </w:p>
    <w:p w14:paraId="49374349" w14:textId="77777777" w:rsidR="00C862ED" w:rsidRPr="00C862ED" w:rsidRDefault="00C862ED" w:rsidP="00547045">
      <w:pPr>
        <w:numPr>
          <w:ilvl w:val="0"/>
          <w:numId w:val="4"/>
        </w:numPr>
        <w:spacing w:after="0"/>
        <w:rPr>
          <w:lang w:val="en-GB"/>
        </w:rPr>
      </w:pPr>
      <w:r w:rsidRPr="00C862ED">
        <w:rPr>
          <w:lang w:val="en-GB"/>
        </w:rPr>
        <w:t>£5,000 to be used over three years, towards career-related personal development activities</w:t>
      </w:r>
    </w:p>
    <w:p w14:paraId="681D13CB" w14:textId="77777777" w:rsidR="00C862ED" w:rsidRPr="00C862ED" w:rsidRDefault="00C862ED" w:rsidP="00547045">
      <w:pPr>
        <w:numPr>
          <w:ilvl w:val="0"/>
          <w:numId w:val="4"/>
        </w:numPr>
        <w:spacing w:after="0"/>
        <w:rPr>
          <w:lang w:val="en-GB"/>
        </w:rPr>
      </w:pPr>
      <w:r w:rsidRPr="00C862ED">
        <w:rPr>
          <w:lang w:val="en-GB"/>
        </w:rPr>
        <w:t>Dedicated training and networking events</w:t>
      </w:r>
    </w:p>
    <w:p w14:paraId="3E8D4F81" w14:textId="77777777" w:rsidR="00C862ED" w:rsidRPr="00C862ED" w:rsidRDefault="00C862ED" w:rsidP="00547045">
      <w:pPr>
        <w:numPr>
          <w:ilvl w:val="0"/>
          <w:numId w:val="4"/>
        </w:numPr>
        <w:spacing w:after="0"/>
        <w:rPr>
          <w:lang w:val="en-GB"/>
        </w:rPr>
      </w:pPr>
      <w:r w:rsidRPr="00C862ED">
        <w:rPr>
          <w:lang w:val="en-GB"/>
        </w:rPr>
        <w:t>The support of an Academy Mentor</w:t>
      </w:r>
    </w:p>
    <w:p w14:paraId="4E2FCBE6" w14:textId="77777777" w:rsidR="00C862ED" w:rsidRPr="00C862ED" w:rsidRDefault="00C862ED" w:rsidP="00547045">
      <w:pPr>
        <w:numPr>
          <w:ilvl w:val="0"/>
          <w:numId w:val="4"/>
        </w:numPr>
        <w:spacing w:after="0"/>
        <w:rPr>
          <w:lang w:val="en-GB"/>
        </w:rPr>
      </w:pPr>
      <w:r w:rsidRPr="00C862ED">
        <w:rPr>
          <w:lang w:val="en-GB"/>
        </w:rPr>
        <w:t>Invitations to exclusive Academy events and opportunities</w:t>
      </w:r>
    </w:p>
    <w:p w14:paraId="1AAE0DB3" w14:textId="77777777" w:rsidR="00C862ED" w:rsidRPr="00C862ED" w:rsidRDefault="00C862ED" w:rsidP="00C862ED">
      <w:pPr>
        <w:numPr>
          <w:ilvl w:val="0"/>
          <w:numId w:val="4"/>
        </w:numPr>
        <w:rPr>
          <w:lang w:val="en-GB"/>
        </w:rPr>
      </w:pPr>
      <w:r w:rsidRPr="00C862ED">
        <w:rPr>
          <w:lang w:val="en-GB"/>
        </w:rPr>
        <w:t>Access to an alumni community of over 300 engineers</w:t>
      </w:r>
    </w:p>
    <w:p w14:paraId="2452CFCC" w14:textId="77777777" w:rsidR="002C43ED" w:rsidRDefault="00977981">
      <w:pPr>
        <w:pStyle w:val="Heading2"/>
      </w:pPr>
      <w:r>
        <w:t>Copilot</w:t>
      </w:r>
    </w:p>
    <w:p w14:paraId="5CAD2667" w14:textId="77777777" w:rsidR="0032404C" w:rsidRPr="0032404C" w:rsidRDefault="0032404C" w:rsidP="0032404C">
      <w:pPr>
        <w:rPr>
          <w:lang w:val="en-GB"/>
        </w:rPr>
      </w:pPr>
      <w:r w:rsidRPr="0032404C">
        <w:rPr>
          <w:lang w:val="en-GB"/>
        </w:rPr>
        <w:t>Here are some follow-up questions you could ask about the Engineering Leaders Scholarship:</w:t>
      </w:r>
    </w:p>
    <w:p w14:paraId="79A71980" w14:textId="77777777" w:rsidR="0032404C" w:rsidRPr="0032404C" w:rsidRDefault="0032404C" w:rsidP="00C163A0">
      <w:pPr>
        <w:numPr>
          <w:ilvl w:val="0"/>
          <w:numId w:val="5"/>
        </w:numPr>
        <w:spacing w:after="0"/>
        <w:rPr>
          <w:lang w:val="en-GB"/>
        </w:rPr>
      </w:pPr>
      <w:r w:rsidRPr="0032404C">
        <w:rPr>
          <w:b/>
          <w:bCs/>
          <w:lang w:val="en-GB"/>
        </w:rPr>
        <w:t>Eligibility and Application Process:</w:t>
      </w:r>
    </w:p>
    <w:p w14:paraId="1A8A4CC5" w14:textId="77777777" w:rsidR="0032404C" w:rsidRPr="00C163A0" w:rsidRDefault="0032404C" w:rsidP="00C163A0">
      <w:pPr>
        <w:numPr>
          <w:ilvl w:val="1"/>
          <w:numId w:val="5"/>
        </w:numPr>
        <w:spacing w:after="0"/>
        <w:rPr>
          <w:sz w:val="22"/>
          <w:szCs w:val="22"/>
          <w:lang w:val="en-GB"/>
        </w:rPr>
      </w:pPr>
      <w:r w:rsidRPr="00C163A0">
        <w:rPr>
          <w:sz w:val="22"/>
          <w:szCs w:val="22"/>
          <w:lang w:val="en-GB"/>
        </w:rPr>
        <w:t>What are the specific eligibility criteria for the scholarship?</w:t>
      </w:r>
    </w:p>
    <w:p w14:paraId="46AFF26A" w14:textId="77777777" w:rsidR="0032404C" w:rsidRPr="00C163A0" w:rsidRDefault="0032404C" w:rsidP="00C163A0">
      <w:pPr>
        <w:numPr>
          <w:ilvl w:val="1"/>
          <w:numId w:val="5"/>
        </w:numPr>
        <w:spacing w:after="0"/>
        <w:rPr>
          <w:sz w:val="22"/>
          <w:szCs w:val="22"/>
          <w:lang w:val="en-GB"/>
        </w:rPr>
      </w:pPr>
      <w:r w:rsidRPr="00C163A0">
        <w:rPr>
          <w:sz w:val="22"/>
          <w:szCs w:val="22"/>
          <w:lang w:val="en-GB"/>
        </w:rPr>
        <w:t>How can I apply for the scholarship, and what is the application deadline?</w:t>
      </w:r>
    </w:p>
    <w:p w14:paraId="66F3A5F8" w14:textId="77777777" w:rsidR="0032404C" w:rsidRPr="00C163A0" w:rsidRDefault="0032404C" w:rsidP="00C163A0">
      <w:pPr>
        <w:numPr>
          <w:ilvl w:val="1"/>
          <w:numId w:val="5"/>
        </w:numPr>
        <w:spacing w:after="0"/>
        <w:rPr>
          <w:sz w:val="22"/>
          <w:szCs w:val="22"/>
          <w:lang w:val="en-GB"/>
        </w:rPr>
      </w:pPr>
      <w:r w:rsidRPr="00C163A0">
        <w:rPr>
          <w:sz w:val="22"/>
          <w:szCs w:val="22"/>
          <w:lang w:val="en-GB"/>
        </w:rPr>
        <w:t>Are there any specific documents or references required for the application?</w:t>
      </w:r>
    </w:p>
    <w:p w14:paraId="2C3316A7" w14:textId="77777777" w:rsidR="0032404C" w:rsidRPr="0032404C" w:rsidRDefault="0032404C" w:rsidP="00C163A0">
      <w:pPr>
        <w:numPr>
          <w:ilvl w:val="0"/>
          <w:numId w:val="5"/>
        </w:numPr>
        <w:spacing w:after="0"/>
        <w:rPr>
          <w:lang w:val="en-GB"/>
        </w:rPr>
      </w:pPr>
      <w:r w:rsidRPr="0032404C">
        <w:rPr>
          <w:b/>
          <w:bCs/>
          <w:lang w:val="en-GB"/>
        </w:rPr>
        <w:t>Scholarship Benefits:</w:t>
      </w:r>
    </w:p>
    <w:p w14:paraId="3EF8CC4D" w14:textId="77777777" w:rsidR="0032404C" w:rsidRPr="00C163A0" w:rsidRDefault="0032404C" w:rsidP="00C163A0">
      <w:pPr>
        <w:numPr>
          <w:ilvl w:val="1"/>
          <w:numId w:val="5"/>
        </w:numPr>
        <w:spacing w:after="0"/>
        <w:rPr>
          <w:sz w:val="22"/>
          <w:szCs w:val="22"/>
          <w:lang w:val="en-GB"/>
        </w:rPr>
      </w:pPr>
      <w:r w:rsidRPr="00C163A0">
        <w:rPr>
          <w:sz w:val="22"/>
          <w:szCs w:val="22"/>
          <w:lang w:val="en-GB"/>
        </w:rPr>
        <w:t>Can you provide more details on the types of career-related personal development activities that the £5,000 can be used for?</w:t>
      </w:r>
    </w:p>
    <w:p w14:paraId="69C27253" w14:textId="77777777" w:rsidR="0032404C" w:rsidRPr="00C163A0" w:rsidRDefault="0032404C" w:rsidP="00C163A0">
      <w:pPr>
        <w:numPr>
          <w:ilvl w:val="1"/>
          <w:numId w:val="5"/>
        </w:numPr>
        <w:spacing w:after="0"/>
        <w:rPr>
          <w:sz w:val="22"/>
          <w:szCs w:val="22"/>
          <w:lang w:val="en-GB"/>
        </w:rPr>
      </w:pPr>
      <w:r w:rsidRPr="00C163A0">
        <w:rPr>
          <w:sz w:val="22"/>
          <w:szCs w:val="22"/>
          <w:lang w:val="en-GB"/>
        </w:rPr>
        <w:t>What kind of training and networking events are included, and how often do they occur?</w:t>
      </w:r>
    </w:p>
    <w:p w14:paraId="63A8B783" w14:textId="77777777" w:rsidR="0032404C" w:rsidRPr="00C163A0" w:rsidRDefault="0032404C" w:rsidP="00C163A0">
      <w:pPr>
        <w:numPr>
          <w:ilvl w:val="1"/>
          <w:numId w:val="5"/>
        </w:numPr>
        <w:spacing w:after="0"/>
        <w:rPr>
          <w:sz w:val="22"/>
          <w:szCs w:val="22"/>
          <w:lang w:val="en-GB"/>
        </w:rPr>
      </w:pPr>
      <w:r w:rsidRPr="00C163A0">
        <w:rPr>
          <w:sz w:val="22"/>
          <w:szCs w:val="22"/>
          <w:lang w:val="en-GB"/>
        </w:rPr>
        <w:t>Could you elaborate on the role and support provided by the Academy Mentor?</w:t>
      </w:r>
    </w:p>
    <w:p w14:paraId="5A9502DE" w14:textId="77777777" w:rsidR="0032404C" w:rsidRPr="0032404C" w:rsidRDefault="0032404C" w:rsidP="00C163A0">
      <w:pPr>
        <w:numPr>
          <w:ilvl w:val="0"/>
          <w:numId w:val="5"/>
        </w:numPr>
        <w:spacing w:after="0"/>
        <w:rPr>
          <w:lang w:val="en-GB"/>
        </w:rPr>
      </w:pPr>
      <w:r w:rsidRPr="0032404C">
        <w:rPr>
          <w:b/>
          <w:bCs/>
          <w:lang w:val="en-GB"/>
        </w:rPr>
        <w:t>Selection Criteria:</w:t>
      </w:r>
    </w:p>
    <w:p w14:paraId="219BD62B" w14:textId="77777777" w:rsidR="0032404C" w:rsidRPr="00C163A0" w:rsidRDefault="0032404C" w:rsidP="00C163A0">
      <w:pPr>
        <w:numPr>
          <w:ilvl w:val="1"/>
          <w:numId w:val="5"/>
        </w:numPr>
        <w:spacing w:after="0"/>
        <w:rPr>
          <w:sz w:val="22"/>
          <w:szCs w:val="22"/>
          <w:lang w:val="en-GB"/>
        </w:rPr>
      </w:pPr>
      <w:r w:rsidRPr="00C163A0">
        <w:rPr>
          <w:sz w:val="22"/>
          <w:szCs w:val="22"/>
          <w:lang w:val="en-GB"/>
        </w:rPr>
        <w:t>What qualities or achievements are you looking for in potential scholarship recipients?</w:t>
      </w:r>
    </w:p>
    <w:p w14:paraId="7273E917" w14:textId="77777777" w:rsidR="0032404C" w:rsidRPr="00C163A0" w:rsidRDefault="0032404C" w:rsidP="00C163A0">
      <w:pPr>
        <w:numPr>
          <w:ilvl w:val="1"/>
          <w:numId w:val="5"/>
        </w:numPr>
        <w:spacing w:after="0"/>
        <w:rPr>
          <w:sz w:val="22"/>
          <w:szCs w:val="22"/>
          <w:lang w:val="en-GB"/>
        </w:rPr>
      </w:pPr>
      <w:r w:rsidRPr="00C163A0">
        <w:rPr>
          <w:sz w:val="22"/>
          <w:szCs w:val="22"/>
          <w:lang w:val="en-GB"/>
        </w:rPr>
        <w:t>How competitive is the selection process, and how many scholarships are awarded each year?</w:t>
      </w:r>
    </w:p>
    <w:p w14:paraId="63C1FD68" w14:textId="77777777" w:rsidR="0032404C" w:rsidRPr="0032404C" w:rsidRDefault="0032404C" w:rsidP="00C163A0">
      <w:pPr>
        <w:numPr>
          <w:ilvl w:val="0"/>
          <w:numId w:val="5"/>
        </w:numPr>
        <w:spacing w:after="0"/>
        <w:rPr>
          <w:lang w:val="en-GB"/>
        </w:rPr>
      </w:pPr>
      <w:r w:rsidRPr="0032404C">
        <w:rPr>
          <w:b/>
          <w:bCs/>
          <w:lang w:val="en-GB"/>
        </w:rPr>
        <w:t>Post-Scholarship Opportunities:</w:t>
      </w:r>
    </w:p>
    <w:p w14:paraId="242367E8" w14:textId="77777777" w:rsidR="0032404C" w:rsidRPr="00C163A0" w:rsidRDefault="0032404C" w:rsidP="00C163A0">
      <w:pPr>
        <w:numPr>
          <w:ilvl w:val="1"/>
          <w:numId w:val="5"/>
        </w:numPr>
        <w:spacing w:after="0"/>
        <w:rPr>
          <w:sz w:val="22"/>
          <w:szCs w:val="22"/>
          <w:lang w:val="en-GB"/>
        </w:rPr>
      </w:pPr>
      <w:r w:rsidRPr="00C163A0">
        <w:rPr>
          <w:sz w:val="22"/>
          <w:szCs w:val="22"/>
          <w:lang w:val="en-GB"/>
        </w:rPr>
        <w:t>What kind of opportunities and events can scholarship recipients expect to be invited to?</w:t>
      </w:r>
    </w:p>
    <w:p w14:paraId="7D56030C" w14:textId="77777777" w:rsidR="0032404C" w:rsidRPr="00C163A0" w:rsidRDefault="0032404C" w:rsidP="00C163A0">
      <w:pPr>
        <w:numPr>
          <w:ilvl w:val="1"/>
          <w:numId w:val="5"/>
        </w:numPr>
        <w:spacing w:after="0"/>
        <w:rPr>
          <w:sz w:val="22"/>
          <w:szCs w:val="22"/>
          <w:lang w:val="en-GB"/>
        </w:rPr>
      </w:pPr>
      <w:r w:rsidRPr="00C163A0">
        <w:rPr>
          <w:sz w:val="22"/>
          <w:szCs w:val="22"/>
          <w:lang w:val="en-GB"/>
        </w:rPr>
        <w:t>How does the alumni community support current scholars, and what are some examples of successful alumni?</w:t>
      </w:r>
    </w:p>
    <w:p w14:paraId="67BFE668" w14:textId="77777777" w:rsidR="0032404C" w:rsidRPr="0032404C" w:rsidRDefault="0032404C" w:rsidP="00C163A0">
      <w:pPr>
        <w:numPr>
          <w:ilvl w:val="0"/>
          <w:numId w:val="5"/>
        </w:numPr>
        <w:spacing w:after="0"/>
        <w:rPr>
          <w:lang w:val="en-GB"/>
        </w:rPr>
      </w:pPr>
      <w:r w:rsidRPr="0032404C">
        <w:rPr>
          <w:b/>
          <w:bCs/>
          <w:lang w:val="en-GB"/>
        </w:rPr>
        <w:lastRenderedPageBreak/>
        <w:t>General Inquiries:</w:t>
      </w:r>
    </w:p>
    <w:p w14:paraId="47F71825" w14:textId="77777777" w:rsidR="0032404C" w:rsidRPr="00C163A0" w:rsidRDefault="0032404C" w:rsidP="00C163A0">
      <w:pPr>
        <w:numPr>
          <w:ilvl w:val="1"/>
          <w:numId w:val="5"/>
        </w:numPr>
        <w:spacing w:after="0"/>
        <w:rPr>
          <w:sz w:val="22"/>
          <w:szCs w:val="22"/>
          <w:lang w:val="en-GB"/>
        </w:rPr>
      </w:pPr>
      <w:r w:rsidRPr="00C163A0">
        <w:rPr>
          <w:sz w:val="22"/>
          <w:szCs w:val="22"/>
          <w:lang w:val="en-GB"/>
        </w:rPr>
        <w:t>Is there a contact person or department I can reach out to for more information or assistance with the application?</w:t>
      </w:r>
    </w:p>
    <w:p w14:paraId="6D6620A6" w14:textId="77777777" w:rsidR="0032404C" w:rsidRPr="00C163A0" w:rsidRDefault="0032404C" w:rsidP="0032404C">
      <w:pPr>
        <w:numPr>
          <w:ilvl w:val="1"/>
          <w:numId w:val="5"/>
        </w:numPr>
        <w:rPr>
          <w:sz w:val="22"/>
          <w:szCs w:val="22"/>
          <w:lang w:val="en-GB"/>
        </w:rPr>
      </w:pPr>
      <w:r w:rsidRPr="00C163A0">
        <w:rPr>
          <w:sz w:val="22"/>
          <w:szCs w:val="22"/>
          <w:lang w:val="en-GB"/>
        </w:rPr>
        <w:t>Are there any upcoming information sessions or webinars about the scholarship?</w:t>
      </w:r>
    </w:p>
    <w:p w14:paraId="01FF7F03" w14:textId="77777777" w:rsidR="0032404C" w:rsidRPr="0032404C" w:rsidRDefault="0032404C" w:rsidP="0032404C">
      <w:pPr>
        <w:rPr>
          <w:lang w:val="en-GB"/>
        </w:rPr>
      </w:pPr>
      <w:r w:rsidRPr="0032404C">
        <w:rPr>
          <w:lang w:val="en-GB"/>
        </w:rPr>
        <w:t>These questions should help you gather more detailed information and clarify any uncertainties you might have about the scholarship. Good luck!</w:t>
      </w:r>
    </w:p>
    <w:p w14:paraId="71A85799" w14:textId="77777777" w:rsidR="0032404C" w:rsidRDefault="0032404C" w:rsidP="0032404C">
      <w:pPr>
        <w:rPr>
          <w:lang w:val="en-GB"/>
        </w:rPr>
      </w:pPr>
      <w:r w:rsidRPr="0032404C">
        <w:rPr>
          <w:lang w:val="en-GB"/>
        </w:rPr>
        <w:t xml:space="preserve">Learn more: </w:t>
      </w:r>
      <w:r>
        <w:rPr>
          <w:lang w:val="en-GB"/>
        </w:rPr>
        <w:t xml:space="preserve"> </w:t>
      </w:r>
    </w:p>
    <w:p w14:paraId="2D36C8D3" w14:textId="77777777" w:rsidR="0032404C" w:rsidRPr="0032404C" w:rsidRDefault="0032404C" w:rsidP="0032404C">
      <w:pPr>
        <w:pStyle w:val="ListParagraph"/>
        <w:numPr>
          <w:ilvl w:val="0"/>
          <w:numId w:val="6"/>
        </w:numPr>
        <w:rPr>
          <w:lang w:val="en-GB"/>
        </w:rPr>
      </w:pPr>
      <w:hyperlink r:id="rId5" w:history="1">
        <w:r w:rsidRPr="0032404C">
          <w:rPr>
            <w:rStyle w:val="Hyperlink"/>
            <w:lang w:val="en-GB"/>
          </w:rPr>
          <w:t>raeng.org.uk</w:t>
        </w:r>
      </w:hyperlink>
    </w:p>
    <w:p w14:paraId="6A2B1952" w14:textId="77777777" w:rsidR="0032404C" w:rsidRDefault="0032404C" w:rsidP="0032404C">
      <w:pPr>
        <w:pStyle w:val="ListParagraph"/>
        <w:numPr>
          <w:ilvl w:val="0"/>
          <w:numId w:val="6"/>
        </w:numPr>
        <w:rPr>
          <w:lang w:val="en-GB"/>
        </w:rPr>
      </w:pPr>
      <w:hyperlink r:id="rId6" w:history="1">
        <w:r w:rsidRPr="0032404C">
          <w:rPr>
            <w:rStyle w:val="Hyperlink"/>
            <w:lang w:val="en-GB"/>
          </w:rPr>
          <w:t>raeng.org.uk</w:t>
        </w:r>
      </w:hyperlink>
    </w:p>
    <w:p w14:paraId="438A3D09" w14:textId="77777777" w:rsidR="0032404C" w:rsidRDefault="0032404C" w:rsidP="0032404C">
      <w:pPr>
        <w:pStyle w:val="ListParagraph"/>
        <w:numPr>
          <w:ilvl w:val="0"/>
          <w:numId w:val="6"/>
        </w:numPr>
        <w:rPr>
          <w:lang w:val="en-GB"/>
        </w:rPr>
      </w:pPr>
      <w:hyperlink r:id="rId7" w:history="1">
        <w:r w:rsidRPr="0032404C">
          <w:rPr>
            <w:rStyle w:val="Hyperlink"/>
            <w:lang w:val="en-GB"/>
          </w:rPr>
          <w:t>raeng.org.uk</w:t>
        </w:r>
      </w:hyperlink>
    </w:p>
    <w:p w14:paraId="3F8C50A4" w14:textId="77777777" w:rsidR="0032404C" w:rsidRDefault="0032404C" w:rsidP="0032404C">
      <w:pPr>
        <w:pStyle w:val="ListParagraph"/>
        <w:numPr>
          <w:ilvl w:val="0"/>
          <w:numId w:val="6"/>
        </w:numPr>
        <w:rPr>
          <w:lang w:val="en-GB"/>
        </w:rPr>
      </w:pPr>
      <w:hyperlink r:id="rId8" w:history="1">
        <w:r w:rsidRPr="0032404C">
          <w:rPr>
            <w:rStyle w:val="Hyperlink"/>
            <w:lang w:val="en-GB"/>
          </w:rPr>
          <w:t>raeng.org.uk</w:t>
        </w:r>
      </w:hyperlink>
    </w:p>
    <w:p w14:paraId="2CDCE591" w14:textId="451B3350" w:rsidR="002C43ED" w:rsidRPr="0032404C" w:rsidRDefault="0032404C" w:rsidP="0032404C">
      <w:pPr>
        <w:pStyle w:val="ListParagraph"/>
        <w:numPr>
          <w:ilvl w:val="0"/>
          <w:numId w:val="6"/>
        </w:numPr>
        <w:rPr>
          <w:lang w:val="en-GB"/>
        </w:rPr>
      </w:pPr>
      <w:hyperlink r:id="rId9" w:history="1">
        <w:r w:rsidRPr="0032404C">
          <w:rPr>
            <w:rStyle w:val="Hyperlink"/>
            <w:lang w:val="en-GB"/>
          </w:rPr>
          <w:t>raeng.org.uk</w:t>
        </w:r>
      </w:hyperlink>
    </w:p>
    <w:p w14:paraId="315FC5F7" w14:textId="77777777" w:rsidR="002C43ED" w:rsidRDefault="00977981">
      <w:pPr>
        <w:pStyle w:val="Heading2"/>
      </w:pPr>
      <w:proofErr w:type="gramStart"/>
      <w:r>
        <w:t>You</w:t>
      </w:r>
      <w:proofErr w:type="gramEnd"/>
    </w:p>
    <w:p w14:paraId="715F14DE" w14:textId="77777777" w:rsidR="00C82F21" w:rsidRPr="00C82F21" w:rsidRDefault="00C82F21" w:rsidP="00C82F21">
      <w:pPr>
        <w:rPr>
          <w:lang w:val="en-GB"/>
        </w:rPr>
      </w:pPr>
      <w:r w:rsidRPr="00C82F21">
        <w:rPr>
          <w:lang w:val="en-GB"/>
        </w:rPr>
        <w:t>how can I put the following questions into an email replying to the relevant person about this?</w:t>
      </w:r>
      <w:r w:rsidRPr="00C82F21">
        <w:rPr>
          <w:lang w:val="en-GB"/>
        </w:rPr>
        <w:br/>
        <w:t>Questions:</w:t>
      </w:r>
    </w:p>
    <w:p w14:paraId="67B07285" w14:textId="77777777" w:rsidR="00C82F21" w:rsidRPr="00C82F21" w:rsidRDefault="00C82F21" w:rsidP="00C82F21">
      <w:pPr>
        <w:numPr>
          <w:ilvl w:val="0"/>
          <w:numId w:val="7"/>
        </w:numPr>
        <w:spacing w:after="0"/>
        <w:rPr>
          <w:lang w:val="en-GB"/>
        </w:rPr>
      </w:pPr>
      <w:r w:rsidRPr="00C82F21">
        <w:rPr>
          <w:lang w:val="en-GB"/>
        </w:rPr>
        <w:t>What are the specific eligibility criteria for the scholarship?</w:t>
      </w:r>
    </w:p>
    <w:p w14:paraId="77264B7A" w14:textId="77777777" w:rsidR="00C82F21" w:rsidRPr="00C82F21" w:rsidRDefault="00C82F21" w:rsidP="00C82F21">
      <w:pPr>
        <w:numPr>
          <w:ilvl w:val="0"/>
          <w:numId w:val="7"/>
        </w:numPr>
        <w:spacing w:after="0"/>
        <w:rPr>
          <w:lang w:val="en-GB"/>
        </w:rPr>
      </w:pPr>
      <w:r w:rsidRPr="00C82F21">
        <w:rPr>
          <w:lang w:val="en-GB"/>
        </w:rPr>
        <w:t>Are there any specific documents or references required for the application?</w:t>
      </w:r>
    </w:p>
    <w:p w14:paraId="132A8E7E" w14:textId="77777777" w:rsidR="00C82F21" w:rsidRPr="00C82F21" w:rsidRDefault="00C82F21" w:rsidP="00C82F21">
      <w:pPr>
        <w:numPr>
          <w:ilvl w:val="0"/>
          <w:numId w:val="7"/>
        </w:numPr>
        <w:spacing w:after="0"/>
        <w:rPr>
          <w:lang w:val="en-GB"/>
        </w:rPr>
      </w:pPr>
      <w:r w:rsidRPr="00C82F21">
        <w:rPr>
          <w:lang w:val="en-GB"/>
        </w:rPr>
        <w:t>What kind of training and networking events are included, and how often do they occur?</w:t>
      </w:r>
    </w:p>
    <w:p w14:paraId="62A94553" w14:textId="77777777" w:rsidR="00C82F21" w:rsidRPr="00C82F21" w:rsidRDefault="00C82F21" w:rsidP="00C82F21">
      <w:pPr>
        <w:numPr>
          <w:ilvl w:val="0"/>
          <w:numId w:val="7"/>
        </w:numPr>
        <w:rPr>
          <w:lang w:val="en-GB"/>
        </w:rPr>
      </w:pPr>
      <w:r w:rsidRPr="00C82F21">
        <w:rPr>
          <w:lang w:val="en-GB"/>
        </w:rPr>
        <w:t>How competitive is the selection process, and how many scholarships are awarded each year?</w:t>
      </w:r>
    </w:p>
    <w:p w14:paraId="55FB90DB" w14:textId="77777777" w:rsidR="002C43ED" w:rsidRDefault="00977981">
      <w:pPr>
        <w:pStyle w:val="Heading2"/>
      </w:pPr>
      <w:r>
        <w:t>Copilot</w:t>
      </w:r>
    </w:p>
    <w:p w14:paraId="0A29E76B" w14:textId="77777777" w:rsidR="0039631D" w:rsidRPr="0039631D" w:rsidRDefault="0039631D" w:rsidP="0039631D">
      <w:pPr>
        <w:spacing w:after="0"/>
        <w:rPr>
          <w:sz w:val="22"/>
          <w:szCs w:val="22"/>
          <w:lang w:val="en-GB"/>
        </w:rPr>
      </w:pPr>
      <w:r w:rsidRPr="0039631D">
        <w:rPr>
          <w:sz w:val="22"/>
          <w:szCs w:val="22"/>
          <w:lang w:val="en-GB"/>
        </w:rPr>
        <w:t>Here's a template you can use to reply to the relevant person about the Engineering Leaders Scholarship:</w:t>
      </w:r>
    </w:p>
    <w:p w14:paraId="049FB19E" w14:textId="77777777" w:rsidR="0039631D" w:rsidRPr="0039631D" w:rsidRDefault="0039631D" w:rsidP="0039631D">
      <w:pPr>
        <w:spacing w:after="0"/>
        <w:rPr>
          <w:lang w:val="en-GB"/>
        </w:rPr>
      </w:pPr>
      <w:r w:rsidRPr="0039631D">
        <w:rPr>
          <w:lang w:val="en-GB"/>
        </w:rPr>
        <w:pict w14:anchorId="35605E17">
          <v:rect id="_x0000_i1037" style="width:0;height:1.5pt" o:hralign="center" o:hrstd="t" o:hr="t" fillcolor="#a0a0a0" stroked="f"/>
        </w:pict>
      </w:r>
    </w:p>
    <w:p w14:paraId="7D6DA148" w14:textId="77777777" w:rsidR="0039631D" w:rsidRPr="0039631D" w:rsidRDefault="0039631D" w:rsidP="0039631D">
      <w:pPr>
        <w:spacing w:after="0"/>
        <w:rPr>
          <w:lang w:val="en-GB"/>
        </w:rPr>
      </w:pPr>
      <w:r w:rsidRPr="0039631D">
        <w:rPr>
          <w:lang w:val="en-GB"/>
        </w:rPr>
        <w:t>Subject: Follow-Up Questions Regarding the Engineering Leaders Scholarship</w:t>
      </w:r>
    </w:p>
    <w:p w14:paraId="71D151C5" w14:textId="77777777" w:rsidR="0039631D" w:rsidRPr="0039631D" w:rsidRDefault="0039631D" w:rsidP="0039631D">
      <w:pPr>
        <w:spacing w:after="0"/>
        <w:rPr>
          <w:lang w:val="en-GB"/>
        </w:rPr>
      </w:pPr>
      <w:r w:rsidRPr="0039631D">
        <w:rPr>
          <w:lang w:val="en-GB"/>
        </w:rPr>
        <w:t>Dear [Recipient's Name],</w:t>
      </w:r>
    </w:p>
    <w:p w14:paraId="063AF445" w14:textId="77777777" w:rsidR="0039631D" w:rsidRPr="0039631D" w:rsidRDefault="0039631D" w:rsidP="0039631D">
      <w:pPr>
        <w:spacing w:after="0"/>
        <w:rPr>
          <w:lang w:val="en-GB"/>
        </w:rPr>
      </w:pPr>
      <w:r w:rsidRPr="0039631D">
        <w:rPr>
          <w:lang w:val="en-GB"/>
        </w:rPr>
        <w:t>Thank you for sharing the exciting opportunity about the Engineering Leaders Scholarship. I am very interested in applying and would like to ask a few questions to better understand the scholarship and its requirements:</w:t>
      </w:r>
    </w:p>
    <w:p w14:paraId="1EB9BEBB" w14:textId="77777777" w:rsidR="0039631D" w:rsidRPr="0039631D" w:rsidRDefault="0039631D" w:rsidP="0039631D">
      <w:pPr>
        <w:numPr>
          <w:ilvl w:val="0"/>
          <w:numId w:val="8"/>
        </w:numPr>
        <w:spacing w:after="0"/>
        <w:rPr>
          <w:sz w:val="22"/>
          <w:szCs w:val="22"/>
          <w:lang w:val="en-GB"/>
        </w:rPr>
      </w:pPr>
      <w:r w:rsidRPr="0039631D">
        <w:rPr>
          <w:sz w:val="22"/>
          <w:szCs w:val="22"/>
          <w:lang w:val="en-GB"/>
        </w:rPr>
        <w:t>What are the specific eligibility criteria for the scholarship?</w:t>
      </w:r>
    </w:p>
    <w:p w14:paraId="56D6C03C" w14:textId="77777777" w:rsidR="0039631D" w:rsidRPr="0039631D" w:rsidRDefault="0039631D" w:rsidP="0039631D">
      <w:pPr>
        <w:numPr>
          <w:ilvl w:val="0"/>
          <w:numId w:val="8"/>
        </w:numPr>
        <w:spacing w:after="0"/>
        <w:rPr>
          <w:sz w:val="22"/>
          <w:szCs w:val="22"/>
          <w:lang w:val="en-GB"/>
        </w:rPr>
      </w:pPr>
      <w:r w:rsidRPr="0039631D">
        <w:rPr>
          <w:sz w:val="22"/>
          <w:szCs w:val="22"/>
          <w:lang w:val="en-GB"/>
        </w:rPr>
        <w:t>Are there any specific documents or references required for the application?</w:t>
      </w:r>
    </w:p>
    <w:p w14:paraId="07998F66" w14:textId="77777777" w:rsidR="0039631D" w:rsidRPr="0039631D" w:rsidRDefault="0039631D" w:rsidP="0039631D">
      <w:pPr>
        <w:numPr>
          <w:ilvl w:val="0"/>
          <w:numId w:val="8"/>
        </w:numPr>
        <w:spacing w:after="0"/>
        <w:rPr>
          <w:sz w:val="22"/>
          <w:szCs w:val="22"/>
          <w:lang w:val="en-GB"/>
        </w:rPr>
      </w:pPr>
      <w:r w:rsidRPr="0039631D">
        <w:rPr>
          <w:sz w:val="22"/>
          <w:szCs w:val="22"/>
          <w:lang w:val="en-GB"/>
        </w:rPr>
        <w:t>What kind of training and networking events are included, and how often do they occur?</w:t>
      </w:r>
    </w:p>
    <w:p w14:paraId="291EE81D" w14:textId="77777777" w:rsidR="0039631D" w:rsidRPr="0039631D" w:rsidRDefault="0039631D" w:rsidP="0039631D">
      <w:pPr>
        <w:numPr>
          <w:ilvl w:val="0"/>
          <w:numId w:val="8"/>
        </w:numPr>
        <w:spacing w:after="0"/>
        <w:rPr>
          <w:sz w:val="22"/>
          <w:szCs w:val="22"/>
          <w:lang w:val="en-GB"/>
        </w:rPr>
      </w:pPr>
      <w:r w:rsidRPr="0039631D">
        <w:rPr>
          <w:sz w:val="22"/>
          <w:szCs w:val="22"/>
          <w:lang w:val="en-GB"/>
        </w:rPr>
        <w:t>How competitive is the selection process, and how many scholarships are awarded each year?</w:t>
      </w:r>
    </w:p>
    <w:p w14:paraId="21BB72E2" w14:textId="77777777" w:rsidR="0039631D" w:rsidRPr="0039631D" w:rsidRDefault="0039631D" w:rsidP="0039631D">
      <w:pPr>
        <w:spacing w:after="0"/>
        <w:rPr>
          <w:lang w:val="en-GB"/>
        </w:rPr>
      </w:pPr>
      <w:r w:rsidRPr="0039631D">
        <w:rPr>
          <w:lang w:val="en-GB"/>
        </w:rPr>
        <w:lastRenderedPageBreak/>
        <w:t>I appreciate your time and assistance in answering these questions. Thank you for your support.</w:t>
      </w:r>
    </w:p>
    <w:p w14:paraId="2F33137B" w14:textId="77777777" w:rsidR="0039631D" w:rsidRPr="0039631D" w:rsidRDefault="0039631D" w:rsidP="0039631D">
      <w:pPr>
        <w:spacing w:after="0"/>
        <w:rPr>
          <w:lang w:val="en-GB"/>
        </w:rPr>
      </w:pPr>
      <w:r w:rsidRPr="0039631D">
        <w:rPr>
          <w:lang w:val="en-GB"/>
        </w:rPr>
        <w:t>Best regards,</w:t>
      </w:r>
      <w:r w:rsidRPr="0039631D">
        <w:rPr>
          <w:lang w:val="en-GB"/>
        </w:rPr>
        <w:br/>
        <w:t>[Your Name]</w:t>
      </w:r>
    </w:p>
    <w:p w14:paraId="557F252E" w14:textId="77777777" w:rsidR="0039631D" w:rsidRPr="0039631D" w:rsidRDefault="0039631D" w:rsidP="0039631D">
      <w:pPr>
        <w:spacing w:after="0"/>
        <w:rPr>
          <w:lang w:val="en-GB"/>
        </w:rPr>
      </w:pPr>
      <w:r w:rsidRPr="0039631D">
        <w:rPr>
          <w:lang w:val="en-GB"/>
        </w:rPr>
        <w:pict w14:anchorId="4D066A54">
          <v:rect id="_x0000_i1038" style="width:0;height:1.5pt" o:hralign="center" o:hrstd="t" o:hr="t" fillcolor="#a0a0a0" stroked="f"/>
        </w:pict>
      </w:r>
    </w:p>
    <w:p w14:paraId="2DFCDBB8" w14:textId="5C2541B7" w:rsidR="002C43ED" w:rsidRPr="0039631D" w:rsidRDefault="0039631D">
      <w:pPr>
        <w:rPr>
          <w:lang w:val="en-GB"/>
        </w:rPr>
      </w:pPr>
      <w:r w:rsidRPr="0039631D">
        <w:rPr>
          <w:lang w:val="en-GB"/>
        </w:rPr>
        <w:t>Feel free to customize this template as needed!</w:t>
      </w:r>
    </w:p>
    <w:sectPr w:rsidR="002C43ED" w:rsidRPr="003963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8DF"/>
    <w:multiLevelType w:val="multilevel"/>
    <w:tmpl w:val="CBE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0F37672D"/>
    <w:multiLevelType w:val="multilevel"/>
    <w:tmpl w:val="CAC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F4410"/>
    <w:multiLevelType w:val="multilevel"/>
    <w:tmpl w:val="A7BE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5" w15:restartNumberingAfterBreak="0">
    <w:nsid w:val="35FA7EFA"/>
    <w:multiLevelType w:val="hybridMultilevel"/>
    <w:tmpl w:val="53B81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DE033C"/>
    <w:multiLevelType w:val="multilevel"/>
    <w:tmpl w:val="8B6C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num w:numId="1" w16cid:durableId="1995915928">
    <w:abstractNumId w:val="4"/>
    <w:lvlOverride w:ilvl="0">
      <w:startOverride w:val="1"/>
    </w:lvlOverride>
  </w:num>
  <w:num w:numId="2" w16cid:durableId="1753311521">
    <w:abstractNumId w:val="7"/>
  </w:num>
  <w:num w:numId="3" w16cid:durableId="1553537202">
    <w:abstractNumId w:val="1"/>
  </w:num>
  <w:num w:numId="4" w16cid:durableId="493572551">
    <w:abstractNumId w:val="0"/>
  </w:num>
  <w:num w:numId="5" w16cid:durableId="672492081">
    <w:abstractNumId w:val="3"/>
  </w:num>
  <w:num w:numId="6" w16cid:durableId="1798257364">
    <w:abstractNumId w:val="5"/>
  </w:num>
  <w:num w:numId="7" w16cid:durableId="1372195441">
    <w:abstractNumId w:val="2"/>
  </w:num>
  <w:num w:numId="8" w16cid:durableId="1717583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F3A"/>
    <w:rsid w:val="002C43ED"/>
    <w:rsid w:val="0032404C"/>
    <w:rsid w:val="0039631D"/>
    <w:rsid w:val="00502F3A"/>
    <w:rsid w:val="00547045"/>
    <w:rsid w:val="00977981"/>
    <w:rsid w:val="00A36E00"/>
    <w:rsid w:val="00C163A0"/>
    <w:rsid w:val="00C82F21"/>
    <w:rsid w:val="00C862ED"/>
    <w:rsid w:val="00D04D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0E88"/>
  <w15:docId w15:val="{0F9EC001-8E9C-4FB5-B65F-E5D3CF48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324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eng.org.uk/media/kiipo3zn/els-guidance-notes-2024-2025.pdf" TargetMode="External"/><Relationship Id="rId3" Type="http://schemas.openxmlformats.org/officeDocument/2006/relationships/settings" Target="settings.xml"/><Relationship Id="rId7" Type="http://schemas.openxmlformats.org/officeDocument/2006/relationships/hyperlink" Target="https://raeng.org.uk/media/kxjnoeb2/els-guidance-23-24-compresse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eng.org.uk/programmes-and-prizes/programmes/uk-grants-and-prizes/support-for-education/engineering-leaders-scholarship" TargetMode="External"/><Relationship Id="rId11" Type="http://schemas.openxmlformats.org/officeDocument/2006/relationships/theme" Target="theme/theme1.xml"/><Relationship Id="rId5" Type="http://schemas.openxmlformats.org/officeDocument/2006/relationships/hyperlink" Target="https://raeng.org.uk/programmes-and-prizes/programmes/uk-grants-and-prizes/support-for-education/engineering-leaders-scholarship/faq"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eng.org.uk/e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8</TotalTime>
  <Pages>3</Pages>
  <Words>622</Words>
  <Characters>3552</Characters>
  <Application>Microsoft Office Word</Application>
  <DocSecurity>0</DocSecurity>
  <Lines>29</Lines>
  <Paragraphs>8</Paragraphs>
  <ScaleCrop>false</ScaleCrop>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7</cp:revision>
  <dcterms:created xsi:type="dcterms:W3CDTF">2026-02-01T09:14:00Z</dcterms:created>
  <dcterms:modified xsi:type="dcterms:W3CDTF">2026-02-01T09:23:00Z</dcterms:modified>
</cp:coreProperties>
</file>