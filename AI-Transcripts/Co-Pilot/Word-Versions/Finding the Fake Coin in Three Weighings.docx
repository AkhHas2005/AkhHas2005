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14D3" w14:textId="77777777" w:rsidR="002C43ED" w:rsidRDefault="00977981">
      <w:pPr>
        <w:pStyle w:val="Heading2"/>
      </w:pPr>
      <w:r>
        <w:t>You</w:t>
      </w:r>
    </w:p>
    <w:p w14:paraId="7AD289CA" w14:textId="77777777" w:rsidR="002D5A1A" w:rsidRPr="002D5A1A" w:rsidRDefault="002D5A1A" w:rsidP="002D5A1A">
      <w:pPr>
        <w:rPr>
          <w:lang w:val="en-GB"/>
        </w:rPr>
      </w:pPr>
      <w:r w:rsidRPr="002D5A1A">
        <w:rPr>
          <w:lang w:val="en-GB"/>
        </w:rPr>
        <w:t xml:space="preserve">You have 12 coins, one of which is fake and lighter than the rest. How do you find the fake coin in 3 </w:t>
      </w:r>
      <w:proofErr w:type="spellStart"/>
      <w:r w:rsidRPr="002D5A1A">
        <w:rPr>
          <w:lang w:val="en-GB"/>
        </w:rPr>
        <w:t>weighings</w:t>
      </w:r>
      <w:proofErr w:type="spellEnd"/>
      <w:r w:rsidRPr="002D5A1A">
        <w:rPr>
          <w:lang w:val="en-GB"/>
        </w:rPr>
        <w:t>?</w:t>
      </w:r>
    </w:p>
    <w:p w14:paraId="238EDB2E" w14:textId="77777777" w:rsidR="002C43ED" w:rsidRDefault="00977981">
      <w:pPr>
        <w:pStyle w:val="Heading2"/>
      </w:pPr>
      <w:r>
        <w:t>Copilot</w:t>
      </w:r>
    </w:p>
    <w:p w14:paraId="6D848E87" w14:textId="77777777" w:rsidR="00F536FC" w:rsidRPr="00F536FC" w:rsidRDefault="00F536FC" w:rsidP="00F536FC">
      <w:pPr>
        <w:rPr>
          <w:rFonts w:ascii="Agency FB" w:hAnsi="Agency FB" w:cs="Calibri"/>
          <w:lang w:val="en-GB"/>
        </w:rPr>
      </w:pPr>
      <w:r w:rsidRPr="00F536FC">
        <w:rPr>
          <w:rFonts w:ascii="Agency FB" w:hAnsi="Agency FB" w:cs="Calibri"/>
          <w:lang w:val="en-GB"/>
        </w:rPr>
        <w:t xml:space="preserve">Alright, time to put on our detective hats! Here's one way to find the fake coin in three </w:t>
      </w:r>
      <w:proofErr w:type="spellStart"/>
      <w:r w:rsidRPr="00F536FC">
        <w:rPr>
          <w:rFonts w:ascii="Agency FB" w:hAnsi="Agency FB" w:cs="Calibri"/>
          <w:lang w:val="en-GB"/>
        </w:rPr>
        <w:t>weighings</w:t>
      </w:r>
      <w:proofErr w:type="spellEnd"/>
      <w:r w:rsidRPr="00F536FC">
        <w:rPr>
          <w:rFonts w:ascii="Agency FB" w:hAnsi="Agency FB" w:cs="Calibri"/>
          <w:lang w:val="en-GB"/>
        </w:rPr>
        <w:t>:</w:t>
      </w:r>
    </w:p>
    <w:p w14:paraId="115CBE84" w14:textId="77777777" w:rsidR="00F536FC" w:rsidRPr="00F536FC" w:rsidRDefault="00F536FC" w:rsidP="00225A2C">
      <w:pPr>
        <w:numPr>
          <w:ilvl w:val="0"/>
          <w:numId w:val="4"/>
        </w:numPr>
        <w:spacing w:after="0"/>
        <w:rPr>
          <w:rFonts w:ascii="Agency FB" w:hAnsi="Agency FB"/>
          <w:lang w:val="en-GB"/>
        </w:rPr>
      </w:pPr>
      <w:r w:rsidRPr="00F536FC">
        <w:rPr>
          <w:rFonts w:ascii="Agency FB" w:hAnsi="Agency FB"/>
          <w:b/>
          <w:bCs/>
          <w:lang w:val="en-GB"/>
        </w:rPr>
        <w:t>Divide the coins into three groups of four coins each</w:t>
      </w:r>
      <w:r w:rsidRPr="00F536FC">
        <w:rPr>
          <w:rFonts w:ascii="Agency FB" w:hAnsi="Agency FB"/>
          <w:lang w:val="en-GB"/>
        </w:rPr>
        <w:t>: Let's name them Group A, Group B, and Group C.</w:t>
      </w:r>
    </w:p>
    <w:p w14:paraId="2E058FF7" w14:textId="77777777" w:rsidR="00F536FC" w:rsidRPr="00F536FC" w:rsidRDefault="00F536FC" w:rsidP="00225A2C">
      <w:pPr>
        <w:numPr>
          <w:ilvl w:val="0"/>
          <w:numId w:val="4"/>
        </w:numPr>
        <w:spacing w:after="0"/>
        <w:rPr>
          <w:rFonts w:ascii="Agency FB" w:hAnsi="Agency FB"/>
          <w:lang w:val="en-GB"/>
        </w:rPr>
      </w:pPr>
      <w:r w:rsidRPr="00F536FC">
        <w:rPr>
          <w:rFonts w:ascii="Agency FB" w:hAnsi="Agency FB"/>
          <w:b/>
          <w:bCs/>
          <w:lang w:val="en-GB"/>
        </w:rPr>
        <w:t>First weighing</w:t>
      </w:r>
      <w:r w:rsidRPr="00F536FC">
        <w:rPr>
          <w:rFonts w:ascii="Agency FB" w:hAnsi="Agency FB"/>
          <w:lang w:val="en-GB"/>
        </w:rPr>
        <w:t>: Compare the weights of Group A and Group B.</w:t>
      </w:r>
    </w:p>
    <w:p w14:paraId="2670D18C" w14:textId="77777777" w:rsidR="00F536FC" w:rsidRPr="00F536FC" w:rsidRDefault="00F536FC" w:rsidP="00225A2C">
      <w:pPr>
        <w:numPr>
          <w:ilvl w:val="1"/>
          <w:numId w:val="4"/>
        </w:numPr>
        <w:spacing w:after="0"/>
        <w:rPr>
          <w:rFonts w:ascii="Agency FB" w:hAnsi="Agency FB"/>
          <w:lang w:val="en-GB"/>
        </w:rPr>
      </w:pPr>
      <w:r w:rsidRPr="00F536FC">
        <w:rPr>
          <w:rFonts w:ascii="Agency FB" w:hAnsi="Agency FB"/>
          <w:lang w:val="en-GB"/>
        </w:rPr>
        <w:t>If they balance, the fake coin is in Group C.</w:t>
      </w:r>
    </w:p>
    <w:p w14:paraId="5123A107" w14:textId="77777777" w:rsidR="00F536FC" w:rsidRPr="00F536FC" w:rsidRDefault="00F536FC" w:rsidP="00225A2C">
      <w:pPr>
        <w:numPr>
          <w:ilvl w:val="1"/>
          <w:numId w:val="4"/>
        </w:numPr>
        <w:spacing w:after="0"/>
        <w:rPr>
          <w:rFonts w:ascii="Agency FB" w:hAnsi="Agency FB"/>
          <w:lang w:val="en-GB"/>
        </w:rPr>
      </w:pPr>
      <w:r w:rsidRPr="00F536FC">
        <w:rPr>
          <w:rFonts w:ascii="Agency FB" w:hAnsi="Agency FB"/>
          <w:lang w:val="en-GB"/>
        </w:rPr>
        <w:t>If they don't balance, the lighter group contains the fake coin.</w:t>
      </w:r>
    </w:p>
    <w:p w14:paraId="5EE57A15" w14:textId="77777777" w:rsidR="00F536FC" w:rsidRPr="00F536FC" w:rsidRDefault="00F536FC" w:rsidP="00225A2C">
      <w:pPr>
        <w:numPr>
          <w:ilvl w:val="0"/>
          <w:numId w:val="4"/>
        </w:numPr>
        <w:spacing w:after="0"/>
        <w:rPr>
          <w:rFonts w:ascii="Agency FB" w:hAnsi="Agency FB"/>
          <w:lang w:val="en-GB"/>
        </w:rPr>
      </w:pPr>
      <w:r w:rsidRPr="00F536FC">
        <w:rPr>
          <w:rFonts w:ascii="Agency FB" w:hAnsi="Agency FB"/>
          <w:b/>
          <w:bCs/>
          <w:lang w:val="en-GB"/>
        </w:rPr>
        <w:t>Second weighing</w:t>
      </w:r>
      <w:r w:rsidRPr="00F536FC">
        <w:rPr>
          <w:rFonts w:ascii="Agency FB" w:hAnsi="Agency FB"/>
          <w:lang w:val="en-GB"/>
        </w:rPr>
        <w:t>: Take the group with the fake coin (the lighter one or Group C) and divide it into three groups of three coins each.</w:t>
      </w:r>
    </w:p>
    <w:p w14:paraId="24897117" w14:textId="77777777" w:rsidR="00F536FC" w:rsidRPr="00F536FC" w:rsidRDefault="00F536FC" w:rsidP="00225A2C">
      <w:pPr>
        <w:numPr>
          <w:ilvl w:val="1"/>
          <w:numId w:val="4"/>
        </w:numPr>
        <w:spacing w:after="0"/>
        <w:rPr>
          <w:rFonts w:ascii="Agency FB" w:hAnsi="Agency FB"/>
          <w:lang w:val="en-GB"/>
        </w:rPr>
      </w:pPr>
      <w:r w:rsidRPr="00F536FC">
        <w:rPr>
          <w:rFonts w:ascii="Agency FB" w:hAnsi="Agency FB"/>
          <w:lang w:val="en-GB"/>
        </w:rPr>
        <w:t>Weigh any two of the groups (let's call them X and Y).</w:t>
      </w:r>
    </w:p>
    <w:p w14:paraId="47C443B1" w14:textId="77777777" w:rsidR="00F536FC" w:rsidRPr="00F536FC" w:rsidRDefault="00F536FC" w:rsidP="00225A2C">
      <w:pPr>
        <w:numPr>
          <w:ilvl w:val="2"/>
          <w:numId w:val="4"/>
        </w:numPr>
        <w:spacing w:after="0"/>
        <w:rPr>
          <w:rFonts w:ascii="Agency FB" w:hAnsi="Agency FB"/>
          <w:lang w:val="en-GB"/>
        </w:rPr>
      </w:pPr>
      <w:r w:rsidRPr="00F536FC">
        <w:rPr>
          <w:rFonts w:ascii="Agency FB" w:hAnsi="Agency FB"/>
          <w:lang w:val="en-GB"/>
        </w:rPr>
        <w:t>If they balance, the fake coin is in the third group (Z).</w:t>
      </w:r>
    </w:p>
    <w:p w14:paraId="4F65A9F4" w14:textId="77777777" w:rsidR="00F536FC" w:rsidRPr="00F536FC" w:rsidRDefault="00F536FC" w:rsidP="00225A2C">
      <w:pPr>
        <w:numPr>
          <w:ilvl w:val="2"/>
          <w:numId w:val="4"/>
        </w:numPr>
        <w:spacing w:after="0"/>
        <w:rPr>
          <w:rFonts w:ascii="Agency FB" w:hAnsi="Agency FB"/>
          <w:lang w:val="en-GB"/>
        </w:rPr>
      </w:pPr>
      <w:r w:rsidRPr="00F536FC">
        <w:rPr>
          <w:rFonts w:ascii="Agency FB" w:hAnsi="Agency FB"/>
          <w:lang w:val="en-GB"/>
        </w:rPr>
        <w:t>If they don't balance, the lighter group contains the fake coin.</w:t>
      </w:r>
    </w:p>
    <w:p w14:paraId="0A35C884" w14:textId="77777777" w:rsidR="00F536FC" w:rsidRPr="00F536FC" w:rsidRDefault="00F536FC" w:rsidP="00225A2C">
      <w:pPr>
        <w:numPr>
          <w:ilvl w:val="0"/>
          <w:numId w:val="4"/>
        </w:numPr>
        <w:spacing w:after="0"/>
        <w:rPr>
          <w:rFonts w:ascii="Agency FB" w:hAnsi="Agency FB"/>
          <w:lang w:val="en-GB"/>
        </w:rPr>
      </w:pPr>
      <w:r w:rsidRPr="00F536FC">
        <w:rPr>
          <w:rFonts w:ascii="Agency FB" w:hAnsi="Agency FB"/>
          <w:b/>
          <w:bCs/>
          <w:lang w:val="en-GB"/>
        </w:rPr>
        <w:t>Third weighing</w:t>
      </w:r>
      <w:r w:rsidRPr="00F536FC">
        <w:rPr>
          <w:rFonts w:ascii="Agency FB" w:hAnsi="Agency FB"/>
          <w:lang w:val="en-GB"/>
        </w:rPr>
        <w:t>: Finally, take the group with three coins and weigh any two coins from this group.</w:t>
      </w:r>
    </w:p>
    <w:p w14:paraId="4C5A1F62" w14:textId="77777777" w:rsidR="00F536FC" w:rsidRPr="00F536FC" w:rsidRDefault="00F536FC" w:rsidP="00225A2C">
      <w:pPr>
        <w:numPr>
          <w:ilvl w:val="1"/>
          <w:numId w:val="4"/>
        </w:numPr>
        <w:spacing w:after="0"/>
        <w:rPr>
          <w:rFonts w:ascii="Agency FB" w:hAnsi="Agency FB"/>
          <w:lang w:val="en-GB"/>
        </w:rPr>
      </w:pPr>
      <w:r w:rsidRPr="00F536FC">
        <w:rPr>
          <w:rFonts w:ascii="Agency FB" w:hAnsi="Agency FB"/>
          <w:lang w:val="en-GB"/>
        </w:rPr>
        <w:t>If they balance, the fake coin is the one not weighed.</w:t>
      </w:r>
    </w:p>
    <w:p w14:paraId="3872CB9E" w14:textId="77777777" w:rsidR="00F536FC" w:rsidRPr="00F536FC" w:rsidRDefault="00F536FC" w:rsidP="00225A2C">
      <w:pPr>
        <w:numPr>
          <w:ilvl w:val="1"/>
          <w:numId w:val="4"/>
        </w:numPr>
        <w:spacing w:after="0"/>
        <w:rPr>
          <w:rFonts w:ascii="Agency FB" w:hAnsi="Agency FB"/>
          <w:lang w:val="en-GB"/>
        </w:rPr>
      </w:pPr>
      <w:r w:rsidRPr="00F536FC">
        <w:rPr>
          <w:rFonts w:ascii="Agency FB" w:hAnsi="Agency FB"/>
          <w:lang w:val="en-GB"/>
        </w:rPr>
        <w:t>If they don't balance, the lighter one is the fake coin.</w:t>
      </w:r>
    </w:p>
    <w:p w14:paraId="26FA3E26" w14:textId="77777777" w:rsidR="00F536FC" w:rsidRPr="00F536FC" w:rsidRDefault="00F536FC" w:rsidP="00F536FC">
      <w:pPr>
        <w:rPr>
          <w:lang w:val="en-GB"/>
        </w:rPr>
      </w:pPr>
      <w:r w:rsidRPr="00F536FC">
        <w:rPr>
          <w:lang w:val="en-GB"/>
        </w:rPr>
        <w:t xml:space="preserve">Et voilà! In just three </w:t>
      </w:r>
      <w:proofErr w:type="spellStart"/>
      <w:r w:rsidRPr="00F536FC">
        <w:rPr>
          <w:lang w:val="en-GB"/>
        </w:rPr>
        <w:t>weighings</w:t>
      </w:r>
      <w:proofErr w:type="spellEnd"/>
      <w:r w:rsidRPr="00F536FC">
        <w:rPr>
          <w:lang w:val="en-GB"/>
        </w:rPr>
        <w:t xml:space="preserve">, you'll have identified the fake coin. </w:t>
      </w:r>
      <w:r w:rsidRPr="00F536FC">
        <w:rPr>
          <w:rFonts w:ascii="Segoe UI Emoji" w:hAnsi="Segoe UI Emoji" w:cs="Segoe UI Emoji"/>
          <w:lang w:val="en-GB"/>
        </w:rPr>
        <w:t>🌟</w:t>
      </w:r>
    </w:p>
    <w:p w14:paraId="25324F7D" w14:textId="77777777" w:rsidR="002C43ED" w:rsidRDefault="00977981">
      <w:pPr>
        <w:pStyle w:val="Heading2"/>
      </w:pPr>
      <w:r>
        <w:t>You</w:t>
      </w:r>
    </w:p>
    <w:p w14:paraId="7C78161E" w14:textId="77777777" w:rsidR="0095307F" w:rsidRPr="0095307F" w:rsidRDefault="0095307F" w:rsidP="0095307F">
      <w:pPr>
        <w:rPr>
          <w:lang w:val="en-GB"/>
        </w:rPr>
      </w:pPr>
      <w:r w:rsidRPr="0095307F">
        <w:rPr>
          <w:lang w:val="en-GB"/>
        </w:rPr>
        <w:t>What's the best strategy for winning a game of checkers in 2024?</w:t>
      </w:r>
    </w:p>
    <w:p w14:paraId="6B89DE92" w14:textId="77777777" w:rsidR="002C43ED" w:rsidRDefault="00977981">
      <w:pPr>
        <w:pStyle w:val="Heading2"/>
      </w:pPr>
      <w:r>
        <w:t>Copilot</w:t>
      </w:r>
    </w:p>
    <w:p w14:paraId="18E1A66A" w14:textId="77777777" w:rsidR="00E210B6" w:rsidRPr="00E210B6" w:rsidRDefault="00E210B6" w:rsidP="00E210B6">
      <w:pPr>
        <w:rPr>
          <w:lang w:val="en-GB"/>
        </w:rPr>
      </w:pPr>
      <w:r w:rsidRPr="00E210B6">
        <w:rPr>
          <w:lang w:val="en-GB"/>
        </w:rPr>
        <w:t>Winning at checkers involves a mix of strategy and tactics. Here are some tips to help you improve your game in 2024:</w:t>
      </w:r>
    </w:p>
    <w:p w14:paraId="23B9FA04" w14:textId="77777777" w:rsidR="00E210B6" w:rsidRPr="00E210B6" w:rsidRDefault="00E210B6" w:rsidP="00E210B6">
      <w:pPr>
        <w:numPr>
          <w:ilvl w:val="0"/>
          <w:numId w:val="5"/>
        </w:numPr>
        <w:spacing w:after="0"/>
        <w:rPr>
          <w:lang w:val="en-GB"/>
        </w:rPr>
      </w:pPr>
      <w:r w:rsidRPr="00E210B6">
        <w:rPr>
          <w:b/>
          <w:bCs/>
          <w:lang w:val="en-GB"/>
        </w:rPr>
        <w:t xml:space="preserve">Control the </w:t>
      </w:r>
      <w:proofErr w:type="spellStart"/>
      <w:r w:rsidRPr="00E210B6">
        <w:rPr>
          <w:b/>
          <w:bCs/>
          <w:lang w:val="en-GB"/>
        </w:rPr>
        <w:t>Center</w:t>
      </w:r>
      <w:proofErr w:type="spellEnd"/>
      <w:r w:rsidRPr="00E210B6">
        <w:rPr>
          <w:lang w:val="en-GB"/>
        </w:rPr>
        <w:t xml:space="preserve">: Position your pieces in the </w:t>
      </w:r>
      <w:proofErr w:type="spellStart"/>
      <w:r w:rsidRPr="00E210B6">
        <w:rPr>
          <w:lang w:val="en-GB"/>
        </w:rPr>
        <w:t>center</w:t>
      </w:r>
      <w:proofErr w:type="spellEnd"/>
      <w:r w:rsidRPr="00E210B6">
        <w:rPr>
          <w:lang w:val="en-GB"/>
        </w:rPr>
        <w:t xml:space="preserve"> of the board to give them more mobility and control over the game.</w:t>
      </w:r>
    </w:p>
    <w:p w14:paraId="30B92633" w14:textId="77777777" w:rsidR="00E210B6" w:rsidRPr="00E210B6" w:rsidRDefault="00E210B6" w:rsidP="00E210B6">
      <w:pPr>
        <w:numPr>
          <w:ilvl w:val="0"/>
          <w:numId w:val="5"/>
        </w:numPr>
        <w:spacing w:after="0"/>
        <w:rPr>
          <w:lang w:val="en-GB"/>
        </w:rPr>
      </w:pPr>
      <w:r w:rsidRPr="00E210B6">
        <w:rPr>
          <w:b/>
          <w:bCs/>
          <w:lang w:val="en-GB"/>
        </w:rPr>
        <w:t>Crown Your Pieces</w:t>
      </w:r>
      <w:r w:rsidRPr="00E210B6">
        <w:rPr>
          <w:lang w:val="en-GB"/>
        </w:rPr>
        <w:t>: Try to get as many kings as possible, as they have more movement options and can jump both forward and backward.</w:t>
      </w:r>
    </w:p>
    <w:p w14:paraId="49FB3596" w14:textId="77777777" w:rsidR="00E210B6" w:rsidRPr="00E210B6" w:rsidRDefault="00E210B6" w:rsidP="00E210B6">
      <w:pPr>
        <w:numPr>
          <w:ilvl w:val="0"/>
          <w:numId w:val="5"/>
        </w:numPr>
        <w:spacing w:after="0"/>
        <w:rPr>
          <w:lang w:val="en-GB"/>
        </w:rPr>
      </w:pPr>
      <w:r w:rsidRPr="00E210B6">
        <w:rPr>
          <w:b/>
          <w:bCs/>
          <w:lang w:val="en-GB"/>
        </w:rPr>
        <w:t>Keep Your Back Row Intact</w:t>
      </w:r>
      <w:r w:rsidRPr="00E210B6">
        <w:rPr>
          <w:lang w:val="en-GB"/>
        </w:rPr>
        <w:t>: Protect your back row to prevent your opponent from crowning their pieces early.</w:t>
      </w:r>
    </w:p>
    <w:p w14:paraId="4543AB23" w14:textId="77777777" w:rsidR="00E210B6" w:rsidRPr="00E210B6" w:rsidRDefault="00E210B6" w:rsidP="00E210B6">
      <w:pPr>
        <w:numPr>
          <w:ilvl w:val="0"/>
          <w:numId w:val="5"/>
        </w:numPr>
        <w:spacing w:after="0"/>
        <w:rPr>
          <w:lang w:val="en-GB"/>
        </w:rPr>
      </w:pPr>
      <w:r w:rsidRPr="00E210B6">
        <w:rPr>
          <w:b/>
          <w:bCs/>
          <w:lang w:val="en-GB"/>
        </w:rPr>
        <w:t>Trade Wisely</w:t>
      </w:r>
      <w:r w:rsidRPr="00E210B6">
        <w:rPr>
          <w:lang w:val="en-GB"/>
        </w:rPr>
        <w:t>: When you're ahead, consider trading pieces to simplify the game and reduce your opponent's chances.</w:t>
      </w:r>
    </w:p>
    <w:p w14:paraId="500929EB" w14:textId="77777777" w:rsidR="00E210B6" w:rsidRPr="00E210B6" w:rsidRDefault="00E210B6" w:rsidP="00E210B6">
      <w:pPr>
        <w:numPr>
          <w:ilvl w:val="0"/>
          <w:numId w:val="5"/>
        </w:numPr>
        <w:spacing w:after="0"/>
        <w:rPr>
          <w:lang w:val="en-GB"/>
        </w:rPr>
      </w:pPr>
      <w:r w:rsidRPr="00E210B6">
        <w:rPr>
          <w:b/>
          <w:bCs/>
          <w:lang w:val="en-GB"/>
        </w:rPr>
        <w:t>Sacrifice Strategically</w:t>
      </w:r>
      <w:r w:rsidRPr="00E210B6">
        <w:rPr>
          <w:lang w:val="en-GB"/>
        </w:rPr>
        <w:t>: Sometimes, sacrificing a piece can lead to a better position or trap your opponent.</w:t>
      </w:r>
    </w:p>
    <w:p w14:paraId="0A99EBCC" w14:textId="77777777" w:rsidR="00E210B6" w:rsidRPr="00E210B6" w:rsidRDefault="00E210B6" w:rsidP="00E210B6">
      <w:pPr>
        <w:numPr>
          <w:ilvl w:val="0"/>
          <w:numId w:val="5"/>
        </w:numPr>
        <w:rPr>
          <w:lang w:val="en-GB"/>
        </w:rPr>
      </w:pPr>
      <w:r w:rsidRPr="00E210B6">
        <w:rPr>
          <w:b/>
          <w:bCs/>
          <w:lang w:val="en-GB"/>
        </w:rPr>
        <w:t>Use the "Redirect Your Enemy" Strategy</w:t>
      </w:r>
      <w:r w:rsidRPr="00E210B6">
        <w:rPr>
          <w:lang w:val="en-GB"/>
        </w:rPr>
        <w:t>: Force your opponent to move their pieces in a way that benefits your strategy.</w:t>
      </w:r>
    </w:p>
    <w:p w14:paraId="4DF7B944" w14:textId="77777777" w:rsidR="00E210B6" w:rsidRPr="00E210B6" w:rsidRDefault="00E210B6" w:rsidP="00E210B6">
      <w:pPr>
        <w:rPr>
          <w:lang w:val="en-GB"/>
        </w:rPr>
      </w:pPr>
      <w:r w:rsidRPr="00E210B6">
        <w:rPr>
          <w:lang w:val="en-GB"/>
        </w:rPr>
        <w:lastRenderedPageBreak/>
        <w:t>Remember, practice makes perfect! The more you play, the better you'll get at recognizing patterns and making strategic moves. Do you play often, or are you just starting out?</w:t>
      </w:r>
    </w:p>
    <w:p w14:paraId="338B3C79" w14:textId="77777777" w:rsidR="00E210B6" w:rsidRPr="00E210B6" w:rsidRDefault="00E210B6" w:rsidP="00E210B6">
      <w:pPr>
        <w:rPr>
          <w:lang w:val="en-GB"/>
        </w:rPr>
      </w:pPr>
      <w:r w:rsidRPr="00E210B6">
        <w:rPr>
          <w:lang w:val="en-GB"/>
        </w:rPr>
        <w:t>Source: Conversation with Copilot, 22/12/2024</w:t>
      </w:r>
    </w:p>
    <w:p w14:paraId="7F9BAE77" w14:textId="77777777" w:rsidR="00E210B6" w:rsidRPr="00E210B6" w:rsidRDefault="00E210B6" w:rsidP="00E210B6">
      <w:pPr>
        <w:rPr>
          <w:lang w:val="en-GB"/>
        </w:rPr>
      </w:pPr>
      <w:r w:rsidRPr="00E210B6">
        <w:rPr>
          <w:lang w:val="en-GB"/>
        </w:rPr>
        <w:t>(1) </w:t>
      </w:r>
      <w:hyperlink r:id="rId5" w:history="1">
        <w:r w:rsidRPr="00E210B6">
          <w:rPr>
            <w:rStyle w:val="Hyperlink"/>
            <w:lang w:val="en-GB"/>
          </w:rPr>
          <w:t>hobbylark.com</w:t>
        </w:r>
      </w:hyperlink>
      <w:r w:rsidRPr="00E210B6">
        <w:rPr>
          <w:lang w:val="en-GB"/>
        </w:rPr>
        <w:t> (2) </w:t>
      </w:r>
      <w:hyperlink r:id="rId6" w:history="1">
        <w:r w:rsidRPr="00E210B6">
          <w:rPr>
            <w:rStyle w:val="Hyperlink"/>
            <w:lang w:val="en-GB"/>
          </w:rPr>
          <w:t>wikihow.com</w:t>
        </w:r>
      </w:hyperlink>
      <w:r w:rsidRPr="00E210B6">
        <w:rPr>
          <w:lang w:val="en-GB"/>
        </w:rPr>
        <w:t> (3) </w:t>
      </w:r>
      <w:hyperlink r:id="rId7" w:history="1">
        <w:r w:rsidRPr="00E210B6">
          <w:rPr>
            <w:rStyle w:val="Hyperlink"/>
            <w:lang w:val="en-GB"/>
          </w:rPr>
          <w:t>tagvault.org</w:t>
        </w:r>
      </w:hyperlink>
    </w:p>
    <w:p w14:paraId="10C89FD4" w14:textId="77777777" w:rsidR="002C43ED" w:rsidRDefault="00977981">
      <w:pPr>
        <w:pStyle w:val="Heading2"/>
      </w:pPr>
      <w:r>
        <w:t>You</w:t>
      </w:r>
    </w:p>
    <w:p w14:paraId="4897729F" w14:textId="77777777" w:rsidR="00004577" w:rsidRPr="00004577" w:rsidRDefault="00004577" w:rsidP="00004577">
      <w:pPr>
        <w:rPr>
          <w:lang w:val="en-GB"/>
        </w:rPr>
      </w:pPr>
      <w:r w:rsidRPr="00004577">
        <w:rPr>
          <w:lang w:val="en-GB"/>
        </w:rPr>
        <w:t>You are a customer service manager at a delivery company. You have received a call from a customer who is extremely upset because their order was not delivered on time. They are threatening to leave a bad review and cancel their account with your company.</w:t>
      </w:r>
    </w:p>
    <w:p w14:paraId="7F52AA34" w14:textId="77777777" w:rsidR="002C43ED" w:rsidRDefault="00977981">
      <w:pPr>
        <w:pStyle w:val="Heading2"/>
      </w:pPr>
      <w:r>
        <w:t>Copilot</w:t>
      </w:r>
    </w:p>
    <w:p w14:paraId="02B3C8B5" w14:textId="77777777" w:rsidR="009F5557" w:rsidRPr="009F5557" w:rsidRDefault="009F5557" w:rsidP="009F5557">
      <w:pPr>
        <w:rPr>
          <w:lang w:val="en-GB"/>
        </w:rPr>
      </w:pPr>
      <w:r w:rsidRPr="009F5557">
        <w:rPr>
          <w:lang w:val="en-GB"/>
        </w:rPr>
        <w:t>I understand how upsetting it can be when a delivery doesn't go as planned. As the customer service manager, I would handle the situation with empathy and a focus on finding a solution. Here's how I might respond:</w:t>
      </w:r>
    </w:p>
    <w:p w14:paraId="4627845F" w14:textId="77777777" w:rsidR="009F5557" w:rsidRPr="009F5557" w:rsidRDefault="009F5557" w:rsidP="009F5557">
      <w:pPr>
        <w:rPr>
          <w:lang w:val="en-GB"/>
        </w:rPr>
      </w:pPr>
      <w:r w:rsidRPr="009F5557">
        <w:rPr>
          <w:lang w:val="en-GB"/>
        </w:rPr>
        <w:pict w14:anchorId="43EAC823">
          <v:rect id="_x0000_i1037" style="width:0;height:3pt" o:hralign="center" o:hrstd="t" o:hr="t" fillcolor="#a0a0a0" stroked="f"/>
        </w:pict>
      </w:r>
    </w:p>
    <w:p w14:paraId="750E0854" w14:textId="77777777" w:rsidR="009F5557" w:rsidRPr="009F5557" w:rsidRDefault="009F5557" w:rsidP="009F5557">
      <w:pPr>
        <w:rPr>
          <w:lang w:val="en-GB"/>
        </w:rPr>
      </w:pPr>
      <w:r w:rsidRPr="009F5557">
        <w:rPr>
          <w:b/>
          <w:bCs/>
          <w:lang w:val="en-GB"/>
        </w:rPr>
        <w:t>Customer Service Manager:</w:t>
      </w:r>
      <w:r w:rsidRPr="009F5557">
        <w:rPr>
          <w:lang w:val="en-GB"/>
        </w:rPr>
        <w:t> "Hello, I’m very sorry to hear about the delay with your order. I completely understand how frustrating this must be for you. Your satisfaction is incredibly important to us, and I want to make this right.</w:t>
      </w:r>
    </w:p>
    <w:p w14:paraId="36626ADD" w14:textId="77777777" w:rsidR="009F5557" w:rsidRPr="009F5557" w:rsidRDefault="009F5557" w:rsidP="009F5557">
      <w:pPr>
        <w:rPr>
          <w:lang w:val="en-GB"/>
        </w:rPr>
      </w:pPr>
      <w:r w:rsidRPr="009F5557">
        <w:rPr>
          <w:lang w:val="en-GB"/>
        </w:rPr>
        <w:t>Could you please provide me with your order details so I can investigate what went wrong? In the meantime, I'd like to offer you a discount on your next order as an apology for the inconvenience caused.</w:t>
      </w:r>
    </w:p>
    <w:p w14:paraId="78AA6CEF" w14:textId="77777777" w:rsidR="009F5557" w:rsidRPr="009F5557" w:rsidRDefault="009F5557" w:rsidP="009F5557">
      <w:pPr>
        <w:rPr>
          <w:lang w:val="en-GB"/>
        </w:rPr>
      </w:pPr>
      <w:r w:rsidRPr="009F5557">
        <w:rPr>
          <w:lang w:val="en-GB"/>
        </w:rPr>
        <w:t>Additionally, if there's anything else I can do to assist you or if you have any specific requests, please let me know. Your feedback is crucial, and we want to ensure this doesn't happen again."</w:t>
      </w:r>
    </w:p>
    <w:p w14:paraId="3D22060F" w14:textId="77777777" w:rsidR="009F5557" w:rsidRPr="009F5557" w:rsidRDefault="009F5557" w:rsidP="009F5557">
      <w:pPr>
        <w:rPr>
          <w:lang w:val="en-GB"/>
        </w:rPr>
      </w:pPr>
      <w:r w:rsidRPr="009F5557">
        <w:rPr>
          <w:lang w:val="en-GB"/>
        </w:rPr>
        <w:pict w14:anchorId="210CCA26">
          <v:rect id="_x0000_i1038" style="width:0;height:3pt" o:hralign="center" o:hrstd="t" o:hr="t" fillcolor="#a0a0a0" stroked="f"/>
        </w:pict>
      </w:r>
    </w:p>
    <w:p w14:paraId="5D4F4364" w14:textId="77777777" w:rsidR="009F5557" w:rsidRPr="009F5557" w:rsidRDefault="009F5557" w:rsidP="009F5557">
      <w:pPr>
        <w:rPr>
          <w:lang w:val="en-GB"/>
        </w:rPr>
      </w:pPr>
      <w:r w:rsidRPr="009F5557">
        <w:rPr>
          <w:lang w:val="en-GB"/>
        </w:rPr>
        <w:t>By acknowledging their frustration, apologizing sincerely, and offering a solution or compensation, we can turn a negative experience into a positive one and hopefully retain the customer’s trust.</w:t>
      </w:r>
    </w:p>
    <w:p w14:paraId="045944AE" w14:textId="6ABCC5B5" w:rsidR="002C43ED" w:rsidRPr="009F5557" w:rsidRDefault="009F5557" w:rsidP="009F5557">
      <w:pPr>
        <w:rPr>
          <w:lang w:val="en-GB"/>
        </w:rPr>
      </w:pPr>
      <w:r w:rsidRPr="009F5557">
        <w:rPr>
          <w:lang w:val="en-GB"/>
        </w:rPr>
        <w:t>How does that sound? Do you think this approach would work well?</w:t>
      </w:r>
    </w:p>
    <w:sectPr w:rsidR="002C43ED" w:rsidRPr="009F55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0A3E0D25"/>
    <w:multiLevelType w:val="multilevel"/>
    <w:tmpl w:val="CFB84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abstractNum w:abstractNumId="4" w15:restartNumberingAfterBreak="0">
    <w:nsid w:val="755221CD"/>
    <w:multiLevelType w:val="multilevel"/>
    <w:tmpl w:val="F9FE4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915928">
    <w:abstractNumId w:val="2"/>
    <w:lvlOverride w:ilvl="0">
      <w:startOverride w:val="1"/>
    </w:lvlOverride>
  </w:num>
  <w:num w:numId="2" w16cid:durableId="1753311521">
    <w:abstractNumId w:val="3"/>
  </w:num>
  <w:num w:numId="3" w16cid:durableId="1553537202">
    <w:abstractNumId w:val="0"/>
  </w:num>
  <w:num w:numId="4" w16cid:durableId="1260026449">
    <w:abstractNumId w:val="4"/>
  </w:num>
  <w:num w:numId="5" w16cid:durableId="1616519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2B3"/>
    <w:rsid w:val="00004577"/>
    <w:rsid w:val="00225A2C"/>
    <w:rsid w:val="002C43ED"/>
    <w:rsid w:val="002D5A1A"/>
    <w:rsid w:val="0095307F"/>
    <w:rsid w:val="00977981"/>
    <w:rsid w:val="009F5557"/>
    <w:rsid w:val="00AA08FF"/>
    <w:rsid w:val="00D04DF4"/>
    <w:rsid w:val="00E210B6"/>
    <w:rsid w:val="00E532B3"/>
    <w:rsid w:val="00F5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4E745"/>
  <w15:docId w15:val="{6A6DB589-5F20-40D2-B34C-A4347902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character" w:styleId="UnresolvedMention">
    <w:name w:val="Unresolved Mention"/>
    <w:basedOn w:val="DefaultParagraphFont"/>
    <w:uiPriority w:val="99"/>
    <w:semiHidden/>
    <w:unhideWhenUsed/>
    <w:rsid w:val="00E21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gvault.org/blog/how-to-win-at-checkers-gui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kihow.com/Win-at-Checkers" TargetMode="External"/><Relationship Id="rId5" Type="http://schemas.openxmlformats.org/officeDocument/2006/relationships/hyperlink" Target="https://hobbylark.com/board-games/Checkers-Strategy-Tactics-How-To-W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ifau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Template.dotx</Template>
  <TotalTime>0</TotalTime>
  <Pages>2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8</cp:revision>
  <dcterms:created xsi:type="dcterms:W3CDTF">2026-03-28T22:22:00Z</dcterms:created>
  <dcterms:modified xsi:type="dcterms:W3CDTF">2026-03-28T22:30:00Z</dcterms:modified>
</cp:coreProperties>
</file>