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B4AC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F0B46DD" w14:textId="77777777" w:rsidR="0066037C" w:rsidRPr="0066037C" w:rsidRDefault="0066037C" w:rsidP="0066037C">
      <w:pPr>
        <w:rPr>
          <w:lang w:val="en-GB"/>
        </w:rPr>
      </w:pPr>
      <w:r w:rsidRPr="0066037C">
        <w:rPr>
          <w:lang w:val="en-GB"/>
        </w:rPr>
        <w:t xml:space="preserve">How can I ensure this method of a queue data structure </w:t>
      </w:r>
      <w:proofErr w:type="gramStart"/>
      <w:r w:rsidRPr="0066037C">
        <w:rPr>
          <w:lang w:val="en-GB"/>
        </w:rPr>
        <w:t>functions</w:t>
      </w:r>
      <w:proofErr w:type="gramEnd"/>
      <w:r w:rsidRPr="0066037C">
        <w:rPr>
          <w:lang w:val="en-GB"/>
        </w:rPr>
        <w:t xml:space="preserve"> correctly:</w:t>
      </w:r>
    </w:p>
    <w:p w14:paraId="3EAA3A4B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public void enqueue(Object data) { </w:t>
      </w:r>
    </w:p>
    <w:p w14:paraId="238B16F4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Node </w:t>
      </w:r>
      <w:proofErr w:type="spellStart"/>
      <w:r w:rsidRPr="0066037C">
        <w:rPr>
          <w:rFonts w:ascii="Agency FB" w:hAnsi="Agency FB"/>
          <w:lang w:val="en-GB"/>
        </w:rPr>
        <w:t>newNode</w:t>
      </w:r>
      <w:proofErr w:type="spellEnd"/>
      <w:r w:rsidRPr="0066037C">
        <w:rPr>
          <w:rFonts w:ascii="Agency FB" w:hAnsi="Agency FB"/>
          <w:lang w:val="en-GB"/>
        </w:rPr>
        <w:t xml:space="preserve"> = new Node(data</w:t>
      </w:r>
      <w:proofErr w:type="gramStart"/>
      <w:r w:rsidRPr="0066037C">
        <w:rPr>
          <w:rFonts w:ascii="Agency FB" w:hAnsi="Agency FB"/>
          <w:lang w:val="en-GB"/>
        </w:rPr>
        <w:t>);</w:t>
      </w:r>
      <w:proofErr w:type="gramEnd"/>
      <w:r w:rsidRPr="0066037C">
        <w:rPr>
          <w:rFonts w:ascii="Agency FB" w:hAnsi="Agency FB"/>
          <w:lang w:val="en-GB"/>
        </w:rPr>
        <w:t xml:space="preserve"> </w:t>
      </w:r>
    </w:p>
    <w:p w14:paraId="29FC61F6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</w:t>
      </w:r>
      <w:proofErr w:type="spellStart"/>
      <w:r w:rsidRPr="0066037C">
        <w:rPr>
          <w:rFonts w:ascii="Agency FB" w:hAnsi="Agency FB"/>
          <w:lang w:val="en-GB"/>
        </w:rPr>
        <w:t>newNode.setNext</w:t>
      </w:r>
      <w:proofErr w:type="spellEnd"/>
      <w:r w:rsidRPr="0066037C">
        <w:rPr>
          <w:rFonts w:ascii="Agency FB" w:hAnsi="Agency FB"/>
          <w:lang w:val="en-GB"/>
        </w:rPr>
        <w:t>(rear</w:t>
      </w:r>
      <w:proofErr w:type="gramStart"/>
      <w:r w:rsidRPr="0066037C">
        <w:rPr>
          <w:rFonts w:ascii="Agency FB" w:hAnsi="Agency FB"/>
          <w:lang w:val="en-GB"/>
        </w:rPr>
        <w:t>);</w:t>
      </w:r>
      <w:proofErr w:type="gramEnd"/>
      <w:r w:rsidRPr="0066037C">
        <w:rPr>
          <w:rFonts w:ascii="Agency FB" w:hAnsi="Agency FB"/>
          <w:lang w:val="en-GB"/>
        </w:rPr>
        <w:t xml:space="preserve"> </w:t>
      </w:r>
    </w:p>
    <w:p w14:paraId="5246F39B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rear = </w:t>
      </w:r>
      <w:proofErr w:type="spellStart"/>
      <w:proofErr w:type="gramStart"/>
      <w:r w:rsidRPr="0066037C">
        <w:rPr>
          <w:rFonts w:ascii="Agency FB" w:hAnsi="Agency FB"/>
          <w:lang w:val="en-GB"/>
        </w:rPr>
        <w:t>newNode</w:t>
      </w:r>
      <w:proofErr w:type="spellEnd"/>
      <w:r w:rsidRPr="0066037C">
        <w:rPr>
          <w:rFonts w:ascii="Agency FB" w:hAnsi="Agency FB"/>
          <w:lang w:val="en-GB"/>
        </w:rPr>
        <w:t>;</w:t>
      </w:r>
      <w:proofErr w:type="gramEnd"/>
      <w:r w:rsidRPr="0066037C">
        <w:rPr>
          <w:rFonts w:ascii="Agency FB" w:hAnsi="Agency FB"/>
          <w:lang w:val="en-GB"/>
        </w:rPr>
        <w:t xml:space="preserve"> </w:t>
      </w:r>
    </w:p>
    <w:p w14:paraId="06FC67F7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if (</w:t>
      </w:r>
      <w:proofErr w:type="spellStart"/>
      <w:r w:rsidRPr="0066037C">
        <w:rPr>
          <w:rFonts w:ascii="Agency FB" w:hAnsi="Agency FB"/>
          <w:lang w:val="en-GB"/>
        </w:rPr>
        <w:t>this.isEmpty</w:t>
      </w:r>
      <w:proofErr w:type="spellEnd"/>
      <w:r w:rsidRPr="0066037C">
        <w:rPr>
          <w:rFonts w:ascii="Agency FB" w:hAnsi="Agency FB"/>
          <w:lang w:val="en-GB"/>
        </w:rPr>
        <w:t xml:space="preserve">()) { </w:t>
      </w:r>
    </w:p>
    <w:p w14:paraId="1C2D1C5D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  front = </w:t>
      </w:r>
      <w:proofErr w:type="spellStart"/>
      <w:proofErr w:type="gramStart"/>
      <w:r w:rsidRPr="0066037C">
        <w:rPr>
          <w:rFonts w:ascii="Agency FB" w:hAnsi="Agency FB"/>
          <w:lang w:val="en-GB"/>
        </w:rPr>
        <w:t>newNode</w:t>
      </w:r>
      <w:proofErr w:type="spellEnd"/>
      <w:r w:rsidRPr="0066037C">
        <w:rPr>
          <w:rFonts w:ascii="Agency FB" w:hAnsi="Agency FB"/>
          <w:lang w:val="en-GB"/>
        </w:rPr>
        <w:t>;</w:t>
      </w:r>
      <w:proofErr w:type="gramEnd"/>
      <w:r w:rsidRPr="0066037C">
        <w:rPr>
          <w:rFonts w:ascii="Agency FB" w:hAnsi="Agency FB"/>
          <w:lang w:val="en-GB"/>
        </w:rPr>
        <w:t xml:space="preserve"> </w:t>
      </w:r>
    </w:p>
    <w:p w14:paraId="09A5E704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  </w:t>
      </w:r>
      <w:proofErr w:type="spellStart"/>
      <w:r w:rsidRPr="0066037C">
        <w:rPr>
          <w:rFonts w:ascii="Agency FB" w:hAnsi="Agency FB"/>
          <w:lang w:val="en-GB"/>
        </w:rPr>
        <w:t>front.setNext</w:t>
      </w:r>
      <w:proofErr w:type="spellEnd"/>
      <w:r w:rsidRPr="0066037C">
        <w:rPr>
          <w:rFonts w:ascii="Agency FB" w:hAnsi="Agency FB"/>
          <w:lang w:val="en-GB"/>
        </w:rPr>
        <w:t>(</w:t>
      </w:r>
      <w:proofErr w:type="spellStart"/>
      <w:r w:rsidRPr="0066037C">
        <w:rPr>
          <w:rFonts w:ascii="Agency FB" w:hAnsi="Agency FB"/>
          <w:lang w:val="en-GB"/>
        </w:rPr>
        <w:t>newNode</w:t>
      </w:r>
      <w:proofErr w:type="spellEnd"/>
      <w:proofErr w:type="gramStart"/>
      <w:r w:rsidRPr="0066037C">
        <w:rPr>
          <w:rFonts w:ascii="Agency FB" w:hAnsi="Agency FB"/>
          <w:lang w:val="en-GB"/>
        </w:rPr>
        <w:t>);</w:t>
      </w:r>
      <w:proofErr w:type="gramEnd"/>
      <w:r w:rsidRPr="0066037C">
        <w:rPr>
          <w:rFonts w:ascii="Agency FB" w:hAnsi="Agency FB"/>
          <w:lang w:val="en-GB"/>
        </w:rPr>
        <w:t xml:space="preserve"> </w:t>
      </w:r>
    </w:p>
    <w:p w14:paraId="3C9C4604" w14:textId="77777777" w:rsidR="0066037C" w:rsidRPr="0066037C" w:rsidRDefault="0066037C" w:rsidP="00FA251D">
      <w:pPr>
        <w:spacing w:after="0"/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  } </w:t>
      </w:r>
    </w:p>
    <w:p w14:paraId="5236DED2" w14:textId="77777777" w:rsidR="0066037C" w:rsidRPr="0066037C" w:rsidRDefault="0066037C" w:rsidP="00FA251D">
      <w:pPr>
        <w:ind w:left="720"/>
        <w:rPr>
          <w:rFonts w:ascii="Agency FB" w:hAnsi="Agency FB"/>
          <w:lang w:val="en-GB"/>
        </w:rPr>
      </w:pPr>
      <w:r w:rsidRPr="0066037C">
        <w:rPr>
          <w:rFonts w:ascii="Agency FB" w:hAnsi="Agency FB"/>
          <w:lang w:val="en-GB"/>
        </w:rPr>
        <w:t xml:space="preserve">}  </w:t>
      </w:r>
    </w:p>
    <w:p w14:paraId="5C824905" w14:textId="77777777" w:rsidR="002C43ED" w:rsidRDefault="00977981">
      <w:pPr>
        <w:pStyle w:val="Heading2"/>
      </w:pPr>
      <w:r>
        <w:t>Copilot</w:t>
      </w:r>
    </w:p>
    <w:p w14:paraId="2953ADBD" w14:textId="77777777" w:rsidR="003F0A83" w:rsidRPr="003F0A83" w:rsidRDefault="003F0A83" w:rsidP="003F0A83">
      <w:pPr>
        <w:rPr>
          <w:lang w:val="en-GB"/>
        </w:rPr>
      </w:pPr>
      <w:r w:rsidRPr="003F0A83">
        <w:rPr>
          <w:lang w:val="en-GB"/>
        </w:rPr>
        <w:t>Here's a tweak for the method to ensure it works correctly:</w:t>
      </w:r>
    </w:p>
    <w:p w14:paraId="0A3CFADD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>public void enqueue(Object data) {</w:t>
      </w:r>
    </w:p>
    <w:p w14:paraId="6070A389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Node </w:t>
      </w:r>
      <w:proofErr w:type="spellStart"/>
      <w:r w:rsidRPr="003F0A83">
        <w:rPr>
          <w:rFonts w:ascii="Agency FB" w:hAnsi="Agency FB"/>
          <w:lang w:val="en-GB"/>
        </w:rPr>
        <w:t>newNode</w:t>
      </w:r>
      <w:proofErr w:type="spellEnd"/>
      <w:r w:rsidRPr="003F0A83">
        <w:rPr>
          <w:rFonts w:ascii="Agency FB" w:hAnsi="Agency FB"/>
          <w:lang w:val="en-GB"/>
        </w:rPr>
        <w:t xml:space="preserve"> = new Node(data</w:t>
      </w:r>
      <w:proofErr w:type="gramStart"/>
      <w:r w:rsidRPr="003F0A83">
        <w:rPr>
          <w:rFonts w:ascii="Agency FB" w:hAnsi="Agency FB"/>
          <w:lang w:val="en-GB"/>
        </w:rPr>
        <w:t>);</w:t>
      </w:r>
      <w:proofErr w:type="gramEnd"/>
    </w:p>
    <w:p w14:paraId="5C3EA1E6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if (</w:t>
      </w:r>
      <w:proofErr w:type="spellStart"/>
      <w:r w:rsidRPr="003F0A83">
        <w:rPr>
          <w:rFonts w:ascii="Agency FB" w:hAnsi="Agency FB"/>
          <w:lang w:val="en-GB"/>
        </w:rPr>
        <w:t>this.isEmpty</w:t>
      </w:r>
      <w:proofErr w:type="spellEnd"/>
      <w:r w:rsidRPr="003F0A83">
        <w:rPr>
          <w:rFonts w:ascii="Agency FB" w:hAnsi="Agency FB"/>
          <w:lang w:val="en-GB"/>
        </w:rPr>
        <w:t>()) {</w:t>
      </w:r>
    </w:p>
    <w:p w14:paraId="69D5DA4E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    front = </w:t>
      </w:r>
      <w:proofErr w:type="spellStart"/>
      <w:proofErr w:type="gramStart"/>
      <w:r w:rsidRPr="003F0A83">
        <w:rPr>
          <w:rFonts w:ascii="Agency FB" w:hAnsi="Agency FB"/>
          <w:lang w:val="en-GB"/>
        </w:rPr>
        <w:t>newNode</w:t>
      </w:r>
      <w:proofErr w:type="spellEnd"/>
      <w:r w:rsidRPr="003F0A83">
        <w:rPr>
          <w:rFonts w:ascii="Agency FB" w:hAnsi="Agency FB"/>
          <w:lang w:val="en-GB"/>
        </w:rPr>
        <w:t>;</w:t>
      </w:r>
      <w:proofErr w:type="gramEnd"/>
    </w:p>
    <w:p w14:paraId="4C24D5CD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    rear = </w:t>
      </w:r>
      <w:proofErr w:type="spellStart"/>
      <w:proofErr w:type="gramStart"/>
      <w:r w:rsidRPr="003F0A83">
        <w:rPr>
          <w:rFonts w:ascii="Agency FB" w:hAnsi="Agency FB"/>
          <w:lang w:val="en-GB"/>
        </w:rPr>
        <w:t>newNode</w:t>
      </w:r>
      <w:proofErr w:type="spellEnd"/>
      <w:r w:rsidRPr="003F0A83">
        <w:rPr>
          <w:rFonts w:ascii="Agency FB" w:hAnsi="Agency FB"/>
          <w:lang w:val="en-GB"/>
        </w:rPr>
        <w:t>;</w:t>
      </w:r>
      <w:proofErr w:type="gramEnd"/>
    </w:p>
    <w:p w14:paraId="3C2AEFCA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} else {</w:t>
      </w:r>
    </w:p>
    <w:p w14:paraId="563DFBD0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    </w:t>
      </w:r>
      <w:proofErr w:type="spellStart"/>
      <w:r w:rsidRPr="003F0A83">
        <w:rPr>
          <w:rFonts w:ascii="Agency FB" w:hAnsi="Agency FB"/>
          <w:lang w:val="en-GB"/>
        </w:rPr>
        <w:t>rear.setNext</w:t>
      </w:r>
      <w:proofErr w:type="spellEnd"/>
      <w:r w:rsidRPr="003F0A83">
        <w:rPr>
          <w:rFonts w:ascii="Agency FB" w:hAnsi="Agency FB"/>
          <w:lang w:val="en-GB"/>
        </w:rPr>
        <w:t>(</w:t>
      </w:r>
      <w:proofErr w:type="spellStart"/>
      <w:r w:rsidRPr="003F0A83">
        <w:rPr>
          <w:rFonts w:ascii="Agency FB" w:hAnsi="Agency FB"/>
          <w:lang w:val="en-GB"/>
        </w:rPr>
        <w:t>newNode</w:t>
      </w:r>
      <w:proofErr w:type="spellEnd"/>
      <w:proofErr w:type="gramStart"/>
      <w:r w:rsidRPr="003F0A83">
        <w:rPr>
          <w:rFonts w:ascii="Agency FB" w:hAnsi="Agency FB"/>
          <w:lang w:val="en-GB"/>
        </w:rPr>
        <w:t>);</w:t>
      </w:r>
      <w:proofErr w:type="gramEnd"/>
    </w:p>
    <w:p w14:paraId="22F235D4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    rear = </w:t>
      </w:r>
      <w:proofErr w:type="spellStart"/>
      <w:proofErr w:type="gramStart"/>
      <w:r w:rsidRPr="003F0A83">
        <w:rPr>
          <w:rFonts w:ascii="Agency FB" w:hAnsi="Agency FB"/>
          <w:lang w:val="en-GB"/>
        </w:rPr>
        <w:t>newNode</w:t>
      </w:r>
      <w:proofErr w:type="spellEnd"/>
      <w:r w:rsidRPr="003F0A83">
        <w:rPr>
          <w:rFonts w:ascii="Agency FB" w:hAnsi="Agency FB"/>
          <w:lang w:val="en-GB"/>
        </w:rPr>
        <w:t>;</w:t>
      </w:r>
      <w:proofErr w:type="gramEnd"/>
    </w:p>
    <w:p w14:paraId="4107C2A2" w14:textId="77777777" w:rsidR="003F0A83" w:rsidRPr="003F0A83" w:rsidRDefault="003F0A83" w:rsidP="008535AD">
      <w:pPr>
        <w:spacing w:after="0"/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 xml:space="preserve">    }</w:t>
      </w:r>
    </w:p>
    <w:p w14:paraId="61C298AA" w14:textId="77777777" w:rsidR="003F0A83" w:rsidRPr="003F0A83" w:rsidRDefault="003F0A83" w:rsidP="003F0A83">
      <w:pPr>
        <w:rPr>
          <w:rFonts w:ascii="Agency FB" w:hAnsi="Agency FB"/>
          <w:lang w:val="en-GB"/>
        </w:rPr>
      </w:pPr>
      <w:r w:rsidRPr="003F0A83">
        <w:rPr>
          <w:rFonts w:ascii="Agency FB" w:hAnsi="Agency FB"/>
          <w:lang w:val="en-GB"/>
        </w:rPr>
        <w:t>}</w:t>
      </w:r>
    </w:p>
    <w:p w14:paraId="0167AD78" w14:textId="77777777" w:rsidR="003F0A83" w:rsidRPr="003F0A83" w:rsidRDefault="003F0A83" w:rsidP="003F0A83">
      <w:pPr>
        <w:rPr>
          <w:lang w:val="en-GB"/>
        </w:rPr>
      </w:pPr>
      <w:r w:rsidRPr="003F0A83">
        <w:rPr>
          <w:lang w:val="en-GB"/>
        </w:rPr>
        <w:t>Make sure you're updating the rear reference after setting the next reference of the previous rear node. This way, you maintain the proper order in the queue.</w:t>
      </w:r>
    </w:p>
    <w:p w14:paraId="017683CD" w14:textId="77777777" w:rsidR="003F0A83" w:rsidRPr="003F0A83" w:rsidRDefault="003F0A83" w:rsidP="003F0A83">
      <w:pPr>
        <w:rPr>
          <w:lang w:val="en-GB"/>
        </w:rPr>
      </w:pPr>
      <w:r w:rsidRPr="003F0A83">
        <w:rPr>
          <w:lang w:val="en-GB"/>
        </w:rPr>
        <w:t>Test the method with various cases, like enqueueing multiple items, to verify it behaves correctly.</w:t>
      </w:r>
    </w:p>
    <w:p w14:paraId="4CD8B94A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44D2CF30" w14:textId="77777777" w:rsidR="00D97822" w:rsidRPr="00D97822" w:rsidRDefault="00D97822" w:rsidP="00D97822">
      <w:pPr>
        <w:rPr>
          <w:lang w:val="en-GB"/>
        </w:rPr>
      </w:pPr>
      <w:r w:rsidRPr="00D97822">
        <w:rPr>
          <w:lang w:val="en-GB"/>
        </w:rPr>
        <w:t xml:space="preserve">I have the following </w:t>
      </w:r>
      <w:proofErr w:type="spellStart"/>
      <w:r w:rsidRPr="00D97822">
        <w:rPr>
          <w:lang w:val="en-GB"/>
        </w:rPr>
        <w:t>implemenation</w:t>
      </w:r>
      <w:proofErr w:type="spellEnd"/>
      <w:r w:rsidRPr="00D97822">
        <w:rPr>
          <w:lang w:val="en-GB"/>
        </w:rPr>
        <w:t xml:space="preserve"> for a circular queue in Java but there is a logic error:</w:t>
      </w:r>
    </w:p>
    <w:p w14:paraId="66634AF0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public class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CircularQueue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{ </w:t>
      </w:r>
    </w:p>
    <w:p w14:paraId="0A3EC59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private int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head;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52FC525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private int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tail;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34AADD41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private int </w:t>
      </w:r>
      <w:proofErr w:type="spellStart"/>
      <w:proofErr w:type="gram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9F6E50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private int </w:t>
      </w:r>
      <w:proofErr w:type="spellStart"/>
      <w:proofErr w:type="gramStart"/>
      <w:r w:rsidRPr="00D97822">
        <w:rPr>
          <w:rFonts w:ascii="Agency FB" w:hAnsi="Agency FB"/>
          <w:sz w:val="22"/>
          <w:szCs w:val="22"/>
          <w:lang w:val="en-GB"/>
        </w:rPr>
        <w:t>currentSize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FBCEBE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private Object[]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array;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7DB3A747" w14:textId="77777777" w:rsid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491ADF97" w14:textId="77777777" w:rsidR="00734FE2" w:rsidRPr="00D97822" w:rsidRDefault="00734FE2" w:rsidP="00D97822">
      <w:pPr>
        <w:spacing w:after="0"/>
        <w:rPr>
          <w:rFonts w:ascii="Agency FB" w:hAnsi="Agency FB"/>
          <w:sz w:val="22"/>
          <w:szCs w:val="22"/>
          <w:lang w:val="en-GB"/>
        </w:rPr>
      </w:pPr>
    </w:p>
    <w:p w14:paraId="70255A3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lastRenderedPageBreak/>
        <w:t xml:space="preserve">  public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CircularQueue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(int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currentMaxSize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) { </w:t>
      </w:r>
    </w:p>
    <w:p w14:paraId="64038AFC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head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-1;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76F7C1A1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tail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-1;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9CC46C2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= </w:t>
      </w:r>
      <w:proofErr w:type="spellStart"/>
      <w:proofErr w:type="gramStart"/>
      <w:r w:rsidRPr="00D97822">
        <w:rPr>
          <w:rFonts w:ascii="Agency FB" w:hAnsi="Agency FB"/>
          <w:sz w:val="22"/>
          <w:szCs w:val="22"/>
          <w:lang w:val="en-GB"/>
        </w:rPr>
        <w:t>currentMaxSize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4CC35153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array = new Object[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proofErr w:type="gramStart"/>
      <w:r w:rsidRPr="00D97822">
        <w:rPr>
          <w:rFonts w:ascii="Agency FB" w:hAnsi="Agency FB"/>
          <w:sz w:val="22"/>
          <w:szCs w:val="22"/>
          <w:lang w:val="en-GB"/>
        </w:rPr>
        <w:t>];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7C13B69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1B51A098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258AAEE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public void enqueue(Object data) { </w:t>
      </w:r>
    </w:p>
    <w:p w14:paraId="54658D6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if (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this.isEmpty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()) { </w:t>
      </w:r>
    </w:p>
    <w:p w14:paraId="56EF1B1C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head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0;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DEFE7D3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tail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0;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679D5DA5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array[0]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data;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B1E7489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currentSize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1;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7A696D54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else { </w:t>
      </w:r>
    </w:p>
    <w:p w14:paraId="39942D3F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if (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this.isFull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()) { </w:t>
      </w:r>
    </w:p>
    <w:p w14:paraId="04989BF0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System.out.println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("Cannot insert! Queue full!"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);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6DA2F5B1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} else { </w:t>
      </w:r>
    </w:p>
    <w:p w14:paraId="1FB86749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if (tail &lt;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- 1) { </w:t>
      </w:r>
    </w:p>
    <w:p w14:paraId="005F2939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  tail+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+;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5DBD310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} else { </w:t>
      </w:r>
    </w:p>
    <w:p w14:paraId="3E0F5BD3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  tail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0;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6E4273EF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} </w:t>
      </w:r>
    </w:p>
    <w:p w14:paraId="06668034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array[tail]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data;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550FF6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currentSize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+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+;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F636C03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} </w:t>
      </w:r>
    </w:p>
    <w:p w14:paraId="1433752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</w:t>
      </w:r>
    </w:p>
    <w:p w14:paraId="1522064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5557929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1BA022B9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public Object dequeue() { </w:t>
      </w:r>
    </w:p>
    <w:p w14:paraId="6960C196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if (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this.isEmpty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()) { </w:t>
      </w:r>
    </w:p>
    <w:p w14:paraId="3FEF820A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System.out.println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("Cannot dequeue! Queue empty!"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);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625C9EB6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return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null;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641873C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else { </w:t>
      </w:r>
    </w:p>
    <w:p w14:paraId="6AEDB77A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Object data = array[head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];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3CA4A361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array[head] 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null;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31C94FC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if (head &gt; 0 &amp;&amp; head &lt;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) { </w:t>
      </w:r>
    </w:p>
    <w:p w14:paraId="4A8C4BB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head+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+;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03422A04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} else { </w:t>
      </w:r>
    </w:p>
    <w:p w14:paraId="1C529035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  head =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-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1;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672EFF0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} </w:t>
      </w:r>
    </w:p>
    <w:p w14:paraId="226B9AE3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currentSize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-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-;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521C1FF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return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data;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4B1C0AB5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</w:t>
      </w:r>
    </w:p>
    <w:p w14:paraId="0DD3AF01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0CED6666" w14:textId="77777777" w:rsid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5BD6E552" w14:textId="77777777" w:rsidR="00734FE2" w:rsidRPr="00D97822" w:rsidRDefault="00734FE2" w:rsidP="00D97822">
      <w:pPr>
        <w:spacing w:after="0"/>
        <w:rPr>
          <w:rFonts w:ascii="Agency FB" w:hAnsi="Agency FB"/>
          <w:sz w:val="22"/>
          <w:szCs w:val="22"/>
          <w:lang w:val="en-GB"/>
        </w:rPr>
      </w:pPr>
    </w:p>
    <w:p w14:paraId="0A7E10E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lastRenderedPageBreak/>
        <w:t xml:space="preserve">  public Object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getHead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 { </w:t>
      </w:r>
    </w:p>
    <w:p w14:paraId="215B2A16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if (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this.isEmpty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()) { </w:t>
      </w:r>
    </w:p>
    <w:p w14:paraId="416A625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return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null;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294C517E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else { </w:t>
      </w:r>
    </w:p>
    <w:p w14:paraId="6FDF221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return array[head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];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5E2BCBF5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</w:t>
      </w:r>
    </w:p>
    <w:p w14:paraId="513C5CB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13BE4CE6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0698DAAA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public Object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getTail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 { </w:t>
      </w:r>
    </w:p>
    <w:p w14:paraId="31096DB2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if (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this.isEmpty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()) { </w:t>
      </w:r>
    </w:p>
    <w:p w14:paraId="51C21982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return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null;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E5973E2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else { </w:t>
      </w:r>
    </w:p>
    <w:p w14:paraId="68BF6EE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  return array[tail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];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30E90E7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} </w:t>
      </w:r>
    </w:p>
    <w:p w14:paraId="30D9A07F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27EEF2E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14E9DF7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public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boolean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isEmpty() { </w:t>
      </w:r>
    </w:p>
    <w:p w14:paraId="6B2F8823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return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currentSize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== 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0;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19869CB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5C3768B4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54B8B920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public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boolean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isFull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 { </w:t>
      </w:r>
    </w:p>
    <w:p w14:paraId="4DA2E481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return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maxSize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 == </w:t>
      </w:r>
      <w:proofErr w:type="spellStart"/>
      <w:proofErr w:type="gramStart"/>
      <w:r w:rsidRPr="00D97822">
        <w:rPr>
          <w:rFonts w:ascii="Agency FB" w:hAnsi="Agency FB"/>
          <w:sz w:val="22"/>
          <w:szCs w:val="22"/>
          <w:lang w:val="en-GB"/>
        </w:rPr>
        <w:t>currentSize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7D250792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 </w:t>
      </w:r>
    </w:p>
    <w:p w14:paraId="10A05CA9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</w:t>
      </w:r>
    </w:p>
    <w:p w14:paraId="730F732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public Object[]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getArray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 xml:space="preserve">() { </w:t>
      </w:r>
    </w:p>
    <w:p w14:paraId="32C2262B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  return </w:t>
      </w:r>
      <w:proofErr w:type="spellStart"/>
      <w:r w:rsidRPr="00D97822">
        <w:rPr>
          <w:rFonts w:ascii="Agency FB" w:hAnsi="Agency FB"/>
          <w:sz w:val="22"/>
          <w:szCs w:val="22"/>
          <w:lang w:val="en-GB"/>
        </w:rPr>
        <w:t>this.</w:t>
      </w:r>
      <w:proofErr w:type="gramStart"/>
      <w:r w:rsidRPr="00D97822">
        <w:rPr>
          <w:rFonts w:ascii="Agency FB" w:hAnsi="Agency FB"/>
          <w:sz w:val="22"/>
          <w:szCs w:val="22"/>
          <w:lang w:val="en-GB"/>
        </w:rPr>
        <w:t>array</w:t>
      </w:r>
      <w:proofErr w:type="spellEnd"/>
      <w:r w:rsidRPr="00D97822">
        <w:rPr>
          <w:rFonts w:ascii="Agency FB" w:hAnsi="Agency FB"/>
          <w:sz w:val="22"/>
          <w:szCs w:val="22"/>
          <w:lang w:val="en-GB"/>
        </w:rPr>
        <w:t>;</w:t>
      </w:r>
      <w:proofErr w:type="gramEnd"/>
      <w:r w:rsidRPr="00D97822">
        <w:rPr>
          <w:rFonts w:ascii="Agency FB" w:hAnsi="Agency FB"/>
          <w:sz w:val="22"/>
          <w:szCs w:val="22"/>
          <w:lang w:val="en-GB"/>
        </w:rPr>
        <w:t xml:space="preserve"> </w:t>
      </w:r>
    </w:p>
    <w:p w14:paraId="5D3F08AD" w14:textId="77777777" w:rsidR="00D97822" w:rsidRPr="00D97822" w:rsidRDefault="00D97822" w:rsidP="00D97822">
      <w:pPr>
        <w:spacing w:after="0"/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  }</w:t>
      </w:r>
    </w:p>
    <w:p w14:paraId="563CB282" w14:textId="77777777" w:rsidR="00D97822" w:rsidRPr="00D97822" w:rsidRDefault="00D97822" w:rsidP="00D97822">
      <w:pPr>
        <w:rPr>
          <w:rFonts w:ascii="Agency FB" w:hAnsi="Agency FB"/>
          <w:sz w:val="22"/>
          <w:szCs w:val="22"/>
          <w:lang w:val="en-GB"/>
        </w:rPr>
      </w:pPr>
      <w:r w:rsidRPr="00D97822">
        <w:rPr>
          <w:rFonts w:ascii="Agency FB" w:hAnsi="Agency FB"/>
          <w:sz w:val="22"/>
          <w:szCs w:val="22"/>
          <w:lang w:val="en-GB"/>
        </w:rPr>
        <w:t xml:space="preserve">}  </w:t>
      </w:r>
    </w:p>
    <w:p w14:paraId="5EC2F5AB" w14:textId="77777777" w:rsidR="002C43ED" w:rsidRDefault="00977981">
      <w:pPr>
        <w:pStyle w:val="Heading2"/>
      </w:pPr>
      <w:r>
        <w:t>Copilot</w:t>
      </w:r>
    </w:p>
    <w:p w14:paraId="7F4929BB" w14:textId="77777777" w:rsidR="00323B27" w:rsidRPr="00323B27" w:rsidRDefault="00323B27" w:rsidP="00323B27">
      <w:pPr>
        <w:rPr>
          <w:lang w:val="en-GB"/>
        </w:rPr>
      </w:pPr>
      <w:r w:rsidRPr="00323B27">
        <w:rPr>
          <w:lang w:val="en-GB"/>
        </w:rPr>
        <w:t xml:space="preserve">Sure thing. I see the logic error. When you dequeue, the head should wrap around to the beginning of the array when it reaches the end. It currently sets head to </w:t>
      </w:r>
      <w:proofErr w:type="spellStart"/>
      <w:r w:rsidRPr="00323B27">
        <w:rPr>
          <w:lang w:val="en-GB"/>
        </w:rPr>
        <w:t>maxSize</w:t>
      </w:r>
      <w:proofErr w:type="spellEnd"/>
      <w:r w:rsidRPr="00323B27">
        <w:rPr>
          <w:lang w:val="en-GB"/>
        </w:rPr>
        <w:t xml:space="preserve"> - 1, but it should reset head to 0.</w:t>
      </w:r>
    </w:p>
    <w:p w14:paraId="34D2FA59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public class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CircularQueue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{</w:t>
      </w:r>
    </w:p>
    <w:p w14:paraId="1CDAF549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private int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head;</w:t>
      </w:r>
      <w:proofErr w:type="gramEnd"/>
    </w:p>
    <w:p w14:paraId="1700B9E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private int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tail;</w:t>
      </w:r>
      <w:proofErr w:type="gramEnd"/>
    </w:p>
    <w:p w14:paraId="11E8983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323B27">
        <w:rPr>
          <w:rFonts w:ascii="Agency FB" w:hAnsi="Agency FB"/>
          <w:sz w:val="20"/>
          <w:szCs w:val="20"/>
          <w:lang w:val="en-GB"/>
        </w:rPr>
        <w:t>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2324C396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323B27">
        <w:rPr>
          <w:rFonts w:ascii="Agency FB" w:hAnsi="Agency FB"/>
          <w:sz w:val="20"/>
          <w:szCs w:val="20"/>
          <w:lang w:val="en-GB"/>
        </w:rPr>
        <w:t>currentSize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5470152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private Object[]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array;</w:t>
      </w:r>
      <w:proofErr w:type="gramEnd"/>
    </w:p>
    <w:p w14:paraId="6AE853D4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6DE4E3F9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CircularQueue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(int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currentMaxSize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) {</w:t>
      </w:r>
    </w:p>
    <w:p w14:paraId="010AC052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head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-1;</w:t>
      </w:r>
      <w:proofErr w:type="gramEnd"/>
    </w:p>
    <w:p w14:paraId="1480BCD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tail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-1;</w:t>
      </w:r>
      <w:proofErr w:type="gramEnd"/>
    </w:p>
    <w:p w14:paraId="29D86C2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= </w:t>
      </w:r>
      <w:proofErr w:type="spellStart"/>
      <w:proofErr w:type="gramStart"/>
      <w:r w:rsidRPr="00323B27">
        <w:rPr>
          <w:rFonts w:ascii="Agency FB" w:hAnsi="Agency FB"/>
          <w:sz w:val="20"/>
          <w:szCs w:val="20"/>
          <w:lang w:val="en-GB"/>
        </w:rPr>
        <w:t>currentMaxSize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6EB9EB6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array = new Object[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maxSize</w:t>
      </w:r>
      <w:proofErr w:type="spellEnd"/>
      <w:proofErr w:type="gramStart"/>
      <w:r w:rsidRPr="00323B27">
        <w:rPr>
          <w:rFonts w:ascii="Agency FB" w:hAnsi="Agency FB"/>
          <w:sz w:val="20"/>
          <w:szCs w:val="20"/>
          <w:lang w:val="en-GB"/>
        </w:rPr>
        <w:t>];</w:t>
      </w:r>
      <w:proofErr w:type="gramEnd"/>
    </w:p>
    <w:p w14:paraId="6D8968DC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4B88A14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539F12A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void enqueue(Object data) {</w:t>
      </w:r>
    </w:p>
    <w:p w14:paraId="189B7AE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if (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this.isEmpty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()) {</w:t>
      </w:r>
    </w:p>
    <w:p w14:paraId="1FC75294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head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0;</w:t>
      </w:r>
      <w:proofErr w:type="gramEnd"/>
    </w:p>
    <w:p w14:paraId="3CB7BD00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tail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0;</w:t>
      </w:r>
      <w:proofErr w:type="gramEnd"/>
    </w:p>
    <w:p w14:paraId="6FDA7C8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array[0]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data;</w:t>
      </w:r>
      <w:proofErr w:type="gramEnd"/>
    </w:p>
    <w:p w14:paraId="2BE8CEA4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currentSize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1;</w:t>
      </w:r>
      <w:proofErr w:type="gramEnd"/>
    </w:p>
    <w:p w14:paraId="1D4C4405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 else {</w:t>
      </w:r>
    </w:p>
    <w:p w14:paraId="11DA3083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if (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this.isFull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()) {</w:t>
      </w:r>
    </w:p>
    <w:p w14:paraId="7A83CA02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   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System.out.println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("Cannot insert! Queue full!"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);</w:t>
      </w:r>
      <w:proofErr w:type="gramEnd"/>
    </w:p>
    <w:p w14:paraId="2CE9A650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} else {</w:t>
      </w:r>
    </w:p>
    <w:p w14:paraId="1A9E2102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    tail = (tail + 1) % </w:t>
      </w:r>
      <w:proofErr w:type="spellStart"/>
      <w:proofErr w:type="gramStart"/>
      <w:r w:rsidRPr="00323B27">
        <w:rPr>
          <w:rFonts w:ascii="Agency FB" w:hAnsi="Agency FB"/>
          <w:sz w:val="20"/>
          <w:szCs w:val="20"/>
          <w:lang w:val="en-GB"/>
        </w:rPr>
        <w:t>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3F650A5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    array[tail]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data;</w:t>
      </w:r>
      <w:proofErr w:type="gramEnd"/>
    </w:p>
    <w:p w14:paraId="22498EEF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   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currentSize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+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+;</w:t>
      </w:r>
      <w:proofErr w:type="gramEnd"/>
    </w:p>
    <w:p w14:paraId="7AFD219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}</w:t>
      </w:r>
    </w:p>
    <w:p w14:paraId="5BFDA119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</w:t>
      </w:r>
    </w:p>
    <w:p w14:paraId="2C1A2BCD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030F2AA6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77E3C73E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Object dequeue() {</w:t>
      </w:r>
    </w:p>
    <w:p w14:paraId="785F846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if (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this.isEmpty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()) {</w:t>
      </w:r>
    </w:p>
    <w:p w14:paraId="0367E733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System.out.println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("Cannot dequeue! Queue empty!"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);</w:t>
      </w:r>
      <w:proofErr w:type="gramEnd"/>
    </w:p>
    <w:p w14:paraId="441D396A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return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null;</w:t>
      </w:r>
      <w:proofErr w:type="gramEnd"/>
    </w:p>
    <w:p w14:paraId="30305F9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 else {</w:t>
      </w:r>
    </w:p>
    <w:p w14:paraId="4ACFF3A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Object data = array[head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];</w:t>
      </w:r>
      <w:proofErr w:type="gramEnd"/>
    </w:p>
    <w:p w14:paraId="26C338A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array[head]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null;</w:t>
      </w:r>
      <w:proofErr w:type="gramEnd"/>
    </w:p>
    <w:p w14:paraId="2A61BA49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head = (head + 1) % </w:t>
      </w:r>
      <w:proofErr w:type="spellStart"/>
      <w:proofErr w:type="gramStart"/>
      <w:r w:rsidRPr="00323B27">
        <w:rPr>
          <w:rFonts w:ascii="Agency FB" w:hAnsi="Agency FB"/>
          <w:sz w:val="20"/>
          <w:szCs w:val="20"/>
          <w:lang w:val="en-GB"/>
        </w:rPr>
        <w:t>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023444E9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currentSize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-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-;</w:t>
      </w:r>
      <w:proofErr w:type="gramEnd"/>
    </w:p>
    <w:p w14:paraId="2A444F93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if (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this.isEmpty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()) {</w:t>
      </w:r>
    </w:p>
    <w:p w14:paraId="19AD8556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    head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-1;</w:t>
      </w:r>
      <w:proofErr w:type="gramEnd"/>
    </w:p>
    <w:p w14:paraId="30E0F0EF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    tail 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-1;</w:t>
      </w:r>
      <w:proofErr w:type="gramEnd"/>
    </w:p>
    <w:p w14:paraId="4087DF9C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}</w:t>
      </w:r>
    </w:p>
    <w:p w14:paraId="379A34E5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return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data;</w:t>
      </w:r>
      <w:proofErr w:type="gramEnd"/>
    </w:p>
    <w:p w14:paraId="31EC0B23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</w:t>
      </w:r>
    </w:p>
    <w:p w14:paraId="4773FE4E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47EFBFD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539F7C36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Object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getHead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 {</w:t>
      </w:r>
    </w:p>
    <w:p w14:paraId="286D0D0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if (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this.isEmpty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()) {</w:t>
      </w:r>
    </w:p>
    <w:p w14:paraId="7A9A2846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return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null;</w:t>
      </w:r>
      <w:proofErr w:type="gramEnd"/>
    </w:p>
    <w:p w14:paraId="0707F800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 else {</w:t>
      </w:r>
    </w:p>
    <w:p w14:paraId="57C1C122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return array[head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];</w:t>
      </w:r>
      <w:proofErr w:type="gramEnd"/>
    </w:p>
    <w:p w14:paraId="3F1B2AD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</w:t>
      </w:r>
    </w:p>
    <w:p w14:paraId="10474CC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1A58490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47F56A6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Object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getTail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 {</w:t>
      </w:r>
    </w:p>
    <w:p w14:paraId="2CFEDBDD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if (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this.isEmpty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()) {</w:t>
      </w:r>
    </w:p>
    <w:p w14:paraId="484571D8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return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null;</w:t>
      </w:r>
      <w:proofErr w:type="gramEnd"/>
    </w:p>
    <w:p w14:paraId="2B2D4D0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 else {</w:t>
      </w:r>
    </w:p>
    <w:p w14:paraId="03F0CC0E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    return array[tail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];</w:t>
      </w:r>
      <w:proofErr w:type="gramEnd"/>
    </w:p>
    <w:p w14:paraId="47D0E5A4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}</w:t>
      </w:r>
    </w:p>
    <w:p w14:paraId="3406930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7B435432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61020E8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boolean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isEmpty() {</w:t>
      </w:r>
    </w:p>
    <w:p w14:paraId="26F34CF2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return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currentSize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== 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0;</w:t>
      </w:r>
      <w:proofErr w:type="gramEnd"/>
    </w:p>
    <w:p w14:paraId="5EDBB0D6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2D1BE22D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21C0A96C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boolean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isFull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 {</w:t>
      </w:r>
    </w:p>
    <w:p w14:paraId="77305C3D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return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maxSize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 xml:space="preserve"> == </w:t>
      </w:r>
      <w:proofErr w:type="spellStart"/>
      <w:proofErr w:type="gramStart"/>
      <w:r w:rsidRPr="00323B27">
        <w:rPr>
          <w:rFonts w:ascii="Agency FB" w:hAnsi="Agency FB"/>
          <w:sz w:val="20"/>
          <w:szCs w:val="20"/>
          <w:lang w:val="en-GB"/>
        </w:rPr>
        <w:t>currentSize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154F7F5B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25D58ED1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</w:p>
    <w:p w14:paraId="0CD4A9B7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public Object[]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getArray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() {</w:t>
      </w:r>
    </w:p>
    <w:p w14:paraId="557F9763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    return </w:t>
      </w:r>
      <w:proofErr w:type="spellStart"/>
      <w:r w:rsidRPr="00323B27">
        <w:rPr>
          <w:rFonts w:ascii="Agency FB" w:hAnsi="Agency FB"/>
          <w:sz w:val="20"/>
          <w:szCs w:val="20"/>
          <w:lang w:val="en-GB"/>
        </w:rPr>
        <w:t>this.</w:t>
      </w:r>
      <w:proofErr w:type="gramStart"/>
      <w:r w:rsidRPr="00323B27">
        <w:rPr>
          <w:rFonts w:ascii="Agency FB" w:hAnsi="Agency FB"/>
          <w:sz w:val="20"/>
          <w:szCs w:val="20"/>
          <w:lang w:val="en-GB"/>
        </w:rPr>
        <w:t>array</w:t>
      </w:r>
      <w:proofErr w:type="spellEnd"/>
      <w:r w:rsidRPr="00323B27">
        <w:rPr>
          <w:rFonts w:ascii="Agency FB" w:hAnsi="Agency FB"/>
          <w:sz w:val="20"/>
          <w:szCs w:val="20"/>
          <w:lang w:val="en-GB"/>
        </w:rPr>
        <w:t>;</w:t>
      </w:r>
      <w:proofErr w:type="gramEnd"/>
    </w:p>
    <w:p w14:paraId="1ADF9CDD" w14:textId="77777777" w:rsidR="00323B27" w:rsidRPr="00323B27" w:rsidRDefault="00323B27" w:rsidP="00323B27">
      <w:pPr>
        <w:spacing w:after="0"/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 xml:space="preserve">    }</w:t>
      </w:r>
    </w:p>
    <w:p w14:paraId="0F919358" w14:textId="77777777" w:rsidR="00323B27" w:rsidRPr="00323B27" w:rsidRDefault="00323B27" w:rsidP="00323B27">
      <w:pPr>
        <w:rPr>
          <w:rFonts w:ascii="Agency FB" w:hAnsi="Agency FB"/>
          <w:sz w:val="20"/>
          <w:szCs w:val="20"/>
          <w:lang w:val="en-GB"/>
        </w:rPr>
      </w:pPr>
      <w:r w:rsidRPr="00323B27">
        <w:rPr>
          <w:rFonts w:ascii="Agency FB" w:hAnsi="Agency FB"/>
          <w:sz w:val="20"/>
          <w:szCs w:val="20"/>
          <w:lang w:val="en-GB"/>
        </w:rPr>
        <w:t>}</w:t>
      </w:r>
    </w:p>
    <w:p w14:paraId="65783721" w14:textId="158235D2" w:rsidR="002C43ED" w:rsidRDefault="00323B27" w:rsidP="00323B27">
      <w:r w:rsidRPr="00323B27">
        <w:rPr>
          <w:lang w:val="en-GB"/>
        </w:rPr>
        <w:t>This should do the trick. If it doesn't, let's debug together!</w:t>
      </w:r>
    </w:p>
    <w:p w14:paraId="4FE7D8A9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539F1F97" w14:textId="77777777" w:rsidR="00512FC6" w:rsidRPr="00512FC6" w:rsidRDefault="00512FC6" w:rsidP="00512FC6">
      <w:pPr>
        <w:rPr>
          <w:sz w:val="20"/>
          <w:szCs w:val="20"/>
          <w:lang w:val="en-GB"/>
        </w:rPr>
      </w:pPr>
      <w:r w:rsidRPr="00512FC6">
        <w:rPr>
          <w:sz w:val="20"/>
          <w:szCs w:val="20"/>
          <w:lang w:val="en-GB"/>
        </w:rPr>
        <w:t>(Now Tuesday, Oct 22) Can you summarise these bullet points as a paragraph for my lecture notes:</w:t>
      </w:r>
    </w:p>
    <w:p w14:paraId="1A8BB36F" w14:textId="77777777" w:rsidR="00512FC6" w:rsidRPr="00512FC6" w:rsidRDefault="00512FC6" w:rsidP="00512FC6">
      <w:pPr>
        <w:numPr>
          <w:ilvl w:val="0"/>
          <w:numId w:val="4"/>
        </w:numPr>
        <w:spacing w:after="0"/>
        <w:rPr>
          <w:lang w:val="en-GB"/>
        </w:rPr>
      </w:pPr>
      <w:r w:rsidRPr="00512FC6">
        <w:rPr>
          <w:lang w:val="en-GB"/>
        </w:rPr>
        <w:t>What is a Comparator?</w:t>
      </w:r>
    </w:p>
    <w:p w14:paraId="7C6F590D" w14:textId="77777777" w:rsidR="00512FC6" w:rsidRPr="00512FC6" w:rsidRDefault="00512FC6" w:rsidP="00512FC6">
      <w:pPr>
        <w:numPr>
          <w:ilvl w:val="0"/>
          <w:numId w:val="4"/>
        </w:numPr>
        <w:spacing w:after="0"/>
        <w:rPr>
          <w:lang w:val="en-GB"/>
        </w:rPr>
      </w:pPr>
      <w:r w:rsidRPr="00512FC6">
        <w:rPr>
          <w:lang w:val="en-GB"/>
        </w:rPr>
        <w:t>A Comparator is a (software) device for saying what order objects should be in:</w:t>
      </w:r>
    </w:p>
    <w:p w14:paraId="56B83C9C" w14:textId="77777777" w:rsidR="00512FC6" w:rsidRPr="00512FC6" w:rsidRDefault="00512FC6" w:rsidP="00512FC6">
      <w:pPr>
        <w:numPr>
          <w:ilvl w:val="0"/>
          <w:numId w:val="4"/>
        </w:numPr>
        <w:spacing w:after="0"/>
        <w:rPr>
          <w:lang w:val="en-GB"/>
        </w:rPr>
      </w:pPr>
      <w:r w:rsidRPr="00512FC6">
        <w:rPr>
          <w:lang w:val="en-GB"/>
        </w:rPr>
        <w:t>given two objects A and B, the comparator says whether A should come before B or after it</w:t>
      </w:r>
    </w:p>
    <w:p w14:paraId="74FA144B" w14:textId="77777777" w:rsidR="00512FC6" w:rsidRPr="00512FC6" w:rsidRDefault="00512FC6" w:rsidP="00512FC6">
      <w:pPr>
        <w:numPr>
          <w:ilvl w:val="0"/>
          <w:numId w:val="4"/>
        </w:numPr>
        <w:spacing w:after="0"/>
        <w:rPr>
          <w:lang w:val="en-GB"/>
        </w:rPr>
      </w:pPr>
      <w:r w:rsidRPr="00512FC6">
        <w:rPr>
          <w:lang w:val="en-GB"/>
        </w:rPr>
        <w:t>It must provide consistent ordering over all objects that it might be asked to compare</w:t>
      </w:r>
    </w:p>
    <w:p w14:paraId="38E98977" w14:textId="77777777" w:rsidR="00512FC6" w:rsidRPr="00512FC6" w:rsidRDefault="00512FC6" w:rsidP="00512FC6">
      <w:pPr>
        <w:numPr>
          <w:ilvl w:val="0"/>
          <w:numId w:val="4"/>
        </w:numPr>
        <w:spacing w:after="0"/>
        <w:rPr>
          <w:lang w:val="en-GB"/>
        </w:rPr>
      </w:pPr>
      <w:r w:rsidRPr="00512FC6">
        <w:rPr>
          <w:lang w:val="en-GB"/>
        </w:rPr>
        <w:t>That consistency is called a total order relation over the set of objects</w:t>
      </w:r>
    </w:p>
    <w:p w14:paraId="724B7CC2" w14:textId="77777777" w:rsidR="00512FC6" w:rsidRPr="00512FC6" w:rsidRDefault="00512FC6" w:rsidP="00512FC6">
      <w:pPr>
        <w:numPr>
          <w:ilvl w:val="0"/>
          <w:numId w:val="4"/>
        </w:numPr>
        <w:spacing w:after="0"/>
        <w:rPr>
          <w:lang w:val="en-GB"/>
        </w:rPr>
      </w:pPr>
      <w:r w:rsidRPr="00512FC6">
        <w:rPr>
          <w:lang w:val="en-GB"/>
        </w:rPr>
        <w:t xml:space="preserve">A different comparator can give a different ordering over </w:t>
      </w:r>
      <w:proofErr w:type="spellStart"/>
      <w:r w:rsidRPr="00512FC6">
        <w:rPr>
          <w:lang w:val="en-GB"/>
        </w:rPr>
        <w:t>thesame</w:t>
      </w:r>
      <w:proofErr w:type="spellEnd"/>
      <w:r w:rsidRPr="00512FC6">
        <w:rPr>
          <w:lang w:val="en-GB"/>
        </w:rPr>
        <w:t xml:space="preserve"> set</w:t>
      </w:r>
    </w:p>
    <w:p w14:paraId="54FE1935" w14:textId="77777777" w:rsidR="00512FC6" w:rsidRPr="00512FC6" w:rsidRDefault="00512FC6" w:rsidP="00512FC6">
      <w:pPr>
        <w:numPr>
          <w:ilvl w:val="0"/>
          <w:numId w:val="4"/>
        </w:numPr>
        <w:rPr>
          <w:lang w:val="en-GB"/>
        </w:rPr>
      </w:pPr>
      <w:r w:rsidRPr="00512FC6">
        <w:rPr>
          <w:lang w:val="en-GB"/>
        </w:rPr>
        <w:t>A comparator can be given to a sorting method</w:t>
      </w:r>
    </w:p>
    <w:p w14:paraId="323C9F4E" w14:textId="77777777" w:rsidR="002C43ED" w:rsidRDefault="00977981">
      <w:pPr>
        <w:pStyle w:val="Heading2"/>
      </w:pPr>
      <w:r>
        <w:t>Copilot</w:t>
      </w:r>
    </w:p>
    <w:p w14:paraId="40466F2C" w14:textId="4AF6EDB5" w:rsidR="002C43ED" w:rsidRPr="002515B8" w:rsidRDefault="002515B8" w:rsidP="002515B8">
      <w:pPr>
        <w:rPr>
          <w:lang w:val="en-GB"/>
        </w:rPr>
      </w:pPr>
      <w:r w:rsidRPr="002515B8">
        <w:rPr>
          <w:lang w:val="en-GB"/>
        </w:rPr>
        <w:t>A Comparator is a software tool used to determine the order of objects by deciding whether one object should come before or after another. It ensures a consistent order across all objects it compares, a concept known as total order relation. Different comparators can provide different orderings for the same set of objects, and comparators can be utilized in sorting methods.</w:t>
      </w:r>
    </w:p>
    <w:sectPr w:rsidR="002C43ED" w:rsidRPr="002515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3" w15:restartNumberingAfterBreak="0">
    <w:nsid w:val="66C56617"/>
    <w:multiLevelType w:val="multilevel"/>
    <w:tmpl w:val="972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15928">
    <w:abstractNumId w:val="1"/>
    <w:lvlOverride w:ilvl="0">
      <w:startOverride w:val="1"/>
    </w:lvlOverride>
  </w:num>
  <w:num w:numId="2" w16cid:durableId="1753311521">
    <w:abstractNumId w:val="2"/>
  </w:num>
  <w:num w:numId="3" w16cid:durableId="1553537202">
    <w:abstractNumId w:val="0"/>
  </w:num>
  <w:num w:numId="4" w16cid:durableId="1036739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411"/>
    <w:rsid w:val="00227AED"/>
    <w:rsid w:val="002515B8"/>
    <w:rsid w:val="002C43ED"/>
    <w:rsid w:val="00323B27"/>
    <w:rsid w:val="003F0A83"/>
    <w:rsid w:val="00512FC6"/>
    <w:rsid w:val="0065281A"/>
    <w:rsid w:val="0066037C"/>
    <w:rsid w:val="00734FE2"/>
    <w:rsid w:val="008535AD"/>
    <w:rsid w:val="00962411"/>
    <w:rsid w:val="00977981"/>
    <w:rsid w:val="00D04DF4"/>
    <w:rsid w:val="00D97822"/>
    <w:rsid w:val="00FA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C7DD"/>
  <w15:docId w15:val="{48A5422F-AABE-4DDB-A87E-009A57DC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11</TotalTime>
  <Pages>5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11</cp:revision>
  <dcterms:created xsi:type="dcterms:W3CDTF">2025-09-15T07:00:00Z</dcterms:created>
  <dcterms:modified xsi:type="dcterms:W3CDTF">2025-09-15T07:21:00Z</dcterms:modified>
</cp:coreProperties>
</file>