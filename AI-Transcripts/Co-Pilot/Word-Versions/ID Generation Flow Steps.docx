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97B4" w14:textId="77777777" w:rsidR="002C43ED" w:rsidRDefault="00977981">
      <w:pPr>
        <w:pStyle w:val="Heading2"/>
      </w:pPr>
      <w:proofErr w:type="gramStart"/>
      <w:r>
        <w:t>You</w:t>
      </w:r>
      <w:proofErr w:type="gramEnd"/>
    </w:p>
    <w:p w14:paraId="64251891" w14:textId="77777777" w:rsidR="00F632EC" w:rsidRPr="00F632EC" w:rsidRDefault="00F632EC" w:rsidP="00F632EC">
      <w:pPr>
        <w:rPr>
          <w:lang w:val="en-GB"/>
        </w:rPr>
      </w:pPr>
      <w:r w:rsidRPr="00F632EC">
        <w:rPr>
          <w:lang w:val="en-GB"/>
        </w:rPr>
        <w:t>In Power apps, how can I go about making a flow that activates when a form is submitted and retrieves all the relevant details from that form, sending it to the Power app?</w:t>
      </w:r>
    </w:p>
    <w:p w14:paraId="48E89BDD" w14:textId="77777777" w:rsidR="002C43ED" w:rsidRDefault="00977981">
      <w:pPr>
        <w:pStyle w:val="Heading2"/>
      </w:pPr>
      <w:r>
        <w:t>Copilot</w:t>
      </w:r>
    </w:p>
    <w:p w14:paraId="2982BE4C" w14:textId="77777777" w:rsidR="004A43EB" w:rsidRPr="004A43EB" w:rsidRDefault="004A43EB" w:rsidP="004A43EB">
      <w:pPr>
        <w:rPr>
          <w:lang w:val="en-GB"/>
        </w:rPr>
      </w:pPr>
      <w:r w:rsidRPr="004A43EB">
        <w:rPr>
          <w:lang w:val="en-GB"/>
        </w:rPr>
        <w:t>Creating a flow in Power Apps that activates when a form is submitted and retrieves the details to send to the Power App is a great way to automate your processes! Here's a step-by-step guide to help you get started:</w:t>
      </w:r>
    </w:p>
    <w:p w14:paraId="17CB3152" w14:textId="77777777" w:rsidR="004A43EB" w:rsidRPr="004A43EB" w:rsidRDefault="004A43EB" w:rsidP="004A43EB">
      <w:pPr>
        <w:numPr>
          <w:ilvl w:val="0"/>
          <w:numId w:val="4"/>
        </w:numPr>
        <w:rPr>
          <w:lang w:val="en-GB"/>
        </w:rPr>
      </w:pPr>
      <w:r w:rsidRPr="004A43EB">
        <w:rPr>
          <w:b/>
          <w:bCs/>
          <w:lang w:val="en-GB"/>
        </w:rPr>
        <w:t>Open Power Automate</w:t>
      </w:r>
      <w:r w:rsidRPr="004A43EB">
        <w:rPr>
          <w:lang w:val="en-GB"/>
        </w:rPr>
        <w:t xml:space="preserve">: Go to Microsoft Power Automate and select </w:t>
      </w:r>
      <w:r w:rsidRPr="004A43EB">
        <w:rPr>
          <w:b/>
          <w:bCs/>
          <w:lang w:val="en-GB"/>
        </w:rPr>
        <w:t>Create</w:t>
      </w:r>
      <w:r w:rsidRPr="004A43EB">
        <w:rPr>
          <w:lang w:val="en-GB"/>
        </w:rPr>
        <w:t xml:space="preserve"> &gt; </w:t>
      </w:r>
      <w:r w:rsidRPr="004A43EB">
        <w:rPr>
          <w:b/>
          <w:bCs/>
          <w:lang w:val="en-GB"/>
        </w:rPr>
        <w:t>Automated Flow</w:t>
      </w:r>
      <w:r w:rsidRPr="004A43EB">
        <w:rPr>
          <w:lang w:val="en-GB"/>
        </w:rPr>
        <w:t>.</w:t>
      </w:r>
    </w:p>
    <w:p w14:paraId="692FC3BE" w14:textId="77777777" w:rsidR="004A43EB" w:rsidRPr="004A43EB" w:rsidRDefault="004A43EB" w:rsidP="004A43EB">
      <w:pPr>
        <w:numPr>
          <w:ilvl w:val="0"/>
          <w:numId w:val="4"/>
        </w:numPr>
        <w:rPr>
          <w:lang w:val="en-GB"/>
        </w:rPr>
      </w:pPr>
      <w:r w:rsidRPr="004A43EB">
        <w:rPr>
          <w:b/>
          <w:bCs/>
          <w:lang w:val="en-GB"/>
        </w:rPr>
        <w:t>Name Your Flow</w:t>
      </w:r>
      <w:r w:rsidRPr="004A43EB">
        <w:rPr>
          <w:lang w:val="en-GB"/>
        </w:rPr>
        <w:t>: Give your flow a name or let Power Automate generate one for you.</w:t>
      </w:r>
    </w:p>
    <w:p w14:paraId="68754FA0" w14:textId="77777777" w:rsidR="004A43EB" w:rsidRPr="004A43EB" w:rsidRDefault="004A43EB" w:rsidP="004A43EB">
      <w:pPr>
        <w:numPr>
          <w:ilvl w:val="0"/>
          <w:numId w:val="4"/>
        </w:numPr>
        <w:rPr>
          <w:lang w:val="en-GB"/>
        </w:rPr>
      </w:pPr>
      <w:r w:rsidRPr="004A43EB">
        <w:rPr>
          <w:b/>
          <w:bCs/>
          <w:lang w:val="en-GB"/>
        </w:rPr>
        <w:t>Choose Your Trigger</w:t>
      </w:r>
      <w:r w:rsidRPr="004A43EB">
        <w:rPr>
          <w:lang w:val="en-GB"/>
        </w:rPr>
        <w:t xml:space="preserve">: In the search box under </w:t>
      </w:r>
      <w:r w:rsidRPr="004A43EB">
        <w:rPr>
          <w:b/>
          <w:bCs/>
          <w:lang w:val="en-GB"/>
        </w:rPr>
        <w:t>Choose your flow's trigger</w:t>
      </w:r>
      <w:r w:rsidRPr="004A43EB">
        <w:rPr>
          <w:lang w:val="en-GB"/>
        </w:rPr>
        <w:t xml:space="preserve">, type </w:t>
      </w:r>
      <w:r w:rsidRPr="004A43EB">
        <w:rPr>
          <w:b/>
          <w:bCs/>
          <w:lang w:val="en-GB"/>
        </w:rPr>
        <w:t>forms</w:t>
      </w:r>
      <w:r w:rsidRPr="004A43EB">
        <w:rPr>
          <w:lang w:val="en-GB"/>
        </w:rPr>
        <w:t xml:space="preserve">. Select </w:t>
      </w:r>
      <w:r w:rsidRPr="004A43EB">
        <w:rPr>
          <w:b/>
          <w:bCs/>
          <w:lang w:val="en-GB"/>
        </w:rPr>
        <w:t>When a new response is submitted</w:t>
      </w:r>
      <w:r w:rsidRPr="004A43EB">
        <w:rPr>
          <w:lang w:val="en-GB"/>
        </w:rPr>
        <w:t xml:space="preserve"> and then click </w:t>
      </w:r>
      <w:r w:rsidRPr="004A43EB">
        <w:rPr>
          <w:b/>
          <w:bCs/>
          <w:lang w:val="en-GB"/>
        </w:rPr>
        <w:t>Create</w:t>
      </w:r>
      <w:r w:rsidRPr="004A43EB">
        <w:rPr>
          <w:lang w:val="en-GB"/>
        </w:rPr>
        <w:t>.</w:t>
      </w:r>
    </w:p>
    <w:p w14:paraId="777C93C6" w14:textId="77777777" w:rsidR="004A43EB" w:rsidRPr="004A43EB" w:rsidRDefault="004A43EB" w:rsidP="004A43EB">
      <w:pPr>
        <w:numPr>
          <w:ilvl w:val="0"/>
          <w:numId w:val="4"/>
        </w:numPr>
        <w:rPr>
          <w:lang w:val="en-GB"/>
        </w:rPr>
      </w:pPr>
      <w:r w:rsidRPr="004A43EB">
        <w:rPr>
          <w:b/>
          <w:bCs/>
          <w:lang w:val="en-GB"/>
        </w:rPr>
        <w:t>Select Your Form</w:t>
      </w:r>
      <w:r w:rsidRPr="004A43EB">
        <w:rPr>
          <w:lang w:val="en-GB"/>
        </w:rPr>
        <w:t xml:space="preserve">: Under </w:t>
      </w:r>
      <w:r w:rsidRPr="004A43EB">
        <w:rPr>
          <w:b/>
          <w:bCs/>
          <w:lang w:val="en-GB"/>
        </w:rPr>
        <w:t>Form id</w:t>
      </w:r>
      <w:r w:rsidRPr="004A43EB">
        <w:rPr>
          <w:lang w:val="en-GB"/>
        </w:rPr>
        <w:t>, click or tap in the search box to see a list of the forms you've created. Select the name of the form you want to use.</w:t>
      </w:r>
    </w:p>
    <w:p w14:paraId="013E0D4B" w14:textId="77777777" w:rsidR="004A43EB" w:rsidRPr="004A43EB" w:rsidRDefault="004A43EB" w:rsidP="004A43EB">
      <w:pPr>
        <w:numPr>
          <w:ilvl w:val="0"/>
          <w:numId w:val="4"/>
        </w:numPr>
        <w:rPr>
          <w:lang w:val="en-GB"/>
        </w:rPr>
      </w:pPr>
      <w:r w:rsidRPr="004A43EB">
        <w:rPr>
          <w:b/>
          <w:bCs/>
          <w:lang w:val="en-GB"/>
        </w:rPr>
        <w:t>Get Response Details</w:t>
      </w:r>
      <w:r w:rsidRPr="004A43EB">
        <w:rPr>
          <w:lang w:val="en-GB"/>
        </w:rPr>
        <w:t xml:space="preserve">: Add a new step by clicking </w:t>
      </w:r>
      <w:proofErr w:type="gramStart"/>
      <w:r w:rsidRPr="004A43EB">
        <w:rPr>
          <w:b/>
          <w:bCs/>
          <w:lang w:val="en-GB"/>
        </w:rPr>
        <w:t>New</w:t>
      </w:r>
      <w:proofErr w:type="gramEnd"/>
      <w:r w:rsidRPr="004A43EB">
        <w:rPr>
          <w:b/>
          <w:bCs/>
          <w:lang w:val="en-GB"/>
        </w:rPr>
        <w:t xml:space="preserve"> step</w:t>
      </w:r>
      <w:r w:rsidRPr="004A43EB">
        <w:rPr>
          <w:lang w:val="en-GB"/>
        </w:rPr>
        <w:t xml:space="preserve">. In the search box under </w:t>
      </w:r>
      <w:r w:rsidRPr="004A43EB">
        <w:rPr>
          <w:b/>
          <w:bCs/>
          <w:lang w:val="en-GB"/>
        </w:rPr>
        <w:t>Choose an action</w:t>
      </w:r>
      <w:r w:rsidRPr="004A43EB">
        <w:rPr>
          <w:lang w:val="en-GB"/>
        </w:rPr>
        <w:t xml:space="preserve">, type </w:t>
      </w:r>
      <w:r w:rsidRPr="004A43EB">
        <w:rPr>
          <w:b/>
          <w:bCs/>
          <w:lang w:val="en-GB"/>
        </w:rPr>
        <w:t>forms</w:t>
      </w:r>
      <w:r w:rsidRPr="004A43EB">
        <w:rPr>
          <w:lang w:val="en-GB"/>
        </w:rPr>
        <w:t xml:space="preserve">. Select </w:t>
      </w:r>
      <w:r w:rsidRPr="004A43EB">
        <w:rPr>
          <w:b/>
          <w:bCs/>
          <w:lang w:val="en-GB"/>
        </w:rPr>
        <w:t>Get response details</w:t>
      </w:r>
      <w:r w:rsidRPr="004A43EB">
        <w:rPr>
          <w:lang w:val="en-GB"/>
        </w:rPr>
        <w:t>.</w:t>
      </w:r>
    </w:p>
    <w:p w14:paraId="44909B30" w14:textId="77777777" w:rsidR="004A43EB" w:rsidRPr="004A43EB" w:rsidRDefault="004A43EB" w:rsidP="004A43EB">
      <w:pPr>
        <w:numPr>
          <w:ilvl w:val="0"/>
          <w:numId w:val="4"/>
        </w:numPr>
        <w:rPr>
          <w:lang w:val="en-GB"/>
        </w:rPr>
      </w:pPr>
      <w:r w:rsidRPr="004A43EB">
        <w:rPr>
          <w:b/>
          <w:bCs/>
          <w:lang w:val="en-GB"/>
        </w:rPr>
        <w:t>Specify Form Details</w:t>
      </w:r>
      <w:r w:rsidRPr="004A43EB">
        <w:rPr>
          <w:lang w:val="en-GB"/>
        </w:rPr>
        <w:t xml:space="preserve">: Under </w:t>
      </w:r>
      <w:r w:rsidRPr="004A43EB">
        <w:rPr>
          <w:b/>
          <w:bCs/>
          <w:lang w:val="en-GB"/>
        </w:rPr>
        <w:t>Form id</w:t>
      </w:r>
      <w:r w:rsidRPr="004A43EB">
        <w:rPr>
          <w:lang w:val="en-GB"/>
        </w:rPr>
        <w:t xml:space="preserve">, select the name of your form again. Under </w:t>
      </w:r>
      <w:r w:rsidRPr="004A43EB">
        <w:rPr>
          <w:b/>
          <w:bCs/>
          <w:lang w:val="en-GB"/>
        </w:rPr>
        <w:t>Response id</w:t>
      </w:r>
      <w:r w:rsidRPr="004A43EB">
        <w:rPr>
          <w:lang w:val="en-GB"/>
        </w:rPr>
        <w:t xml:space="preserve">, select </w:t>
      </w:r>
      <w:r w:rsidRPr="004A43EB">
        <w:rPr>
          <w:b/>
          <w:bCs/>
          <w:lang w:val="en-GB"/>
        </w:rPr>
        <w:t>Response Id</w:t>
      </w:r>
      <w:r w:rsidRPr="004A43EB">
        <w:rPr>
          <w:lang w:val="en-GB"/>
        </w:rPr>
        <w:t>.</w:t>
      </w:r>
    </w:p>
    <w:p w14:paraId="7A9E48F7" w14:textId="77777777" w:rsidR="004A43EB" w:rsidRPr="004A43EB" w:rsidRDefault="004A43EB" w:rsidP="004A43EB">
      <w:pPr>
        <w:numPr>
          <w:ilvl w:val="0"/>
          <w:numId w:val="4"/>
        </w:numPr>
        <w:rPr>
          <w:lang w:val="en-GB"/>
        </w:rPr>
      </w:pPr>
      <w:r w:rsidRPr="004A43EB">
        <w:rPr>
          <w:b/>
          <w:bCs/>
          <w:lang w:val="en-GB"/>
        </w:rPr>
        <w:t>Add Conditions (Optional)</w:t>
      </w:r>
      <w:r w:rsidRPr="004A43EB">
        <w:rPr>
          <w:lang w:val="en-GB"/>
        </w:rPr>
        <w:t xml:space="preserve">: If you need to perform different actions based on the form responses, you can add a </w:t>
      </w:r>
      <w:r w:rsidRPr="004A43EB">
        <w:rPr>
          <w:b/>
          <w:bCs/>
          <w:lang w:val="en-GB"/>
        </w:rPr>
        <w:t>Condition</w:t>
      </w:r>
      <w:r w:rsidRPr="004A43EB">
        <w:rPr>
          <w:lang w:val="en-GB"/>
        </w:rPr>
        <w:t xml:space="preserve"> step. For example, you can use a condition to check a specific question's answer and perform different actions accordingly.</w:t>
      </w:r>
    </w:p>
    <w:p w14:paraId="256230CE" w14:textId="77777777" w:rsidR="004A43EB" w:rsidRPr="004A43EB" w:rsidRDefault="004A43EB" w:rsidP="004A43EB">
      <w:pPr>
        <w:numPr>
          <w:ilvl w:val="0"/>
          <w:numId w:val="4"/>
        </w:numPr>
        <w:rPr>
          <w:lang w:val="en-GB"/>
        </w:rPr>
      </w:pPr>
      <w:r w:rsidRPr="004A43EB">
        <w:rPr>
          <w:b/>
          <w:bCs/>
          <w:lang w:val="en-GB"/>
        </w:rPr>
        <w:t>Send Data to Power Apps</w:t>
      </w:r>
      <w:r w:rsidRPr="004A43EB">
        <w:rPr>
          <w:lang w:val="en-GB"/>
        </w:rPr>
        <w:t xml:space="preserve">: To send the retrieved details to your Power App, you can use the </w:t>
      </w:r>
      <w:r w:rsidRPr="004A43EB">
        <w:rPr>
          <w:b/>
          <w:bCs/>
          <w:lang w:val="en-GB"/>
        </w:rPr>
        <w:t>Create an item</w:t>
      </w:r>
      <w:r w:rsidRPr="004A43EB">
        <w:rPr>
          <w:lang w:val="en-GB"/>
        </w:rPr>
        <w:t xml:space="preserve"> action in SharePoint, the </w:t>
      </w:r>
      <w:r w:rsidRPr="004A43EB">
        <w:rPr>
          <w:b/>
          <w:bCs/>
          <w:lang w:val="en-GB"/>
        </w:rPr>
        <w:t>Create a record</w:t>
      </w:r>
      <w:r w:rsidRPr="004A43EB">
        <w:rPr>
          <w:lang w:val="en-GB"/>
        </w:rPr>
        <w:t xml:space="preserve"> action in Dataverse, or any other action that integrates with your Power App.</w:t>
      </w:r>
    </w:p>
    <w:p w14:paraId="42F71917" w14:textId="77777777" w:rsidR="004A43EB" w:rsidRPr="004A43EB" w:rsidRDefault="004A43EB" w:rsidP="004A43EB">
      <w:pPr>
        <w:numPr>
          <w:ilvl w:val="0"/>
          <w:numId w:val="4"/>
        </w:numPr>
        <w:rPr>
          <w:lang w:val="en-GB"/>
        </w:rPr>
      </w:pPr>
      <w:r w:rsidRPr="004A43EB">
        <w:rPr>
          <w:b/>
          <w:bCs/>
          <w:lang w:val="en-GB"/>
        </w:rPr>
        <w:t>Save and Test</w:t>
      </w:r>
      <w:r w:rsidRPr="004A43EB">
        <w:rPr>
          <w:lang w:val="en-GB"/>
        </w:rPr>
        <w:t>: Once you've configured your flow, save it and test it to ensure it works as expected.</w:t>
      </w:r>
    </w:p>
    <w:p w14:paraId="1C8A616C" w14:textId="77777777" w:rsidR="004A43EB" w:rsidRDefault="004A43EB" w:rsidP="004A43EB">
      <w:pPr>
        <w:rPr>
          <w:sz w:val="22"/>
          <w:szCs w:val="22"/>
          <w:lang w:val="en-GB"/>
        </w:rPr>
      </w:pPr>
      <w:r w:rsidRPr="004A43EB">
        <w:rPr>
          <w:sz w:val="22"/>
          <w:szCs w:val="22"/>
          <w:lang w:val="en-GB"/>
        </w:rPr>
        <w:t>Would you like more details on any specific step or help with a particular part of the process?</w:t>
      </w:r>
    </w:p>
    <w:p w14:paraId="3D8B8B5F" w14:textId="19C92E1A" w:rsidR="004A43EB" w:rsidRPr="004A43EB" w:rsidRDefault="004A43EB" w:rsidP="004A43EB">
      <w:pPr>
        <w:pStyle w:val="Heading3"/>
        <w:rPr>
          <w:lang w:val="en-GB"/>
        </w:rPr>
      </w:pPr>
      <w:r>
        <w:rPr>
          <w:lang w:val="en-GB"/>
        </w:rPr>
        <w:t>References</w:t>
      </w:r>
    </w:p>
    <w:p w14:paraId="2556BC7C" w14:textId="77777777" w:rsidR="004A43EB" w:rsidRDefault="004A43EB" w:rsidP="004A43EB">
      <w:pPr>
        <w:pStyle w:val="ListParagraph"/>
        <w:numPr>
          <w:ilvl w:val="0"/>
          <w:numId w:val="5"/>
        </w:numPr>
        <w:rPr>
          <w:lang w:val="en-GB"/>
        </w:rPr>
      </w:pPr>
      <w:hyperlink r:id="rId5" w:history="1">
        <w:r w:rsidRPr="004A43EB">
          <w:rPr>
            <w:rStyle w:val="Hyperlink"/>
            <w:lang w:val="en-GB"/>
          </w:rPr>
          <w:t>Microsoft Support</w:t>
        </w:r>
      </w:hyperlink>
      <w:r w:rsidRPr="004A43EB">
        <w:rPr>
          <w:lang w:val="en-GB"/>
        </w:rPr>
        <w:t xml:space="preserve"> </w:t>
      </w:r>
    </w:p>
    <w:p w14:paraId="46408D9B" w14:textId="5D266753" w:rsidR="002C43ED" w:rsidRPr="004A43EB" w:rsidRDefault="004A43EB" w:rsidP="004A43EB">
      <w:pPr>
        <w:pStyle w:val="ListParagraph"/>
        <w:numPr>
          <w:ilvl w:val="0"/>
          <w:numId w:val="5"/>
        </w:numPr>
        <w:rPr>
          <w:lang w:val="en-GB"/>
        </w:rPr>
      </w:pPr>
      <w:hyperlink r:id="rId6" w:history="1">
        <w:r w:rsidRPr="004A43EB">
          <w:rPr>
            <w:rStyle w:val="Hyperlink"/>
            <w:lang w:val="en-GB"/>
          </w:rPr>
          <w:t>Microsoft Learn</w:t>
        </w:r>
      </w:hyperlink>
    </w:p>
    <w:p w14:paraId="35855C49" w14:textId="77777777" w:rsidR="002C43ED" w:rsidRDefault="00977981">
      <w:pPr>
        <w:pStyle w:val="Heading2"/>
      </w:pPr>
      <w:proofErr w:type="gramStart"/>
      <w:r>
        <w:lastRenderedPageBreak/>
        <w:t>You</w:t>
      </w:r>
      <w:proofErr w:type="gramEnd"/>
    </w:p>
    <w:p w14:paraId="493D767D" w14:textId="77777777" w:rsidR="006F0BF4" w:rsidRPr="006F0BF4" w:rsidRDefault="006F0BF4" w:rsidP="006F0BF4">
      <w:pPr>
        <w:rPr>
          <w:lang w:val="en-GB"/>
        </w:rPr>
      </w:pPr>
      <w:r w:rsidRPr="006F0BF4">
        <w:rPr>
          <w:lang w:val="en-GB"/>
        </w:rPr>
        <w:t xml:space="preserve">When I create the </w:t>
      </w:r>
      <w:proofErr w:type="gramStart"/>
      <w:r w:rsidRPr="006F0BF4">
        <w:rPr>
          <w:lang w:val="en-GB"/>
        </w:rPr>
        <w:t>flow</w:t>
      </w:r>
      <w:proofErr w:type="gramEnd"/>
      <w:r w:rsidRPr="006F0BF4">
        <w:rPr>
          <w:lang w:val="en-GB"/>
        </w:rPr>
        <w:t xml:space="preserve"> I get the following error:</w:t>
      </w:r>
    </w:p>
    <w:p w14:paraId="55F76982" w14:textId="77777777" w:rsidR="006F0BF4" w:rsidRPr="006F0BF4" w:rsidRDefault="006F0BF4" w:rsidP="006F0BF4">
      <w:pPr>
        <w:spacing w:after="0"/>
        <w:rPr>
          <w:rFonts w:ascii="Agency FB" w:hAnsi="Agency FB"/>
          <w:lang w:val="en-GB"/>
        </w:rPr>
      </w:pPr>
      <w:r w:rsidRPr="006F0BF4">
        <w:rPr>
          <w:rFonts w:ascii="Agency FB" w:hAnsi="Agency FB"/>
          <w:lang w:val="en-GB"/>
        </w:rPr>
        <w:t xml:space="preserve">Flow '16118c86-2e0d-4508-8d8d-9856a9a2f892' cannot be installed. </w:t>
      </w:r>
    </w:p>
    <w:p w14:paraId="0F9780BD" w14:textId="77777777" w:rsidR="006F0BF4" w:rsidRPr="006F0BF4" w:rsidRDefault="006F0BF4" w:rsidP="006F0BF4">
      <w:pPr>
        <w:spacing w:after="0"/>
        <w:rPr>
          <w:rFonts w:ascii="Agency FB" w:hAnsi="Agency FB"/>
          <w:lang w:val="en-GB"/>
        </w:rPr>
      </w:pPr>
      <w:r w:rsidRPr="006F0BF4">
        <w:rPr>
          <w:rFonts w:ascii="Agency FB" w:hAnsi="Agency FB"/>
          <w:lang w:val="en-GB"/>
        </w:rPr>
        <w:t xml:space="preserve">code: </w:t>
      </w:r>
      <w:proofErr w:type="spellStart"/>
      <w:r w:rsidRPr="006F0BF4">
        <w:rPr>
          <w:rFonts w:ascii="Agency FB" w:hAnsi="Agency FB"/>
          <w:lang w:val="en-GB"/>
        </w:rPr>
        <w:t>FlowCannotBeInstalled</w:t>
      </w:r>
      <w:proofErr w:type="spellEnd"/>
      <w:r w:rsidRPr="006F0BF4">
        <w:rPr>
          <w:rFonts w:ascii="Agency FB" w:hAnsi="Agency FB"/>
          <w:lang w:val="en-GB"/>
        </w:rPr>
        <w:t xml:space="preserve"> </w:t>
      </w:r>
    </w:p>
    <w:p w14:paraId="42328456" w14:textId="77777777" w:rsidR="006F0BF4" w:rsidRPr="006F0BF4" w:rsidRDefault="006F0BF4" w:rsidP="006F0BF4">
      <w:pPr>
        <w:rPr>
          <w:lang w:val="en-GB"/>
        </w:rPr>
      </w:pPr>
      <w:r w:rsidRPr="006F0BF4">
        <w:rPr>
          <w:rFonts w:ascii="Agency FB" w:hAnsi="Agency FB"/>
          <w:lang w:val="en-GB"/>
        </w:rPr>
        <w:t xml:space="preserve">Session ID: 4624783b-9431-4dda-a330-ffc3a808c7a7  </w:t>
      </w:r>
    </w:p>
    <w:p w14:paraId="165CBBA0" w14:textId="77777777" w:rsidR="002C43ED" w:rsidRDefault="00977981">
      <w:pPr>
        <w:pStyle w:val="Heading2"/>
      </w:pPr>
      <w:r>
        <w:t>Copilot</w:t>
      </w:r>
    </w:p>
    <w:p w14:paraId="512EA3E7" w14:textId="77777777" w:rsidR="00920126" w:rsidRPr="00920126" w:rsidRDefault="00920126" w:rsidP="00920126">
      <w:pPr>
        <w:rPr>
          <w:lang w:val="en-GB"/>
        </w:rPr>
      </w:pPr>
      <w:r w:rsidRPr="00920126">
        <w:rPr>
          <w:lang w:val="en-GB"/>
        </w:rPr>
        <w:t xml:space="preserve">Thanks for sharing the error details! The </w:t>
      </w:r>
      <w:proofErr w:type="spellStart"/>
      <w:r w:rsidRPr="00920126">
        <w:rPr>
          <w:b/>
          <w:bCs/>
          <w:lang w:val="en-GB"/>
        </w:rPr>
        <w:t>FlowCannotBeInstalled</w:t>
      </w:r>
      <w:proofErr w:type="spellEnd"/>
      <w:r w:rsidRPr="00920126">
        <w:rPr>
          <w:lang w:val="en-GB"/>
        </w:rPr>
        <w:t xml:space="preserve"> error can occur for various reasons. Here are a few steps you can try to resolve it:</w:t>
      </w:r>
    </w:p>
    <w:p w14:paraId="0552C2EB" w14:textId="77777777" w:rsidR="00920126" w:rsidRPr="00920126" w:rsidRDefault="00920126" w:rsidP="00920126">
      <w:pPr>
        <w:numPr>
          <w:ilvl w:val="0"/>
          <w:numId w:val="6"/>
        </w:numPr>
        <w:rPr>
          <w:lang w:val="en-GB"/>
        </w:rPr>
      </w:pPr>
      <w:r w:rsidRPr="00920126">
        <w:rPr>
          <w:b/>
          <w:bCs/>
          <w:lang w:val="en-GB"/>
        </w:rPr>
        <w:t>Check Permissions</w:t>
      </w:r>
      <w:r w:rsidRPr="00920126">
        <w:rPr>
          <w:lang w:val="en-GB"/>
        </w:rPr>
        <w:t>: Ensure that you have the necessary permissions to create flows in your environment. You might need to contact your admin if you're unsure.</w:t>
      </w:r>
    </w:p>
    <w:p w14:paraId="530C575C" w14:textId="77777777" w:rsidR="00920126" w:rsidRPr="00920126" w:rsidRDefault="00920126" w:rsidP="00920126">
      <w:pPr>
        <w:numPr>
          <w:ilvl w:val="0"/>
          <w:numId w:val="6"/>
        </w:numPr>
        <w:rPr>
          <w:lang w:val="en-GB"/>
        </w:rPr>
      </w:pPr>
      <w:r w:rsidRPr="00920126">
        <w:rPr>
          <w:b/>
          <w:bCs/>
          <w:lang w:val="en-GB"/>
        </w:rPr>
        <w:t>Connector Issues</w:t>
      </w:r>
      <w:r w:rsidRPr="00920126">
        <w:rPr>
          <w:lang w:val="en-GB"/>
        </w:rPr>
        <w:t>: Sometimes, specific connectors might not be installed or enabled in your environment. Make sure all required connectors are properly set up.</w:t>
      </w:r>
    </w:p>
    <w:p w14:paraId="1B8041C9" w14:textId="77777777" w:rsidR="00920126" w:rsidRPr="00920126" w:rsidRDefault="00920126" w:rsidP="00920126">
      <w:pPr>
        <w:numPr>
          <w:ilvl w:val="0"/>
          <w:numId w:val="6"/>
        </w:numPr>
        <w:rPr>
          <w:lang w:val="en-GB"/>
        </w:rPr>
      </w:pPr>
      <w:r w:rsidRPr="00920126">
        <w:rPr>
          <w:b/>
          <w:bCs/>
          <w:lang w:val="en-GB"/>
        </w:rPr>
        <w:t>Recreate the Flow</w:t>
      </w:r>
      <w:r w:rsidRPr="00920126">
        <w:rPr>
          <w:lang w:val="en-GB"/>
        </w:rPr>
        <w:t>: Try deleting the problematic flow and recreating it from scratch. Sometimes, simply recreating the flow can resolve unexpected issues.</w:t>
      </w:r>
    </w:p>
    <w:p w14:paraId="22687BEF" w14:textId="77777777" w:rsidR="00920126" w:rsidRPr="00920126" w:rsidRDefault="00920126" w:rsidP="00920126">
      <w:pPr>
        <w:numPr>
          <w:ilvl w:val="0"/>
          <w:numId w:val="6"/>
        </w:numPr>
        <w:rPr>
          <w:lang w:val="en-GB"/>
        </w:rPr>
      </w:pPr>
      <w:r w:rsidRPr="00920126">
        <w:rPr>
          <w:b/>
          <w:bCs/>
          <w:lang w:val="en-GB"/>
        </w:rPr>
        <w:t>Check for Updates</w:t>
      </w:r>
      <w:r w:rsidRPr="00920126">
        <w:rPr>
          <w:lang w:val="en-GB"/>
        </w:rPr>
        <w:t>: Ensure that your Power Automate and Power Apps are up to date. Sometimes, updates can fix bugs and issues.</w:t>
      </w:r>
    </w:p>
    <w:p w14:paraId="1D675758" w14:textId="77777777" w:rsidR="00920126" w:rsidRPr="00920126" w:rsidRDefault="00920126" w:rsidP="00920126">
      <w:pPr>
        <w:numPr>
          <w:ilvl w:val="0"/>
          <w:numId w:val="6"/>
        </w:numPr>
        <w:rPr>
          <w:lang w:val="en-GB"/>
        </w:rPr>
      </w:pPr>
      <w:r w:rsidRPr="00920126">
        <w:rPr>
          <w:b/>
          <w:bCs/>
          <w:lang w:val="en-GB"/>
        </w:rPr>
        <w:t>Review DLP Policies</w:t>
      </w:r>
      <w:r w:rsidRPr="00920126">
        <w:rPr>
          <w:lang w:val="en-GB"/>
        </w:rPr>
        <w:t>: If your environment has Data Loss Prevention (DLP) policies, they might be blocking the flow. Check with your admin to see if any policies need to be adjusted.</w:t>
      </w:r>
    </w:p>
    <w:p w14:paraId="208E8471" w14:textId="77777777" w:rsidR="00920126" w:rsidRPr="00920126" w:rsidRDefault="00920126" w:rsidP="00920126">
      <w:pPr>
        <w:rPr>
          <w:lang w:val="en-GB"/>
        </w:rPr>
      </w:pPr>
      <w:r w:rsidRPr="00920126">
        <w:rPr>
          <w:lang w:val="en-GB"/>
        </w:rPr>
        <w:t xml:space="preserve">If none of these </w:t>
      </w:r>
      <w:proofErr w:type="gramStart"/>
      <w:r w:rsidRPr="00920126">
        <w:rPr>
          <w:lang w:val="en-GB"/>
        </w:rPr>
        <w:t>steps</w:t>
      </w:r>
      <w:proofErr w:type="gramEnd"/>
      <w:r w:rsidRPr="00920126">
        <w:rPr>
          <w:lang w:val="en-GB"/>
        </w:rPr>
        <w:t xml:space="preserve"> work, you might want to reach out to Microsoft Support for further assistance.</w:t>
      </w:r>
    </w:p>
    <w:p w14:paraId="167BA2BE" w14:textId="77777777" w:rsidR="00920126" w:rsidRDefault="00920126" w:rsidP="00920126">
      <w:pPr>
        <w:rPr>
          <w:lang w:val="en-GB"/>
        </w:rPr>
      </w:pPr>
      <w:r w:rsidRPr="00920126">
        <w:rPr>
          <w:lang w:val="en-GB"/>
        </w:rPr>
        <w:t>Would you like to try any of these steps, or do you need help with something else?</w:t>
      </w:r>
    </w:p>
    <w:p w14:paraId="093E2D7D" w14:textId="192C7281" w:rsidR="00920126" w:rsidRPr="00920126" w:rsidRDefault="00920126" w:rsidP="00920126">
      <w:pPr>
        <w:pStyle w:val="Heading3"/>
        <w:rPr>
          <w:lang w:val="en-GB"/>
        </w:rPr>
      </w:pPr>
      <w:r>
        <w:rPr>
          <w:lang w:val="en-GB"/>
        </w:rPr>
        <w:t>References</w:t>
      </w:r>
    </w:p>
    <w:p w14:paraId="5414511A" w14:textId="77777777" w:rsidR="00920126" w:rsidRDefault="00920126" w:rsidP="00920126">
      <w:pPr>
        <w:pStyle w:val="ListParagraph"/>
        <w:numPr>
          <w:ilvl w:val="0"/>
          <w:numId w:val="7"/>
        </w:numPr>
        <w:rPr>
          <w:lang w:val="en-GB"/>
        </w:rPr>
      </w:pPr>
      <w:hyperlink r:id="rId7" w:history="1">
        <w:r w:rsidRPr="00920126">
          <w:rPr>
            <w:rStyle w:val="Hyperlink"/>
            <w:lang w:val="en-GB"/>
          </w:rPr>
          <w:t>Microsoft Learn</w:t>
        </w:r>
      </w:hyperlink>
      <w:r w:rsidRPr="00920126">
        <w:rPr>
          <w:lang w:val="en-GB"/>
        </w:rPr>
        <w:t xml:space="preserve"> </w:t>
      </w:r>
    </w:p>
    <w:p w14:paraId="7AAE4BF0" w14:textId="77777777" w:rsidR="00920126" w:rsidRDefault="00920126" w:rsidP="00920126">
      <w:pPr>
        <w:pStyle w:val="ListParagraph"/>
        <w:numPr>
          <w:ilvl w:val="0"/>
          <w:numId w:val="7"/>
        </w:numPr>
        <w:rPr>
          <w:lang w:val="en-GB"/>
        </w:rPr>
      </w:pPr>
      <w:hyperlink r:id="rId8" w:history="1">
        <w:r w:rsidRPr="00920126">
          <w:rPr>
            <w:rStyle w:val="Hyperlink"/>
            <w:lang w:val="en-GB"/>
          </w:rPr>
          <w:t>Reddit</w:t>
        </w:r>
      </w:hyperlink>
      <w:r w:rsidRPr="00920126">
        <w:rPr>
          <w:lang w:val="en-GB"/>
        </w:rPr>
        <w:t xml:space="preserve"> </w:t>
      </w:r>
    </w:p>
    <w:p w14:paraId="34687FE3" w14:textId="1D665A98" w:rsidR="002C43ED" w:rsidRPr="00920126" w:rsidRDefault="00920126" w:rsidP="00920126">
      <w:pPr>
        <w:pStyle w:val="ListParagraph"/>
        <w:numPr>
          <w:ilvl w:val="0"/>
          <w:numId w:val="7"/>
        </w:numPr>
        <w:rPr>
          <w:lang w:val="en-GB"/>
        </w:rPr>
      </w:pPr>
      <w:hyperlink r:id="rId9" w:history="1">
        <w:r w:rsidRPr="00920126">
          <w:rPr>
            <w:rStyle w:val="Hyperlink"/>
            <w:lang w:val="en-GB"/>
          </w:rPr>
          <w:t>Cloud Ops Zone</w:t>
        </w:r>
      </w:hyperlink>
    </w:p>
    <w:p w14:paraId="27FEF1B8" w14:textId="77777777" w:rsidR="002C43ED" w:rsidRDefault="00977981">
      <w:pPr>
        <w:pStyle w:val="Heading2"/>
      </w:pPr>
      <w:proofErr w:type="gramStart"/>
      <w:r>
        <w:t>You</w:t>
      </w:r>
      <w:proofErr w:type="gramEnd"/>
    </w:p>
    <w:p w14:paraId="7E950F9D" w14:textId="77777777" w:rsidR="00C57474" w:rsidRPr="00C57474" w:rsidRDefault="00C57474" w:rsidP="00C57474">
      <w:pPr>
        <w:rPr>
          <w:lang w:val="en-GB"/>
        </w:rPr>
      </w:pPr>
      <w:r w:rsidRPr="00C57474">
        <w:rPr>
          <w:lang w:val="en-GB"/>
        </w:rPr>
        <w:t>If I can't start the flow with a form but I need to use a form to retrieve data, what else can I do?</w:t>
      </w:r>
    </w:p>
    <w:p w14:paraId="66FF1FDB" w14:textId="77777777" w:rsidR="002C43ED" w:rsidRDefault="00977981">
      <w:pPr>
        <w:pStyle w:val="Heading2"/>
      </w:pPr>
      <w:r>
        <w:lastRenderedPageBreak/>
        <w:t>Copilot</w:t>
      </w:r>
    </w:p>
    <w:p w14:paraId="0DF726A6" w14:textId="77777777" w:rsidR="00AD1C26" w:rsidRPr="00AD1C26" w:rsidRDefault="00AD1C26" w:rsidP="00AD1C26">
      <w:pPr>
        <w:rPr>
          <w:lang w:val="en-GB"/>
        </w:rPr>
      </w:pPr>
      <w:r w:rsidRPr="00AD1C26">
        <w:rPr>
          <w:lang w:val="en-GB"/>
        </w:rPr>
        <w:t>If you can't start the flow directly from a form, there are alternative ways to retrieve data from the form and use it in your flow. Here are a few methods you can consider:</w:t>
      </w:r>
    </w:p>
    <w:p w14:paraId="5D926513" w14:textId="77777777" w:rsidR="00AD1C26" w:rsidRPr="00AD1C26" w:rsidRDefault="00AD1C26" w:rsidP="00AD1C26">
      <w:pPr>
        <w:numPr>
          <w:ilvl w:val="0"/>
          <w:numId w:val="8"/>
        </w:numPr>
        <w:spacing w:after="0"/>
        <w:rPr>
          <w:lang w:val="en-GB"/>
        </w:rPr>
      </w:pPr>
      <w:r w:rsidRPr="00AD1C26">
        <w:rPr>
          <w:b/>
          <w:bCs/>
          <w:lang w:val="en-GB"/>
        </w:rPr>
        <w:t>SharePoint Integration</w:t>
      </w:r>
      <w:r w:rsidRPr="00AD1C26">
        <w:rPr>
          <w:lang w:val="en-GB"/>
        </w:rPr>
        <w:t>:</w:t>
      </w:r>
    </w:p>
    <w:p w14:paraId="543C81A3" w14:textId="77777777" w:rsidR="00AD1C26" w:rsidRPr="00AD1C26" w:rsidRDefault="00AD1C26" w:rsidP="00AD1C26">
      <w:pPr>
        <w:numPr>
          <w:ilvl w:val="1"/>
          <w:numId w:val="8"/>
        </w:numPr>
        <w:spacing w:after="0"/>
        <w:rPr>
          <w:lang w:val="en-GB"/>
        </w:rPr>
      </w:pPr>
      <w:r w:rsidRPr="00AD1C26">
        <w:rPr>
          <w:lang w:val="en-GB"/>
        </w:rPr>
        <w:t>Create a SharePoint list to store the form responses.</w:t>
      </w:r>
    </w:p>
    <w:p w14:paraId="30462E18" w14:textId="77777777" w:rsidR="00AD1C26" w:rsidRPr="00AD1C26" w:rsidRDefault="00AD1C26" w:rsidP="00AD1C26">
      <w:pPr>
        <w:numPr>
          <w:ilvl w:val="1"/>
          <w:numId w:val="8"/>
        </w:numPr>
        <w:spacing w:after="0"/>
        <w:rPr>
          <w:lang w:val="en-GB"/>
        </w:rPr>
      </w:pPr>
      <w:r w:rsidRPr="00AD1C26">
        <w:rPr>
          <w:lang w:val="en-GB"/>
        </w:rPr>
        <w:t>Use Power Apps to submit form data to the SharePoint list.</w:t>
      </w:r>
    </w:p>
    <w:p w14:paraId="0F632D6E" w14:textId="77777777" w:rsidR="00AD1C26" w:rsidRPr="00AD1C26" w:rsidRDefault="00AD1C26" w:rsidP="00AD1C26">
      <w:pPr>
        <w:numPr>
          <w:ilvl w:val="1"/>
          <w:numId w:val="8"/>
        </w:numPr>
        <w:spacing w:after="0"/>
        <w:rPr>
          <w:lang w:val="en-GB"/>
        </w:rPr>
      </w:pPr>
      <w:r w:rsidRPr="00AD1C26">
        <w:rPr>
          <w:lang w:val="en-GB"/>
        </w:rPr>
        <w:t>Set up a flow in Power Automate to trigger when a new item is added to the SharePoint list. This flow can then retrieve the form data and perform further actions.</w:t>
      </w:r>
    </w:p>
    <w:p w14:paraId="6AD29F36" w14:textId="77777777" w:rsidR="00AD1C26" w:rsidRPr="00AD1C26" w:rsidRDefault="00AD1C26" w:rsidP="00AD1C26">
      <w:pPr>
        <w:numPr>
          <w:ilvl w:val="0"/>
          <w:numId w:val="8"/>
        </w:numPr>
        <w:spacing w:after="0"/>
        <w:rPr>
          <w:lang w:val="en-GB"/>
        </w:rPr>
      </w:pPr>
      <w:r w:rsidRPr="00AD1C26">
        <w:rPr>
          <w:b/>
          <w:bCs/>
          <w:lang w:val="en-GB"/>
        </w:rPr>
        <w:t>Microsoft Dataverse</w:t>
      </w:r>
      <w:r w:rsidRPr="00AD1C26">
        <w:rPr>
          <w:lang w:val="en-GB"/>
        </w:rPr>
        <w:t>:</w:t>
      </w:r>
    </w:p>
    <w:p w14:paraId="2D32DB0C" w14:textId="77777777" w:rsidR="00AD1C26" w:rsidRPr="00AD1C26" w:rsidRDefault="00AD1C26" w:rsidP="00AD1C26">
      <w:pPr>
        <w:numPr>
          <w:ilvl w:val="1"/>
          <w:numId w:val="8"/>
        </w:numPr>
        <w:spacing w:after="0"/>
        <w:rPr>
          <w:lang w:val="en-GB"/>
        </w:rPr>
      </w:pPr>
      <w:r w:rsidRPr="00AD1C26">
        <w:rPr>
          <w:lang w:val="en-GB"/>
        </w:rPr>
        <w:t>Use Dataverse to store form responses.</w:t>
      </w:r>
    </w:p>
    <w:p w14:paraId="130A1BBA" w14:textId="77777777" w:rsidR="00AD1C26" w:rsidRPr="00AD1C26" w:rsidRDefault="00AD1C26" w:rsidP="00AD1C26">
      <w:pPr>
        <w:numPr>
          <w:ilvl w:val="1"/>
          <w:numId w:val="8"/>
        </w:numPr>
        <w:spacing w:after="0"/>
        <w:rPr>
          <w:lang w:val="en-GB"/>
        </w:rPr>
      </w:pPr>
      <w:r w:rsidRPr="00AD1C26">
        <w:rPr>
          <w:lang w:val="en-GB"/>
        </w:rPr>
        <w:t>Submit the form data to Dataverse using Power Apps.</w:t>
      </w:r>
    </w:p>
    <w:p w14:paraId="05D6632D" w14:textId="77777777" w:rsidR="00AD1C26" w:rsidRPr="00AD1C26" w:rsidRDefault="00AD1C26" w:rsidP="00AD1C26">
      <w:pPr>
        <w:numPr>
          <w:ilvl w:val="1"/>
          <w:numId w:val="8"/>
        </w:numPr>
        <w:spacing w:after="0"/>
        <w:rPr>
          <w:lang w:val="en-GB"/>
        </w:rPr>
      </w:pPr>
      <w:r w:rsidRPr="00AD1C26">
        <w:rPr>
          <w:lang w:val="en-GB"/>
        </w:rPr>
        <w:t>Create a flow that triggers when a new row is added to the Dataverse table to process the form data.</w:t>
      </w:r>
    </w:p>
    <w:p w14:paraId="0CA75618" w14:textId="77777777" w:rsidR="00AD1C26" w:rsidRPr="00AD1C26" w:rsidRDefault="00AD1C26" w:rsidP="00AD1C26">
      <w:pPr>
        <w:numPr>
          <w:ilvl w:val="0"/>
          <w:numId w:val="8"/>
        </w:numPr>
        <w:spacing w:after="0"/>
        <w:rPr>
          <w:lang w:val="en-GB"/>
        </w:rPr>
      </w:pPr>
      <w:r w:rsidRPr="00AD1C26">
        <w:rPr>
          <w:b/>
          <w:bCs/>
          <w:lang w:val="en-GB"/>
        </w:rPr>
        <w:t>Manual Trigger</w:t>
      </w:r>
      <w:r w:rsidRPr="00AD1C26">
        <w:rPr>
          <w:lang w:val="en-GB"/>
        </w:rPr>
        <w:t>:</w:t>
      </w:r>
    </w:p>
    <w:p w14:paraId="0A9E98A9" w14:textId="77777777" w:rsidR="00AD1C26" w:rsidRPr="00AD1C26" w:rsidRDefault="00AD1C26" w:rsidP="00AD1C26">
      <w:pPr>
        <w:numPr>
          <w:ilvl w:val="1"/>
          <w:numId w:val="8"/>
        </w:numPr>
        <w:spacing w:after="0"/>
        <w:rPr>
          <w:lang w:val="en-GB"/>
        </w:rPr>
      </w:pPr>
      <w:r w:rsidRPr="00AD1C26">
        <w:rPr>
          <w:lang w:val="en-GB"/>
        </w:rPr>
        <w:t>Create a Power App that includes the form.</w:t>
      </w:r>
    </w:p>
    <w:p w14:paraId="015338E1" w14:textId="77777777" w:rsidR="00AD1C26" w:rsidRPr="00AD1C26" w:rsidRDefault="00AD1C26" w:rsidP="00AD1C26">
      <w:pPr>
        <w:numPr>
          <w:ilvl w:val="1"/>
          <w:numId w:val="8"/>
        </w:numPr>
        <w:spacing w:after="0"/>
        <w:rPr>
          <w:lang w:val="en-GB"/>
        </w:rPr>
      </w:pPr>
      <w:r w:rsidRPr="00AD1C26">
        <w:rPr>
          <w:lang w:val="en-GB"/>
        </w:rPr>
        <w:t>Add a button to the Power App that users can click after submitting the form. This button can trigger the flow manually.</w:t>
      </w:r>
    </w:p>
    <w:p w14:paraId="70B9CD07" w14:textId="77777777" w:rsidR="00AD1C26" w:rsidRPr="00AD1C26" w:rsidRDefault="00AD1C26" w:rsidP="00AD1C26">
      <w:pPr>
        <w:numPr>
          <w:ilvl w:val="1"/>
          <w:numId w:val="8"/>
        </w:numPr>
        <w:spacing w:after="0"/>
        <w:rPr>
          <w:lang w:val="en-GB"/>
        </w:rPr>
      </w:pPr>
      <w:r w:rsidRPr="00AD1C26">
        <w:rPr>
          <w:lang w:val="en-GB"/>
        </w:rPr>
        <w:t>Configure the flow to retrieve the data submitted through the form and process it as needed.</w:t>
      </w:r>
    </w:p>
    <w:p w14:paraId="22FB75B7" w14:textId="77777777" w:rsidR="00AD1C26" w:rsidRPr="00AD1C26" w:rsidRDefault="00AD1C26" w:rsidP="00AD1C26">
      <w:pPr>
        <w:numPr>
          <w:ilvl w:val="0"/>
          <w:numId w:val="8"/>
        </w:numPr>
        <w:spacing w:after="0"/>
        <w:rPr>
          <w:lang w:val="en-GB"/>
        </w:rPr>
      </w:pPr>
      <w:r w:rsidRPr="00AD1C26">
        <w:rPr>
          <w:b/>
          <w:bCs/>
          <w:lang w:val="en-GB"/>
        </w:rPr>
        <w:t>HTTP Request</w:t>
      </w:r>
      <w:r w:rsidRPr="00AD1C26">
        <w:rPr>
          <w:lang w:val="en-GB"/>
        </w:rPr>
        <w:t>:</w:t>
      </w:r>
    </w:p>
    <w:p w14:paraId="23DFA95A" w14:textId="77777777" w:rsidR="00AD1C26" w:rsidRPr="00AD1C26" w:rsidRDefault="00AD1C26" w:rsidP="00AD1C26">
      <w:pPr>
        <w:numPr>
          <w:ilvl w:val="1"/>
          <w:numId w:val="8"/>
        </w:numPr>
        <w:spacing w:after="0"/>
        <w:rPr>
          <w:lang w:val="en-GB"/>
        </w:rPr>
      </w:pPr>
      <w:r w:rsidRPr="00AD1C26">
        <w:rPr>
          <w:lang w:val="en-GB"/>
        </w:rPr>
        <w:t>Use a custom connector or an HTTP request to send the form data to a flow.</w:t>
      </w:r>
    </w:p>
    <w:p w14:paraId="56709A31" w14:textId="77777777" w:rsidR="00AD1C26" w:rsidRPr="00AD1C26" w:rsidRDefault="00AD1C26" w:rsidP="00AD1C26">
      <w:pPr>
        <w:numPr>
          <w:ilvl w:val="1"/>
          <w:numId w:val="8"/>
        </w:numPr>
        <w:spacing w:after="0"/>
        <w:rPr>
          <w:lang w:val="en-GB"/>
        </w:rPr>
      </w:pPr>
      <w:r w:rsidRPr="00AD1C26">
        <w:rPr>
          <w:lang w:val="en-GB"/>
        </w:rPr>
        <w:t>Trigger the flow using an HTTP request action that passes the form data as parameters.</w:t>
      </w:r>
    </w:p>
    <w:p w14:paraId="38D821FE" w14:textId="77777777" w:rsidR="00AD1C26" w:rsidRPr="00AD1C26" w:rsidRDefault="00AD1C26" w:rsidP="00AD1C26">
      <w:pPr>
        <w:numPr>
          <w:ilvl w:val="1"/>
          <w:numId w:val="8"/>
        </w:numPr>
        <w:spacing w:after="0"/>
        <w:rPr>
          <w:lang w:val="en-GB"/>
        </w:rPr>
      </w:pPr>
      <w:r w:rsidRPr="00AD1C26">
        <w:rPr>
          <w:lang w:val="en-GB"/>
        </w:rPr>
        <w:t>Process the data in the flow accordingly.</w:t>
      </w:r>
    </w:p>
    <w:p w14:paraId="569CDF18" w14:textId="77777777" w:rsidR="00AD1C26" w:rsidRPr="00AD1C26" w:rsidRDefault="00AD1C26" w:rsidP="00AD1C26">
      <w:pPr>
        <w:spacing w:after="0"/>
        <w:rPr>
          <w:lang w:val="en-GB"/>
        </w:rPr>
      </w:pPr>
      <w:r w:rsidRPr="00AD1C26">
        <w:rPr>
          <w:lang w:val="en-GB"/>
        </w:rPr>
        <w:t xml:space="preserve">Here’s a quick example of how you can use the </w:t>
      </w:r>
      <w:r w:rsidRPr="00AD1C26">
        <w:rPr>
          <w:b/>
          <w:bCs/>
          <w:lang w:val="en-GB"/>
        </w:rPr>
        <w:t>SharePoint Integration</w:t>
      </w:r>
      <w:r w:rsidRPr="00AD1C26">
        <w:rPr>
          <w:lang w:val="en-GB"/>
        </w:rPr>
        <w:t xml:space="preserve"> method:</w:t>
      </w:r>
    </w:p>
    <w:p w14:paraId="5B27830B" w14:textId="77777777" w:rsidR="00AD1C26" w:rsidRPr="00AD1C26" w:rsidRDefault="00AD1C26" w:rsidP="00AD1C26">
      <w:pPr>
        <w:numPr>
          <w:ilvl w:val="0"/>
          <w:numId w:val="9"/>
        </w:numPr>
        <w:spacing w:after="0"/>
        <w:rPr>
          <w:lang w:val="en-GB"/>
        </w:rPr>
      </w:pPr>
      <w:r w:rsidRPr="00AD1C26">
        <w:rPr>
          <w:b/>
          <w:bCs/>
          <w:lang w:val="en-GB"/>
        </w:rPr>
        <w:t>Create a SharePoint List</w:t>
      </w:r>
      <w:r w:rsidRPr="00AD1C26">
        <w:rPr>
          <w:lang w:val="en-GB"/>
        </w:rPr>
        <w:t>:</w:t>
      </w:r>
    </w:p>
    <w:p w14:paraId="15DB2958" w14:textId="77777777" w:rsidR="00AD1C26" w:rsidRPr="00AD1C26" w:rsidRDefault="00AD1C26" w:rsidP="00AD1C26">
      <w:pPr>
        <w:numPr>
          <w:ilvl w:val="1"/>
          <w:numId w:val="9"/>
        </w:numPr>
        <w:spacing w:after="0"/>
        <w:rPr>
          <w:lang w:val="en-GB"/>
        </w:rPr>
      </w:pPr>
      <w:r w:rsidRPr="00AD1C26">
        <w:rPr>
          <w:lang w:val="en-GB"/>
        </w:rPr>
        <w:t>Set up a SharePoint list with columns that match the fields in your form.</w:t>
      </w:r>
    </w:p>
    <w:p w14:paraId="13CDE179" w14:textId="77777777" w:rsidR="00AD1C26" w:rsidRPr="00AD1C26" w:rsidRDefault="00AD1C26" w:rsidP="00AD1C26">
      <w:pPr>
        <w:numPr>
          <w:ilvl w:val="0"/>
          <w:numId w:val="9"/>
        </w:numPr>
        <w:spacing w:after="0"/>
        <w:rPr>
          <w:lang w:val="en-GB"/>
        </w:rPr>
      </w:pPr>
      <w:r w:rsidRPr="00AD1C26">
        <w:rPr>
          <w:b/>
          <w:bCs/>
          <w:lang w:val="en-GB"/>
        </w:rPr>
        <w:t>Submit Form Data to SharePoint</w:t>
      </w:r>
      <w:r w:rsidRPr="00AD1C26">
        <w:rPr>
          <w:lang w:val="en-GB"/>
        </w:rPr>
        <w:t>:</w:t>
      </w:r>
    </w:p>
    <w:p w14:paraId="5C4FA3E4" w14:textId="77777777" w:rsidR="00AD1C26" w:rsidRPr="00AD1C26" w:rsidRDefault="00AD1C26" w:rsidP="00AD1C26">
      <w:pPr>
        <w:numPr>
          <w:ilvl w:val="1"/>
          <w:numId w:val="9"/>
        </w:numPr>
        <w:spacing w:after="0"/>
        <w:rPr>
          <w:lang w:val="en-GB"/>
        </w:rPr>
      </w:pPr>
      <w:r w:rsidRPr="00AD1C26">
        <w:rPr>
          <w:lang w:val="en-GB"/>
        </w:rPr>
        <w:t>In Power Apps, configure the form to submit data to the SharePoint list when a user submits the form.</w:t>
      </w:r>
    </w:p>
    <w:p w14:paraId="764F3FDC" w14:textId="77777777" w:rsidR="00AD1C26" w:rsidRPr="00AD1C26" w:rsidRDefault="00AD1C26" w:rsidP="00AD1C26">
      <w:pPr>
        <w:numPr>
          <w:ilvl w:val="0"/>
          <w:numId w:val="9"/>
        </w:numPr>
        <w:spacing w:after="0"/>
        <w:rPr>
          <w:lang w:val="en-GB"/>
        </w:rPr>
      </w:pPr>
      <w:r w:rsidRPr="00AD1C26">
        <w:rPr>
          <w:b/>
          <w:bCs/>
          <w:lang w:val="en-GB"/>
        </w:rPr>
        <w:t>Create a Flow</w:t>
      </w:r>
      <w:r w:rsidRPr="00AD1C26">
        <w:rPr>
          <w:lang w:val="en-GB"/>
        </w:rPr>
        <w:t>:</w:t>
      </w:r>
    </w:p>
    <w:p w14:paraId="5951D98D" w14:textId="77777777" w:rsidR="00AD1C26" w:rsidRPr="00AD1C26" w:rsidRDefault="00AD1C26" w:rsidP="00AD1C26">
      <w:pPr>
        <w:numPr>
          <w:ilvl w:val="1"/>
          <w:numId w:val="9"/>
        </w:numPr>
        <w:spacing w:after="0"/>
        <w:rPr>
          <w:lang w:val="en-GB"/>
        </w:rPr>
      </w:pPr>
      <w:r w:rsidRPr="00AD1C26">
        <w:rPr>
          <w:lang w:val="en-GB"/>
        </w:rPr>
        <w:t>In Power Automate, create a new flow that triggers when a new item is created in the SharePoint list.</w:t>
      </w:r>
    </w:p>
    <w:p w14:paraId="3413CF2A" w14:textId="77777777" w:rsidR="00AD1C26" w:rsidRPr="00AD1C26" w:rsidRDefault="00AD1C26" w:rsidP="00AD1C26">
      <w:pPr>
        <w:numPr>
          <w:ilvl w:val="1"/>
          <w:numId w:val="9"/>
        </w:numPr>
        <w:rPr>
          <w:lang w:val="en-GB"/>
        </w:rPr>
      </w:pPr>
      <w:r w:rsidRPr="00AD1C26">
        <w:rPr>
          <w:lang w:val="en-GB"/>
        </w:rPr>
        <w:t>Add actions in the flow to retrieve the form data and send it to your Power App or other services as needed.</w:t>
      </w:r>
    </w:p>
    <w:p w14:paraId="76FF4909" w14:textId="77777777" w:rsidR="00AD1C26" w:rsidRPr="00AD1C26" w:rsidRDefault="00AD1C26" w:rsidP="00AD1C26">
      <w:pPr>
        <w:rPr>
          <w:lang w:val="en-GB"/>
        </w:rPr>
      </w:pPr>
      <w:r w:rsidRPr="00AD1C26">
        <w:rPr>
          <w:lang w:val="en-GB"/>
        </w:rPr>
        <w:t>Would you like a more detailed guide on any of these methods?</w:t>
      </w:r>
    </w:p>
    <w:p w14:paraId="235803BB" w14:textId="77777777" w:rsidR="002C43ED" w:rsidRDefault="00977981">
      <w:pPr>
        <w:pStyle w:val="Heading2"/>
      </w:pPr>
      <w:proofErr w:type="gramStart"/>
      <w:r>
        <w:lastRenderedPageBreak/>
        <w:t>You</w:t>
      </w:r>
      <w:proofErr w:type="gramEnd"/>
    </w:p>
    <w:p w14:paraId="0293F19B" w14:textId="6CFDEF6F" w:rsidR="002C43ED" w:rsidRDefault="009C53A9">
      <w:r w:rsidRPr="009C53A9">
        <w:t>(Now Monday, Nov 11)</w:t>
      </w:r>
      <w:r w:rsidRPr="009C53A9">
        <w:br/>
        <w:t xml:space="preserve">How </w:t>
      </w:r>
      <w:proofErr w:type="gramStart"/>
      <w:r w:rsidRPr="009C53A9">
        <w:t xml:space="preserve">can </w:t>
      </w:r>
      <w:proofErr w:type="spellStart"/>
      <w:r w:rsidRPr="009C53A9">
        <w:t>i</w:t>
      </w:r>
      <w:proofErr w:type="spellEnd"/>
      <w:proofErr w:type="gramEnd"/>
      <w:r w:rsidRPr="009C53A9">
        <w:t xml:space="preserve"> resolve the following error? [Uploaded Image Expired]</w:t>
      </w:r>
    </w:p>
    <w:p w14:paraId="00A88487" w14:textId="77777777" w:rsidR="002C43ED" w:rsidRDefault="00977981">
      <w:pPr>
        <w:pStyle w:val="Heading2"/>
      </w:pPr>
      <w:r>
        <w:t>Copilot</w:t>
      </w:r>
    </w:p>
    <w:p w14:paraId="7D27999D" w14:textId="77777777" w:rsidR="001C0D86" w:rsidRPr="001C0D86" w:rsidRDefault="001C0D86" w:rsidP="001C0D86">
      <w:pPr>
        <w:rPr>
          <w:lang w:val="en-GB"/>
        </w:rPr>
      </w:pPr>
      <w:r w:rsidRPr="001C0D86">
        <w:rPr>
          <w:lang w:val="en-GB"/>
        </w:rPr>
        <w:t xml:space="preserve">The error you're encountering is a </w:t>
      </w:r>
      <w:r w:rsidRPr="001C0D86">
        <w:rPr>
          <w:b/>
          <w:bCs/>
          <w:lang w:val="en-GB"/>
        </w:rPr>
        <w:t>502 Bad Gateway</w:t>
      </w:r>
      <w:r w:rsidRPr="001C0D86">
        <w:rPr>
          <w:lang w:val="en-GB"/>
        </w:rPr>
        <w:t xml:space="preserve"> error, indicating that the server did not receive a response from an upstream server. Here are some steps you can take to resolve this issue:</w:t>
      </w:r>
    </w:p>
    <w:p w14:paraId="733D0D40" w14:textId="77777777" w:rsidR="001C0D86" w:rsidRPr="001C0D86" w:rsidRDefault="001C0D86" w:rsidP="001C0D86">
      <w:pPr>
        <w:numPr>
          <w:ilvl w:val="0"/>
          <w:numId w:val="10"/>
        </w:numPr>
        <w:rPr>
          <w:lang w:val="en-GB"/>
        </w:rPr>
      </w:pPr>
      <w:r w:rsidRPr="001C0D86">
        <w:rPr>
          <w:b/>
          <w:bCs/>
          <w:lang w:val="en-GB"/>
        </w:rPr>
        <w:t>Check the Upstream Server</w:t>
      </w:r>
      <w:r w:rsidRPr="001C0D86">
        <w:rPr>
          <w:lang w:val="en-GB"/>
        </w:rPr>
        <w:t>: Ensure that the upstream server is running and accessible. This involves checking server logs, network connectivity, and server health.</w:t>
      </w:r>
    </w:p>
    <w:p w14:paraId="08323BC7" w14:textId="77777777" w:rsidR="001C0D86" w:rsidRPr="001C0D86" w:rsidRDefault="001C0D86" w:rsidP="001C0D86">
      <w:pPr>
        <w:numPr>
          <w:ilvl w:val="0"/>
          <w:numId w:val="10"/>
        </w:numPr>
        <w:rPr>
          <w:lang w:val="en-GB"/>
        </w:rPr>
      </w:pPr>
      <w:r w:rsidRPr="001C0D86">
        <w:rPr>
          <w:b/>
          <w:bCs/>
          <w:lang w:val="en-GB"/>
        </w:rPr>
        <w:t>Retry the Request</w:t>
      </w:r>
      <w:r w:rsidRPr="001C0D86">
        <w:rPr>
          <w:lang w:val="en-GB"/>
        </w:rPr>
        <w:t>: Sometimes, transient issues can cause a 502 error. Retrying the request after a short delay might resolve the issue.</w:t>
      </w:r>
    </w:p>
    <w:p w14:paraId="0A2BE796" w14:textId="77777777" w:rsidR="001C0D86" w:rsidRPr="001C0D86" w:rsidRDefault="001C0D86" w:rsidP="001C0D86">
      <w:pPr>
        <w:numPr>
          <w:ilvl w:val="0"/>
          <w:numId w:val="10"/>
        </w:numPr>
        <w:rPr>
          <w:lang w:val="en-GB"/>
        </w:rPr>
      </w:pPr>
      <w:r w:rsidRPr="001C0D86">
        <w:rPr>
          <w:b/>
          <w:bCs/>
          <w:lang w:val="en-GB"/>
        </w:rPr>
        <w:t>Check API Gateway Configuration</w:t>
      </w:r>
      <w:r w:rsidRPr="001C0D86">
        <w:rPr>
          <w:lang w:val="en-GB"/>
        </w:rPr>
        <w:t>: Verify that the API gateway configuration is correct and that it is properly routing requests to the upstream server.</w:t>
      </w:r>
    </w:p>
    <w:p w14:paraId="51601200" w14:textId="77777777" w:rsidR="001C0D86" w:rsidRPr="001C0D86" w:rsidRDefault="001C0D86" w:rsidP="001C0D86">
      <w:pPr>
        <w:numPr>
          <w:ilvl w:val="0"/>
          <w:numId w:val="10"/>
        </w:numPr>
        <w:rPr>
          <w:lang w:val="en-GB"/>
        </w:rPr>
      </w:pPr>
      <w:r w:rsidRPr="001C0D86">
        <w:rPr>
          <w:b/>
          <w:bCs/>
          <w:lang w:val="en-GB"/>
        </w:rPr>
        <w:t>Review Logs</w:t>
      </w:r>
      <w:r w:rsidRPr="001C0D86">
        <w:rPr>
          <w:lang w:val="en-GB"/>
        </w:rPr>
        <w:t>: Check the logs of both the API gateway and the upstream server for any errors or warnings that might indicate the cause of the issue.</w:t>
      </w:r>
    </w:p>
    <w:p w14:paraId="6D9F5FCA" w14:textId="77777777" w:rsidR="001C0D86" w:rsidRPr="001C0D86" w:rsidRDefault="001C0D86" w:rsidP="001C0D86">
      <w:pPr>
        <w:numPr>
          <w:ilvl w:val="0"/>
          <w:numId w:val="10"/>
        </w:numPr>
        <w:rPr>
          <w:lang w:val="en-GB"/>
        </w:rPr>
      </w:pPr>
      <w:r w:rsidRPr="001C0D86">
        <w:rPr>
          <w:b/>
          <w:bCs/>
          <w:lang w:val="en-GB"/>
        </w:rPr>
        <w:t>Contact Support</w:t>
      </w:r>
      <w:r w:rsidRPr="001C0D86">
        <w:rPr>
          <w:lang w:val="en-GB"/>
        </w:rPr>
        <w:t>: If the issue persists, consider contacting the support team for the API gateway or the upstream server for further assistance.</w:t>
      </w:r>
    </w:p>
    <w:p w14:paraId="162AC7C4" w14:textId="77777777" w:rsidR="001C0D86" w:rsidRPr="001C0D86" w:rsidRDefault="001C0D86" w:rsidP="001C0D86">
      <w:pPr>
        <w:numPr>
          <w:ilvl w:val="0"/>
          <w:numId w:val="10"/>
        </w:numPr>
        <w:rPr>
          <w:lang w:val="en-GB"/>
        </w:rPr>
      </w:pPr>
      <w:r w:rsidRPr="001C0D86">
        <w:rPr>
          <w:b/>
          <w:bCs/>
          <w:lang w:val="en-GB"/>
        </w:rPr>
        <w:t>Increase Timeout Settings</w:t>
      </w:r>
      <w:r w:rsidRPr="001C0D86">
        <w:rPr>
          <w:lang w:val="en-GB"/>
        </w:rPr>
        <w:t>: Sometimes, increasing the timeout settings in your API gateway or in the settings where the request is being sent from can help.</w:t>
      </w:r>
    </w:p>
    <w:p w14:paraId="704098A2" w14:textId="2BBE4712" w:rsidR="002C43ED" w:rsidRPr="001C0D86" w:rsidRDefault="001C0D86">
      <w:pPr>
        <w:rPr>
          <w:sz w:val="22"/>
          <w:szCs w:val="22"/>
          <w:lang w:val="en-GB"/>
        </w:rPr>
      </w:pPr>
      <w:r w:rsidRPr="001C0D86">
        <w:rPr>
          <w:sz w:val="22"/>
          <w:szCs w:val="22"/>
          <w:lang w:val="en-GB"/>
        </w:rPr>
        <w:t>Would you like more guidance on any of these steps or additional help with anything else?</w:t>
      </w:r>
    </w:p>
    <w:p w14:paraId="792C6F04" w14:textId="77777777" w:rsidR="002C43ED" w:rsidRDefault="00977981">
      <w:pPr>
        <w:pStyle w:val="Heading2"/>
      </w:pPr>
      <w:proofErr w:type="gramStart"/>
      <w:r>
        <w:t>You</w:t>
      </w:r>
      <w:proofErr w:type="gramEnd"/>
    </w:p>
    <w:p w14:paraId="38ABE982" w14:textId="2640D33B" w:rsidR="002C43ED" w:rsidRPr="00BA2ADE" w:rsidRDefault="00BA2ADE">
      <w:pPr>
        <w:rPr>
          <w:lang w:val="en-GB"/>
        </w:rPr>
      </w:pPr>
      <w:r w:rsidRPr="00BA2ADE">
        <w:rPr>
          <w:lang w:val="en-GB"/>
        </w:rPr>
        <w:t xml:space="preserve">given the context of my flow </w:t>
      </w:r>
      <w:proofErr w:type="spellStart"/>
      <w:r w:rsidRPr="00BA2ADE">
        <w:rPr>
          <w:lang w:val="en-GB"/>
        </w:rPr>
        <w:t>i</w:t>
      </w:r>
      <w:proofErr w:type="spellEnd"/>
      <w:r w:rsidRPr="00BA2ADE">
        <w:rPr>
          <w:lang w:val="en-GB"/>
        </w:rPr>
        <w:t xml:space="preserve"> was </w:t>
      </w:r>
      <w:proofErr w:type="spellStart"/>
      <w:r w:rsidRPr="00BA2ADE">
        <w:rPr>
          <w:lang w:val="en-GB"/>
        </w:rPr>
        <w:t>describig</w:t>
      </w:r>
      <w:proofErr w:type="spellEnd"/>
      <w:r w:rsidRPr="00BA2ADE">
        <w:rPr>
          <w:lang w:val="en-GB"/>
        </w:rPr>
        <w:t xml:space="preserve"> before, what can </w:t>
      </w:r>
      <w:proofErr w:type="spellStart"/>
      <w:r w:rsidRPr="00BA2ADE">
        <w:rPr>
          <w:lang w:val="en-GB"/>
        </w:rPr>
        <w:t>i</w:t>
      </w:r>
      <w:proofErr w:type="spellEnd"/>
      <w:r w:rsidRPr="00BA2ADE">
        <w:rPr>
          <w:lang w:val="en-GB"/>
        </w:rPr>
        <w:t xml:space="preserve"> do?#</w:t>
      </w:r>
    </w:p>
    <w:p w14:paraId="362A0036" w14:textId="77777777" w:rsidR="002C43ED" w:rsidRDefault="00977981">
      <w:pPr>
        <w:pStyle w:val="Heading2"/>
      </w:pPr>
      <w:r>
        <w:t>Copilot</w:t>
      </w:r>
    </w:p>
    <w:p w14:paraId="3549D920" w14:textId="77777777" w:rsidR="000438F5" w:rsidRPr="000438F5" w:rsidRDefault="000438F5" w:rsidP="000438F5">
      <w:pPr>
        <w:rPr>
          <w:lang w:val="en-GB"/>
        </w:rPr>
      </w:pPr>
      <w:r w:rsidRPr="000438F5">
        <w:rPr>
          <w:lang w:val="en-GB"/>
        </w:rPr>
        <w:t xml:space="preserve">Given the context of your flow and the fact that you're facing issues with starting it directly from a form, you can consider an alternative approach to retrieve form data and process it. Here's a step-by-step guide using the </w:t>
      </w:r>
      <w:r w:rsidRPr="000438F5">
        <w:rPr>
          <w:b/>
          <w:bCs/>
          <w:lang w:val="en-GB"/>
        </w:rPr>
        <w:t>SharePoint Integration</w:t>
      </w:r>
      <w:r w:rsidRPr="000438F5">
        <w:rPr>
          <w:lang w:val="en-GB"/>
        </w:rPr>
        <w:t xml:space="preserve"> method:</w:t>
      </w:r>
    </w:p>
    <w:p w14:paraId="6D1B7285" w14:textId="77777777" w:rsidR="000438F5" w:rsidRPr="000438F5" w:rsidRDefault="000438F5" w:rsidP="000438F5">
      <w:pPr>
        <w:rPr>
          <w:b/>
          <w:bCs/>
          <w:lang w:val="en-GB"/>
        </w:rPr>
      </w:pPr>
      <w:r w:rsidRPr="000438F5">
        <w:rPr>
          <w:b/>
          <w:bCs/>
          <w:lang w:val="en-GB"/>
        </w:rPr>
        <w:t>Step-by-Step Guide to Retrieve Form Data Using SharePoint Integration</w:t>
      </w:r>
    </w:p>
    <w:p w14:paraId="5105469C" w14:textId="7667F446" w:rsidR="000438F5" w:rsidRPr="000438F5" w:rsidRDefault="00C8720C" w:rsidP="000438F5">
      <w:pPr>
        <w:rPr>
          <w:lang w:val="en-GB"/>
        </w:rPr>
      </w:pPr>
      <w:r w:rsidRPr="00C8720C">
        <w:rPr>
          <w:b/>
          <w:bCs/>
          <w:lang w:val="en-GB"/>
        </w:rPr>
        <w:t>1.</w:t>
      </w:r>
      <w:r w:rsidR="000438F5" w:rsidRPr="000438F5">
        <w:rPr>
          <w:lang w:val="en-GB"/>
        </w:rPr>
        <w:t xml:space="preserve">  </w:t>
      </w:r>
      <w:r w:rsidR="000438F5" w:rsidRPr="000438F5">
        <w:rPr>
          <w:b/>
          <w:bCs/>
          <w:lang w:val="en-GB"/>
        </w:rPr>
        <w:t>Create a SharePoint List</w:t>
      </w:r>
      <w:r w:rsidR="000438F5" w:rsidRPr="000438F5">
        <w:rPr>
          <w:lang w:val="en-GB"/>
        </w:rPr>
        <w:t>:</w:t>
      </w:r>
    </w:p>
    <w:p w14:paraId="5272B6E5" w14:textId="77777777" w:rsidR="000438F5" w:rsidRPr="000438F5" w:rsidRDefault="000438F5" w:rsidP="000438F5">
      <w:pPr>
        <w:numPr>
          <w:ilvl w:val="0"/>
          <w:numId w:val="11"/>
        </w:numPr>
        <w:rPr>
          <w:lang w:val="en-GB"/>
        </w:rPr>
      </w:pPr>
      <w:r w:rsidRPr="000438F5">
        <w:rPr>
          <w:lang w:val="en-GB"/>
        </w:rPr>
        <w:t>Go to SharePoint and create a new list with columns that match the fields in your form. For example, if your form collects "Name," "Email," and "Feedback," create corresponding columns in your SharePoint list.</w:t>
      </w:r>
    </w:p>
    <w:p w14:paraId="15DF626F" w14:textId="0054F95E" w:rsidR="000438F5" w:rsidRPr="000438F5" w:rsidRDefault="009746CD" w:rsidP="000438F5">
      <w:pPr>
        <w:rPr>
          <w:lang w:val="en-GB"/>
        </w:rPr>
      </w:pPr>
      <w:r w:rsidRPr="009746CD">
        <w:rPr>
          <w:b/>
          <w:lang w:val="en-GB"/>
        </w:rPr>
        <w:lastRenderedPageBreak/>
        <w:t>2.</w:t>
      </w:r>
      <w:r>
        <w:rPr>
          <w:lang w:val="en-GB"/>
        </w:rPr>
        <w:t xml:space="preserve"> </w:t>
      </w:r>
      <w:r w:rsidR="000438F5" w:rsidRPr="000438F5">
        <w:rPr>
          <w:lang w:val="en-GB"/>
        </w:rPr>
        <w:t xml:space="preserve">  </w:t>
      </w:r>
      <w:r w:rsidR="000438F5" w:rsidRPr="000438F5">
        <w:rPr>
          <w:b/>
          <w:bCs/>
          <w:lang w:val="en-GB"/>
        </w:rPr>
        <w:t>Configure Power Apps to Submit Data to SharePoint</w:t>
      </w:r>
      <w:r w:rsidR="000438F5" w:rsidRPr="000438F5">
        <w:rPr>
          <w:lang w:val="en-GB"/>
        </w:rPr>
        <w:t>:</w:t>
      </w:r>
    </w:p>
    <w:p w14:paraId="35CFFDBD" w14:textId="77777777" w:rsidR="000438F5" w:rsidRPr="000438F5" w:rsidRDefault="000438F5" w:rsidP="000438F5">
      <w:pPr>
        <w:numPr>
          <w:ilvl w:val="0"/>
          <w:numId w:val="12"/>
        </w:numPr>
        <w:rPr>
          <w:lang w:val="en-GB"/>
        </w:rPr>
      </w:pPr>
      <w:r w:rsidRPr="000438F5">
        <w:rPr>
          <w:lang w:val="en-GB"/>
        </w:rPr>
        <w:t>In Power Apps, create a form that users can fill out.</w:t>
      </w:r>
    </w:p>
    <w:p w14:paraId="07460518" w14:textId="77777777" w:rsidR="000438F5" w:rsidRPr="000438F5" w:rsidRDefault="000438F5" w:rsidP="000438F5">
      <w:pPr>
        <w:numPr>
          <w:ilvl w:val="0"/>
          <w:numId w:val="12"/>
        </w:numPr>
        <w:rPr>
          <w:lang w:val="en-GB"/>
        </w:rPr>
      </w:pPr>
      <w:r w:rsidRPr="000438F5">
        <w:rPr>
          <w:lang w:val="en-GB"/>
        </w:rPr>
        <w:t xml:space="preserve">Use the SubmitForm function to submit the form data to the SharePoint list. Here’s an example of how to set it up: </w:t>
      </w:r>
    </w:p>
    <w:p w14:paraId="243E1D7F" w14:textId="77777777" w:rsidR="000438F5" w:rsidRPr="000438F5" w:rsidRDefault="000438F5" w:rsidP="000438F5">
      <w:pPr>
        <w:numPr>
          <w:ilvl w:val="0"/>
          <w:numId w:val="12"/>
        </w:numPr>
        <w:rPr>
          <w:lang w:val="en-GB"/>
        </w:rPr>
      </w:pPr>
      <w:r w:rsidRPr="000438F5">
        <w:rPr>
          <w:lang w:val="en-GB"/>
        </w:rPr>
        <w:t>SubmitForm(</w:t>
      </w:r>
      <w:proofErr w:type="spellStart"/>
      <w:r w:rsidRPr="000438F5">
        <w:rPr>
          <w:lang w:val="en-GB"/>
        </w:rPr>
        <w:t>FormName</w:t>
      </w:r>
      <w:proofErr w:type="spellEnd"/>
      <w:proofErr w:type="gramStart"/>
      <w:r w:rsidRPr="000438F5">
        <w:rPr>
          <w:lang w:val="en-GB"/>
        </w:rPr>
        <w:t>);</w:t>
      </w:r>
      <w:proofErr w:type="gramEnd"/>
    </w:p>
    <w:p w14:paraId="7DFE5851" w14:textId="77777777" w:rsidR="000438F5" w:rsidRPr="000438F5" w:rsidRDefault="000438F5" w:rsidP="000438F5">
      <w:pPr>
        <w:numPr>
          <w:ilvl w:val="0"/>
          <w:numId w:val="12"/>
        </w:numPr>
        <w:rPr>
          <w:lang w:val="en-GB"/>
        </w:rPr>
      </w:pPr>
      <w:r w:rsidRPr="000438F5">
        <w:rPr>
          <w:lang w:val="en-GB"/>
        </w:rPr>
        <w:t>If(</w:t>
      </w:r>
      <w:proofErr w:type="spellStart"/>
      <w:r w:rsidRPr="000438F5">
        <w:rPr>
          <w:lang w:val="en-GB"/>
        </w:rPr>
        <w:t>FormName.Error</w:t>
      </w:r>
      <w:proofErr w:type="spellEnd"/>
      <w:r w:rsidRPr="000438F5">
        <w:rPr>
          <w:lang w:val="en-GB"/>
        </w:rPr>
        <w:t xml:space="preserve">, </w:t>
      </w:r>
      <w:proofErr w:type="gramStart"/>
      <w:r w:rsidRPr="000438F5">
        <w:rPr>
          <w:lang w:val="en-GB"/>
        </w:rPr>
        <w:t>Notify</w:t>
      </w:r>
      <w:proofErr w:type="gramEnd"/>
      <w:r w:rsidRPr="000438F5">
        <w:rPr>
          <w:lang w:val="en-GB"/>
        </w:rPr>
        <w:t xml:space="preserve">("There was an error submitting the form. Please try again.", </w:t>
      </w:r>
      <w:proofErr w:type="spellStart"/>
      <w:r w:rsidRPr="000438F5">
        <w:rPr>
          <w:lang w:val="en-GB"/>
        </w:rPr>
        <w:t>NotificationType.Error</w:t>
      </w:r>
      <w:proofErr w:type="spellEnd"/>
      <w:r w:rsidRPr="000438F5">
        <w:rPr>
          <w:lang w:val="en-GB"/>
        </w:rPr>
        <w:t xml:space="preserve">), Notify("Form submitted successfully!", </w:t>
      </w:r>
      <w:proofErr w:type="spellStart"/>
      <w:r w:rsidRPr="000438F5">
        <w:rPr>
          <w:lang w:val="en-GB"/>
        </w:rPr>
        <w:t>NotificationType.Success</w:t>
      </w:r>
      <w:proofErr w:type="spellEnd"/>
      <w:r w:rsidRPr="000438F5">
        <w:rPr>
          <w:lang w:val="en-GB"/>
        </w:rPr>
        <w:t>))</w:t>
      </w:r>
    </w:p>
    <w:p w14:paraId="218F0AB2" w14:textId="17C674F4" w:rsidR="000438F5" w:rsidRPr="000438F5" w:rsidRDefault="009746CD" w:rsidP="000438F5">
      <w:pPr>
        <w:rPr>
          <w:lang w:val="en-GB"/>
        </w:rPr>
      </w:pPr>
      <w:r w:rsidRPr="009746CD">
        <w:rPr>
          <w:b/>
          <w:bCs/>
          <w:lang w:val="en-GB"/>
        </w:rPr>
        <w:t>3.</w:t>
      </w:r>
      <w:r w:rsidR="000438F5" w:rsidRPr="000438F5">
        <w:rPr>
          <w:lang w:val="en-GB"/>
        </w:rPr>
        <w:t xml:space="preserve">  </w:t>
      </w:r>
      <w:r w:rsidR="000438F5" w:rsidRPr="000438F5">
        <w:rPr>
          <w:b/>
          <w:bCs/>
          <w:lang w:val="en-GB"/>
        </w:rPr>
        <w:t>Create a Flow in Power Automate</w:t>
      </w:r>
      <w:r w:rsidR="000438F5" w:rsidRPr="000438F5">
        <w:rPr>
          <w:lang w:val="en-GB"/>
        </w:rPr>
        <w:t>:</w:t>
      </w:r>
    </w:p>
    <w:p w14:paraId="079A1E77" w14:textId="77777777" w:rsidR="000438F5" w:rsidRPr="000438F5" w:rsidRDefault="000438F5" w:rsidP="000438F5">
      <w:pPr>
        <w:numPr>
          <w:ilvl w:val="0"/>
          <w:numId w:val="13"/>
        </w:numPr>
        <w:rPr>
          <w:lang w:val="en-GB"/>
        </w:rPr>
      </w:pPr>
      <w:r w:rsidRPr="000438F5">
        <w:rPr>
          <w:lang w:val="en-GB"/>
        </w:rPr>
        <w:t>Open Power Automate and create a new flow.</w:t>
      </w:r>
    </w:p>
    <w:p w14:paraId="3E8F7FDD" w14:textId="77777777" w:rsidR="000438F5" w:rsidRPr="000438F5" w:rsidRDefault="000438F5" w:rsidP="000438F5">
      <w:pPr>
        <w:numPr>
          <w:ilvl w:val="0"/>
          <w:numId w:val="13"/>
        </w:numPr>
        <w:rPr>
          <w:lang w:val="en-GB"/>
        </w:rPr>
      </w:pPr>
      <w:r w:rsidRPr="000438F5">
        <w:rPr>
          <w:lang w:val="en-GB"/>
        </w:rPr>
        <w:t xml:space="preserve">Select the </w:t>
      </w:r>
      <w:r w:rsidRPr="000438F5">
        <w:rPr>
          <w:b/>
          <w:bCs/>
          <w:lang w:val="en-GB"/>
        </w:rPr>
        <w:t>When an item is created</w:t>
      </w:r>
      <w:r w:rsidRPr="000438F5">
        <w:rPr>
          <w:lang w:val="en-GB"/>
        </w:rPr>
        <w:t xml:space="preserve"> trigger for SharePoint.</w:t>
      </w:r>
    </w:p>
    <w:p w14:paraId="222929D0" w14:textId="77777777" w:rsidR="000438F5" w:rsidRPr="000438F5" w:rsidRDefault="000438F5" w:rsidP="000438F5">
      <w:pPr>
        <w:numPr>
          <w:ilvl w:val="0"/>
          <w:numId w:val="13"/>
        </w:numPr>
        <w:rPr>
          <w:lang w:val="en-GB"/>
        </w:rPr>
      </w:pPr>
      <w:r w:rsidRPr="000438F5">
        <w:rPr>
          <w:lang w:val="en-GB"/>
        </w:rPr>
        <w:t>Choose the SharePoint site and list you created in Step 1.</w:t>
      </w:r>
    </w:p>
    <w:p w14:paraId="2035D2F4" w14:textId="6D1126C2" w:rsidR="000438F5" w:rsidRPr="000438F5" w:rsidRDefault="009746CD" w:rsidP="000438F5">
      <w:pPr>
        <w:rPr>
          <w:lang w:val="en-GB"/>
        </w:rPr>
      </w:pPr>
      <w:r w:rsidRPr="009746CD">
        <w:rPr>
          <w:b/>
          <w:bCs/>
          <w:lang w:val="en-GB"/>
        </w:rPr>
        <w:t>4.</w:t>
      </w:r>
      <w:r w:rsidR="000438F5" w:rsidRPr="000438F5">
        <w:rPr>
          <w:lang w:val="en-GB"/>
        </w:rPr>
        <w:t xml:space="preserve">  </w:t>
      </w:r>
      <w:r w:rsidR="000438F5" w:rsidRPr="000438F5">
        <w:rPr>
          <w:b/>
          <w:bCs/>
          <w:lang w:val="en-GB"/>
        </w:rPr>
        <w:t>Retrieve and Process Form Data</w:t>
      </w:r>
      <w:r w:rsidR="000438F5" w:rsidRPr="000438F5">
        <w:rPr>
          <w:lang w:val="en-GB"/>
        </w:rPr>
        <w:t>:</w:t>
      </w:r>
    </w:p>
    <w:p w14:paraId="4BEA8B92" w14:textId="77777777" w:rsidR="000438F5" w:rsidRPr="000438F5" w:rsidRDefault="000438F5" w:rsidP="000438F5">
      <w:pPr>
        <w:numPr>
          <w:ilvl w:val="0"/>
          <w:numId w:val="14"/>
        </w:numPr>
        <w:rPr>
          <w:lang w:val="en-GB"/>
        </w:rPr>
      </w:pPr>
      <w:r w:rsidRPr="000438F5">
        <w:rPr>
          <w:lang w:val="en-GB"/>
        </w:rPr>
        <w:t>Add actions in your flow to retrieve and process the form data. For example, you can send an email, update a database, or send data to another service.</w:t>
      </w:r>
    </w:p>
    <w:p w14:paraId="7FF92AF7" w14:textId="77777777" w:rsidR="000438F5" w:rsidRPr="000438F5" w:rsidRDefault="000438F5" w:rsidP="000438F5">
      <w:pPr>
        <w:numPr>
          <w:ilvl w:val="0"/>
          <w:numId w:val="14"/>
        </w:numPr>
        <w:rPr>
          <w:lang w:val="en-GB"/>
        </w:rPr>
      </w:pPr>
      <w:r w:rsidRPr="000438F5">
        <w:rPr>
          <w:lang w:val="en-GB"/>
        </w:rPr>
        <w:t xml:space="preserve">Here’s an example of how to send an email with the form data: </w:t>
      </w:r>
    </w:p>
    <w:p w14:paraId="14F23826" w14:textId="77777777" w:rsidR="000438F5" w:rsidRPr="000438F5" w:rsidRDefault="000438F5" w:rsidP="000438F5">
      <w:pPr>
        <w:numPr>
          <w:ilvl w:val="0"/>
          <w:numId w:val="14"/>
        </w:numPr>
        <w:tabs>
          <w:tab w:val="clear" w:pos="720"/>
        </w:tabs>
        <w:rPr>
          <w:lang w:val="en-GB"/>
        </w:rPr>
      </w:pPr>
      <w:r w:rsidRPr="000438F5">
        <w:rPr>
          <w:lang w:val="en-GB"/>
        </w:rPr>
        <w:t>Add a new step: Send an email (V2)</w:t>
      </w:r>
    </w:p>
    <w:p w14:paraId="2B60CB5E" w14:textId="77777777" w:rsidR="000438F5" w:rsidRPr="000438F5" w:rsidRDefault="000438F5" w:rsidP="000438F5">
      <w:pPr>
        <w:numPr>
          <w:ilvl w:val="0"/>
          <w:numId w:val="14"/>
        </w:numPr>
        <w:tabs>
          <w:tab w:val="clear" w:pos="720"/>
        </w:tabs>
        <w:rPr>
          <w:lang w:val="en-GB"/>
        </w:rPr>
      </w:pPr>
      <w:r w:rsidRPr="000438F5">
        <w:rPr>
          <w:lang w:val="en-GB"/>
        </w:rPr>
        <w:t>To: &lt;Your email address&gt;</w:t>
      </w:r>
    </w:p>
    <w:p w14:paraId="3B66AC84" w14:textId="77777777" w:rsidR="000438F5" w:rsidRPr="000438F5" w:rsidRDefault="000438F5" w:rsidP="000438F5">
      <w:pPr>
        <w:numPr>
          <w:ilvl w:val="0"/>
          <w:numId w:val="14"/>
        </w:numPr>
        <w:tabs>
          <w:tab w:val="clear" w:pos="720"/>
        </w:tabs>
        <w:rPr>
          <w:lang w:val="en-GB"/>
        </w:rPr>
      </w:pPr>
      <w:r w:rsidRPr="000438F5">
        <w:rPr>
          <w:lang w:val="en-GB"/>
        </w:rPr>
        <w:t>Subject: New Form Submission</w:t>
      </w:r>
    </w:p>
    <w:p w14:paraId="6CF515D9" w14:textId="77777777" w:rsidR="000438F5" w:rsidRPr="000438F5" w:rsidRDefault="000438F5" w:rsidP="000438F5">
      <w:pPr>
        <w:numPr>
          <w:ilvl w:val="0"/>
          <w:numId w:val="14"/>
        </w:numPr>
        <w:tabs>
          <w:tab w:val="clear" w:pos="720"/>
        </w:tabs>
        <w:rPr>
          <w:lang w:val="en-GB"/>
        </w:rPr>
      </w:pPr>
      <w:r w:rsidRPr="000438F5">
        <w:rPr>
          <w:lang w:val="en-GB"/>
        </w:rPr>
        <w:t>Body: "A new form has been submitted with the following details: &lt;</w:t>
      </w:r>
      <w:proofErr w:type="spellStart"/>
      <w:r w:rsidRPr="000438F5">
        <w:rPr>
          <w:lang w:val="en-GB"/>
        </w:rPr>
        <w:t>br</w:t>
      </w:r>
      <w:proofErr w:type="spellEnd"/>
      <w:r w:rsidRPr="000438F5">
        <w:rPr>
          <w:lang w:val="en-GB"/>
        </w:rPr>
        <w:t>&gt; Name: @{triggerOutputs()?['body/Name']} &lt;</w:t>
      </w:r>
      <w:proofErr w:type="spellStart"/>
      <w:r w:rsidRPr="000438F5">
        <w:rPr>
          <w:lang w:val="en-GB"/>
        </w:rPr>
        <w:t>br</w:t>
      </w:r>
      <w:proofErr w:type="spellEnd"/>
      <w:r w:rsidRPr="000438F5">
        <w:rPr>
          <w:lang w:val="en-GB"/>
        </w:rPr>
        <w:t>&gt; Email: @{triggerOutputs()?['body/Email']} &lt;</w:t>
      </w:r>
      <w:proofErr w:type="spellStart"/>
      <w:r w:rsidRPr="000438F5">
        <w:rPr>
          <w:lang w:val="en-GB"/>
        </w:rPr>
        <w:t>br</w:t>
      </w:r>
      <w:proofErr w:type="spellEnd"/>
      <w:r w:rsidRPr="000438F5">
        <w:rPr>
          <w:lang w:val="en-GB"/>
        </w:rPr>
        <w:t>&gt; Feedback: @{triggerOutputs()?['body/Feedback']}"</w:t>
      </w:r>
    </w:p>
    <w:p w14:paraId="11541421" w14:textId="4A13A429" w:rsidR="000438F5" w:rsidRPr="000438F5" w:rsidRDefault="00957A54" w:rsidP="00957A54">
      <w:pPr>
        <w:rPr>
          <w:lang w:val="en-GB"/>
        </w:rPr>
      </w:pPr>
      <w:r>
        <w:rPr>
          <w:b/>
          <w:bCs/>
          <w:lang w:val="en-GB"/>
        </w:rPr>
        <w:t xml:space="preserve">5. </w:t>
      </w:r>
      <w:r w:rsidR="000438F5" w:rsidRPr="000438F5">
        <w:rPr>
          <w:b/>
          <w:bCs/>
          <w:lang w:val="en-GB"/>
        </w:rPr>
        <w:t>Save and Test</w:t>
      </w:r>
      <w:r w:rsidR="000438F5" w:rsidRPr="000438F5">
        <w:rPr>
          <w:lang w:val="en-GB"/>
        </w:rPr>
        <w:t>:</w:t>
      </w:r>
    </w:p>
    <w:p w14:paraId="6194F7D9" w14:textId="77777777" w:rsidR="000438F5" w:rsidRPr="000438F5" w:rsidRDefault="000438F5" w:rsidP="000438F5">
      <w:pPr>
        <w:numPr>
          <w:ilvl w:val="1"/>
          <w:numId w:val="15"/>
        </w:numPr>
        <w:rPr>
          <w:lang w:val="en-GB"/>
        </w:rPr>
      </w:pPr>
      <w:r w:rsidRPr="000438F5">
        <w:rPr>
          <w:lang w:val="en-GB"/>
        </w:rPr>
        <w:t>Save your flow and test it by submitting a form in Power Apps. Verify that the data is added to the SharePoint list and that the flow processes the data as expected.</w:t>
      </w:r>
    </w:p>
    <w:p w14:paraId="2AF53313" w14:textId="77777777" w:rsidR="000438F5" w:rsidRPr="000438F5" w:rsidRDefault="000438F5" w:rsidP="000438F5">
      <w:pPr>
        <w:rPr>
          <w:lang w:val="en-GB"/>
        </w:rPr>
      </w:pPr>
      <w:r w:rsidRPr="000438F5">
        <w:rPr>
          <w:lang w:val="en-GB"/>
        </w:rPr>
        <w:t>Would you like more detailed assistance with any specific step or have any questions about this approach?</w:t>
      </w:r>
    </w:p>
    <w:p w14:paraId="004B3463" w14:textId="77777777" w:rsidR="002C43ED" w:rsidRDefault="00977981">
      <w:pPr>
        <w:pStyle w:val="Heading2"/>
      </w:pPr>
      <w:proofErr w:type="gramStart"/>
      <w:r>
        <w:t>You</w:t>
      </w:r>
      <w:proofErr w:type="gramEnd"/>
    </w:p>
    <w:p w14:paraId="41045295" w14:textId="56A6D1A9" w:rsidR="00EE1B37" w:rsidRPr="00EE1B37" w:rsidRDefault="00EE1B37" w:rsidP="00EE1B37">
      <w:pPr>
        <w:rPr>
          <w:lang w:val="en-GB"/>
        </w:rPr>
      </w:pPr>
      <w:r w:rsidRPr="00EE1B37">
        <w:rPr>
          <w:lang w:val="en-GB"/>
        </w:rPr>
        <w:t xml:space="preserve">How can I extract the text from a word document for the </w:t>
      </w:r>
      <w:proofErr w:type="spellStart"/>
      <w:r w:rsidRPr="00EE1B37">
        <w:rPr>
          <w:lang w:val="en-GB"/>
        </w:rPr>
        <w:t>sharepoint</w:t>
      </w:r>
      <w:proofErr w:type="spellEnd"/>
      <w:r w:rsidRPr="00EE1B37">
        <w:rPr>
          <w:lang w:val="en-GB"/>
        </w:rPr>
        <w:t xml:space="preserve"> list in </w:t>
      </w:r>
      <w:proofErr w:type="spellStart"/>
      <w:r w:rsidRPr="00EE1B37">
        <w:rPr>
          <w:lang w:val="en-GB"/>
        </w:rPr>
        <w:t>teh</w:t>
      </w:r>
      <w:proofErr w:type="spellEnd"/>
      <w:r w:rsidRPr="00EE1B37">
        <w:rPr>
          <w:lang w:val="en-GB"/>
        </w:rPr>
        <w:t xml:space="preserve"> flow?</w:t>
      </w:r>
    </w:p>
    <w:p w14:paraId="14AB3355" w14:textId="79BF754F" w:rsidR="002C43ED" w:rsidRDefault="00977981">
      <w:pPr>
        <w:pStyle w:val="Heading2"/>
      </w:pPr>
      <w:r>
        <w:lastRenderedPageBreak/>
        <w:t>Copilot</w:t>
      </w:r>
    </w:p>
    <w:p w14:paraId="66D3E9F3" w14:textId="77777777" w:rsidR="008456FF" w:rsidRPr="008456FF" w:rsidRDefault="008456FF" w:rsidP="008456FF">
      <w:pPr>
        <w:rPr>
          <w:lang w:val="en-GB"/>
        </w:rPr>
      </w:pPr>
      <w:r w:rsidRPr="008456FF">
        <w:rPr>
          <w:lang w:val="en-GB"/>
        </w:rPr>
        <w:t>To extract text from a Word document and store it in a SharePoint list using Power Automate, you can follow these steps:</w:t>
      </w:r>
    </w:p>
    <w:p w14:paraId="6AC303B7" w14:textId="77777777" w:rsidR="008456FF" w:rsidRPr="008456FF" w:rsidRDefault="008456FF" w:rsidP="00550293">
      <w:pPr>
        <w:numPr>
          <w:ilvl w:val="0"/>
          <w:numId w:val="16"/>
        </w:numPr>
        <w:spacing w:after="0"/>
        <w:rPr>
          <w:lang w:val="en-GB"/>
        </w:rPr>
      </w:pPr>
      <w:r w:rsidRPr="008456FF">
        <w:rPr>
          <w:b/>
          <w:bCs/>
          <w:lang w:val="en-GB"/>
        </w:rPr>
        <w:t>Upload the Word Document</w:t>
      </w:r>
      <w:r w:rsidRPr="008456FF">
        <w:rPr>
          <w:lang w:val="en-GB"/>
        </w:rPr>
        <w:t>: Ensure the Word document is uploaded to a SharePoint library.</w:t>
      </w:r>
    </w:p>
    <w:p w14:paraId="567267A9" w14:textId="77777777" w:rsidR="008456FF" w:rsidRPr="008456FF" w:rsidRDefault="008456FF" w:rsidP="00550293">
      <w:pPr>
        <w:numPr>
          <w:ilvl w:val="0"/>
          <w:numId w:val="16"/>
        </w:numPr>
        <w:spacing w:after="0"/>
        <w:rPr>
          <w:lang w:val="en-GB"/>
        </w:rPr>
      </w:pPr>
      <w:r w:rsidRPr="008456FF">
        <w:rPr>
          <w:b/>
          <w:bCs/>
          <w:lang w:val="en-GB"/>
        </w:rPr>
        <w:t>Create a Flow in Power Automate</w:t>
      </w:r>
      <w:r w:rsidRPr="008456FF">
        <w:rPr>
          <w:lang w:val="en-GB"/>
        </w:rPr>
        <w:t>:</w:t>
      </w:r>
    </w:p>
    <w:p w14:paraId="7DFF929C" w14:textId="77777777" w:rsidR="008456FF" w:rsidRPr="008456FF" w:rsidRDefault="008456FF" w:rsidP="00550293">
      <w:pPr>
        <w:numPr>
          <w:ilvl w:val="1"/>
          <w:numId w:val="16"/>
        </w:numPr>
        <w:spacing w:after="0"/>
        <w:rPr>
          <w:lang w:val="en-GB"/>
        </w:rPr>
      </w:pPr>
      <w:r w:rsidRPr="008456FF">
        <w:rPr>
          <w:lang w:val="en-GB"/>
        </w:rPr>
        <w:t>Open Power Automate and create a new flow.</w:t>
      </w:r>
    </w:p>
    <w:p w14:paraId="50A8712B" w14:textId="77777777" w:rsidR="008456FF" w:rsidRPr="008456FF" w:rsidRDefault="008456FF" w:rsidP="00550293">
      <w:pPr>
        <w:numPr>
          <w:ilvl w:val="1"/>
          <w:numId w:val="16"/>
        </w:numPr>
        <w:spacing w:after="0"/>
        <w:rPr>
          <w:lang w:val="en-GB"/>
        </w:rPr>
      </w:pPr>
      <w:r w:rsidRPr="008456FF">
        <w:rPr>
          <w:lang w:val="en-GB"/>
        </w:rPr>
        <w:t xml:space="preserve">Select the </w:t>
      </w:r>
      <w:r w:rsidRPr="008456FF">
        <w:rPr>
          <w:b/>
          <w:bCs/>
          <w:lang w:val="en-GB"/>
        </w:rPr>
        <w:t>When a file is created (properties only)</w:t>
      </w:r>
      <w:r w:rsidRPr="008456FF">
        <w:rPr>
          <w:lang w:val="en-GB"/>
        </w:rPr>
        <w:t xml:space="preserve"> trigger for SharePoint.</w:t>
      </w:r>
    </w:p>
    <w:p w14:paraId="690A5A42" w14:textId="77777777" w:rsidR="008456FF" w:rsidRPr="008456FF" w:rsidRDefault="008456FF" w:rsidP="00550293">
      <w:pPr>
        <w:numPr>
          <w:ilvl w:val="1"/>
          <w:numId w:val="16"/>
        </w:numPr>
        <w:spacing w:after="0"/>
        <w:rPr>
          <w:lang w:val="en-GB"/>
        </w:rPr>
      </w:pPr>
      <w:r w:rsidRPr="008456FF">
        <w:rPr>
          <w:lang w:val="en-GB"/>
        </w:rPr>
        <w:t>Choose the SharePoint site and library where the Word documents are stored.</w:t>
      </w:r>
    </w:p>
    <w:p w14:paraId="4D35756F" w14:textId="77777777" w:rsidR="008456FF" w:rsidRPr="008456FF" w:rsidRDefault="008456FF" w:rsidP="00550293">
      <w:pPr>
        <w:numPr>
          <w:ilvl w:val="0"/>
          <w:numId w:val="16"/>
        </w:numPr>
        <w:spacing w:after="0"/>
        <w:rPr>
          <w:lang w:val="en-GB"/>
        </w:rPr>
      </w:pPr>
      <w:r w:rsidRPr="008456FF">
        <w:rPr>
          <w:b/>
          <w:bCs/>
          <w:lang w:val="en-GB"/>
        </w:rPr>
        <w:t>Get File Content</w:t>
      </w:r>
      <w:r w:rsidRPr="008456FF">
        <w:rPr>
          <w:lang w:val="en-GB"/>
        </w:rPr>
        <w:t>:</w:t>
      </w:r>
    </w:p>
    <w:p w14:paraId="16E70CE7" w14:textId="77777777" w:rsidR="008456FF" w:rsidRPr="008456FF" w:rsidRDefault="008456FF" w:rsidP="00550293">
      <w:pPr>
        <w:numPr>
          <w:ilvl w:val="1"/>
          <w:numId w:val="16"/>
        </w:numPr>
        <w:spacing w:after="0"/>
        <w:rPr>
          <w:lang w:val="en-GB"/>
        </w:rPr>
      </w:pPr>
      <w:r w:rsidRPr="008456FF">
        <w:rPr>
          <w:lang w:val="en-GB"/>
        </w:rPr>
        <w:t xml:space="preserve">Add a new step by clicking </w:t>
      </w:r>
      <w:proofErr w:type="gramStart"/>
      <w:r w:rsidRPr="008456FF">
        <w:rPr>
          <w:b/>
          <w:bCs/>
          <w:lang w:val="en-GB"/>
        </w:rPr>
        <w:t>New</w:t>
      </w:r>
      <w:proofErr w:type="gramEnd"/>
      <w:r w:rsidRPr="008456FF">
        <w:rPr>
          <w:b/>
          <w:bCs/>
          <w:lang w:val="en-GB"/>
        </w:rPr>
        <w:t xml:space="preserve"> step</w:t>
      </w:r>
      <w:r w:rsidRPr="008456FF">
        <w:rPr>
          <w:lang w:val="en-GB"/>
        </w:rPr>
        <w:t>.</w:t>
      </w:r>
    </w:p>
    <w:p w14:paraId="38E6AAC6" w14:textId="77777777" w:rsidR="008456FF" w:rsidRPr="008456FF" w:rsidRDefault="008456FF" w:rsidP="00550293">
      <w:pPr>
        <w:numPr>
          <w:ilvl w:val="1"/>
          <w:numId w:val="16"/>
        </w:numPr>
        <w:spacing w:after="0"/>
        <w:rPr>
          <w:lang w:val="en-GB"/>
        </w:rPr>
      </w:pPr>
      <w:r w:rsidRPr="008456FF">
        <w:rPr>
          <w:lang w:val="en-GB"/>
        </w:rPr>
        <w:t xml:space="preserve">In the search box, type </w:t>
      </w:r>
      <w:r w:rsidRPr="008456FF">
        <w:rPr>
          <w:b/>
          <w:bCs/>
          <w:lang w:val="en-GB"/>
        </w:rPr>
        <w:t>Get file content</w:t>
      </w:r>
      <w:r w:rsidRPr="008456FF">
        <w:rPr>
          <w:lang w:val="en-GB"/>
        </w:rPr>
        <w:t xml:space="preserve"> and select the action.</w:t>
      </w:r>
    </w:p>
    <w:p w14:paraId="043231E5" w14:textId="77777777" w:rsidR="008456FF" w:rsidRPr="008456FF" w:rsidRDefault="008456FF" w:rsidP="00550293">
      <w:pPr>
        <w:numPr>
          <w:ilvl w:val="1"/>
          <w:numId w:val="16"/>
        </w:numPr>
        <w:spacing w:after="0"/>
        <w:rPr>
          <w:lang w:val="en-GB"/>
        </w:rPr>
      </w:pPr>
      <w:r w:rsidRPr="008456FF">
        <w:rPr>
          <w:lang w:val="en-GB"/>
        </w:rPr>
        <w:t xml:space="preserve">Choose the </w:t>
      </w:r>
      <w:r w:rsidRPr="008456FF">
        <w:rPr>
          <w:b/>
          <w:bCs/>
          <w:lang w:val="en-GB"/>
        </w:rPr>
        <w:t>File Content</w:t>
      </w:r>
      <w:r w:rsidRPr="008456FF">
        <w:rPr>
          <w:lang w:val="en-GB"/>
        </w:rPr>
        <w:t xml:space="preserve"> from the trigger.</w:t>
      </w:r>
    </w:p>
    <w:p w14:paraId="14B0C801" w14:textId="77777777" w:rsidR="008456FF" w:rsidRPr="008456FF" w:rsidRDefault="008456FF" w:rsidP="00550293">
      <w:pPr>
        <w:numPr>
          <w:ilvl w:val="0"/>
          <w:numId w:val="16"/>
        </w:numPr>
        <w:spacing w:after="0"/>
        <w:rPr>
          <w:lang w:val="en-GB"/>
        </w:rPr>
      </w:pPr>
      <w:r w:rsidRPr="008456FF">
        <w:rPr>
          <w:b/>
          <w:bCs/>
          <w:lang w:val="en-GB"/>
        </w:rPr>
        <w:t>Extract Text from the Document</w:t>
      </w:r>
      <w:r w:rsidRPr="008456FF">
        <w:rPr>
          <w:lang w:val="en-GB"/>
        </w:rPr>
        <w:t>:</w:t>
      </w:r>
    </w:p>
    <w:p w14:paraId="5CF58F79" w14:textId="77777777" w:rsidR="008456FF" w:rsidRPr="008456FF" w:rsidRDefault="008456FF" w:rsidP="00550293">
      <w:pPr>
        <w:numPr>
          <w:ilvl w:val="1"/>
          <w:numId w:val="16"/>
        </w:numPr>
        <w:spacing w:after="0"/>
        <w:rPr>
          <w:lang w:val="en-GB"/>
        </w:rPr>
      </w:pPr>
      <w:r w:rsidRPr="008456FF">
        <w:rPr>
          <w:lang w:val="en-GB"/>
        </w:rPr>
        <w:t xml:space="preserve">Add another step by clicking </w:t>
      </w:r>
      <w:proofErr w:type="gramStart"/>
      <w:r w:rsidRPr="008456FF">
        <w:rPr>
          <w:b/>
          <w:bCs/>
          <w:lang w:val="en-GB"/>
        </w:rPr>
        <w:t>New</w:t>
      </w:r>
      <w:proofErr w:type="gramEnd"/>
      <w:r w:rsidRPr="008456FF">
        <w:rPr>
          <w:b/>
          <w:bCs/>
          <w:lang w:val="en-GB"/>
        </w:rPr>
        <w:t xml:space="preserve"> step</w:t>
      </w:r>
      <w:r w:rsidRPr="008456FF">
        <w:rPr>
          <w:lang w:val="en-GB"/>
        </w:rPr>
        <w:t>.</w:t>
      </w:r>
    </w:p>
    <w:p w14:paraId="538E0F3D" w14:textId="77777777" w:rsidR="008456FF" w:rsidRPr="008456FF" w:rsidRDefault="008456FF" w:rsidP="00550293">
      <w:pPr>
        <w:numPr>
          <w:ilvl w:val="1"/>
          <w:numId w:val="16"/>
        </w:numPr>
        <w:spacing w:after="0"/>
        <w:rPr>
          <w:lang w:val="en-GB"/>
        </w:rPr>
      </w:pPr>
      <w:r w:rsidRPr="008456FF">
        <w:rPr>
          <w:lang w:val="en-GB"/>
        </w:rPr>
        <w:t xml:space="preserve">In the search box, type </w:t>
      </w:r>
      <w:r w:rsidRPr="008456FF">
        <w:rPr>
          <w:b/>
          <w:bCs/>
          <w:lang w:val="en-GB"/>
        </w:rPr>
        <w:t>Extract information from documents</w:t>
      </w:r>
      <w:r w:rsidRPr="008456FF">
        <w:rPr>
          <w:lang w:val="en-GB"/>
        </w:rPr>
        <w:t xml:space="preserve"> and select the action.</w:t>
      </w:r>
    </w:p>
    <w:p w14:paraId="0BEB81C9" w14:textId="77777777" w:rsidR="008456FF" w:rsidRPr="008456FF" w:rsidRDefault="008456FF" w:rsidP="00550293">
      <w:pPr>
        <w:numPr>
          <w:ilvl w:val="1"/>
          <w:numId w:val="16"/>
        </w:numPr>
        <w:spacing w:after="0"/>
        <w:rPr>
          <w:lang w:val="en-GB"/>
        </w:rPr>
      </w:pPr>
      <w:r w:rsidRPr="008456FF">
        <w:rPr>
          <w:lang w:val="en-GB"/>
        </w:rPr>
        <w:t>Choose the document processing model you want to use. If you haven't created one yet, you can create a model in AI Builder to extract the necessary information from the Word document.</w:t>
      </w:r>
    </w:p>
    <w:p w14:paraId="64DEC1B3" w14:textId="77777777" w:rsidR="008456FF" w:rsidRPr="008456FF" w:rsidRDefault="008456FF" w:rsidP="00550293">
      <w:pPr>
        <w:numPr>
          <w:ilvl w:val="1"/>
          <w:numId w:val="16"/>
        </w:numPr>
        <w:spacing w:after="0"/>
        <w:rPr>
          <w:lang w:val="en-GB"/>
        </w:rPr>
      </w:pPr>
      <w:r w:rsidRPr="008456FF">
        <w:rPr>
          <w:lang w:val="en-GB"/>
        </w:rPr>
        <w:t xml:space="preserve">In the </w:t>
      </w:r>
      <w:r w:rsidRPr="008456FF">
        <w:rPr>
          <w:b/>
          <w:bCs/>
          <w:lang w:val="en-GB"/>
        </w:rPr>
        <w:t>Form</w:t>
      </w:r>
      <w:r w:rsidRPr="008456FF">
        <w:rPr>
          <w:lang w:val="en-GB"/>
        </w:rPr>
        <w:t xml:space="preserve"> field, add </w:t>
      </w:r>
      <w:r w:rsidRPr="008456FF">
        <w:rPr>
          <w:b/>
          <w:bCs/>
          <w:lang w:val="en-GB"/>
        </w:rPr>
        <w:t>File Content</w:t>
      </w:r>
      <w:r w:rsidRPr="008456FF">
        <w:rPr>
          <w:lang w:val="en-GB"/>
        </w:rPr>
        <w:t xml:space="preserve"> from the previous step.</w:t>
      </w:r>
    </w:p>
    <w:p w14:paraId="50B9ED62" w14:textId="77777777" w:rsidR="008456FF" w:rsidRPr="008456FF" w:rsidRDefault="008456FF" w:rsidP="00550293">
      <w:pPr>
        <w:numPr>
          <w:ilvl w:val="0"/>
          <w:numId w:val="16"/>
        </w:numPr>
        <w:spacing w:after="0"/>
        <w:rPr>
          <w:lang w:val="en-GB"/>
        </w:rPr>
      </w:pPr>
      <w:r w:rsidRPr="008456FF">
        <w:rPr>
          <w:b/>
          <w:bCs/>
          <w:lang w:val="en-GB"/>
        </w:rPr>
        <w:t>Store Extracted Data in SharePoint List</w:t>
      </w:r>
      <w:r w:rsidRPr="008456FF">
        <w:rPr>
          <w:lang w:val="en-GB"/>
        </w:rPr>
        <w:t>:</w:t>
      </w:r>
    </w:p>
    <w:p w14:paraId="07D49E06" w14:textId="77777777" w:rsidR="008456FF" w:rsidRPr="008456FF" w:rsidRDefault="008456FF" w:rsidP="00550293">
      <w:pPr>
        <w:numPr>
          <w:ilvl w:val="1"/>
          <w:numId w:val="16"/>
        </w:numPr>
        <w:spacing w:after="0"/>
        <w:rPr>
          <w:lang w:val="en-GB"/>
        </w:rPr>
      </w:pPr>
      <w:r w:rsidRPr="008456FF">
        <w:rPr>
          <w:lang w:val="en-GB"/>
        </w:rPr>
        <w:t xml:space="preserve">Add another step by clicking </w:t>
      </w:r>
      <w:proofErr w:type="gramStart"/>
      <w:r w:rsidRPr="008456FF">
        <w:rPr>
          <w:b/>
          <w:bCs/>
          <w:lang w:val="en-GB"/>
        </w:rPr>
        <w:t>New</w:t>
      </w:r>
      <w:proofErr w:type="gramEnd"/>
      <w:r w:rsidRPr="008456FF">
        <w:rPr>
          <w:b/>
          <w:bCs/>
          <w:lang w:val="en-GB"/>
        </w:rPr>
        <w:t xml:space="preserve"> step</w:t>
      </w:r>
      <w:r w:rsidRPr="008456FF">
        <w:rPr>
          <w:lang w:val="en-GB"/>
        </w:rPr>
        <w:t>.</w:t>
      </w:r>
    </w:p>
    <w:p w14:paraId="02BF025B" w14:textId="77777777" w:rsidR="008456FF" w:rsidRPr="008456FF" w:rsidRDefault="008456FF" w:rsidP="00550293">
      <w:pPr>
        <w:numPr>
          <w:ilvl w:val="1"/>
          <w:numId w:val="16"/>
        </w:numPr>
        <w:spacing w:after="0"/>
        <w:rPr>
          <w:lang w:val="en-GB"/>
        </w:rPr>
      </w:pPr>
      <w:r w:rsidRPr="008456FF">
        <w:rPr>
          <w:lang w:val="en-GB"/>
        </w:rPr>
        <w:t xml:space="preserve">In the search box, type </w:t>
      </w:r>
      <w:r w:rsidRPr="008456FF">
        <w:rPr>
          <w:b/>
          <w:bCs/>
          <w:lang w:val="en-GB"/>
        </w:rPr>
        <w:t>Create an item</w:t>
      </w:r>
      <w:r w:rsidRPr="008456FF">
        <w:rPr>
          <w:lang w:val="en-GB"/>
        </w:rPr>
        <w:t xml:space="preserve"> and select the action.</w:t>
      </w:r>
    </w:p>
    <w:p w14:paraId="74CA1D0B" w14:textId="77777777" w:rsidR="008456FF" w:rsidRPr="008456FF" w:rsidRDefault="008456FF" w:rsidP="00550293">
      <w:pPr>
        <w:numPr>
          <w:ilvl w:val="1"/>
          <w:numId w:val="16"/>
        </w:numPr>
        <w:spacing w:after="0"/>
        <w:rPr>
          <w:lang w:val="en-GB"/>
        </w:rPr>
      </w:pPr>
      <w:r w:rsidRPr="008456FF">
        <w:rPr>
          <w:lang w:val="en-GB"/>
        </w:rPr>
        <w:t>Choose the SharePoint site and list where you want to store the extracted data.</w:t>
      </w:r>
    </w:p>
    <w:p w14:paraId="08C933DA" w14:textId="77777777" w:rsidR="008456FF" w:rsidRPr="008456FF" w:rsidRDefault="008456FF" w:rsidP="00550293">
      <w:pPr>
        <w:numPr>
          <w:ilvl w:val="1"/>
          <w:numId w:val="16"/>
        </w:numPr>
        <w:spacing w:after="0"/>
        <w:rPr>
          <w:lang w:val="en-GB"/>
        </w:rPr>
      </w:pPr>
      <w:r w:rsidRPr="008456FF">
        <w:rPr>
          <w:lang w:val="en-GB"/>
        </w:rPr>
        <w:t>Map the extracted fields to the corresponding columns in the SharePoint list.</w:t>
      </w:r>
    </w:p>
    <w:p w14:paraId="29D6D830" w14:textId="77777777" w:rsidR="008456FF" w:rsidRPr="008456FF" w:rsidRDefault="008456FF" w:rsidP="00550293">
      <w:pPr>
        <w:numPr>
          <w:ilvl w:val="0"/>
          <w:numId w:val="16"/>
        </w:numPr>
        <w:spacing w:after="0"/>
        <w:rPr>
          <w:lang w:val="en-GB"/>
        </w:rPr>
      </w:pPr>
      <w:r w:rsidRPr="008456FF">
        <w:rPr>
          <w:b/>
          <w:bCs/>
          <w:lang w:val="en-GB"/>
        </w:rPr>
        <w:t>Save and Test</w:t>
      </w:r>
      <w:r w:rsidRPr="008456FF">
        <w:rPr>
          <w:lang w:val="en-GB"/>
        </w:rPr>
        <w:t>:</w:t>
      </w:r>
    </w:p>
    <w:p w14:paraId="32306070" w14:textId="77777777" w:rsidR="008456FF" w:rsidRPr="008456FF" w:rsidRDefault="008456FF" w:rsidP="008456FF">
      <w:pPr>
        <w:numPr>
          <w:ilvl w:val="1"/>
          <w:numId w:val="16"/>
        </w:numPr>
        <w:rPr>
          <w:lang w:val="en-GB"/>
        </w:rPr>
      </w:pPr>
      <w:r w:rsidRPr="008456FF">
        <w:rPr>
          <w:lang w:val="en-GB"/>
        </w:rPr>
        <w:t>Save your flow and test it by uploading a Word document to the SharePoint library. Verify that the data is correctly extracted and stored in the SharePoint list.</w:t>
      </w:r>
    </w:p>
    <w:p w14:paraId="04F0689B" w14:textId="77777777" w:rsidR="008456FF" w:rsidRPr="008456FF" w:rsidRDefault="008456FF" w:rsidP="008456FF">
      <w:pPr>
        <w:rPr>
          <w:lang w:val="en-GB"/>
        </w:rPr>
      </w:pPr>
      <w:r w:rsidRPr="008456FF">
        <w:rPr>
          <w:lang w:val="en-GB"/>
        </w:rPr>
        <w:t>Would you like more detailed guidance on any of these steps or have any specific questions about the process?</w:t>
      </w:r>
    </w:p>
    <w:p w14:paraId="15E9B377" w14:textId="77777777" w:rsidR="008456FF" w:rsidRPr="008456FF" w:rsidRDefault="008456FF" w:rsidP="008456FF">
      <w:pPr>
        <w:pStyle w:val="Heading3"/>
        <w:rPr>
          <w:lang w:val="en-GB"/>
        </w:rPr>
      </w:pPr>
      <w:r w:rsidRPr="008456FF">
        <w:rPr>
          <w:lang w:val="en-GB"/>
        </w:rPr>
        <w:t>References</w:t>
      </w:r>
    </w:p>
    <w:p w14:paraId="419695B3" w14:textId="77777777" w:rsidR="008456FF" w:rsidRPr="008456FF" w:rsidRDefault="008456FF" w:rsidP="008456FF">
      <w:pPr>
        <w:rPr>
          <w:lang w:val="en-GB"/>
        </w:rPr>
      </w:pPr>
      <w:hyperlink r:id="rId10" w:history="1">
        <w:r w:rsidRPr="008456FF">
          <w:rPr>
            <w:rStyle w:val="Hyperlink"/>
            <w:lang w:val="en-GB"/>
          </w:rPr>
          <w:t>1. process.st</w:t>
        </w:r>
      </w:hyperlink>
      <w:r w:rsidRPr="008456FF">
        <w:rPr>
          <w:lang w:val="en-GB"/>
        </w:rPr>
        <w:t xml:space="preserve"> </w:t>
      </w:r>
      <w:hyperlink r:id="rId11" w:history="1">
        <w:r w:rsidRPr="008456FF">
          <w:rPr>
            <w:rStyle w:val="Hyperlink"/>
            <w:lang w:val="en-GB"/>
          </w:rPr>
          <w:t>2. learn.microsoft.com</w:t>
        </w:r>
      </w:hyperlink>
    </w:p>
    <w:p w14:paraId="69AD85D4" w14:textId="77777777" w:rsidR="002C43ED" w:rsidRDefault="00977981">
      <w:pPr>
        <w:pStyle w:val="Heading2"/>
      </w:pPr>
      <w:proofErr w:type="gramStart"/>
      <w:r>
        <w:lastRenderedPageBreak/>
        <w:t>You</w:t>
      </w:r>
      <w:proofErr w:type="gramEnd"/>
    </w:p>
    <w:p w14:paraId="40F3F6E6" w14:textId="1592BCBB" w:rsidR="002C43ED" w:rsidRPr="009B78E3" w:rsidRDefault="009B78E3">
      <w:pPr>
        <w:rPr>
          <w:sz w:val="22"/>
          <w:szCs w:val="22"/>
          <w:lang w:val="en-GB"/>
        </w:rPr>
      </w:pPr>
      <w:r w:rsidRPr="009B78E3">
        <w:rPr>
          <w:sz w:val="22"/>
          <w:szCs w:val="22"/>
          <w:lang w:val="en-GB"/>
        </w:rPr>
        <w:t>How can I create an AI processing model for the Extract information from documents step?</w:t>
      </w:r>
    </w:p>
    <w:p w14:paraId="6A53AA12" w14:textId="77777777" w:rsidR="002C43ED" w:rsidRDefault="00977981">
      <w:pPr>
        <w:pStyle w:val="Heading2"/>
      </w:pPr>
      <w:r>
        <w:t>Copilot</w:t>
      </w:r>
    </w:p>
    <w:p w14:paraId="50BA0664" w14:textId="77777777" w:rsidR="00AB24D9" w:rsidRPr="00AB24D9" w:rsidRDefault="00AB24D9" w:rsidP="00AB24D9">
      <w:pPr>
        <w:rPr>
          <w:lang w:val="en-GB"/>
        </w:rPr>
      </w:pPr>
      <w:r w:rsidRPr="00AB24D9">
        <w:rPr>
          <w:lang w:val="en-GB"/>
        </w:rPr>
        <w:t>Creating an AI processing model in AI Builder to extract information from documents is a straightforward process. Here’s a step-by-step guide to help you get started:</w:t>
      </w:r>
    </w:p>
    <w:p w14:paraId="0B940A2A" w14:textId="77777777" w:rsidR="00AB24D9" w:rsidRPr="00AB24D9" w:rsidRDefault="00AB24D9" w:rsidP="00AB24D9">
      <w:pPr>
        <w:numPr>
          <w:ilvl w:val="0"/>
          <w:numId w:val="17"/>
        </w:numPr>
        <w:rPr>
          <w:lang w:val="en-GB"/>
        </w:rPr>
      </w:pPr>
      <w:r w:rsidRPr="00AB24D9">
        <w:rPr>
          <w:b/>
          <w:bCs/>
          <w:lang w:val="en-GB"/>
        </w:rPr>
        <w:t>Sign in to AI Builder</w:t>
      </w:r>
      <w:r w:rsidRPr="00AB24D9">
        <w:rPr>
          <w:lang w:val="en-GB"/>
        </w:rPr>
        <w:t>: Go to Power Apps or Power Automate and sign in.</w:t>
      </w:r>
    </w:p>
    <w:p w14:paraId="4956ACF2" w14:textId="77777777" w:rsidR="00AB24D9" w:rsidRPr="00AB24D9" w:rsidRDefault="00AB24D9" w:rsidP="00AB24D9">
      <w:pPr>
        <w:numPr>
          <w:ilvl w:val="0"/>
          <w:numId w:val="17"/>
        </w:numPr>
        <w:rPr>
          <w:lang w:val="en-GB"/>
        </w:rPr>
      </w:pPr>
      <w:r w:rsidRPr="00AB24D9">
        <w:rPr>
          <w:b/>
          <w:bCs/>
          <w:lang w:val="en-GB"/>
        </w:rPr>
        <w:t>Navigate to AI Models</w:t>
      </w:r>
      <w:r w:rsidRPr="00AB24D9">
        <w:rPr>
          <w:lang w:val="en-GB"/>
        </w:rPr>
        <w:t xml:space="preserve">: On the left pane, select </w:t>
      </w:r>
      <w:r w:rsidRPr="00AB24D9">
        <w:rPr>
          <w:b/>
          <w:bCs/>
          <w:lang w:val="en-GB"/>
        </w:rPr>
        <w:t>AI hub</w:t>
      </w:r>
      <w:r w:rsidRPr="00AB24D9">
        <w:rPr>
          <w:lang w:val="en-GB"/>
        </w:rPr>
        <w:t xml:space="preserve">. Under </w:t>
      </w:r>
      <w:r w:rsidRPr="00AB24D9">
        <w:rPr>
          <w:b/>
          <w:bCs/>
          <w:lang w:val="en-GB"/>
        </w:rPr>
        <w:t>Discover an AI capability</w:t>
      </w:r>
      <w:r w:rsidRPr="00AB24D9">
        <w:rPr>
          <w:lang w:val="en-GB"/>
        </w:rPr>
        <w:t xml:space="preserve">, select </w:t>
      </w:r>
      <w:r w:rsidRPr="00AB24D9">
        <w:rPr>
          <w:b/>
          <w:bCs/>
          <w:lang w:val="en-GB"/>
        </w:rPr>
        <w:t>AI models</w:t>
      </w:r>
      <w:r w:rsidRPr="00AB24D9">
        <w:rPr>
          <w:lang w:val="en-GB"/>
        </w:rPr>
        <w:t>.</w:t>
      </w:r>
    </w:p>
    <w:p w14:paraId="1D35A8E4" w14:textId="77777777" w:rsidR="00AB24D9" w:rsidRPr="00AB24D9" w:rsidRDefault="00AB24D9" w:rsidP="00AB24D9">
      <w:pPr>
        <w:numPr>
          <w:ilvl w:val="0"/>
          <w:numId w:val="17"/>
        </w:numPr>
        <w:rPr>
          <w:lang w:val="en-GB"/>
        </w:rPr>
      </w:pPr>
      <w:r w:rsidRPr="00AB24D9">
        <w:rPr>
          <w:b/>
          <w:bCs/>
          <w:lang w:val="en-GB"/>
        </w:rPr>
        <w:t>Select Document Extraction</w:t>
      </w:r>
      <w:r w:rsidRPr="00AB24D9">
        <w:rPr>
          <w:lang w:val="en-GB"/>
        </w:rPr>
        <w:t xml:space="preserve">: Choose </w:t>
      </w:r>
      <w:r w:rsidRPr="00AB24D9">
        <w:rPr>
          <w:b/>
          <w:bCs/>
          <w:lang w:val="en-GB"/>
        </w:rPr>
        <w:t>Extract custom information from documents</w:t>
      </w:r>
      <w:r w:rsidRPr="00AB24D9">
        <w:rPr>
          <w:lang w:val="en-GB"/>
        </w:rPr>
        <w:t>.</w:t>
      </w:r>
    </w:p>
    <w:p w14:paraId="2E9CF8AA" w14:textId="77777777" w:rsidR="00AB24D9" w:rsidRPr="00AB24D9" w:rsidRDefault="00AB24D9" w:rsidP="00AB24D9">
      <w:pPr>
        <w:numPr>
          <w:ilvl w:val="0"/>
          <w:numId w:val="17"/>
        </w:numPr>
        <w:rPr>
          <w:lang w:val="en-GB"/>
        </w:rPr>
      </w:pPr>
      <w:r w:rsidRPr="00AB24D9">
        <w:rPr>
          <w:b/>
          <w:bCs/>
          <w:lang w:val="en-GB"/>
        </w:rPr>
        <w:t>Create a Custom Model</w:t>
      </w:r>
      <w:r w:rsidRPr="00AB24D9">
        <w:rPr>
          <w:lang w:val="en-GB"/>
        </w:rPr>
        <w:t xml:space="preserve">: Click on </w:t>
      </w:r>
      <w:r w:rsidRPr="00AB24D9">
        <w:rPr>
          <w:b/>
          <w:bCs/>
          <w:lang w:val="en-GB"/>
        </w:rPr>
        <w:t>Create custom model</w:t>
      </w:r>
      <w:r w:rsidRPr="00AB24D9">
        <w:rPr>
          <w:lang w:val="en-GB"/>
        </w:rPr>
        <w:t>. A step-by-step wizard will guide you through the process.</w:t>
      </w:r>
    </w:p>
    <w:p w14:paraId="56FC5052" w14:textId="77777777" w:rsidR="00AB24D9" w:rsidRPr="00AB24D9" w:rsidRDefault="00AB24D9" w:rsidP="00AB24D9">
      <w:pPr>
        <w:numPr>
          <w:ilvl w:val="0"/>
          <w:numId w:val="17"/>
        </w:numPr>
        <w:rPr>
          <w:lang w:val="en-GB"/>
        </w:rPr>
      </w:pPr>
      <w:r w:rsidRPr="00AB24D9">
        <w:rPr>
          <w:b/>
          <w:bCs/>
          <w:lang w:val="en-GB"/>
        </w:rPr>
        <w:t>Define Information to Extract</w:t>
      </w:r>
      <w:r w:rsidRPr="00AB24D9">
        <w:rPr>
          <w:lang w:val="en-GB"/>
        </w:rPr>
        <w:t>: List all the data you want to extract from your document. This includes fields, tables, checkboxes, etc. For each field, provide a name and define the format (e.g., text, number, date).</w:t>
      </w:r>
    </w:p>
    <w:p w14:paraId="28A24D55" w14:textId="77777777" w:rsidR="00AB24D9" w:rsidRPr="00AB24D9" w:rsidRDefault="00AB24D9" w:rsidP="00AB24D9">
      <w:pPr>
        <w:numPr>
          <w:ilvl w:val="0"/>
          <w:numId w:val="17"/>
        </w:numPr>
        <w:rPr>
          <w:lang w:val="en-GB"/>
        </w:rPr>
      </w:pPr>
      <w:r w:rsidRPr="00AB24D9">
        <w:rPr>
          <w:b/>
          <w:bCs/>
          <w:lang w:val="en-GB"/>
        </w:rPr>
        <w:t>Group Documents by Collections</w:t>
      </w:r>
      <w:r w:rsidRPr="00AB24D9">
        <w:rPr>
          <w:lang w:val="en-GB"/>
        </w:rPr>
        <w:t>: If your documents have different layouts, group them by collections to ensure accurate extraction.</w:t>
      </w:r>
    </w:p>
    <w:p w14:paraId="757D6CCC" w14:textId="77777777" w:rsidR="00AB24D9" w:rsidRPr="00AB24D9" w:rsidRDefault="00AB24D9" w:rsidP="00AB24D9">
      <w:pPr>
        <w:numPr>
          <w:ilvl w:val="0"/>
          <w:numId w:val="17"/>
        </w:numPr>
        <w:rPr>
          <w:lang w:val="en-GB"/>
        </w:rPr>
      </w:pPr>
      <w:r w:rsidRPr="00AB24D9">
        <w:rPr>
          <w:b/>
          <w:bCs/>
          <w:lang w:val="en-GB"/>
        </w:rPr>
        <w:t>Train the Model</w:t>
      </w:r>
      <w:r w:rsidRPr="00AB24D9">
        <w:rPr>
          <w:lang w:val="en-GB"/>
        </w:rPr>
        <w:t xml:space="preserve">: Select </w:t>
      </w:r>
      <w:r w:rsidRPr="00AB24D9">
        <w:rPr>
          <w:b/>
          <w:bCs/>
          <w:lang w:val="en-GB"/>
        </w:rPr>
        <w:t>Train</w:t>
      </w:r>
      <w:r w:rsidRPr="00AB24D9">
        <w:rPr>
          <w:lang w:val="en-GB"/>
        </w:rPr>
        <w:t xml:space="preserve"> to start training your model. AI Builder will use your sample documents to learn how to extract the defined information.</w:t>
      </w:r>
    </w:p>
    <w:p w14:paraId="67C3D3C8" w14:textId="77777777" w:rsidR="00AB24D9" w:rsidRPr="00AB24D9" w:rsidRDefault="00AB24D9" w:rsidP="00AB24D9">
      <w:pPr>
        <w:numPr>
          <w:ilvl w:val="0"/>
          <w:numId w:val="17"/>
        </w:numPr>
        <w:rPr>
          <w:lang w:val="en-GB"/>
        </w:rPr>
      </w:pPr>
      <w:r w:rsidRPr="00AB24D9">
        <w:rPr>
          <w:b/>
          <w:bCs/>
          <w:lang w:val="en-GB"/>
        </w:rPr>
        <w:t>Test the Model</w:t>
      </w:r>
      <w:r w:rsidRPr="00AB24D9">
        <w:rPr>
          <w:lang w:val="en-GB"/>
        </w:rPr>
        <w:t xml:space="preserve">: After training, test the model by selecting </w:t>
      </w:r>
      <w:r w:rsidRPr="00AB24D9">
        <w:rPr>
          <w:b/>
          <w:bCs/>
          <w:lang w:val="en-GB"/>
        </w:rPr>
        <w:t>Quick test</w:t>
      </w:r>
      <w:r w:rsidRPr="00AB24D9">
        <w:rPr>
          <w:lang w:val="en-GB"/>
        </w:rPr>
        <w:t>. This will help you verify that the model is extracting the data correctly.</w:t>
      </w:r>
    </w:p>
    <w:p w14:paraId="5EA07B4B" w14:textId="77777777" w:rsidR="00AB24D9" w:rsidRPr="00AB24D9" w:rsidRDefault="00AB24D9" w:rsidP="00AB24D9">
      <w:pPr>
        <w:numPr>
          <w:ilvl w:val="0"/>
          <w:numId w:val="17"/>
        </w:numPr>
        <w:rPr>
          <w:lang w:val="en-GB"/>
        </w:rPr>
      </w:pPr>
      <w:r w:rsidRPr="00AB24D9">
        <w:rPr>
          <w:b/>
          <w:bCs/>
          <w:lang w:val="en-GB"/>
        </w:rPr>
        <w:t>Publish the Model</w:t>
      </w:r>
      <w:r w:rsidRPr="00AB24D9">
        <w:rPr>
          <w:lang w:val="en-GB"/>
        </w:rPr>
        <w:t>: Once you’re satisfied with the test results, publish the model.</w:t>
      </w:r>
    </w:p>
    <w:p w14:paraId="4DA6CBB4" w14:textId="77777777" w:rsidR="00AB24D9" w:rsidRPr="00AB24D9" w:rsidRDefault="00AB24D9" w:rsidP="00AB24D9">
      <w:pPr>
        <w:rPr>
          <w:lang w:val="en-GB"/>
        </w:rPr>
      </w:pPr>
      <w:r w:rsidRPr="00AB24D9">
        <w:rPr>
          <w:lang w:val="en-GB"/>
        </w:rPr>
        <w:t>Would you like more detailed guidance on any of these steps or have any specific questions about the process?</w:t>
      </w:r>
    </w:p>
    <w:p w14:paraId="12E1A1F8" w14:textId="77777777" w:rsidR="00AB24D9" w:rsidRPr="00AB24D9" w:rsidRDefault="00AB24D9" w:rsidP="00AB24D9">
      <w:pPr>
        <w:pStyle w:val="Heading3"/>
        <w:rPr>
          <w:lang w:val="en-GB"/>
        </w:rPr>
      </w:pPr>
      <w:r w:rsidRPr="00AB24D9">
        <w:rPr>
          <w:lang w:val="en-GB"/>
        </w:rPr>
        <w:t>References</w:t>
      </w:r>
    </w:p>
    <w:p w14:paraId="750F57F2" w14:textId="77777777" w:rsidR="00AB24D9" w:rsidRPr="00AB24D9" w:rsidRDefault="00AB24D9" w:rsidP="00AB24D9">
      <w:pPr>
        <w:rPr>
          <w:lang w:val="en-GB"/>
        </w:rPr>
      </w:pPr>
      <w:hyperlink r:id="rId12" w:history="1">
        <w:r w:rsidRPr="00AB24D9">
          <w:rPr>
            <w:rStyle w:val="Hyperlink"/>
            <w:lang w:val="en-GB"/>
          </w:rPr>
          <w:t>learn.microsoft.com</w:t>
        </w:r>
      </w:hyperlink>
    </w:p>
    <w:p w14:paraId="1A77A877" w14:textId="77777777" w:rsidR="00F06EA8" w:rsidRDefault="00F06EA8" w:rsidP="00F06EA8">
      <w:pPr>
        <w:pStyle w:val="Heading2"/>
      </w:pPr>
      <w:proofErr w:type="gramStart"/>
      <w:r>
        <w:t>You</w:t>
      </w:r>
      <w:proofErr w:type="gramEnd"/>
    </w:p>
    <w:p w14:paraId="7B86AD40" w14:textId="4BD54932" w:rsidR="00F06EA8" w:rsidRPr="00AC37B5" w:rsidRDefault="00AC37B5" w:rsidP="00F06EA8">
      <w:pPr>
        <w:rPr>
          <w:lang w:val="en-GB"/>
        </w:rPr>
      </w:pPr>
      <w:r w:rsidRPr="00AC37B5">
        <w:rPr>
          <w:lang w:val="en-GB"/>
        </w:rPr>
        <w:t>How can I get the details and attributes associated with the last item after using apply to each in the flow?</w:t>
      </w:r>
    </w:p>
    <w:p w14:paraId="78B17026" w14:textId="77777777" w:rsidR="00F06EA8" w:rsidRDefault="00F06EA8" w:rsidP="00F06EA8">
      <w:pPr>
        <w:pStyle w:val="Heading2"/>
      </w:pPr>
      <w:r>
        <w:lastRenderedPageBreak/>
        <w:t>Copilot</w:t>
      </w:r>
    </w:p>
    <w:p w14:paraId="70CC13BA" w14:textId="77777777" w:rsidR="009B2708" w:rsidRPr="009B2708" w:rsidRDefault="009B2708" w:rsidP="009B2708">
      <w:pPr>
        <w:rPr>
          <w:lang w:val="en-GB"/>
        </w:rPr>
      </w:pPr>
      <w:r w:rsidRPr="009B2708">
        <w:rPr>
          <w:lang w:val="en-GB"/>
        </w:rPr>
        <w:t xml:space="preserve">To get the details and attributes associated with the last item after using an </w:t>
      </w:r>
      <w:r w:rsidRPr="009B2708">
        <w:rPr>
          <w:b/>
          <w:bCs/>
          <w:lang w:val="en-GB"/>
        </w:rPr>
        <w:t>"Apply to each"</w:t>
      </w:r>
      <w:r w:rsidRPr="009B2708">
        <w:rPr>
          <w:lang w:val="en-GB"/>
        </w:rPr>
        <w:t xml:space="preserve"> loop in Power Automate, you can use the following approach:</w:t>
      </w:r>
    </w:p>
    <w:p w14:paraId="601DC738" w14:textId="77777777" w:rsidR="009B2708" w:rsidRPr="009B2708" w:rsidRDefault="009B2708" w:rsidP="009B2708">
      <w:pPr>
        <w:numPr>
          <w:ilvl w:val="0"/>
          <w:numId w:val="18"/>
        </w:numPr>
        <w:spacing w:after="0"/>
        <w:rPr>
          <w:lang w:val="en-GB"/>
        </w:rPr>
      </w:pPr>
      <w:r w:rsidRPr="009B2708">
        <w:rPr>
          <w:b/>
          <w:bCs/>
          <w:lang w:val="en-GB"/>
        </w:rPr>
        <w:t>Initialize a Variable</w:t>
      </w:r>
      <w:r w:rsidRPr="009B2708">
        <w:rPr>
          <w:lang w:val="en-GB"/>
        </w:rPr>
        <w:t>:</w:t>
      </w:r>
    </w:p>
    <w:p w14:paraId="7170AAE6" w14:textId="77777777" w:rsidR="009B2708" w:rsidRPr="009B2708" w:rsidRDefault="009B2708" w:rsidP="009B2708">
      <w:pPr>
        <w:numPr>
          <w:ilvl w:val="1"/>
          <w:numId w:val="18"/>
        </w:numPr>
        <w:spacing w:after="0"/>
        <w:rPr>
          <w:lang w:val="en-GB"/>
        </w:rPr>
      </w:pPr>
      <w:r w:rsidRPr="009B2708">
        <w:rPr>
          <w:lang w:val="en-GB"/>
        </w:rPr>
        <w:t>Before the "Apply to each" loop, create a variable to store the last item processed.</w:t>
      </w:r>
    </w:p>
    <w:p w14:paraId="0A59278E" w14:textId="77777777" w:rsidR="009B2708" w:rsidRPr="009B2708" w:rsidRDefault="009B2708" w:rsidP="009B2708">
      <w:pPr>
        <w:numPr>
          <w:ilvl w:val="1"/>
          <w:numId w:val="18"/>
        </w:numPr>
        <w:spacing w:after="0"/>
        <w:rPr>
          <w:lang w:val="en-GB"/>
        </w:rPr>
      </w:pPr>
      <w:r w:rsidRPr="009B2708">
        <w:rPr>
          <w:lang w:val="en-GB"/>
        </w:rPr>
        <w:t xml:space="preserve">For example, add a </w:t>
      </w:r>
      <w:r w:rsidRPr="009B2708">
        <w:rPr>
          <w:b/>
          <w:bCs/>
          <w:lang w:val="en-GB"/>
        </w:rPr>
        <w:t>Initialize variable</w:t>
      </w:r>
      <w:r w:rsidRPr="009B2708">
        <w:rPr>
          <w:lang w:val="en-GB"/>
        </w:rPr>
        <w:t xml:space="preserve"> action with a suitable name (e.g., </w:t>
      </w:r>
      <w:proofErr w:type="spellStart"/>
      <w:r w:rsidRPr="009B2708">
        <w:rPr>
          <w:lang w:val="en-GB"/>
        </w:rPr>
        <w:t>LastItem</w:t>
      </w:r>
      <w:proofErr w:type="spellEnd"/>
      <w:r w:rsidRPr="009B2708">
        <w:rPr>
          <w:lang w:val="en-GB"/>
        </w:rPr>
        <w:t xml:space="preserve">). Set the variable type to </w:t>
      </w:r>
      <w:r w:rsidRPr="009B2708">
        <w:rPr>
          <w:b/>
          <w:bCs/>
          <w:lang w:val="en-GB"/>
        </w:rPr>
        <w:t>Object</w:t>
      </w:r>
      <w:r w:rsidRPr="009B2708">
        <w:rPr>
          <w:lang w:val="en-GB"/>
        </w:rPr>
        <w:t>.</w:t>
      </w:r>
    </w:p>
    <w:p w14:paraId="194F1894" w14:textId="77777777" w:rsidR="009B2708" w:rsidRPr="009B2708" w:rsidRDefault="009B2708" w:rsidP="009B2708">
      <w:pPr>
        <w:numPr>
          <w:ilvl w:val="0"/>
          <w:numId w:val="18"/>
        </w:numPr>
        <w:spacing w:after="0"/>
        <w:rPr>
          <w:lang w:val="en-GB"/>
        </w:rPr>
      </w:pPr>
      <w:r w:rsidRPr="009B2708">
        <w:rPr>
          <w:b/>
          <w:bCs/>
          <w:lang w:val="en-GB"/>
        </w:rPr>
        <w:t>Set Variable Inside the Loop</w:t>
      </w:r>
      <w:r w:rsidRPr="009B2708">
        <w:rPr>
          <w:lang w:val="en-GB"/>
        </w:rPr>
        <w:t>:</w:t>
      </w:r>
    </w:p>
    <w:p w14:paraId="0A6E9CC4" w14:textId="77777777" w:rsidR="009B2708" w:rsidRPr="009B2708" w:rsidRDefault="009B2708" w:rsidP="009B2708">
      <w:pPr>
        <w:numPr>
          <w:ilvl w:val="1"/>
          <w:numId w:val="18"/>
        </w:numPr>
        <w:spacing w:after="0"/>
        <w:rPr>
          <w:lang w:val="en-GB"/>
        </w:rPr>
      </w:pPr>
      <w:r w:rsidRPr="009B2708">
        <w:rPr>
          <w:lang w:val="en-GB"/>
        </w:rPr>
        <w:t xml:space="preserve">Within the "Apply to each" loop, add a </w:t>
      </w:r>
      <w:r w:rsidRPr="009B2708">
        <w:rPr>
          <w:b/>
          <w:bCs/>
          <w:lang w:val="en-GB"/>
        </w:rPr>
        <w:t>Set variable</w:t>
      </w:r>
      <w:r w:rsidRPr="009B2708">
        <w:rPr>
          <w:lang w:val="en-GB"/>
        </w:rPr>
        <w:t xml:space="preserve"> action to update the </w:t>
      </w:r>
      <w:proofErr w:type="spellStart"/>
      <w:r w:rsidRPr="009B2708">
        <w:rPr>
          <w:lang w:val="en-GB"/>
        </w:rPr>
        <w:t>LastItem</w:t>
      </w:r>
      <w:proofErr w:type="spellEnd"/>
      <w:r w:rsidRPr="009B2708">
        <w:rPr>
          <w:lang w:val="en-GB"/>
        </w:rPr>
        <w:t xml:space="preserve"> variable with the current item.</w:t>
      </w:r>
    </w:p>
    <w:p w14:paraId="5080CB1E" w14:textId="77777777" w:rsidR="009B2708" w:rsidRPr="009B2708" w:rsidRDefault="009B2708" w:rsidP="009B2708">
      <w:pPr>
        <w:numPr>
          <w:ilvl w:val="1"/>
          <w:numId w:val="18"/>
        </w:numPr>
        <w:spacing w:after="0"/>
        <w:rPr>
          <w:lang w:val="en-GB"/>
        </w:rPr>
      </w:pPr>
      <w:r w:rsidRPr="009B2708">
        <w:rPr>
          <w:lang w:val="en-GB"/>
        </w:rPr>
        <w:t>This way, each iteration will overwrite the variable with the latest item.</w:t>
      </w:r>
    </w:p>
    <w:p w14:paraId="77FD1569" w14:textId="77777777" w:rsidR="009B2708" w:rsidRPr="009B2708" w:rsidRDefault="009B2708" w:rsidP="009B2708">
      <w:pPr>
        <w:numPr>
          <w:ilvl w:val="0"/>
          <w:numId w:val="18"/>
        </w:numPr>
        <w:spacing w:after="0"/>
        <w:rPr>
          <w:lang w:val="en-GB"/>
        </w:rPr>
      </w:pPr>
      <w:r w:rsidRPr="009B2708">
        <w:rPr>
          <w:b/>
          <w:bCs/>
          <w:lang w:val="en-GB"/>
        </w:rPr>
        <w:t>Access the Last Item</w:t>
      </w:r>
      <w:r w:rsidRPr="009B2708">
        <w:rPr>
          <w:lang w:val="en-GB"/>
        </w:rPr>
        <w:t>:</w:t>
      </w:r>
    </w:p>
    <w:p w14:paraId="432B6357" w14:textId="77777777" w:rsidR="009B2708" w:rsidRPr="009B2708" w:rsidRDefault="009B2708" w:rsidP="009B2708">
      <w:pPr>
        <w:numPr>
          <w:ilvl w:val="1"/>
          <w:numId w:val="18"/>
        </w:numPr>
        <w:spacing w:after="0"/>
        <w:rPr>
          <w:lang w:val="en-GB"/>
        </w:rPr>
      </w:pPr>
      <w:r w:rsidRPr="009B2708">
        <w:rPr>
          <w:lang w:val="en-GB"/>
        </w:rPr>
        <w:t xml:space="preserve">After the "Apply to each" loop, you can access the </w:t>
      </w:r>
      <w:proofErr w:type="spellStart"/>
      <w:r w:rsidRPr="009B2708">
        <w:rPr>
          <w:lang w:val="en-GB"/>
        </w:rPr>
        <w:t>LastItem</w:t>
      </w:r>
      <w:proofErr w:type="spellEnd"/>
      <w:r w:rsidRPr="009B2708">
        <w:rPr>
          <w:lang w:val="en-GB"/>
        </w:rPr>
        <w:t xml:space="preserve"> variable to get the details and attributes of the last item processed.</w:t>
      </w:r>
    </w:p>
    <w:p w14:paraId="728EE6BB" w14:textId="77777777" w:rsidR="009B2708" w:rsidRPr="009B2708" w:rsidRDefault="009B2708" w:rsidP="009B2708">
      <w:pPr>
        <w:numPr>
          <w:ilvl w:val="1"/>
          <w:numId w:val="18"/>
        </w:numPr>
        <w:spacing w:after="0"/>
        <w:rPr>
          <w:lang w:val="en-GB"/>
        </w:rPr>
      </w:pPr>
      <w:r w:rsidRPr="009B2708">
        <w:rPr>
          <w:lang w:val="en-GB"/>
        </w:rPr>
        <w:t xml:space="preserve">Use the dynamic content from the </w:t>
      </w:r>
      <w:proofErr w:type="spellStart"/>
      <w:r w:rsidRPr="009B2708">
        <w:rPr>
          <w:lang w:val="en-GB"/>
        </w:rPr>
        <w:t>LastItem</w:t>
      </w:r>
      <w:proofErr w:type="spellEnd"/>
      <w:r w:rsidRPr="009B2708">
        <w:rPr>
          <w:lang w:val="en-GB"/>
        </w:rPr>
        <w:t xml:space="preserve"> variable as needed in subsequent actions.</w:t>
      </w:r>
    </w:p>
    <w:p w14:paraId="6F3683E0" w14:textId="77777777" w:rsidR="009B2708" w:rsidRPr="009B2708" w:rsidRDefault="009B2708" w:rsidP="009B2708">
      <w:pPr>
        <w:spacing w:after="0"/>
        <w:rPr>
          <w:b/>
          <w:bCs/>
          <w:lang w:val="en-GB"/>
        </w:rPr>
      </w:pPr>
      <w:r w:rsidRPr="009B2708">
        <w:rPr>
          <w:b/>
          <w:bCs/>
          <w:lang w:val="en-GB"/>
        </w:rPr>
        <w:t>Example Flow:</w:t>
      </w:r>
    </w:p>
    <w:p w14:paraId="196E109A" w14:textId="70812F6A" w:rsidR="009B2708" w:rsidRPr="009B2708" w:rsidRDefault="00A52717" w:rsidP="009B2708">
      <w:pPr>
        <w:spacing w:after="0"/>
        <w:rPr>
          <w:lang w:val="en-GB"/>
        </w:rPr>
      </w:pPr>
      <w:r w:rsidRPr="00A52717">
        <w:rPr>
          <w:b/>
          <w:bCs/>
          <w:lang w:val="en-GB"/>
        </w:rPr>
        <w:t>1.</w:t>
      </w:r>
      <w:r w:rsidR="000663CD">
        <w:rPr>
          <w:lang w:val="en-GB"/>
        </w:rPr>
        <w:t xml:space="preserve"> </w:t>
      </w:r>
      <w:r w:rsidR="009B2708" w:rsidRPr="009B2708">
        <w:rPr>
          <w:b/>
          <w:bCs/>
          <w:lang w:val="en-GB"/>
        </w:rPr>
        <w:t>Initialize Variable</w:t>
      </w:r>
      <w:r w:rsidR="009B2708" w:rsidRPr="009B2708">
        <w:rPr>
          <w:lang w:val="en-GB"/>
        </w:rPr>
        <w:t>:</w:t>
      </w:r>
    </w:p>
    <w:p w14:paraId="2E7FB0E6" w14:textId="77777777" w:rsidR="009B2708" w:rsidRPr="009B2708" w:rsidRDefault="009B2708" w:rsidP="004E4509">
      <w:pPr>
        <w:spacing w:after="0"/>
        <w:ind w:left="720"/>
        <w:rPr>
          <w:rFonts w:ascii="Agency FB" w:hAnsi="Agency FB"/>
          <w:lang w:val="en-GB"/>
        </w:rPr>
      </w:pPr>
      <w:r w:rsidRPr="009B2708">
        <w:rPr>
          <w:rFonts w:ascii="Agency FB" w:hAnsi="Agency FB"/>
          <w:lang w:val="en-GB"/>
        </w:rPr>
        <w:t>Action: Initialize variable</w:t>
      </w:r>
    </w:p>
    <w:p w14:paraId="73B22FEF" w14:textId="77777777" w:rsidR="009B2708" w:rsidRPr="009B2708" w:rsidRDefault="009B2708" w:rsidP="004E4509">
      <w:pPr>
        <w:spacing w:after="0"/>
        <w:ind w:left="720"/>
        <w:rPr>
          <w:rFonts w:ascii="Agency FB" w:hAnsi="Agency FB"/>
          <w:lang w:val="en-GB"/>
        </w:rPr>
      </w:pPr>
      <w:r w:rsidRPr="009B2708">
        <w:rPr>
          <w:rFonts w:ascii="Agency FB" w:hAnsi="Agency FB"/>
          <w:lang w:val="en-GB"/>
        </w:rPr>
        <w:t xml:space="preserve">Name: </w:t>
      </w:r>
      <w:proofErr w:type="spellStart"/>
      <w:r w:rsidRPr="009B2708">
        <w:rPr>
          <w:rFonts w:ascii="Agency FB" w:hAnsi="Agency FB"/>
          <w:lang w:val="en-GB"/>
        </w:rPr>
        <w:t>LastItem</w:t>
      </w:r>
      <w:proofErr w:type="spellEnd"/>
    </w:p>
    <w:p w14:paraId="15E5CF80" w14:textId="77777777" w:rsidR="009B2708" w:rsidRPr="009B2708" w:rsidRDefault="009B2708" w:rsidP="004E4509">
      <w:pPr>
        <w:spacing w:after="0"/>
        <w:ind w:left="720"/>
        <w:rPr>
          <w:rFonts w:ascii="Agency FB" w:hAnsi="Agency FB"/>
          <w:lang w:val="en-GB"/>
        </w:rPr>
      </w:pPr>
      <w:r w:rsidRPr="009B2708">
        <w:rPr>
          <w:rFonts w:ascii="Agency FB" w:hAnsi="Agency FB"/>
          <w:lang w:val="en-GB"/>
        </w:rPr>
        <w:t>Type: Object</w:t>
      </w:r>
    </w:p>
    <w:p w14:paraId="2C5615BA" w14:textId="77777777" w:rsidR="009B2708" w:rsidRPr="009B2708" w:rsidRDefault="009B2708" w:rsidP="004E4509">
      <w:pPr>
        <w:spacing w:after="0"/>
        <w:ind w:left="720"/>
        <w:rPr>
          <w:rFonts w:ascii="Agency FB" w:hAnsi="Agency FB"/>
          <w:lang w:val="en-GB"/>
        </w:rPr>
      </w:pPr>
      <w:r w:rsidRPr="009B2708">
        <w:rPr>
          <w:rFonts w:ascii="Agency FB" w:hAnsi="Agency FB"/>
          <w:lang w:val="en-GB"/>
        </w:rPr>
        <w:t>Value: (leave empty)</w:t>
      </w:r>
    </w:p>
    <w:p w14:paraId="7D8C4B32" w14:textId="0CB7B51F" w:rsidR="009B2708" w:rsidRPr="009B2708" w:rsidRDefault="00A52717" w:rsidP="009B2708">
      <w:pPr>
        <w:spacing w:after="0"/>
        <w:rPr>
          <w:lang w:val="en-GB"/>
        </w:rPr>
      </w:pPr>
      <w:r>
        <w:rPr>
          <w:b/>
          <w:bCs/>
          <w:lang w:val="en-GB"/>
        </w:rPr>
        <w:t xml:space="preserve">2. </w:t>
      </w:r>
      <w:r w:rsidR="009B2708" w:rsidRPr="009B2708">
        <w:rPr>
          <w:b/>
          <w:bCs/>
          <w:lang w:val="en-GB"/>
        </w:rPr>
        <w:t>Apply to Each</w:t>
      </w:r>
      <w:r w:rsidR="009B2708" w:rsidRPr="009B2708">
        <w:rPr>
          <w:lang w:val="en-GB"/>
        </w:rPr>
        <w:t>:</w:t>
      </w:r>
    </w:p>
    <w:p w14:paraId="0A2DBA13" w14:textId="77777777" w:rsidR="009B2708" w:rsidRPr="009B2708" w:rsidRDefault="009B2708" w:rsidP="004E4509">
      <w:pPr>
        <w:spacing w:after="0"/>
        <w:ind w:left="720"/>
        <w:rPr>
          <w:rFonts w:ascii="Agency FB" w:hAnsi="Agency FB"/>
          <w:lang w:val="en-GB"/>
        </w:rPr>
      </w:pPr>
      <w:r w:rsidRPr="009B2708">
        <w:rPr>
          <w:rFonts w:ascii="Agency FB" w:hAnsi="Agency FB"/>
          <w:lang w:val="en-GB"/>
        </w:rPr>
        <w:t>Action: Apply to each</w:t>
      </w:r>
    </w:p>
    <w:p w14:paraId="17481697" w14:textId="77777777" w:rsidR="009B2708" w:rsidRPr="009B2708" w:rsidRDefault="009B2708" w:rsidP="004E4509">
      <w:pPr>
        <w:spacing w:after="0"/>
        <w:ind w:left="720"/>
        <w:rPr>
          <w:rFonts w:ascii="Agency FB" w:hAnsi="Agency FB"/>
          <w:lang w:val="en-GB"/>
        </w:rPr>
      </w:pPr>
      <w:r w:rsidRPr="009B2708">
        <w:rPr>
          <w:rFonts w:ascii="Agency FB" w:hAnsi="Agency FB"/>
          <w:lang w:val="en-GB"/>
        </w:rPr>
        <w:t>Input: (Your array items)</w:t>
      </w:r>
    </w:p>
    <w:p w14:paraId="43974E5C" w14:textId="08A5DA1C" w:rsidR="009B2708" w:rsidRPr="009B2708" w:rsidRDefault="00A52717" w:rsidP="009B2708">
      <w:pPr>
        <w:spacing w:after="0"/>
        <w:rPr>
          <w:lang w:val="en-GB"/>
        </w:rPr>
      </w:pPr>
      <w:r>
        <w:rPr>
          <w:b/>
          <w:bCs/>
          <w:lang w:val="en-GB"/>
        </w:rPr>
        <w:t xml:space="preserve">3. </w:t>
      </w:r>
      <w:r w:rsidR="009B2708" w:rsidRPr="009B2708">
        <w:rPr>
          <w:b/>
          <w:bCs/>
          <w:lang w:val="en-GB"/>
        </w:rPr>
        <w:t>Set Variable Inside Loop</w:t>
      </w:r>
      <w:r w:rsidR="009B2708" w:rsidRPr="009B2708">
        <w:rPr>
          <w:lang w:val="en-GB"/>
        </w:rPr>
        <w:t>:</w:t>
      </w:r>
    </w:p>
    <w:p w14:paraId="1EA5FF68" w14:textId="77777777" w:rsidR="009B2708" w:rsidRPr="009B2708" w:rsidRDefault="009B2708" w:rsidP="004E4509">
      <w:pPr>
        <w:spacing w:after="0"/>
        <w:ind w:left="720"/>
        <w:rPr>
          <w:rFonts w:ascii="Agency FB" w:hAnsi="Agency FB"/>
          <w:lang w:val="en-GB"/>
        </w:rPr>
      </w:pPr>
      <w:r w:rsidRPr="009B2708">
        <w:rPr>
          <w:rFonts w:ascii="Agency FB" w:hAnsi="Agency FB"/>
          <w:lang w:val="en-GB"/>
        </w:rPr>
        <w:t>Action: Set variable</w:t>
      </w:r>
    </w:p>
    <w:p w14:paraId="61440668" w14:textId="77777777" w:rsidR="009B2708" w:rsidRPr="009B2708" w:rsidRDefault="009B2708" w:rsidP="004E4509">
      <w:pPr>
        <w:spacing w:after="0"/>
        <w:ind w:left="720"/>
        <w:rPr>
          <w:rFonts w:ascii="Agency FB" w:hAnsi="Agency FB"/>
          <w:lang w:val="en-GB"/>
        </w:rPr>
      </w:pPr>
      <w:r w:rsidRPr="009B2708">
        <w:rPr>
          <w:rFonts w:ascii="Agency FB" w:hAnsi="Agency FB"/>
          <w:lang w:val="en-GB"/>
        </w:rPr>
        <w:t xml:space="preserve">Name: </w:t>
      </w:r>
      <w:proofErr w:type="spellStart"/>
      <w:r w:rsidRPr="009B2708">
        <w:rPr>
          <w:rFonts w:ascii="Agency FB" w:hAnsi="Agency FB"/>
          <w:lang w:val="en-GB"/>
        </w:rPr>
        <w:t>LastItem</w:t>
      </w:r>
      <w:proofErr w:type="spellEnd"/>
    </w:p>
    <w:p w14:paraId="289B1A0C" w14:textId="77777777" w:rsidR="000663CD" w:rsidRPr="004E4509" w:rsidRDefault="009B2708" w:rsidP="004E4509">
      <w:pPr>
        <w:tabs>
          <w:tab w:val="num" w:pos="720"/>
        </w:tabs>
        <w:spacing w:after="0"/>
        <w:ind w:left="720"/>
        <w:rPr>
          <w:rFonts w:ascii="Agency FB" w:hAnsi="Agency FB"/>
          <w:lang w:val="en-GB"/>
        </w:rPr>
      </w:pPr>
      <w:r w:rsidRPr="009B2708">
        <w:rPr>
          <w:rFonts w:ascii="Agency FB" w:hAnsi="Agency FB"/>
          <w:lang w:val="en-GB"/>
        </w:rPr>
        <w:t>Value: (The current item details)</w:t>
      </w:r>
    </w:p>
    <w:p w14:paraId="3ED22289" w14:textId="771D8318" w:rsidR="009B2708" w:rsidRPr="009B2708" w:rsidRDefault="000663CD" w:rsidP="000663CD">
      <w:pPr>
        <w:tabs>
          <w:tab w:val="num" w:pos="720"/>
        </w:tabs>
        <w:spacing w:after="0"/>
        <w:rPr>
          <w:lang w:val="en-GB"/>
        </w:rPr>
      </w:pPr>
      <w:r w:rsidRPr="000663CD">
        <w:rPr>
          <w:b/>
          <w:bCs/>
          <w:lang w:val="en-GB"/>
        </w:rPr>
        <w:t>4.</w:t>
      </w:r>
      <w:r>
        <w:rPr>
          <w:lang w:val="en-GB"/>
        </w:rPr>
        <w:t xml:space="preserve"> </w:t>
      </w:r>
      <w:r w:rsidR="009B2708" w:rsidRPr="009B2708">
        <w:rPr>
          <w:b/>
          <w:bCs/>
          <w:lang w:val="en-GB"/>
        </w:rPr>
        <w:t>Access Last Item Details</w:t>
      </w:r>
      <w:r w:rsidR="009B2708" w:rsidRPr="009B2708">
        <w:rPr>
          <w:lang w:val="en-GB"/>
        </w:rPr>
        <w:t>:</w:t>
      </w:r>
    </w:p>
    <w:p w14:paraId="1E83BFA8" w14:textId="77777777" w:rsidR="009B2708" w:rsidRPr="009B2708" w:rsidRDefault="009B2708" w:rsidP="00DE18D5">
      <w:pPr>
        <w:numPr>
          <w:ilvl w:val="0"/>
          <w:numId w:val="19"/>
        </w:numPr>
        <w:spacing w:after="0"/>
        <w:rPr>
          <w:lang w:val="en-GB"/>
        </w:rPr>
      </w:pPr>
      <w:r w:rsidRPr="009B2708">
        <w:rPr>
          <w:lang w:val="en-GB"/>
        </w:rPr>
        <w:t xml:space="preserve">After the "Apply to each" loop, you can use the </w:t>
      </w:r>
      <w:proofErr w:type="spellStart"/>
      <w:r w:rsidRPr="009B2708">
        <w:rPr>
          <w:lang w:val="en-GB"/>
        </w:rPr>
        <w:t>LastItem</w:t>
      </w:r>
      <w:proofErr w:type="spellEnd"/>
      <w:r w:rsidRPr="009B2708">
        <w:rPr>
          <w:lang w:val="en-GB"/>
        </w:rPr>
        <w:t xml:space="preserve"> variable to access the details and attributes of the last item processed.</w:t>
      </w:r>
    </w:p>
    <w:p w14:paraId="3F5C5A5C" w14:textId="77777777" w:rsidR="009B2708" w:rsidRPr="009B2708" w:rsidRDefault="009B2708" w:rsidP="009B2708">
      <w:pPr>
        <w:rPr>
          <w:lang w:val="en-GB"/>
        </w:rPr>
      </w:pPr>
      <w:r w:rsidRPr="009B2708">
        <w:rPr>
          <w:lang w:val="en-GB"/>
        </w:rPr>
        <w:t xml:space="preserve">This method ensures that after the loop completes, the </w:t>
      </w:r>
      <w:proofErr w:type="spellStart"/>
      <w:r w:rsidRPr="009B2708">
        <w:rPr>
          <w:lang w:val="en-GB"/>
        </w:rPr>
        <w:t>LastItem</w:t>
      </w:r>
      <w:proofErr w:type="spellEnd"/>
      <w:r w:rsidRPr="009B2708">
        <w:rPr>
          <w:lang w:val="en-GB"/>
        </w:rPr>
        <w:t xml:space="preserve"> variable holds the data of the last item processed by the loop.</w:t>
      </w:r>
    </w:p>
    <w:p w14:paraId="4A286468" w14:textId="5C4D9712" w:rsidR="00F06EA8" w:rsidRPr="009B2708" w:rsidRDefault="009B2708" w:rsidP="00F06EA8">
      <w:pPr>
        <w:rPr>
          <w:lang w:val="en-GB"/>
        </w:rPr>
      </w:pPr>
      <w:r w:rsidRPr="009B2708">
        <w:rPr>
          <w:lang w:val="en-GB"/>
        </w:rPr>
        <w:t>Would you like more detailed guidance on any specific part of this process?</w:t>
      </w:r>
    </w:p>
    <w:p w14:paraId="6B2002D5" w14:textId="77777777" w:rsidR="00F06EA8" w:rsidRDefault="00F06EA8" w:rsidP="00F06EA8">
      <w:pPr>
        <w:pStyle w:val="Heading2"/>
      </w:pPr>
      <w:proofErr w:type="gramStart"/>
      <w:r>
        <w:t>You</w:t>
      </w:r>
      <w:proofErr w:type="gramEnd"/>
    </w:p>
    <w:p w14:paraId="4619A56E" w14:textId="6CE11A85" w:rsidR="00F06EA8" w:rsidRPr="00AB370B" w:rsidRDefault="00AB370B" w:rsidP="00F06EA8">
      <w:pPr>
        <w:rPr>
          <w:lang w:val="en-GB"/>
        </w:rPr>
      </w:pPr>
      <w:r w:rsidRPr="00AB370B">
        <w:rPr>
          <w:lang w:val="en-GB"/>
        </w:rPr>
        <w:t xml:space="preserve">How can I convert the date </w:t>
      </w:r>
      <w:proofErr w:type="spellStart"/>
      <w:r w:rsidRPr="00AB370B">
        <w:rPr>
          <w:lang w:val="en-GB"/>
        </w:rPr>
        <w:t>reetrive</w:t>
      </w:r>
      <w:proofErr w:type="spellEnd"/>
      <w:r w:rsidRPr="00AB370B">
        <w:rPr>
          <w:lang w:val="en-GB"/>
        </w:rPr>
        <w:t xml:space="preserve"> to a string?</w:t>
      </w:r>
    </w:p>
    <w:p w14:paraId="60EC5722" w14:textId="77777777" w:rsidR="00F06EA8" w:rsidRDefault="00F06EA8" w:rsidP="00F06EA8">
      <w:pPr>
        <w:pStyle w:val="Heading2"/>
      </w:pPr>
      <w:r>
        <w:lastRenderedPageBreak/>
        <w:t>Copilot</w:t>
      </w:r>
    </w:p>
    <w:p w14:paraId="462B6BCB" w14:textId="77777777" w:rsidR="00CA6A5F" w:rsidRPr="00CA6A5F" w:rsidRDefault="00CA6A5F" w:rsidP="00CA6A5F">
      <w:pPr>
        <w:rPr>
          <w:lang w:val="en-GB"/>
        </w:rPr>
      </w:pPr>
      <w:r w:rsidRPr="00CA6A5F">
        <w:rPr>
          <w:lang w:val="en-GB"/>
        </w:rPr>
        <w:t xml:space="preserve">To convert a date to a string in Power Automate, you can use the </w:t>
      </w:r>
      <w:proofErr w:type="spellStart"/>
      <w:r w:rsidRPr="00CA6A5F">
        <w:rPr>
          <w:b/>
          <w:bCs/>
          <w:lang w:val="en-GB"/>
        </w:rPr>
        <w:t>formatDateTime</w:t>
      </w:r>
      <w:proofErr w:type="spellEnd"/>
      <w:r w:rsidRPr="00CA6A5F">
        <w:rPr>
          <w:lang w:val="en-GB"/>
        </w:rPr>
        <w:t xml:space="preserve"> function. This function allows you to format a date-time value as a string in a specific format. Here's how you can do it:</w:t>
      </w:r>
    </w:p>
    <w:p w14:paraId="0AD335E6" w14:textId="77777777" w:rsidR="00CA6A5F" w:rsidRPr="00CA6A5F" w:rsidRDefault="00CA6A5F" w:rsidP="00CA6A5F">
      <w:pPr>
        <w:rPr>
          <w:b/>
          <w:bCs/>
          <w:lang w:val="en-GB"/>
        </w:rPr>
      </w:pPr>
      <w:r w:rsidRPr="00CA6A5F">
        <w:rPr>
          <w:b/>
          <w:bCs/>
          <w:lang w:val="en-GB"/>
        </w:rPr>
        <w:t>Step-by-Step Guide:</w:t>
      </w:r>
    </w:p>
    <w:p w14:paraId="63C7624A" w14:textId="2B561588" w:rsidR="00CA6A5F" w:rsidRPr="00CA6A5F" w:rsidRDefault="00687A85" w:rsidP="00FE2EAF">
      <w:pPr>
        <w:spacing w:after="0"/>
        <w:rPr>
          <w:lang w:val="en-GB"/>
        </w:rPr>
      </w:pPr>
      <w:r w:rsidRPr="00687A85">
        <w:rPr>
          <w:b/>
          <w:bCs/>
          <w:lang w:val="en-GB"/>
        </w:rPr>
        <w:t>1.</w:t>
      </w:r>
      <w:r w:rsidR="00CA6A5F" w:rsidRPr="00CA6A5F">
        <w:rPr>
          <w:lang w:val="en-GB"/>
        </w:rPr>
        <w:t xml:space="preserve"> </w:t>
      </w:r>
      <w:r w:rsidR="00CA6A5F" w:rsidRPr="00CA6A5F">
        <w:rPr>
          <w:b/>
          <w:bCs/>
          <w:lang w:val="en-GB"/>
        </w:rPr>
        <w:t>Add a Compose Action</w:t>
      </w:r>
      <w:r w:rsidR="00CA6A5F" w:rsidRPr="00CA6A5F">
        <w:rPr>
          <w:lang w:val="en-GB"/>
        </w:rPr>
        <w:t>:</w:t>
      </w:r>
    </w:p>
    <w:p w14:paraId="73129163" w14:textId="77777777" w:rsidR="00CA6A5F" w:rsidRPr="00CA6A5F" w:rsidRDefault="00CA6A5F" w:rsidP="00FE2EAF">
      <w:pPr>
        <w:numPr>
          <w:ilvl w:val="0"/>
          <w:numId w:val="20"/>
        </w:numPr>
        <w:spacing w:after="0"/>
        <w:rPr>
          <w:lang w:val="en-GB"/>
        </w:rPr>
      </w:pPr>
      <w:r w:rsidRPr="00CA6A5F">
        <w:rPr>
          <w:lang w:val="en-GB"/>
        </w:rPr>
        <w:t xml:space="preserve">Add a </w:t>
      </w:r>
      <w:r w:rsidRPr="00CA6A5F">
        <w:rPr>
          <w:b/>
          <w:bCs/>
          <w:lang w:val="en-GB"/>
        </w:rPr>
        <w:t>Compose</w:t>
      </w:r>
      <w:r w:rsidRPr="00CA6A5F">
        <w:rPr>
          <w:lang w:val="en-GB"/>
        </w:rPr>
        <w:t xml:space="preserve"> action to your flow.</w:t>
      </w:r>
    </w:p>
    <w:p w14:paraId="2A60815F" w14:textId="77777777" w:rsidR="00CA6A5F" w:rsidRPr="00CA6A5F" w:rsidRDefault="00CA6A5F" w:rsidP="00FE2EAF">
      <w:pPr>
        <w:numPr>
          <w:ilvl w:val="0"/>
          <w:numId w:val="20"/>
        </w:numPr>
        <w:spacing w:after="0"/>
        <w:rPr>
          <w:lang w:val="en-GB"/>
        </w:rPr>
      </w:pPr>
      <w:r w:rsidRPr="00CA6A5F">
        <w:rPr>
          <w:lang w:val="en-GB"/>
        </w:rPr>
        <w:t xml:space="preserve">In the </w:t>
      </w:r>
      <w:r w:rsidRPr="00CA6A5F">
        <w:rPr>
          <w:b/>
          <w:bCs/>
          <w:lang w:val="en-GB"/>
        </w:rPr>
        <w:t>Inputs</w:t>
      </w:r>
      <w:r w:rsidRPr="00CA6A5F">
        <w:rPr>
          <w:lang w:val="en-GB"/>
        </w:rPr>
        <w:t xml:space="preserve"> field, use the </w:t>
      </w:r>
      <w:proofErr w:type="spellStart"/>
      <w:r w:rsidRPr="00CA6A5F">
        <w:rPr>
          <w:b/>
          <w:bCs/>
          <w:lang w:val="en-GB"/>
        </w:rPr>
        <w:t>formatDateTime</w:t>
      </w:r>
      <w:proofErr w:type="spellEnd"/>
      <w:r w:rsidRPr="00CA6A5F">
        <w:rPr>
          <w:lang w:val="en-GB"/>
        </w:rPr>
        <w:t xml:space="preserve"> function to convert the date to a string.</w:t>
      </w:r>
    </w:p>
    <w:p w14:paraId="534FDD79" w14:textId="7BAC653C" w:rsidR="00CA6A5F" w:rsidRPr="00CA6A5F" w:rsidRDefault="00687A85" w:rsidP="00FE2EAF">
      <w:pPr>
        <w:spacing w:after="0"/>
        <w:rPr>
          <w:lang w:val="en-GB"/>
        </w:rPr>
      </w:pPr>
      <w:r w:rsidRPr="00687A85">
        <w:rPr>
          <w:b/>
          <w:bCs/>
          <w:lang w:val="en-GB"/>
        </w:rPr>
        <w:t>2.</w:t>
      </w:r>
      <w:r w:rsidR="00CA6A5F" w:rsidRPr="00CA6A5F">
        <w:rPr>
          <w:lang w:val="en-GB"/>
        </w:rPr>
        <w:t xml:space="preserve"> </w:t>
      </w:r>
      <w:r w:rsidR="00CA6A5F" w:rsidRPr="00CA6A5F">
        <w:rPr>
          <w:b/>
          <w:bCs/>
          <w:lang w:val="en-GB"/>
        </w:rPr>
        <w:t xml:space="preserve">Use the </w:t>
      </w:r>
      <w:proofErr w:type="spellStart"/>
      <w:r w:rsidR="00CA6A5F" w:rsidRPr="00CA6A5F">
        <w:rPr>
          <w:b/>
          <w:bCs/>
          <w:lang w:val="en-GB"/>
        </w:rPr>
        <w:t>formatDateTime</w:t>
      </w:r>
      <w:proofErr w:type="spellEnd"/>
      <w:r w:rsidR="00CA6A5F" w:rsidRPr="00CA6A5F">
        <w:rPr>
          <w:b/>
          <w:bCs/>
          <w:lang w:val="en-GB"/>
        </w:rPr>
        <w:t xml:space="preserve"> Function</w:t>
      </w:r>
      <w:r w:rsidR="00CA6A5F" w:rsidRPr="00CA6A5F">
        <w:rPr>
          <w:lang w:val="en-GB"/>
        </w:rPr>
        <w:t>:</w:t>
      </w:r>
    </w:p>
    <w:p w14:paraId="39F03B22" w14:textId="77777777" w:rsidR="00CA6A5F" w:rsidRPr="00CA6A5F" w:rsidRDefault="00CA6A5F" w:rsidP="00FE2EAF">
      <w:pPr>
        <w:numPr>
          <w:ilvl w:val="0"/>
          <w:numId w:val="21"/>
        </w:numPr>
        <w:spacing w:after="0"/>
        <w:rPr>
          <w:lang w:val="en-GB"/>
        </w:rPr>
      </w:pPr>
      <w:r w:rsidRPr="00CA6A5F">
        <w:rPr>
          <w:lang w:val="en-GB"/>
        </w:rPr>
        <w:t xml:space="preserve">The syntax for the function is: </w:t>
      </w:r>
      <w:proofErr w:type="spellStart"/>
      <w:r w:rsidRPr="00CA6A5F">
        <w:rPr>
          <w:lang w:val="en-GB"/>
        </w:rPr>
        <w:t>formatDateTime</w:t>
      </w:r>
      <w:proofErr w:type="spellEnd"/>
      <w:r w:rsidRPr="00CA6A5F">
        <w:rPr>
          <w:lang w:val="en-GB"/>
        </w:rPr>
        <w:t>(&lt;date&gt;, '&lt;format&gt;')</w:t>
      </w:r>
    </w:p>
    <w:p w14:paraId="50194877" w14:textId="77777777" w:rsidR="00CA6A5F" w:rsidRPr="00CA6A5F" w:rsidRDefault="00CA6A5F" w:rsidP="00FE2EAF">
      <w:pPr>
        <w:numPr>
          <w:ilvl w:val="0"/>
          <w:numId w:val="21"/>
        </w:numPr>
        <w:spacing w:after="0"/>
        <w:rPr>
          <w:lang w:val="en-GB"/>
        </w:rPr>
      </w:pPr>
      <w:r w:rsidRPr="00CA6A5F">
        <w:rPr>
          <w:lang w:val="en-GB"/>
        </w:rPr>
        <w:t>For example, to convert the date to a string in the format "</w:t>
      </w:r>
      <w:proofErr w:type="spellStart"/>
      <w:r w:rsidRPr="00CA6A5F">
        <w:rPr>
          <w:lang w:val="en-GB"/>
        </w:rPr>
        <w:t>yyyy</w:t>
      </w:r>
      <w:proofErr w:type="spellEnd"/>
      <w:r w:rsidRPr="00CA6A5F">
        <w:rPr>
          <w:lang w:val="en-GB"/>
        </w:rPr>
        <w:t xml:space="preserve">-MM-dd", you can use: </w:t>
      </w:r>
    </w:p>
    <w:p w14:paraId="74FDD126" w14:textId="77777777" w:rsidR="00CA6A5F" w:rsidRPr="00CA6A5F" w:rsidRDefault="00CA6A5F" w:rsidP="00FE2EAF">
      <w:pPr>
        <w:spacing w:after="0"/>
        <w:ind w:left="720"/>
        <w:rPr>
          <w:rFonts w:ascii="Agency FB" w:hAnsi="Agency FB"/>
          <w:lang w:val="en-GB"/>
        </w:rPr>
      </w:pPr>
      <w:proofErr w:type="spellStart"/>
      <w:r w:rsidRPr="00CA6A5F">
        <w:rPr>
          <w:rFonts w:ascii="Agency FB" w:hAnsi="Agency FB"/>
          <w:lang w:val="en-GB"/>
        </w:rPr>
        <w:t>formatDateTime</w:t>
      </w:r>
      <w:proofErr w:type="spellEnd"/>
      <w:r w:rsidRPr="00CA6A5F">
        <w:rPr>
          <w:rFonts w:ascii="Agency FB" w:hAnsi="Agency FB"/>
          <w:lang w:val="en-GB"/>
        </w:rPr>
        <w:t>(</w:t>
      </w:r>
      <w:proofErr w:type="spellStart"/>
      <w:r w:rsidRPr="00CA6A5F">
        <w:rPr>
          <w:rFonts w:ascii="Agency FB" w:hAnsi="Agency FB"/>
          <w:lang w:val="en-GB"/>
        </w:rPr>
        <w:t>triggerOutputs</w:t>
      </w:r>
      <w:proofErr w:type="spellEnd"/>
      <w:r w:rsidRPr="00CA6A5F">
        <w:rPr>
          <w:rFonts w:ascii="Agency FB" w:hAnsi="Agency FB"/>
          <w:lang w:val="en-GB"/>
        </w:rPr>
        <w:t>()?['body/&lt;</w:t>
      </w:r>
      <w:proofErr w:type="spellStart"/>
      <w:r w:rsidRPr="00CA6A5F">
        <w:rPr>
          <w:rFonts w:ascii="Agency FB" w:hAnsi="Agency FB"/>
          <w:lang w:val="en-GB"/>
        </w:rPr>
        <w:t>DateField</w:t>
      </w:r>
      <w:proofErr w:type="spellEnd"/>
      <w:r w:rsidRPr="00CA6A5F">
        <w:rPr>
          <w:rFonts w:ascii="Agency FB" w:hAnsi="Agency FB"/>
          <w:lang w:val="en-GB"/>
        </w:rPr>
        <w:t>&gt;'], '</w:t>
      </w:r>
      <w:proofErr w:type="spellStart"/>
      <w:r w:rsidRPr="00CA6A5F">
        <w:rPr>
          <w:rFonts w:ascii="Agency FB" w:hAnsi="Agency FB"/>
          <w:lang w:val="en-GB"/>
        </w:rPr>
        <w:t>yyyy</w:t>
      </w:r>
      <w:proofErr w:type="spellEnd"/>
      <w:r w:rsidRPr="00CA6A5F">
        <w:rPr>
          <w:rFonts w:ascii="Agency FB" w:hAnsi="Agency FB"/>
          <w:lang w:val="en-GB"/>
        </w:rPr>
        <w:t>-MM-dd')</w:t>
      </w:r>
    </w:p>
    <w:p w14:paraId="484D896D" w14:textId="144981D4" w:rsidR="00CA6A5F" w:rsidRPr="00CA6A5F" w:rsidRDefault="00CA6A5F" w:rsidP="00FE2EAF">
      <w:pPr>
        <w:numPr>
          <w:ilvl w:val="0"/>
          <w:numId w:val="22"/>
        </w:numPr>
        <w:spacing w:after="0"/>
        <w:rPr>
          <w:lang w:val="en-GB"/>
        </w:rPr>
      </w:pPr>
      <w:r w:rsidRPr="00CA6A5F">
        <w:rPr>
          <w:lang w:val="en-GB"/>
        </w:rPr>
        <w:t>Replace &lt;</w:t>
      </w:r>
      <w:proofErr w:type="spellStart"/>
      <w:r w:rsidRPr="00CA6A5F">
        <w:rPr>
          <w:lang w:val="en-GB"/>
        </w:rPr>
        <w:t>DateField</w:t>
      </w:r>
      <w:proofErr w:type="spellEnd"/>
      <w:r w:rsidRPr="00CA6A5F">
        <w:rPr>
          <w:lang w:val="en-GB"/>
        </w:rPr>
        <w:t>&gt; with the field that contains the date you want to convert.</w:t>
      </w:r>
    </w:p>
    <w:p w14:paraId="619E06B8" w14:textId="0E0D5931" w:rsidR="00CA6A5F" w:rsidRPr="00CA6A5F" w:rsidRDefault="00687A85" w:rsidP="00FE2EAF">
      <w:pPr>
        <w:spacing w:after="0"/>
        <w:rPr>
          <w:lang w:val="en-GB"/>
        </w:rPr>
      </w:pPr>
      <w:r w:rsidRPr="00687A85">
        <w:rPr>
          <w:b/>
          <w:bCs/>
          <w:lang w:val="en-GB"/>
        </w:rPr>
        <w:t>3.</w:t>
      </w:r>
      <w:r w:rsidR="00CA6A5F" w:rsidRPr="00CA6A5F">
        <w:rPr>
          <w:lang w:val="en-GB"/>
        </w:rPr>
        <w:t xml:space="preserve">  </w:t>
      </w:r>
      <w:r w:rsidR="00CA6A5F" w:rsidRPr="00CA6A5F">
        <w:rPr>
          <w:b/>
          <w:bCs/>
          <w:lang w:val="en-GB"/>
        </w:rPr>
        <w:t>Example</w:t>
      </w:r>
      <w:r w:rsidR="00CA6A5F" w:rsidRPr="00CA6A5F">
        <w:rPr>
          <w:lang w:val="en-GB"/>
        </w:rPr>
        <w:t>:</w:t>
      </w:r>
    </w:p>
    <w:p w14:paraId="06749ECF" w14:textId="77777777" w:rsidR="00CA6A5F" w:rsidRPr="00CA6A5F" w:rsidRDefault="00CA6A5F" w:rsidP="00FE2EAF">
      <w:pPr>
        <w:spacing w:after="0"/>
        <w:ind w:left="720"/>
        <w:rPr>
          <w:rFonts w:ascii="Agency FB" w:hAnsi="Agency FB"/>
          <w:lang w:val="en-GB"/>
        </w:rPr>
      </w:pPr>
      <w:proofErr w:type="spellStart"/>
      <w:r w:rsidRPr="00CA6A5F">
        <w:rPr>
          <w:rFonts w:ascii="Agency FB" w:hAnsi="Agency FB"/>
          <w:lang w:val="en-GB"/>
        </w:rPr>
        <w:t>formatDateTime</w:t>
      </w:r>
      <w:proofErr w:type="spellEnd"/>
      <w:r w:rsidRPr="00CA6A5F">
        <w:rPr>
          <w:rFonts w:ascii="Agency FB" w:hAnsi="Agency FB"/>
          <w:lang w:val="en-GB"/>
        </w:rPr>
        <w:t>(</w:t>
      </w:r>
      <w:proofErr w:type="spellStart"/>
      <w:r w:rsidRPr="00CA6A5F">
        <w:rPr>
          <w:rFonts w:ascii="Agency FB" w:hAnsi="Agency FB"/>
          <w:lang w:val="en-GB"/>
        </w:rPr>
        <w:t>triggerOutputs</w:t>
      </w:r>
      <w:proofErr w:type="spellEnd"/>
      <w:r w:rsidRPr="00CA6A5F">
        <w:rPr>
          <w:rFonts w:ascii="Agency FB" w:hAnsi="Agency FB"/>
          <w:lang w:val="en-GB"/>
        </w:rPr>
        <w:t>()?['body/</w:t>
      </w:r>
      <w:proofErr w:type="spellStart"/>
      <w:r w:rsidRPr="00CA6A5F">
        <w:rPr>
          <w:rFonts w:ascii="Agency FB" w:hAnsi="Agency FB"/>
          <w:lang w:val="en-GB"/>
        </w:rPr>
        <w:t>SubmissionDate</w:t>
      </w:r>
      <w:proofErr w:type="spellEnd"/>
      <w:r w:rsidRPr="00CA6A5F">
        <w:rPr>
          <w:rFonts w:ascii="Agency FB" w:hAnsi="Agency FB"/>
          <w:lang w:val="en-GB"/>
        </w:rPr>
        <w:t>'], '</w:t>
      </w:r>
      <w:proofErr w:type="spellStart"/>
      <w:r w:rsidRPr="00CA6A5F">
        <w:rPr>
          <w:rFonts w:ascii="Agency FB" w:hAnsi="Agency FB"/>
          <w:lang w:val="en-GB"/>
        </w:rPr>
        <w:t>yyyy</w:t>
      </w:r>
      <w:proofErr w:type="spellEnd"/>
      <w:r w:rsidRPr="00CA6A5F">
        <w:rPr>
          <w:rFonts w:ascii="Agency FB" w:hAnsi="Agency FB"/>
          <w:lang w:val="en-GB"/>
        </w:rPr>
        <w:t>-MM-dd')</w:t>
      </w:r>
    </w:p>
    <w:p w14:paraId="42FD1622" w14:textId="77777777" w:rsidR="00CA6A5F" w:rsidRPr="00CA6A5F" w:rsidRDefault="00CA6A5F" w:rsidP="00FE2EAF">
      <w:pPr>
        <w:spacing w:after="0"/>
        <w:rPr>
          <w:lang w:val="en-GB"/>
        </w:rPr>
      </w:pPr>
      <w:r w:rsidRPr="00CA6A5F">
        <w:rPr>
          <w:lang w:val="en-GB"/>
        </w:rPr>
        <w:t>Here's a more concrete example:</w:t>
      </w:r>
    </w:p>
    <w:p w14:paraId="0246F344" w14:textId="77777777" w:rsidR="00CA6A5F" w:rsidRPr="00CA6A5F" w:rsidRDefault="00CA6A5F" w:rsidP="00FE2EAF">
      <w:pPr>
        <w:spacing w:after="0"/>
        <w:rPr>
          <w:b/>
          <w:bCs/>
          <w:lang w:val="en-GB"/>
        </w:rPr>
      </w:pPr>
      <w:r w:rsidRPr="00CA6A5F">
        <w:rPr>
          <w:b/>
          <w:bCs/>
          <w:lang w:val="en-GB"/>
        </w:rPr>
        <w:t>Example Flow:</w:t>
      </w:r>
    </w:p>
    <w:p w14:paraId="76EF342B" w14:textId="6CBA2406" w:rsidR="00CA6A5F" w:rsidRPr="00CA6A5F" w:rsidRDefault="005210BE" w:rsidP="00FE2EAF">
      <w:pPr>
        <w:spacing w:after="0"/>
        <w:rPr>
          <w:lang w:val="en-GB"/>
        </w:rPr>
      </w:pPr>
      <w:r w:rsidRPr="005210BE">
        <w:rPr>
          <w:b/>
          <w:bCs/>
          <w:lang w:val="en-GB"/>
        </w:rPr>
        <w:t>1.</w:t>
      </w:r>
      <w:r w:rsidR="00CA6A5F" w:rsidRPr="00CA6A5F">
        <w:rPr>
          <w:lang w:val="en-GB"/>
        </w:rPr>
        <w:t xml:space="preserve"> </w:t>
      </w:r>
      <w:r w:rsidR="00CA6A5F" w:rsidRPr="00CA6A5F">
        <w:rPr>
          <w:b/>
          <w:bCs/>
          <w:lang w:val="en-GB"/>
        </w:rPr>
        <w:t>Trigger</w:t>
      </w:r>
      <w:r w:rsidR="00CA6A5F" w:rsidRPr="00CA6A5F">
        <w:rPr>
          <w:lang w:val="en-GB"/>
        </w:rPr>
        <w:t xml:space="preserve">: Your flow triggers (e.g., when a form is submitted or an item is created in SharePoint). </w:t>
      </w:r>
    </w:p>
    <w:p w14:paraId="51B145DE" w14:textId="4DF1A307" w:rsidR="00CA6A5F" w:rsidRPr="00CA6A5F" w:rsidRDefault="005210BE" w:rsidP="00FE2EAF">
      <w:pPr>
        <w:spacing w:after="0"/>
        <w:rPr>
          <w:lang w:val="en-GB"/>
        </w:rPr>
      </w:pPr>
      <w:r w:rsidRPr="005210BE">
        <w:rPr>
          <w:b/>
          <w:bCs/>
          <w:lang w:val="en-GB"/>
        </w:rPr>
        <w:t>2.</w:t>
      </w:r>
      <w:r w:rsidR="00CA6A5F" w:rsidRPr="00CA6A5F">
        <w:rPr>
          <w:lang w:val="en-GB"/>
        </w:rPr>
        <w:t xml:space="preserve"> </w:t>
      </w:r>
      <w:r w:rsidR="00CA6A5F" w:rsidRPr="00CA6A5F">
        <w:rPr>
          <w:b/>
          <w:bCs/>
          <w:lang w:val="en-GB"/>
        </w:rPr>
        <w:t>Compose Action</w:t>
      </w:r>
      <w:r w:rsidR="00CA6A5F" w:rsidRPr="00CA6A5F">
        <w:rPr>
          <w:lang w:val="en-GB"/>
        </w:rPr>
        <w:t xml:space="preserve">: </w:t>
      </w:r>
    </w:p>
    <w:p w14:paraId="18D223F4" w14:textId="77777777" w:rsidR="00CA6A5F" w:rsidRPr="00CA6A5F" w:rsidRDefault="00CA6A5F" w:rsidP="00FE2EAF">
      <w:pPr>
        <w:spacing w:after="0"/>
        <w:ind w:left="720"/>
        <w:rPr>
          <w:rFonts w:ascii="Agency FB" w:hAnsi="Agency FB"/>
          <w:lang w:val="en-GB"/>
        </w:rPr>
      </w:pPr>
      <w:r w:rsidRPr="00CA6A5F">
        <w:rPr>
          <w:rFonts w:ascii="Agency FB" w:hAnsi="Agency FB"/>
          <w:lang w:val="en-GB"/>
        </w:rPr>
        <w:t>Action: Compose</w:t>
      </w:r>
    </w:p>
    <w:p w14:paraId="50B9F3FF" w14:textId="77777777" w:rsidR="00CA6A5F" w:rsidRPr="00CA6A5F" w:rsidRDefault="00CA6A5F" w:rsidP="00FE2EAF">
      <w:pPr>
        <w:spacing w:after="0"/>
        <w:ind w:left="720"/>
        <w:rPr>
          <w:lang w:val="en-GB"/>
        </w:rPr>
      </w:pPr>
      <w:r w:rsidRPr="00CA6A5F">
        <w:rPr>
          <w:rFonts w:ascii="Agency FB" w:hAnsi="Agency FB"/>
          <w:lang w:val="en-GB"/>
        </w:rPr>
        <w:t xml:space="preserve">Inputs: </w:t>
      </w:r>
      <w:proofErr w:type="spellStart"/>
      <w:r w:rsidRPr="00CA6A5F">
        <w:rPr>
          <w:rFonts w:ascii="Agency FB" w:hAnsi="Agency FB"/>
          <w:lang w:val="en-GB"/>
        </w:rPr>
        <w:t>formatDateTime</w:t>
      </w:r>
      <w:proofErr w:type="spellEnd"/>
      <w:r w:rsidRPr="00CA6A5F">
        <w:rPr>
          <w:rFonts w:ascii="Agency FB" w:hAnsi="Agency FB"/>
          <w:lang w:val="en-GB"/>
        </w:rPr>
        <w:t>(</w:t>
      </w:r>
      <w:proofErr w:type="spellStart"/>
      <w:r w:rsidRPr="00CA6A5F">
        <w:rPr>
          <w:rFonts w:ascii="Agency FB" w:hAnsi="Agency FB"/>
          <w:lang w:val="en-GB"/>
        </w:rPr>
        <w:t>triggerOutputs</w:t>
      </w:r>
      <w:proofErr w:type="spellEnd"/>
      <w:r w:rsidRPr="00CA6A5F">
        <w:rPr>
          <w:rFonts w:ascii="Agency FB" w:hAnsi="Agency FB"/>
          <w:lang w:val="en-GB"/>
        </w:rPr>
        <w:t>()?['body/</w:t>
      </w:r>
      <w:proofErr w:type="spellStart"/>
      <w:r w:rsidRPr="00CA6A5F">
        <w:rPr>
          <w:rFonts w:ascii="Agency FB" w:hAnsi="Agency FB"/>
          <w:lang w:val="en-GB"/>
        </w:rPr>
        <w:t>SubmissionDate</w:t>
      </w:r>
      <w:proofErr w:type="spellEnd"/>
      <w:r w:rsidRPr="00CA6A5F">
        <w:rPr>
          <w:rFonts w:ascii="Agency FB" w:hAnsi="Agency FB"/>
          <w:lang w:val="en-GB"/>
        </w:rPr>
        <w:t>'], '</w:t>
      </w:r>
      <w:proofErr w:type="spellStart"/>
      <w:r w:rsidRPr="00CA6A5F">
        <w:rPr>
          <w:rFonts w:ascii="Agency FB" w:hAnsi="Agency FB"/>
          <w:lang w:val="en-GB"/>
        </w:rPr>
        <w:t>yyyy</w:t>
      </w:r>
      <w:proofErr w:type="spellEnd"/>
      <w:r w:rsidRPr="00CA6A5F">
        <w:rPr>
          <w:rFonts w:ascii="Agency FB" w:hAnsi="Agency FB"/>
          <w:lang w:val="en-GB"/>
        </w:rPr>
        <w:t>-MM-dd')</w:t>
      </w:r>
    </w:p>
    <w:p w14:paraId="08D26BDC" w14:textId="77777777" w:rsidR="00CA6A5F" w:rsidRPr="00CA6A5F" w:rsidRDefault="00CA6A5F" w:rsidP="00FE2EAF">
      <w:pPr>
        <w:spacing w:after="0"/>
        <w:rPr>
          <w:sz w:val="22"/>
          <w:szCs w:val="22"/>
          <w:lang w:val="en-GB"/>
        </w:rPr>
      </w:pPr>
      <w:r w:rsidRPr="00CA6A5F">
        <w:rPr>
          <w:sz w:val="22"/>
          <w:szCs w:val="22"/>
          <w:lang w:val="en-GB"/>
        </w:rPr>
        <w:t xml:space="preserve">This will convert the date in the </w:t>
      </w:r>
      <w:proofErr w:type="spellStart"/>
      <w:r w:rsidRPr="00CA6A5F">
        <w:rPr>
          <w:sz w:val="22"/>
          <w:szCs w:val="22"/>
          <w:lang w:val="en-GB"/>
        </w:rPr>
        <w:t>SubmissionDate</w:t>
      </w:r>
      <w:proofErr w:type="spellEnd"/>
      <w:r w:rsidRPr="00CA6A5F">
        <w:rPr>
          <w:sz w:val="22"/>
          <w:szCs w:val="22"/>
          <w:lang w:val="en-GB"/>
        </w:rPr>
        <w:t xml:space="preserve"> field to a string in the "</w:t>
      </w:r>
      <w:proofErr w:type="spellStart"/>
      <w:r w:rsidRPr="00CA6A5F">
        <w:rPr>
          <w:sz w:val="22"/>
          <w:szCs w:val="22"/>
          <w:lang w:val="en-GB"/>
        </w:rPr>
        <w:t>yyyy</w:t>
      </w:r>
      <w:proofErr w:type="spellEnd"/>
      <w:r w:rsidRPr="00CA6A5F">
        <w:rPr>
          <w:sz w:val="22"/>
          <w:szCs w:val="22"/>
          <w:lang w:val="en-GB"/>
        </w:rPr>
        <w:t>-MM-dd" format.</w:t>
      </w:r>
    </w:p>
    <w:p w14:paraId="0B8091D2" w14:textId="77777777" w:rsidR="00CA6A5F" w:rsidRPr="00CA6A5F" w:rsidRDefault="00CA6A5F" w:rsidP="00FE2EAF">
      <w:pPr>
        <w:spacing w:after="0"/>
        <w:rPr>
          <w:b/>
          <w:bCs/>
          <w:lang w:val="en-GB"/>
        </w:rPr>
      </w:pPr>
      <w:r w:rsidRPr="00CA6A5F">
        <w:rPr>
          <w:b/>
          <w:bCs/>
          <w:lang w:val="en-GB"/>
        </w:rPr>
        <w:t>Additional Formats:</w:t>
      </w:r>
    </w:p>
    <w:p w14:paraId="5E66CFEC" w14:textId="77777777" w:rsidR="00CA6A5F" w:rsidRPr="00CA6A5F" w:rsidRDefault="00CA6A5F" w:rsidP="00FE2EAF">
      <w:pPr>
        <w:spacing w:after="0"/>
        <w:rPr>
          <w:lang w:val="en-GB"/>
        </w:rPr>
      </w:pPr>
      <w:r w:rsidRPr="00CA6A5F">
        <w:rPr>
          <w:lang w:val="en-GB"/>
        </w:rPr>
        <w:t>You can use different format strings to get the desired date format. Here are some common examples:</w:t>
      </w:r>
    </w:p>
    <w:p w14:paraId="29437823" w14:textId="77777777" w:rsidR="00CA6A5F" w:rsidRPr="00CA6A5F" w:rsidRDefault="00CA6A5F" w:rsidP="00FE2EAF">
      <w:pPr>
        <w:numPr>
          <w:ilvl w:val="0"/>
          <w:numId w:val="23"/>
        </w:numPr>
        <w:spacing w:after="0"/>
        <w:rPr>
          <w:lang w:val="en-GB"/>
        </w:rPr>
      </w:pPr>
      <w:proofErr w:type="spellStart"/>
      <w:r w:rsidRPr="00CA6A5F">
        <w:rPr>
          <w:lang w:val="en-GB"/>
        </w:rPr>
        <w:t>yyyy</w:t>
      </w:r>
      <w:proofErr w:type="spellEnd"/>
      <w:r w:rsidRPr="00CA6A5F">
        <w:rPr>
          <w:lang w:val="en-GB"/>
        </w:rPr>
        <w:t>-MM-dd: 2024-11-11</w:t>
      </w:r>
    </w:p>
    <w:p w14:paraId="1C64A3AB" w14:textId="77777777" w:rsidR="00CA6A5F" w:rsidRPr="00CA6A5F" w:rsidRDefault="00CA6A5F" w:rsidP="00FE2EAF">
      <w:pPr>
        <w:numPr>
          <w:ilvl w:val="0"/>
          <w:numId w:val="23"/>
        </w:numPr>
        <w:spacing w:after="0"/>
        <w:rPr>
          <w:lang w:val="en-GB"/>
        </w:rPr>
      </w:pPr>
      <w:r w:rsidRPr="00CA6A5F">
        <w:rPr>
          <w:lang w:val="en-GB"/>
        </w:rPr>
        <w:t>MM/dd/</w:t>
      </w:r>
      <w:proofErr w:type="spellStart"/>
      <w:r w:rsidRPr="00CA6A5F">
        <w:rPr>
          <w:lang w:val="en-GB"/>
        </w:rPr>
        <w:t>yyyy</w:t>
      </w:r>
      <w:proofErr w:type="spellEnd"/>
      <w:r w:rsidRPr="00CA6A5F">
        <w:rPr>
          <w:lang w:val="en-GB"/>
        </w:rPr>
        <w:t>: 11/11/2024</w:t>
      </w:r>
    </w:p>
    <w:p w14:paraId="5BE79F80" w14:textId="77777777" w:rsidR="00CA6A5F" w:rsidRPr="00CA6A5F" w:rsidRDefault="00CA6A5F" w:rsidP="00FE2EAF">
      <w:pPr>
        <w:numPr>
          <w:ilvl w:val="0"/>
          <w:numId w:val="23"/>
        </w:numPr>
        <w:spacing w:after="0"/>
        <w:rPr>
          <w:lang w:val="en-GB"/>
        </w:rPr>
      </w:pPr>
      <w:r w:rsidRPr="00CA6A5F">
        <w:rPr>
          <w:lang w:val="en-GB"/>
        </w:rPr>
        <w:t>dd-MMM-</w:t>
      </w:r>
      <w:proofErr w:type="spellStart"/>
      <w:r w:rsidRPr="00CA6A5F">
        <w:rPr>
          <w:lang w:val="en-GB"/>
        </w:rPr>
        <w:t>yyyy</w:t>
      </w:r>
      <w:proofErr w:type="spellEnd"/>
      <w:r w:rsidRPr="00CA6A5F">
        <w:rPr>
          <w:lang w:val="en-GB"/>
        </w:rPr>
        <w:t>: 11-Nov-2024</w:t>
      </w:r>
    </w:p>
    <w:p w14:paraId="5FDEDD2C" w14:textId="77777777" w:rsidR="00CA6A5F" w:rsidRPr="00CA6A5F" w:rsidRDefault="00CA6A5F" w:rsidP="00CA6A5F">
      <w:pPr>
        <w:numPr>
          <w:ilvl w:val="0"/>
          <w:numId w:val="23"/>
        </w:numPr>
        <w:rPr>
          <w:lang w:val="en-GB"/>
        </w:rPr>
      </w:pPr>
      <w:proofErr w:type="spellStart"/>
      <w:r w:rsidRPr="00CA6A5F">
        <w:rPr>
          <w:lang w:val="en-GB"/>
        </w:rPr>
        <w:t>dddd</w:t>
      </w:r>
      <w:proofErr w:type="spellEnd"/>
      <w:r w:rsidRPr="00CA6A5F">
        <w:rPr>
          <w:lang w:val="en-GB"/>
        </w:rPr>
        <w:t xml:space="preserve">, MMMM dd, </w:t>
      </w:r>
      <w:proofErr w:type="spellStart"/>
      <w:r w:rsidRPr="00CA6A5F">
        <w:rPr>
          <w:lang w:val="en-GB"/>
        </w:rPr>
        <w:t>yyyy</w:t>
      </w:r>
      <w:proofErr w:type="spellEnd"/>
      <w:r w:rsidRPr="00CA6A5F">
        <w:rPr>
          <w:lang w:val="en-GB"/>
        </w:rPr>
        <w:t>: Monday, November 11, 2024</w:t>
      </w:r>
    </w:p>
    <w:p w14:paraId="65D79BF3" w14:textId="12C67E44" w:rsidR="00F06EA8" w:rsidRPr="00CA6A5F" w:rsidRDefault="00CA6A5F" w:rsidP="00F06EA8">
      <w:pPr>
        <w:rPr>
          <w:lang w:val="en-GB"/>
        </w:rPr>
      </w:pPr>
      <w:r w:rsidRPr="00CA6A5F">
        <w:rPr>
          <w:lang w:val="en-GB"/>
        </w:rPr>
        <w:t>Would you like further details on any specific part of this process?</w:t>
      </w:r>
    </w:p>
    <w:p w14:paraId="22CDE0D9" w14:textId="77777777" w:rsidR="00F06EA8" w:rsidRDefault="00F06EA8" w:rsidP="00F06EA8">
      <w:pPr>
        <w:pStyle w:val="Heading2"/>
      </w:pPr>
      <w:proofErr w:type="gramStart"/>
      <w:r>
        <w:t>You</w:t>
      </w:r>
      <w:proofErr w:type="gramEnd"/>
    </w:p>
    <w:p w14:paraId="4F37A0D9" w14:textId="7BD6FB8A" w:rsidR="00F06EA8" w:rsidRPr="007444B8" w:rsidRDefault="007444B8" w:rsidP="00F06EA8">
      <w:pPr>
        <w:rPr>
          <w:lang w:val="en-GB"/>
        </w:rPr>
      </w:pPr>
      <w:r w:rsidRPr="007444B8">
        <w:rPr>
          <w:lang w:val="en-GB"/>
        </w:rPr>
        <w:t xml:space="preserve">How about getting the string </w:t>
      </w:r>
      <w:proofErr w:type="spellStart"/>
      <w:r w:rsidRPr="007444B8">
        <w:rPr>
          <w:lang w:val="en-GB"/>
        </w:rPr>
        <w:t>reprsentation</w:t>
      </w:r>
      <w:proofErr w:type="spellEnd"/>
      <w:r w:rsidRPr="007444B8">
        <w:rPr>
          <w:lang w:val="en-GB"/>
        </w:rPr>
        <w:t xml:space="preserve"> of a form choice (</w:t>
      </w:r>
      <w:proofErr w:type="spellStart"/>
      <w:r w:rsidRPr="007444B8">
        <w:rPr>
          <w:lang w:val="en-GB"/>
        </w:rPr>
        <w:t>radiobox</w:t>
      </w:r>
      <w:proofErr w:type="spellEnd"/>
      <w:r w:rsidRPr="007444B8">
        <w:rPr>
          <w:lang w:val="en-GB"/>
        </w:rPr>
        <w:t xml:space="preserve"> or </w:t>
      </w:r>
      <w:proofErr w:type="spellStart"/>
      <w:r w:rsidRPr="007444B8">
        <w:rPr>
          <w:lang w:val="en-GB"/>
        </w:rPr>
        <w:t>chechbox</w:t>
      </w:r>
      <w:proofErr w:type="spellEnd"/>
      <w:r w:rsidRPr="007444B8">
        <w:rPr>
          <w:lang w:val="en-GB"/>
        </w:rPr>
        <w:t>)?</w:t>
      </w:r>
    </w:p>
    <w:p w14:paraId="242291A1" w14:textId="77777777" w:rsidR="00F06EA8" w:rsidRDefault="00F06EA8" w:rsidP="00F06EA8">
      <w:pPr>
        <w:pStyle w:val="Heading2"/>
      </w:pPr>
      <w:r>
        <w:lastRenderedPageBreak/>
        <w:t>Copilot</w:t>
      </w:r>
    </w:p>
    <w:p w14:paraId="002875D4" w14:textId="77777777" w:rsidR="007F1D46" w:rsidRPr="007C2FEF" w:rsidRDefault="007F1D46" w:rsidP="007F1D46">
      <w:pPr>
        <w:spacing w:after="223" w:line="247" w:lineRule="auto"/>
        <w:ind w:left="-5" w:right="627" w:hanging="10"/>
      </w:pPr>
      <w:r w:rsidRPr="007C2FEF">
        <w:t>To get the string representation of a form choice (radio button or checkbox) in Power Automate, you can use dynamic content and expressions. Here's how you can achieve this:</w:t>
      </w:r>
    </w:p>
    <w:p w14:paraId="2B3D0363" w14:textId="77777777" w:rsidR="007F1D46" w:rsidRPr="007C2FEF" w:rsidRDefault="007F1D46" w:rsidP="007F1D46">
      <w:pPr>
        <w:spacing w:after="0" w:line="247" w:lineRule="auto"/>
        <w:ind w:left="-5" w:right="627" w:hanging="10"/>
        <w:rPr>
          <w:b/>
          <w:bCs/>
        </w:rPr>
      </w:pPr>
      <w:r w:rsidRPr="007C2FEF">
        <w:rPr>
          <w:b/>
          <w:bCs/>
        </w:rPr>
        <w:t>Step-by-Step Guide:</w:t>
      </w:r>
    </w:p>
    <w:p w14:paraId="5EB7A507" w14:textId="77777777" w:rsidR="007F1D46" w:rsidRPr="007C2FEF" w:rsidRDefault="007F1D46" w:rsidP="007F1D46">
      <w:pPr>
        <w:numPr>
          <w:ilvl w:val="0"/>
          <w:numId w:val="24"/>
        </w:numPr>
        <w:spacing w:after="0" w:line="247" w:lineRule="auto"/>
        <w:ind w:right="627"/>
      </w:pPr>
      <w:r w:rsidRPr="007C2FEF">
        <w:rPr>
          <w:b/>
          <w:bCs/>
        </w:rPr>
        <w:t>Retrieve the Form Response</w:t>
      </w:r>
      <w:r w:rsidRPr="007C2FEF">
        <w:t>:</w:t>
      </w:r>
    </w:p>
    <w:p w14:paraId="4642EDEF" w14:textId="77777777" w:rsidR="007F1D46" w:rsidRPr="007C2FEF" w:rsidRDefault="007F1D46" w:rsidP="007F1D46">
      <w:pPr>
        <w:numPr>
          <w:ilvl w:val="1"/>
          <w:numId w:val="24"/>
        </w:numPr>
        <w:spacing w:after="0" w:line="247" w:lineRule="auto"/>
        <w:ind w:right="627"/>
      </w:pPr>
      <w:r w:rsidRPr="007C2FEF">
        <w:t xml:space="preserve">Use the </w:t>
      </w:r>
      <w:r w:rsidRPr="007C2FEF">
        <w:rPr>
          <w:b/>
          <w:bCs/>
        </w:rPr>
        <w:t>Get response details</w:t>
      </w:r>
      <w:r w:rsidRPr="007C2FEF">
        <w:t xml:space="preserve"> action to retrieve the form response.</w:t>
      </w:r>
    </w:p>
    <w:p w14:paraId="10AED559" w14:textId="77777777" w:rsidR="007F1D46" w:rsidRPr="007C2FEF" w:rsidRDefault="007F1D46" w:rsidP="007F1D46">
      <w:pPr>
        <w:numPr>
          <w:ilvl w:val="1"/>
          <w:numId w:val="24"/>
        </w:numPr>
        <w:spacing w:after="0" w:line="247" w:lineRule="auto"/>
        <w:ind w:right="627"/>
      </w:pPr>
      <w:r w:rsidRPr="007C2FEF">
        <w:t>Ensure that your form choices (radio button or checkbox) are included in the response details.</w:t>
      </w:r>
    </w:p>
    <w:p w14:paraId="1E3B83E9" w14:textId="77777777" w:rsidR="007F1D46" w:rsidRPr="007C2FEF" w:rsidRDefault="007F1D46" w:rsidP="007F1D46">
      <w:pPr>
        <w:numPr>
          <w:ilvl w:val="0"/>
          <w:numId w:val="24"/>
        </w:numPr>
        <w:spacing w:after="0" w:line="247" w:lineRule="auto"/>
        <w:ind w:right="627"/>
      </w:pPr>
      <w:r w:rsidRPr="007C2FEF">
        <w:rPr>
          <w:b/>
          <w:bCs/>
        </w:rPr>
        <w:t>Extract the Choice Value</w:t>
      </w:r>
      <w:r w:rsidRPr="007C2FEF">
        <w:t>:</w:t>
      </w:r>
    </w:p>
    <w:p w14:paraId="6C404D8B" w14:textId="77777777" w:rsidR="007F1D46" w:rsidRPr="007C2FEF" w:rsidRDefault="007F1D46" w:rsidP="007F1D46">
      <w:pPr>
        <w:numPr>
          <w:ilvl w:val="1"/>
          <w:numId w:val="24"/>
        </w:numPr>
        <w:spacing w:after="0" w:line="247" w:lineRule="auto"/>
        <w:ind w:right="627"/>
      </w:pPr>
      <w:r w:rsidRPr="007C2FEF">
        <w:t>In the subsequent actions, use the dynamic content to extract the choice value.</w:t>
      </w:r>
    </w:p>
    <w:p w14:paraId="79EBCDC5" w14:textId="77777777" w:rsidR="007F1D46" w:rsidRPr="007C2FEF" w:rsidRDefault="007F1D46" w:rsidP="007F1D46">
      <w:pPr>
        <w:numPr>
          <w:ilvl w:val="1"/>
          <w:numId w:val="24"/>
        </w:numPr>
        <w:spacing w:after="0" w:line="247" w:lineRule="auto"/>
        <w:ind w:right="627"/>
      </w:pPr>
      <w:r w:rsidRPr="007C2FEF">
        <w:t>If the choice is a single selection (radio button), you can directly use the dynamic content.</w:t>
      </w:r>
    </w:p>
    <w:p w14:paraId="6641FD91" w14:textId="77777777" w:rsidR="007F1D46" w:rsidRPr="007C2FEF" w:rsidRDefault="007F1D46" w:rsidP="007F1D46">
      <w:pPr>
        <w:numPr>
          <w:ilvl w:val="1"/>
          <w:numId w:val="24"/>
        </w:numPr>
        <w:spacing w:after="0" w:line="247" w:lineRule="auto"/>
        <w:ind w:right="627"/>
      </w:pPr>
      <w:r w:rsidRPr="007C2FEF">
        <w:t>If the choice is a multi-selection (checkbox), you'll need to convert it to a string representation.</w:t>
      </w:r>
    </w:p>
    <w:p w14:paraId="0CA99F63" w14:textId="77777777" w:rsidR="007F1D46" w:rsidRPr="007C2FEF" w:rsidRDefault="007F1D46" w:rsidP="007F1D46">
      <w:pPr>
        <w:spacing w:after="0" w:line="247" w:lineRule="auto"/>
        <w:ind w:left="-5" w:right="627" w:hanging="10"/>
        <w:rPr>
          <w:b/>
          <w:bCs/>
        </w:rPr>
      </w:pPr>
      <w:r w:rsidRPr="007C2FEF">
        <w:rPr>
          <w:b/>
          <w:bCs/>
        </w:rPr>
        <w:t>Example Flow:</w:t>
      </w:r>
    </w:p>
    <w:p w14:paraId="6254482B" w14:textId="77777777" w:rsidR="007F1D46" w:rsidRPr="007C2FEF" w:rsidRDefault="007F1D46" w:rsidP="007F1D46">
      <w:pPr>
        <w:spacing w:after="0" w:line="247" w:lineRule="auto"/>
        <w:ind w:left="-5" w:right="627" w:hanging="10"/>
        <w:rPr>
          <w:b/>
          <w:bCs/>
        </w:rPr>
      </w:pPr>
      <w:r w:rsidRPr="007C2FEF">
        <w:rPr>
          <w:b/>
          <w:bCs/>
        </w:rPr>
        <w:t>Single Selection (Radio Button):</w:t>
      </w:r>
    </w:p>
    <w:p w14:paraId="56618418" w14:textId="77777777" w:rsidR="007F1D46" w:rsidRPr="007C2FEF" w:rsidRDefault="007F1D46" w:rsidP="007F1D46">
      <w:pPr>
        <w:spacing w:after="0" w:line="247" w:lineRule="auto"/>
        <w:ind w:left="-5" w:right="627" w:hanging="10"/>
      </w:pPr>
      <w:r w:rsidRPr="004E6965">
        <w:rPr>
          <w:b/>
          <w:bCs/>
        </w:rPr>
        <w:t>1.</w:t>
      </w:r>
      <w:r w:rsidRPr="007C2FEF">
        <w:t xml:space="preserve"> </w:t>
      </w:r>
      <w:r w:rsidRPr="007C2FEF">
        <w:rPr>
          <w:b/>
          <w:bCs/>
        </w:rPr>
        <w:t>Get Response Details</w:t>
      </w:r>
      <w:r w:rsidRPr="007C2FEF">
        <w:t>:</w:t>
      </w:r>
    </w:p>
    <w:p w14:paraId="76156AD3" w14:textId="77777777" w:rsidR="007F1D46" w:rsidRPr="007F1D46" w:rsidRDefault="007F1D46" w:rsidP="007F1D46">
      <w:pPr>
        <w:spacing w:after="0"/>
        <w:ind w:left="730" w:right="627"/>
        <w:rPr>
          <w:rFonts w:ascii="Agency FB" w:hAnsi="Agency FB"/>
        </w:rPr>
      </w:pPr>
      <w:r w:rsidRPr="007C2FEF">
        <w:rPr>
          <w:rFonts w:ascii="Agency FB" w:hAnsi="Agency FB"/>
        </w:rPr>
        <w:t>Action: Get response details</w:t>
      </w:r>
    </w:p>
    <w:p w14:paraId="2EB02640" w14:textId="77777777" w:rsidR="007F1D46" w:rsidRPr="007F1D46" w:rsidRDefault="007F1D46" w:rsidP="007F1D46">
      <w:pPr>
        <w:spacing w:after="0"/>
        <w:ind w:left="730" w:right="627"/>
        <w:rPr>
          <w:rFonts w:ascii="Agency FB" w:hAnsi="Agency FB"/>
        </w:rPr>
      </w:pPr>
      <w:r w:rsidRPr="007C2FEF">
        <w:rPr>
          <w:rFonts w:ascii="Agency FB" w:hAnsi="Agency FB"/>
        </w:rPr>
        <w:t>Form ID: (Your Form ID)</w:t>
      </w:r>
    </w:p>
    <w:p w14:paraId="36B839FF" w14:textId="77777777" w:rsidR="007F1D46" w:rsidRPr="007C2FEF" w:rsidRDefault="007F1D46" w:rsidP="007F1D46">
      <w:pPr>
        <w:spacing w:after="0" w:line="247" w:lineRule="auto"/>
        <w:ind w:left="730" w:right="627" w:hanging="10"/>
        <w:rPr>
          <w:rFonts w:ascii="Agency FB" w:hAnsi="Agency FB"/>
        </w:rPr>
      </w:pPr>
      <w:r w:rsidRPr="007C2FEF">
        <w:rPr>
          <w:rFonts w:ascii="Agency FB" w:hAnsi="Agency FB"/>
        </w:rPr>
        <w:t>Response ID: (Dynamic content from trigger)</w:t>
      </w:r>
    </w:p>
    <w:p w14:paraId="5495AFD2" w14:textId="77777777" w:rsidR="007F1D46" w:rsidRPr="007C2FEF" w:rsidRDefault="007F1D46" w:rsidP="007F1D46">
      <w:pPr>
        <w:spacing w:after="0" w:line="247" w:lineRule="auto"/>
        <w:ind w:left="-5" w:right="627" w:hanging="10"/>
      </w:pPr>
      <w:r>
        <w:rPr>
          <w:b/>
          <w:bCs/>
        </w:rPr>
        <w:t xml:space="preserve">2. </w:t>
      </w:r>
      <w:r w:rsidRPr="007C2FEF">
        <w:rPr>
          <w:b/>
          <w:bCs/>
        </w:rPr>
        <w:t>Compose Action</w:t>
      </w:r>
      <w:r w:rsidRPr="007C2FEF">
        <w:t>:</w:t>
      </w:r>
    </w:p>
    <w:p w14:paraId="0D86F05F" w14:textId="77777777" w:rsidR="007F1D46" w:rsidRPr="007F1D46" w:rsidRDefault="007F1D46" w:rsidP="007F1D46">
      <w:pPr>
        <w:spacing w:after="0"/>
        <w:ind w:left="-5" w:right="627" w:firstLine="725"/>
        <w:rPr>
          <w:rFonts w:ascii="Agency FB" w:hAnsi="Agency FB"/>
        </w:rPr>
      </w:pPr>
      <w:r w:rsidRPr="007C2FEF">
        <w:rPr>
          <w:rFonts w:ascii="Agency FB" w:hAnsi="Agency FB"/>
        </w:rPr>
        <w:t>Action: Compose</w:t>
      </w:r>
    </w:p>
    <w:p w14:paraId="0CC02144" w14:textId="77777777" w:rsidR="007F1D46" w:rsidRPr="007C2FEF" w:rsidRDefault="007F1D46" w:rsidP="007F1D46">
      <w:pPr>
        <w:spacing w:after="0" w:line="247" w:lineRule="auto"/>
        <w:ind w:left="-5" w:right="627" w:firstLine="725"/>
        <w:rPr>
          <w:rFonts w:ascii="Agency FB" w:hAnsi="Agency FB"/>
        </w:rPr>
      </w:pPr>
      <w:r w:rsidRPr="007C2FEF">
        <w:rPr>
          <w:rFonts w:ascii="Agency FB" w:hAnsi="Agency FB"/>
        </w:rPr>
        <w:t>Inputs: @{outputs('Get_response_details'</w:t>
      </w:r>
      <w:proofErr w:type="gramStart"/>
      <w:r w:rsidRPr="007C2FEF">
        <w:rPr>
          <w:rFonts w:ascii="Agency FB" w:hAnsi="Agency FB"/>
        </w:rPr>
        <w:t>)?[</w:t>
      </w:r>
      <w:proofErr w:type="gramEnd"/>
      <w:r w:rsidRPr="007C2FEF">
        <w:rPr>
          <w:rFonts w:ascii="Agency FB" w:hAnsi="Agency FB"/>
        </w:rPr>
        <w:t>'body/YourRadioButtonField']}</w:t>
      </w:r>
    </w:p>
    <w:p w14:paraId="41C8DC62" w14:textId="77777777" w:rsidR="007F1D46" w:rsidRPr="007C2FEF" w:rsidRDefault="007F1D46" w:rsidP="007F1D46">
      <w:pPr>
        <w:spacing w:after="0" w:line="247" w:lineRule="auto"/>
        <w:ind w:left="-5" w:right="627" w:hanging="10"/>
        <w:rPr>
          <w:b/>
          <w:bCs/>
        </w:rPr>
      </w:pPr>
      <w:r w:rsidRPr="007C2FEF">
        <w:rPr>
          <w:b/>
          <w:bCs/>
        </w:rPr>
        <w:t>Multi-Selection (Checkbox):</w:t>
      </w:r>
    </w:p>
    <w:p w14:paraId="51BB7BA9" w14:textId="77777777" w:rsidR="007F1D46" w:rsidRPr="007C2FEF" w:rsidRDefault="007F1D46" w:rsidP="007F1D46">
      <w:pPr>
        <w:spacing w:after="0" w:line="247" w:lineRule="auto"/>
        <w:ind w:left="-5" w:right="627" w:hanging="10"/>
      </w:pPr>
      <w:r w:rsidRPr="003C2B36">
        <w:rPr>
          <w:b/>
          <w:bCs/>
        </w:rPr>
        <w:t>1.</w:t>
      </w:r>
      <w:r w:rsidRPr="007C2FEF">
        <w:t xml:space="preserve"> </w:t>
      </w:r>
      <w:r w:rsidRPr="007C2FEF">
        <w:rPr>
          <w:b/>
          <w:bCs/>
        </w:rPr>
        <w:t>Get Response Details</w:t>
      </w:r>
      <w:r w:rsidRPr="007C2FEF">
        <w:t>:</w:t>
      </w:r>
    </w:p>
    <w:p w14:paraId="2083D6FE" w14:textId="77777777" w:rsidR="007F1D46" w:rsidRPr="007F1D46" w:rsidRDefault="007F1D46" w:rsidP="007F1D46">
      <w:pPr>
        <w:spacing w:after="0"/>
        <w:ind w:left="-5" w:right="627" w:firstLine="725"/>
        <w:rPr>
          <w:rFonts w:ascii="Agency FB" w:hAnsi="Agency FB"/>
        </w:rPr>
      </w:pPr>
      <w:r w:rsidRPr="007C2FEF">
        <w:rPr>
          <w:rFonts w:ascii="Agency FB" w:hAnsi="Agency FB"/>
        </w:rPr>
        <w:t>Action: Get response details</w:t>
      </w:r>
    </w:p>
    <w:p w14:paraId="7CDB8485" w14:textId="77777777" w:rsidR="007F1D46" w:rsidRPr="007F1D46" w:rsidRDefault="007F1D46" w:rsidP="007F1D46">
      <w:pPr>
        <w:spacing w:after="0"/>
        <w:ind w:left="-5" w:right="627" w:firstLine="725"/>
        <w:rPr>
          <w:rFonts w:ascii="Agency FB" w:hAnsi="Agency FB"/>
        </w:rPr>
      </w:pPr>
      <w:r w:rsidRPr="007C2FEF">
        <w:rPr>
          <w:rFonts w:ascii="Agency FB" w:hAnsi="Agency FB"/>
        </w:rPr>
        <w:t>Form ID: (Your Form ID)</w:t>
      </w:r>
    </w:p>
    <w:p w14:paraId="0C77CFA4" w14:textId="77777777" w:rsidR="007F1D46" w:rsidRPr="007C2FEF" w:rsidRDefault="007F1D46" w:rsidP="007F1D46">
      <w:pPr>
        <w:spacing w:after="0" w:line="247" w:lineRule="auto"/>
        <w:ind w:left="-5" w:right="627" w:firstLine="725"/>
        <w:rPr>
          <w:rFonts w:ascii="Agency FB" w:hAnsi="Agency FB"/>
        </w:rPr>
      </w:pPr>
      <w:r w:rsidRPr="007C2FEF">
        <w:rPr>
          <w:rFonts w:ascii="Agency FB" w:hAnsi="Agency FB"/>
        </w:rPr>
        <w:t>Response ID: (Dynamic content from trigger)</w:t>
      </w:r>
    </w:p>
    <w:p w14:paraId="6B657AA7" w14:textId="77777777" w:rsidR="007F1D46" w:rsidRPr="007C2FEF" w:rsidRDefault="007F1D46" w:rsidP="007F1D46">
      <w:pPr>
        <w:spacing w:after="0" w:line="247" w:lineRule="auto"/>
        <w:ind w:left="-5" w:right="627" w:hanging="10"/>
      </w:pPr>
      <w:r>
        <w:rPr>
          <w:b/>
          <w:bCs/>
        </w:rPr>
        <w:t xml:space="preserve">2. </w:t>
      </w:r>
      <w:r w:rsidRPr="007C2FEF">
        <w:rPr>
          <w:b/>
          <w:bCs/>
        </w:rPr>
        <w:t>Join Function to Convert Array to String</w:t>
      </w:r>
      <w:r w:rsidRPr="007C2FEF">
        <w:t>:</w:t>
      </w:r>
    </w:p>
    <w:p w14:paraId="2F1F3BB9" w14:textId="77777777" w:rsidR="007F1D46" w:rsidRPr="007C2FEF" w:rsidRDefault="007F1D46" w:rsidP="007F1D46">
      <w:pPr>
        <w:numPr>
          <w:ilvl w:val="0"/>
          <w:numId w:val="25"/>
        </w:numPr>
        <w:spacing w:after="0" w:line="247" w:lineRule="auto"/>
        <w:ind w:right="627"/>
      </w:pPr>
      <w:r w:rsidRPr="007C2FEF">
        <w:t xml:space="preserve">Add a </w:t>
      </w:r>
      <w:r w:rsidRPr="007C2FEF">
        <w:rPr>
          <w:b/>
          <w:bCs/>
        </w:rPr>
        <w:t>Compose</w:t>
      </w:r>
      <w:r w:rsidRPr="007C2FEF">
        <w:t xml:space="preserve"> action to convert the array of selected options into a string.</w:t>
      </w:r>
    </w:p>
    <w:p w14:paraId="5C430724" w14:textId="77777777" w:rsidR="007F1D46" w:rsidRPr="007F1D46" w:rsidRDefault="007F1D46" w:rsidP="007F1D46">
      <w:pPr>
        <w:spacing w:after="0"/>
        <w:ind w:left="715" w:right="627" w:firstLine="725"/>
        <w:rPr>
          <w:rFonts w:ascii="Agency FB" w:hAnsi="Agency FB"/>
        </w:rPr>
      </w:pPr>
      <w:r w:rsidRPr="007C2FEF">
        <w:rPr>
          <w:rFonts w:ascii="Agency FB" w:hAnsi="Agency FB"/>
        </w:rPr>
        <w:t>Action: Compose</w:t>
      </w:r>
    </w:p>
    <w:p w14:paraId="1275CF3D" w14:textId="77777777" w:rsidR="007F1D46" w:rsidRPr="007C2FEF" w:rsidRDefault="007F1D46" w:rsidP="007F1D46">
      <w:pPr>
        <w:spacing w:after="0" w:line="247" w:lineRule="auto"/>
        <w:ind w:left="715" w:right="627" w:firstLine="725"/>
        <w:rPr>
          <w:rFonts w:ascii="Agency FB" w:hAnsi="Agency FB"/>
        </w:rPr>
      </w:pPr>
      <w:r w:rsidRPr="007C2FEF">
        <w:rPr>
          <w:rFonts w:ascii="Agency FB" w:hAnsi="Agency FB"/>
        </w:rPr>
        <w:t>Inputs: join(outputs('</w:t>
      </w:r>
      <w:proofErr w:type="spellStart"/>
      <w:r w:rsidRPr="007C2FEF">
        <w:rPr>
          <w:rFonts w:ascii="Agency FB" w:hAnsi="Agency FB"/>
        </w:rPr>
        <w:t>Get_response_details</w:t>
      </w:r>
      <w:proofErr w:type="spellEnd"/>
      <w:r w:rsidRPr="007C2FEF">
        <w:rPr>
          <w:rFonts w:ascii="Agency FB" w:hAnsi="Agency FB"/>
        </w:rPr>
        <w:t>'</w:t>
      </w:r>
      <w:proofErr w:type="gramStart"/>
      <w:r w:rsidRPr="007C2FEF">
        <w:rPr>
          <w:rFonts w:ascii="Agency FB" w:hAnsi="Agency FB"/>
        </w:rPr>
        <w:t>)?[</w:t>
      </w:r>
      <w:proofErr w:type="gramEnd"/>
      <w:r w:rsidRPr="007C2FEF">
        <w:rPr>
          <w:rFonts w:ascii="Agency FB" w:hAnsi="Agency FB"/>
        </w:rPr>
        <w:t>'body/</w:t>
      </w:r>
      <w:proofErr w:type="spellStart"/>
      <w:r w:rsidRPr="007C2FEF">
        <w:rPr>
          <w:rFonts w:ascii="Agency FB" w:hAnsi="Agency FB"/>
        </w:rPr>
        <w:t>YourCheckboxField</w:t>
      </w:r>
      <w:proofErr w:type="spellEnd"/>
      <w:r w:rsidRPr="007C2FEF">
        <w:rPr>
          <w:rFonts w:ascii="Agency FB" w:hAnsi="Agency FB"/>
        </w:rPr>
        <w:t>'], ', ')</w:t>
      </w:r>
    </w:p>
    <w:p w14:paraId="4C9C24DC" w14:textId="77777777" w:rsidR="007F1D46" w:rsidRPr="007C2FEF" w:rsidRDefault="007F1D46" w:rsidP="007F1D46">
      <w:pPr>
        <w:spacing w:after="0" w:line="247" w:lineRule="auto"/>
        <w:ind w:left="-5" w:right="627" w:hanging="10"/>
        <w:rPr>
          <w:b/>
          <w:bCs/>
        </w:rPr>
      </w:pPr>
      <w:r w:rsidRPr="007C2FEF">
        <w:rPr>
          <w:b/>
          <w:bCs/>
        </w:rPr>
        <w:t>Explanation:</w:t>
      </w:r>
    </w:p>
    <w:p w14:paraId="1D3EF3A0" w14:textId="77777777" w:rsidR="007F1D46" w:rsidRPr="007C2FEF" w:rsidRDefault="007F1D46" w:rsidP="007F1D46">
      <w:pPr>
        <w:numPr>
          <w:ilvl w:val="0"/>
          <w:numId w:val="26"/>
        </w:numPr>
        <w:spacing w:after="0" w:line="247" w:lineRule="auto"/>
        <w:ind w:right="627"/>
      </w:pPr>
      <w:r w:rsidRPr="007C2FEF">
        <w:t>outputs('</w:t>
      </w:r>
      <w:proofErr w:type="spellStart"/>
      <w:r w:rsidRPr="007C2FEF">
        <w:t>Get_response_details</w:t>
      </w:r>
      <w:proofErr w:type="spellEnd"/>
      <w:r w:rsidRPr="007C2FEF">
        <w:t>'</w:t>
      </w:r>
      <w:proofErr w:type="gramStart"/>
      <w:r w:rsidRPr="007C2FEF">
        <w:t>)?[</w:t>
      </w:r>
      <w:proofErr w:type="gramEnd"/>
      <w:r w:rsidRPr="007C2FEF">
        <w:t>'body/</w:t>
      </w:r>
      <w:proofErr w:type="spellStart"/>
      <w:r w:rsidRPr="007C2FEF">
        <w:t>YourRadioButtonField</w:t>
      </w:r>
      <w:proofErr w:type="spellEnd"/>
      <w:r w:rsidRPr="007C2FEF">
        <w:t>']: Retrieves the value of the radio button choice.</w:t>
      </w:r>
    </w:p>
    <w:p w14:paraId="13150397" w14:textId="77777777" w:rsidR="007F1D46" w:rsidRPr="007F1D46" w:rsidRDefault="007F1D46" w:rsidP="007F1D46">
      <w:pPr>
        <w:numPr>
          <w:ilvl w:val="0"/>
          <w:numId w:val="26"/>
        </w:numPr>
        <w:spacing w:after="0" w:line="247" w:lineRule="auto"/>
        <w:ind w:right="627"/>
        <w:rPr>
          <w:sz w:val="28"/>
          <w:szCs w:val="28"/>
        </w:rPr>
      </w:pPr>
      <w:r w:rsidRPr="007C2FEF">
        <w:t>join(outputs('</w:t>
      </w:r>
      <w:proofErr w:type="spellStart"/>
      <w:r w:rsidRPr="007C2FEF">
        <w:t>Get_response_details</w:t>
      </w:r>
      <w:proofErr w:type="spellEnd"/>
      <w:r w:rsidRPr="007C2FEF">
        <w:t>'</w:t>
      </w:r>
      <w:proofErr w:type="gramStart"/>
      <w:r w:rsidRPr="007C2FEF">
        <w:t>)?[</w:t>
      </w:r>
      <w:proofErr w:type="gramEnd"/>
      <w:r w:rsidRPr="007C2FEF">
        <w:t>'body/</w:t>
      </w:r>
      <w:proofErr w:type="spellStart"/>
      <w:r w:rsidRPr="007C2FEF">
        <w:t>YourCheckboxField</w:t>
      </w:r>
      <w:proofErr w:type="spellEnd"/>
      <w:r w:rsidRPr="007C2FEF">
        <w:t>'], ', '): Converts the array of selected checkbox options into a single string, separated by commas.</w:t>
      </w:r>
    </w:p>
    <w:p w14:paraId="28376FC1" w14:textId="77777777" w:rsidR="007F1D46" w:rsidRPr="007C2FEF" w:rsidRDefault="007F1D46" w:rsidP="007F1D46">
      <w:pPr>
        <w:spacing w:after="0" w:line="247" w:lineRule="auto"/>
        <w:ind w:left="10" w:right="627" w:hanging="10"/>
      </w:pPr>
    </w:p>
    <w:p w14:paraId="71C705EB" w14:textId="77777777" w:rsidR="007F1D46" w:rsidRPr="007C2FEF" w:rsidRDefault="007F1D46" w:rsidP="007F1D46">
      <w:pPr>
        <w:spacing w:after="0" w:line="247" w:lineRule="auto"/>
        <w:ind w:left="-5" w:right="627" w:hanging="10"/>
      </w:pPr>
      <w:r w:rsidRPr="007C2FEF">
        <w:t>These steps will allow you to get the string representation of the selected options from your form.</w:t>
      </w:r>
    </w:p>
    <w:p w14:paraId="7B3AFB28" w14:textId="77777777" w:rsidR="007F1D46" w:rsidRDefault="007F1D46" w:rsidP="007F1D46">
      <w:pPr>
        <w:ind w:left="-5" w:right="627" w:hanging="10"/>
      </w:pPr>
      <w:r w:rsidRPr="007C2FEF">
        <w:lastRenderedPageBreak/>
        <w:t>Would you like more detailed guidance on any of these steps, or do you have any other questions?</w:t>
      </w:r>
    </w:p>
    <w:p w14:paraId="4DB549A3" w14:textId="77777777" w:rsidR="00F06EA8" w:rsidRDefault="00F06EA8" w:rsidP="00F06EA8">
      <w:pPr>
        <w:pStyle w:val="Heading2"/>
      </w:pPr>
      <w:proofErr w:type="gramStart"/>
      <w:r>
        <w:t>You</w:t>
      </w:r>
      <w:proofErr w:type="gramEnd"/>
    </w:p>
    <w:p w14:paraId="509246B2" w14:textId="77777777" w:rsidR="004660E4" w:rsidRPr="004660E4" w:rsidRDefault="004660E4" w:rsidP="004660E4">
      <w:pPr>
        <w:rPr>
          <w:sz w:val="22"/>
          <w:szCs w:val="22"/>
          <w:lang w:val="en-GB"/>
        </w:rPr>
      </w:pPr>
      <w:r w:rsidRPr="004660E4">
        <w:rPr>
          <w:sz w:val="22"/>
          <w:szCs w:val="22"/>
          <w:lang w:val="en-GB"/>
        </w:rPr>
        <w:t xml:space="preserve">This is a screenshot of the various parts of my </w:t>
      </w:r>
      <w:proofErr w:type="gramStart"/>
      <w:r w:rsidRPr="004660E4">
        <w:rPr>
          <w:sz w:val="22"/>
          <w:szCs w:val="22"/>
          <w:lang w:val="en-GB"/>
        </w:rPr>
        <w:t>flow,</w:t>
      </w:r>
      <w:proofErr w:type="gramEnd"/>
      <w:r w:rsidRPr="004660E4">
        <w:rPr>
          <w:sz w:val="22"/>
          <w:szCs w:val="22"/>
          <w:lang w:val="en-GB"/>
        </w:rPr>
        <w:t xml:space="preserve"> it's still not working and </w:t>
      </w:r>
      <w:proofErr w:type="spellStart"/>
      <w:r w:rsidRPr="004660E4">
        <w:rPr>
          <w:sz w:val="22"/>
          <w:szCs w:val="22"/>
          <w:lang w:val="en-GB"/>
        </w:rPr>
        <w:t>throwimg</w:t>
      </w:r>
      <w:proofErr w:type="spellEnd"/>
      <w:r w:rsidRPr="004660E4">
        <w:rPr>
          <w:sz w:val="22"/>
          <w:szCs w:val="22"/>
          <w:lang w:val="en-GB"/>
        </w:rPr>
        <w:t xml:space="preserve"> the same error as before when I try to output the return variable as text in my power app:</w:t>
      </w:r>
    </w:p>
    <w:p w14:paraId="16AF0BBC" w14:textId="77777777" w:rsidR="004660E4" w:rsidRPr="004660E4" w:rsidRDefault="004660E4" w:rsidP="004660E4">
      <w:pPr>
        <w:spacing w:after="0"/>
        <w:rPr>
          <w:rFonts w:ascii="Agency FB" w:hAnsi="Agency FB"/>
          <w:lang w:val="en-GB"/>
        </w:rPr>
      </w:pPr>
      <w:r w:rsidRPr="004660E4">
        <w:rPr>
          <w:rFonts w:ascii="Agency FB" w:hAnsi="Agency FB"/>
          <w:lang w:val="en-GB"/>
        </w:rPr>
        <w:t xml:space="preserve">    </w:t>
      </w:r>
      <w:proofErr w:type="spellStart"/>
      <w:r w:rsidRPr="004660E4">
        <w:rPr>
          <w:rFonts w:ascii="Agency FB" w:hAnsi="Agency FB"/>
          <w:lang w:val="en-GB"/>
        </w:rPr>
        <w:t>SharePointLister.Run</w:t>
      </w:r>
      <w:proofErr w:type="spellEnd"/>
      <w:r w:rsidRPr="004660E4">
        <w:rPr>
          <w:rFonts w:ascii="Agency FB" w:hAnsi="Agency FB"/>
          <w:lang w:val="en-GB"/>
        </w:rPr>
        <w:t xml:space="preserve"> failed: { </w:t>
      </w:r>
    </w:p>
    <w:p w14:paraId="5461E271" w14:textId="77777777" w:rsidR="004660E4" w:rsidRPr="004660E4" w:rsidRDefault="004660E4" w:rsidP="004660E4">
      <w:pPr>
        <w:spacing w:after="0"/>
        <w:rPr>
          <w:rFonts w:ascii="Agency FB" w:hAnsi="Agency FB"/>
          <w:lang w:val="en-GB"/>
        </w:rPr>
      </w:pPr>
      <w:r w:rsidRPr="004660E4">
        <w:rPr>
          <w:rFonts w:ascii="Agency FB" w:hAnsi="Agency FB"/>
          <w:lang w:val="en-GB"/>
        </w:rPr>
        <w:t xml:space="preserve">        "error": { </w:t>
      </w:r>
    </w:p>
    <w:p w14:paraId="4A38FD44" w14:textId="77777777" w:rsidR="004660E4" w:rsidRPr="004660E4" w:rsidRDefault="004660E4" w:rsidP="004660E4">
      <w:pPr>
        <w:spacing w:after="0"/>
        <w:rPr>
          <w:rFonts w:ascii="Agency FB" w:hAnsi="Agency FB"/>
          <w:lang w:val="en-GB"/>
        </w:rPr>
      </w:pPr>
      <w:r w:rsidRPr="004660E4">
        <w:rPr>
          <w:rFonts w:ascii="Agency FB" w:hAnsi="Agency FB"/>
          <w:lang w:val="en-GB"/>
        </w:rPr>
        <w:t xml:space="preserve">            "code": 502, </w:t>
      </w:r>
    </w:p>
    <w:p w14:paraId="0758E8FB" w14:textId="77777777" w:rsidR="004660E4" w:rsidRPr="004660E4" w:rsidRDefault="004660E4" w:rsidP="004660E4">
      <w:pPr>
        <w:spacing w:after="0"/>
        <w:rPr>
          <w:rFonts w:ascii="Agency FB" w:hAnsi="Agency FB"/>
          <w:lang w:val="en-GB"/>
        </w:rPr>
      </w:pPr>
      <w:r w:rsidRPr="004660E4">
        <w:rPr>
          <w:rFonts w:ascii="Agency FB" w:hAnsi="Agency FB"/>
          <w:lang w:val="en-GB"/>
        </w:rPr>
        <w:t xml:space="preserve">            "source": "0713ee51-a2c3-420b-bf1f-61553c866fc1.08.common.uk.azure-apihub.net", </w:t>
      </w:r>
    </w:p>
    <w:p w14:paraId="78EE9F66" w14:textId="77777777" w:rsidR="004660E4" w:rsidRPr="004660E4" w:rsidRDefault="004660E4" w:rsidP="004660E4">
      <w:pPr>
        <w:spacing w:after="0"/>
        <w:rPr>
          <w:rFonts w:ascii="Agency FB" w:hAnsi="Agency FB"/>
          <w:lang w:val="en-GB"/>
        </w:rPr>
      </w:pPr>
      <w:r w:rsidRPr="004660E4">
        <w:rPr>
          <w:rFonts w:ascii="Agency FB" w:hAnsi="Agency FB"/>
          <w:lang w:val="en-GB"/>
        </w:rPr>
        <w:t xml:space="preserve">            "</w:t>
      </w:r>
      <w:proofErr w:type="spellStart"/>
      <w:r w:rsidRPr="004660E4">
        <w:rPr>
          <w:rFonts w:ascii="Agency FB" w:hAnsi="Agency FB"/>
          <w:lang w:val="en-GB"/>
        </w:rPr>
        <w:t>clientRequestId</w:t>
      </w:r>
      <w:proofErr w:type="spellEnd"/>
      <w:r w:rsidRPr="004660E4">
        <w:rPr>
          <w:rFonts w:ascii="Agency FB" w:hAnsi="Agency FB"/>
          <w:lang w:val="en-GB"/>
        </w:rPr>
        <w:t>": "1fc8336d-bea6-4921-893b-a293efa6850a",</w:t>
      </w:r>
    </w:p>
    <w:p w14:paraId="7566116D" w14:textId="77777777" w:rsidR="004660E4" w:rsidRPr="004660E4" w:rsidRDefault="004660E4" w:rsidP="004660E4">
      <w:pPr>
        <w:spacing w:after="0"/>
        <w:rPr>
          <w:rFonts w:ascii="Agency FB" w:hAnsi="Agency FB"/>
          <w:lang w:val="en-GB"/>
        </w:rPr>
      </w:pPr>
      <w:r w:rsidRPr="004660E4">
        <w:rPr>
          <w:rFonts w:ascii="Agency FB" w:hAnsi="Agency FB"/>
          <w:lang w:val="en-GB"/>
        </w:rPr>
        <w:t xml:space="preserve">            "message": "</w:t>
      </w:r>
      <w:proofErr w:type="spellStart"/>
      <w:r w:rsidRPr="004660E4">
        <w:rPr>
          <w:rFonts w:ascii="Agency FB" w:hAnsi="Agency FB"/>
          <w:lang w:val="en-GB"/>
        </w:rPr>
        <w:t>BadGateway</w:t>
      </w:r>
      <w:proofErr w:type="spellEnd"/>
      <w:r w:rsidRPr="004660E4">
        <w:rPr>
          <w:rFonts w:ascii="Agency FB" w:hAnsi="Agency FB"/>
          <w:lang w:val="en-GB"/>
        </w:rPr>
        <w:t xml:space="preserve">", </w:t>
      </w:r>
    </w:p>
    <w:p w14:paraId="67B768B9" w14:textId="77777777" w:rsidR="004660E4" w:rsidRPr="004660E4" w:rsidRDefault="004660E4" w:rsidP="004660E4">
      <w:pPr>
        <w:spacing w:after="0"/>
        <w:rPr>
          <w:rFonts w:ascii="Agency FB" w:hAnsi="Agency FB"/>
          <w:lang w:val="en-GB"/>
        </w:rPr>
      </w:pPr>
      <w:r w:rsidRPr="004660E4">
        <w:rPr>
          <w:rFonts w:ascii="Agency FB" w:hAnsi="Agency FB"/>
          <w:lang w:val="en-GB"/>
        </w:rPr>
        <w:t xml:space="preserve">            "</w:t>
      </w:r>
      <w:proofErr w:type="spellStart"/>
      <w:r w:rsidRPr="004660E4">
        <w:rPr>
          <w:rFonts w:ascii="Agency FB" w:hAnsi="Agency FB"/>
          <w:lang w:val="en-GB"/>
        </w:rPr>
        <w:t>innerError</w:t>
      </w:r>
      <w:proofErr w:type="spellEnd"/>
      <w:r w:rsidRPr="004660E4">
        <w:rPr>
          <w:rFonts w:ascii="Agency FB" w:hAnsi="Agency FB"/>
          <w:lang w:val="en-GB"/>
        </w:rPr>
        <w:t xml:space="preserve">": { </w:t>
      </w:r>
    </w:p>
    <w:p w14:paraId="0239713B" w14:textId="77777777" w:rsidR="004660E4" w:rsidRPr="004660E4" w:rsidRDefault="004660E4" w:rsidP="004660E4">
      <w:pPr>
        <w:spacing w:after="0"/>
        <w:rPr>
          <w:rFonts w:ascii="Agency FB" w:hAnsi="Agency FB"/>
          <w:lang w:val="en-GB"/>
        </w:rPr>
      </w:pPr>
      <w:r w:rsidRPr="004660E4">
        <w:rPr>
          <w:rFonts w:ascii="Agency FB" w:hAnsi="Agency FB"/>
          <w:lang w:val="en-GB"/>
        </w:rPr>
        <w:t xml:space="preserve">                "error": { </w:t>
      </w:r>
    </w:p>
    <w:p w14:paraId="70B986C0" w14:textId="77777777" w:rsidR="004660E4" w:rsidRPr="004660E4" w:rsidRDefault="004660E4" w:rsidP="004660E4">
      <w:pPr>
        <w:spacing w:after="0"/>
        <w:rPr>
          <w:rFonts w:ascii="Agency FB" w:hAnsi="Agency FB"/>
          <w:lang w:val="en-GB"/>
        </w:rPr>
      </w:pPr>
      <w:r w:rsidRPr="004660E4">
        <w:rPr>
          <w:rFonts w:ascii="Agency FB" w:hAnsi="Agency FB"/>
          <w:lang w:val="en-GB"/>
        </w:rPr>
        <w:t xml:space="preserve">                    "code": "</w:t>
      </w:r>
      <w:proofErr w:type="spellStart"/>
      <w:r w:rsidRPr="004660E4">
        <w:rPr>
          <w:rFonts w:ascii="Agency FB" w:hAnsi="Agency FB"/>
          <w:lang w:val="en-GB"/>
        </w:rPr>
        <w:t>NoResponse</w:t>
      </w:r>
      <w:proofErr w:type="spellEnd"/>
      <w:r w:rsidRPr="004660E4">
        <w:rPr>
          <w:rFonts w:ascii="Agency FB" w:hAnsi="Agency FB"/>
          <w:lang w:val="en-GB"/>
        </w:rPr>
        <w:t xml:space="preserve">", </w:t>
      </w:r>
    </w:p>
    <w:p w14:paraId="187354F0" w14:textId="77777777" w:rsidR="004660E4" w:rsidRPr="004660E4" w:rsidRDefault="004660E4" w:rsidP="004660E4">
      <w:pPr>
        <w:rPr>
          <w:rFonts w:ascii="Agency FB" w:hAnsi="Agency FB"/>
          <w:lang w:val="en-GB"/>
        </w:rPr>
      </w:pPr>
      <w:r w:rsidRPr="004660E4">
        <w:rPr>
          <w:rFonts w:ascii="Agency FB" w:hAnsi="Agency FB"/>
          <w:lang w:val="en-GB"/>
        </w:rPr>
        <w:t xml:space="preserve">                    "message": "The server did not receive a response from an upstream server. Request tracking id '08584702791639505548067053224CU10'."  </w:t>
      </w:r>
    </w:p>
    <w:p w14:paraId="3ED6E24F" w14:textId="1B8E35DC" w:rsidR="00F06EA8" w:rsidRDefault="004660E4" w:rsidP="004660E4">
      <w:r w:rsidRPr="004660E4">
        <w:rPr>
          <w:lang w:val="en-GB"/>
        </w:rPr>
        <w:t xml:space="preserve">[Uploaded </w:t>
      </w:r>
      <w:proofErr w:type="spellStart"/>
      <w:r w:rsidRPr="004660E4">
        <w:rPr>
          <w:lang w:val="en-GB"/>
        </w:rPr>
        <w:t>Screnshot</w:t>
      </w:r>
      <w:proofErr w:type="spellEnd"/>
      <w:r w:rsidRPr="004660E4">
        <w:rPr>
          <w:lang w:val="en-GB"/>
        </w:rPr>
        <w:t xml:space="preserve"> Expired]</w:t>
      </w:r>
    </w:p>
    <w:p w14:paraId="54B4C059" w14:textId="77777777" w:rsidR="00F06EA8" w:rsidRDefault="00F06EA8" w:rsidP="00F06EA8">
      <w:pPr>
        <w:pStyle w:val="Heading2"/>
      </w:pPr>
      <w:r>
        <w:t>Copilot</w:t>
      </w:r>
    </w:p>
    <w:p w14:paraId="64254C9D" w14:textId="77777777" w:rsidR="00AE1E77" w:rsidRPr="00AE1E77" w:rsidRDefault="00AE1E77" w:rsidP="00AE1E77">
      <w:pPr>
        <w:rPr>
          <w:lang w:val="en-GB"/>
        </w:rPr>
      </w:pPr>
      <w:r w:rsidRPr="00AE1E77">
        <w:rPr>
          <w:lang w:val="en-GB"/>
        </w:rPr>
        <w:t xml:space="preserve">Thanks for sharing the screenshot! It looks like you're encountering a </w:t>
      </w:r>
      <w:r w:rsidRPr="00AE1E77">
        <w:rPr>
          <w:b/>
          <w:bCs/>
          <w:lang w:val="en-GB"/>
        </w:rPr>
        <w:t>502 Bad Gateway</w:t>
      </w:r>
      <w:r w:rsidRPr="00AE1E77">
        <w:rPr>
          <w:lang w:val="en-GB"/>
        </w:rPr>
        <w:t xml:space="preserve"> error, which typically indicates that the server didn't receive a response from an upstream server. Here are some steps to troubleshoot and resolve this issue:</w:t>
      </w:r>
    </w:p>
    <w:p w14:paraId="05F920B2" w14:textId="77777777" w:rsidR="00AE1E77" w:rsidRPr="00AE1E77" w:rsidRDefault="00AE1E77" w:rsidP="00C871A3">
      <w:pPr>
        <w:numPr>
          <w:ilvl w:val="0"/>
          <w:numId w:val="27"/>
        </w:numPr>
        <w:spacing w:after="0"/>
        <w:rPr>
          <w:lang w:val="en-GB"/>
        </w:rPr>
      </w:pPr>
      <w:r w:rsidRPr="00AE1E77">
        <w:rPr>
          <w:b/>
          <w:bCs/>
          <w:lang w:val="en-GB"/>
        </w:rPr>
        <w:t>Check Network Connectivity</w:t>
      </w:r>
      <w:r w:rsidRPr="00AE1E77">
        <w:rPr>
          <w:lang w:val="en-GB"/>
        </w:rPr>
        <w:t>: Ensure that both Power Apps and Power Automate have a stable internet connection. If necessary, try restarting your network devices or contacting your IT department for assistance.</w:t>
      </w:r>
    </w:p>
    <w:p w14:paraId="4167F13B" w14:textId="77777777" w:rsidR="00AE1E77" w:rsidRPr="00AE1E77" w:rsidRDefault="00AE1E77" w:rsidP="00C871A3">
      <w:pPr>
        <w:numPr>
          <w:ilvl w:val="0"/>
          <w:numId w:val="27"/>
        </w:numPr>
        <w:spacing w:after="0"/>
        <w:rPr>
          <w:lang w:val="en-GB"/>
        </w:rPr>
      </w:pPr>
      <w:r w:rsidRPr="00AE1E77">
        <w:rPr>
          <w:b/>
          <w:bCs/>
          <w:lang w:val="en-GB"/>
        </w:rPr>
        <w:t>Verify Upstream Server</w:t>
      </w:r>
      <w:r w:rsidRPr="00AE1E77">
        <w:rPr>
          <w:lang w:val="en-GB"/>
        </w:rPr>
        <w:t>: Make sure the upstream server (e.g., SharePoint) is running and accessible. Check server logs and network connectivity.</w:t>
      </w:r>
    </w:p>
    <w:p w14:paraId="4B9E307C" w14:textId="77777777" w:rsidR="00AE1E77" w:rsidRPr="00AE1E77" w:rsidRDefault="00AE1E77" w:rsidP="00C871A3">
      <w:pPr>
        <w:numPr>
          <w:ilvl w:val="0"/>
          <w:numId w:val="27"/>
        </w:numPr>
        <w:spacing w:after="0"/>
        <w:rPr>
          <w:lang w:val="en-GB"/>
        </w:rPr>
      </w:pPr>
      <w:r w:rsidRPr="00AE1E77">
        <w:rPr>
          <w:b/>
          <w:bCs/>
          <w:lang w:val="en-GB"/>
        </w:rPr>
        <w:t>Retry the Flow</w:t>
      </w:r>
      <w:r w:rsidRPr="00AE1E77">
        <w:rPr>
          <w:lang w:val="en-GB"/>
        </w:rPr>
        <w:t>: Sometimes, transient issues can cause a 502 error. Retry running the flow to see if the problem persists.</w:t>
      </w:r>
    </w:p>
    <w:p w14:paraId="0EB6ECE7" w14:textId="77777777" w:rsidR="00AE1E77" w:rsidRPr="00AE1E77" w:rsidRDefault="00AE1E77" w:rsidP="00C871A3">
      <w:pPr>
        <w:numPr>
          <w:ilvl w:val="0"/>
          <w:numId w:val="27"/>
        </w:numPr>
        <w:spacing w:after="0"/>
        <w:rPr>
          <w:lang w:val="en-GB"/>
        </w:rPr>
      </w:pPr>
      <w:r w:rsidRPr="00AE1E77">
        <w:rPr>
          <w:b/>
          <w:bCs/>
          <w:lang w:val="en-GB"/>
        </w:rPr>
        <w:t>Review Flow Configuration</w:t>
      </w:r>
      <w:r w:rsidRPr="00AE1E77">
        <w:rPr>
          <w:lang w:val="en-GB"/>
        </w:rPr>
        <w:t>: Double-check the flow configuration to ensure all connections and permissions are correctly set up.</w:t>
      </w:r>
    </w:p>
    <w:p w14:paraId="1AAB03F5" w14:textId="77777777" w:rsidR="00AE1E77" w:rsidRPr="00AE1E77" w:rsidRDefault="00AE1E77" w:rsidP="00C871A3">
      <w:pPr>
        <w:numPr>
          <w:ilvl w:val="0"/>
          <w:numId w:val="27"/>
        </w:numPr>
        <w:spacing w:after="0"/>
        <w:rPr>
          <w:lang w:val="en-GB"/>
        </w:rPr>
      </w:pPr>
      <w:r w:rsidRPr="00AE1E77">
        <w:rPr>
          <w:b/>
          <w:bCs/>
          <w:lang w:val="en-GB"/>
        </w:rPr>
        <w:t>Increase Timeout Settings</w:t>
      </w:r>
      <w:r w:rsidRPr="00AE1E77">
        <w:rPr>
          <w:lang w:val="en-GB"/>
        </w:rPr>
        <w:t>: If the issue is related to timeouts, consider increasing the timeout settings in your flow.</w:t>
      </w:r>
    </w:p>
    <w:p w14:paraId="2DC37DA9" w14:textId="77777777" w:rsidR="00AE1E77" w:rsidRPr="00AE1E77" w:rsidRDefault="00AE1E77" w:rsidP="00AE1E77">
      <w:pPr>
        <w:numPr>
          <w:ilvl w:val="0"/>
          <w:numId w:val="27"/>
        </w:numPr>
        <w:rPr>
          <w:lang w:val="en-GB"/>
        </w:rPr>
      </w:pPr>
      <w:r w:rsidRPr="00AE1E77">
        <w:rPr>
          <w:b/>
          <w:bCs/>
          <w:lang w:val="en-GB"/>
        </w:rPr>
        <w:t>Contact Support</w:t>
      </w:r>
      <w:r w:rsidRPr="00AE1E77">
        <w:rPr>
          <w:lang w:val="en-GB"/>
        </w:rPr>
        <w:t>: If the issue persists, consider contacting Microsoft support for further assistance.</w:t>
      </w:r>
    </w:p>
    <w:p w14:paraId="3FB883F4" w14:textId="77777777" w:rsidR="00AE1E77" w:rsidRPr="00AE1E77" w:rsidRDefault="00AE1E77" w:rsidP="00AE1E77">
      <w:pPr>
        <w:rPr>
          <w:lang w:val="en-GB"/>
        </w:rPr>
      </w:pPr>
      <w:r w:rsidRPr="00AE1E77">
        <w:rPr>
          <w:lang w:val="en-GB"/>
        </w:rPr>
        <w:t>Would you like more detailed guidance on any of these steps, or do you have any other questions?</w:t>
      </w:r>
    </w:p>
    <w:p w14:paraId="24AAED07" w14:textId="77777777" w:rsidR="00AE1E77" w:rsidRPr="00AE1E77" w:rsidRDefault="00AE1E77" w:rsidP="00AE1E77">
      <w:pPr>
        <w:pStyle w:val="Heading3"/>
        <w:rPr>
          <w:lang w:val="en-GB"/>
        </w:rPr>
      </w:pPr>
      <w:r w:rsidRPr="00AE1E77">
        <w:rPr>
          <w:lang w:val="en-GB"/>
        </w:rPr>
        <w:lastRenderedPageBreak/>
        <w:t>References</w:t>
      </w:r>
    </w:p>
    <w:p w14:paraId="68487476" w14:textId="77777777" w:rsidR="00AE1E77" w:rsidRPr="00AE1E77" w:rsidRDefault="00AE1E77" w:rsidP="00AE1E77">
      <w:pPr>
        <w:pStyle w:val="ListParagraph"/>
        <w:numPr>
          <w:ilvl w:val="0"/>
          <w:numId w:val="28"/>
        </w:numPr>
        <w:rPr>
          <w:lang w:val="en-GB"/>
        </w:rPr>
      </w:pPr>
      <w:hyperlink r:id="rId13" w:history="1">
        <w:r w:rsidRPr="00AE1E77">
          <w:rPr>
            <w:rStyle w:val="Hyperlink"/>
            <w:lang w:val="en-GB"/>
          </w:rPr>
          <w:t>answers.microsoft.com</w:t>
        </w:r>
      </w:hyperlink>
    </w:p>
    <w:p w14:paraId="38619CBF" w14:textId="34DB70B4" w:rsidR="00AE1E77" w:rsidRPr="00AE1E77" w:rsidRDefault="00AE1E77" w:rsidP="00AE1E77">
      <w:pPr>
        <w:pStyle w:val="ListParagraph"/>
        <w:numPr>
          <w:ilvl w:val="0"/>
          <w:numId w:val="28"/>
        </w:numPr>
        <w:rPr>
          <w:lang w:val="en-GB"/>
        </w:rPr>
      </w:pPr>
      <w:hyperlink r:id="rId14" w:history="1">
        <w:r w:rsidRPr="00AE1E77">
          <w:rPr>
            <w:rStyle w:val="Hyperlink"/>
            <w:lang w:val="en-GB"/>
          </w:rPr>
          <w:t>devcodef1.com</w:t>
        </w:r>
      </w:hyperlink>
    </w:p>
    <w:p w14:paraId="478E5139" w14:textId="77777777" w:rsidR="00F06EA8" w:rsidRDefault="00F06EA8" w:rsidP="00F06EA8">
      <w:pPr>
        <w:pStyle w:val="Heading2"/>
      </w:pPr>
      <w:proofErr w:type="gramStart"/>
      <w:r>
        <w:t>You</w:t>
      </w:r>
      <w:proofErr w:type="gramEnd"/>
    </w:p>
    <w:p w14:paraId="39CEC6D5" w14:textId="797D560D" w:rsidR="00F06EA8" w:rsidRPr="004C5E9D" w:rsidRDefault="004C5E9D" w:rsidP="00F06EA8">
      <w:pPr>
        <w:rPr>
          <w:lang w:val="en-GB"/>
        </w:rPr>
      </w:pPr>
      <w:r w:rsidRPr="004C5E9D">
        <w:rPr>
          <w:lang w:val="en-GB"/>
        </w:rPr>
        <w:t>How can I do it based on my flow [Uploaded Screenshot Expired]</w:t>
      </w:r>
    </w:p>
    <w:p w14:paraId="4CAEAC06" w14:textId="77777777" w:rsidR="00F06EA8" w:rsidRDefault="00F06EA8" w:rsidP="00F06EA8">
      <w:pPr>
        <w:pStyle w:val="Heading2"/>
      </w:pPr>
      <w:r>
        <w:t>Copilot</w:t>
      </w:r>
    </w:p>
    <w:p w14:paraId="1EE3880F" w14:textId="77777777" w:rsidR="005F2665" w:rsidRPr="005F2665" w:rsidRDefault="005F2665" w:rsidP="005F2665">
      <w:pPr>
        <w:rPr>
          <w:lang w:val="en-GB"/>
        </w:rPr>
      </w:pPr>
      <w:r w:rsidRPr="005F2665">
        <w:rPr>
          <w:lang w:val="en-GB"/>
        </w:rPr>
        <w:t xml:space="preserve">Thanks for sharing the details of your flow! Let's troubleshoot the issue step-by-step, focusing on the elements in your flow and addressing the </w:t>
      </w:r>
      <w:r w:rsidRPr="005F2665">
        <w:rPr>
          <w:b/>
          <w:bCs/>
          <w:lang w:val="en-GB"/>
        </w:rPr>
        <w:t>502 Bad Gateway</w:t>
      </w:r>
      <w:r w:rsidRPr="005F2665">
        <w:rPr>
          <w:lang w:val="en-GB"/>
        </w:rPr>
        <w:t xml:space="preserve"> error.</w:t>
      </w:r>
    </w:p>
    <w:p w14:paraId="19E776A7" w14:textId="77777777" w:rsidR="005F2665" w:rsidRPr="005F2665" w:rsidRDefault="005F2665" w:rsidP="005D0590">
      <w:pPr>
        <w:pStyle w:val="Heading3"/>
        <w:spacing w:after="0"/>
        <w:rPr>
          <w:lang w:val="en-GB"/>
        </w:rPr>
      </w:pPr>
      <w:r w:rsidRPr="005F2665">
        <w:rPr>
          <w:lang w:val="en-GB"/>
        </w:rPr>
        <w:t>Overview of Your Flow Steps:</w:t>
      </w:r>
    </w:p>
    <w:p w14:paraId="5FBF97EB" w14:textId="77777777" w:rsidR="005F2665" w:rsidRPr="005F2665" w:rsidRDefault="005F2665" w:rsidP="005F2665">
      <w:pPr>
        <w:numPr>
          <w:ilvl w:val="0"/>
          <w:numId w:val="29"/>
        </w:numPr>
        <w:spacing w:after="0"/>
        <w:rPr>
          <w:lang w:val="en-GB"/>
        </w:rPr>
      </w:pPr>
      <w:r w:rsidRPr="005F2665">
        <w:rPr>
          <w:b/>
          <w:bCs/>
          <w:lang w:val="en-GB"/>
        </w:rPr>
        <w:t>Power Apps Trigger</w:t>
      </w:r>
      <w:r w:rsidRPr="005F2665">
        <w:rPr>
          <w:lang w:val="en-GB"/>
        </w:rPr>
        <w:t>: Initiates the flow.</w:t>
      </w:r>
    </w:p>
    <w:p w14:paraId="5433F580" w14:textId="77777777" w:rsidR="005F2665" w:rsidRPr="005F2665" w:rsidRDefault="005F2665" w:rsidP="005F2665">
      <w:pPr>
        <w:numPr>
          <w:ilvl w:val="0"/>
          <w:numId w:val="29"/>
        </w:numPr>
        <w:spacing w:after="0"/>
        <w:rPr>
          <w:lang w:val="en-GB"/>
        </w:rPr>
      </w:pPr>
      <w:r w:rsidRPr="005F2665">
        <w:rPr>
          <w:b/>
          <w:bCs/>
          <w:lang w:val="en-GB"/>
        </w:rPr>
        <w:t>When a new response is submitted</w:t>
      </w:r>
      <w:r w:rsidRPr="005F2665">
        <w:rPr>
          <w:lang w:val="en-GB"/>
        </w:rPr>
        <w:t>: Triggered by a form submission.</w:t>
      </w:r>
    </w:p>
    <w:p w14:paraId="685E1540" w14:textId="77777777" w:rsidR="005F2665" w:rsidRPr="005F2665" w:rsidRDefault="005F2665" w:rsidP="005F2665">
      <w:pPr>
        <w:numPr>
          <w:ilvl w:val="0"/>
          <w:numId w:val="29"/>
        </w:numPr>
        <w:spacing w:after="0"/>
        <w:rPr>
          <w:lang w:val="en-GB"/>
        </w:rPr>
      </w:pPr>
      <w:r w:rsidRPr="005F2665">
        <w:rPr>
          <w:b/>
          <w:bCs/>
          <w:lang w:val="en-GB"/>
        </w:rPr>
        <w:t>Initialize Variable</w:t>
      </w:r>
      <w:r w:rsidRPr="005F2665">
        <w:rPr>
          <w:lang w:val="en-GB"/>
        </w:rPr>
        <w:t>: Initializing variables to store information.</w:t>
      </w:r>
    </w:p>
    <w:p w14:paraId="7C622BB6" w14:textId="77777777" w:rsidR="005F2665" w:rsidRPr="005F2665" w:rsidRDefault="005F2665" w:rsidP="005F2665">
      <w:pPr>
        <w:numPr>
          <w:ilvl w:val="0"/>
          <w:numId w:val="29"/>
        </w:numPr>
        <w:spacing w:after="0"/>
        <w:rPr>
          <w:lang w:val="en-GB"/>
        </w:rPr>
      </w:pPr>
      <w:r w:rsidRPr="005F2665">
        <w:rPr>
          <w:b/>
          <w:bCs/>
          <w:lang w:val="en-GB"/>
        </w:rPr>
        <w:t>Apply to Each</w:t>
      </w:r>
      <w:r w:rsidRPr="005F2665">
        <w:rPr>
          <w:lang w:val="en-GB"/>
        </w:rPr>
        <w:t>: Loop through each item in the list of responses.</w:t>
      </w:r>
    </w:p>
    <w:p w14:paraId="5D33E1CC" w14:textId="77777777" w:rsidR="005F2665" w:rsidRPr="005F2665" w:rsidRDefault="005F2665" w:rsidP="005F2665">
      <w:pPr>
        <w:numPr>
          <w:ilvl w:val="0"/>
          <w:numId w:val="29"/>
        </w:numPr>
        <w:spacing w:after="0"/>
        <w:rPr>
          <w:lang w:val="en-GB"/>
        </w:rPr>
      </w:pPr>
      <w:r w:rsidRPr="005F2665">
        <w:rPr>
          <w:b/>
          <w:bCs/>
          <w:lang w:val="en-GB"/>
        </w:rPr>
        <w:t>Get Response Details</w:t>
      </w:r>
      <w:r w:rsidRPr="005F2665">
        <w:rPr>
          <w:lang w:val="en-GB"/>
        </w:rPr>
        <w:t>: Retrieve details of each form response.</w:t>
      </w:r>
    </w:p>
    <w:p w14:paraId="2A6A328A" w14:textId="77777777" w:rsidR="005F2665" w:rsidRPr="005F2665" w:rsidRDefault="005F2665" w:rsidP="005F2665">
      <w:pPr>
        <w:numPr>
          <w:ilvl w:val="0"/>
          <w:numId w:val="29"/>
        </w:numPr>
        <w:spacing w:after="0"/>
        <w:rPr>
          <w:lang w:val="en-GB"/>
        </w:rPr>
      </w:pPr>
      <w:r w:rsidRPr="005F2665">
        <w:rPr>
          <w:b/>
          <w:bCs/>
          <w:lang w:val="en-GB"/>
        </w:rPr>
        <w:t>Create Item</w:t>
      </w:r>
      <w:r w:rsidRPr="005F2665">
        <w:rPr>
          <w:lang w:val="en-GB"/>
        </w:rPr>
        <w:t>: Create a new item in a SharePoint list.</w:t>
      </w:r>
    </w:p>
    <w:p w14:paraId="4721B365" w14:textId="77777777" w:rsidR="005F2665" w:rsidRPr="005F2665" w:rsidRDefault="005F2665" w:rsidP="005F2665">
      <w:pPr>
        <w:numPr>
          <w:ilvl w:val="0"/>
          <w:numId w:val="29"/>
        </w:numPr>
        <w:spacing w:after="0"/>
        <w:rPr>
          <w:lang w:val="en-GB"/>
        </w:rPr>
      </w:pPr>
      <w:r w:rsidRPr="005F2665">
        <w:rPr>
          <w:b/>
          <w:bCs/>
          <w:lang w:val="en-GB"/>
        </w:rPr>
        <w:t>Set Variable</w:t>
      </w:r>
      <w:r w:rsidRPr="005F2665">
        <w:rPr>
          <w:lang w:val="en-GB"/>
        </w:rPr>
        <w:t>: Update variables as needed.</w:t>
      </w:r>
    </w:p>
    <w:p w14:paraId="72EC0CAB" w14:textId="77777777" w:rsidR="005F2665" w:rsidRPr="005F2665" w:rsidRDefault="005F2665" w:rsidP="005F2665">
      <w:pPr>
        <w:numPr>
          <w:ilvl w:val="0"/>
          <w:numId w:val="29"/>
        </w:numPr>
        <w:spacing w:after="0"/>
        <w:rPr>
          <w:lang w:val="en-GB"/>
        </w:rPr>
      </w:pPr>
      <w:r w:rsidRPr="005F2665">
        <w:rPr>
          <w:b/>
          <w:bCs/>
          <w:lang w:val="en-GB"/>
        </w:rPr>
        <w:t>Get Item</w:t>
      </w:r>
      <w:r w:rsidRPr="005F2665">
        <w:rPr>
          <w:lang w:val="en-GB"/>
        </w:rPr>
        <w:t>: Retrieve the last created item from SharePoint.</w:t>
      </w:r>
    </w:p>
    <w:p w14:paraId="64AEFA4C" w14:textId="77777777" w:rsidR="005F2665" w:rsidRPr="005F2665" w:rsidRDefault="005F2665" w:rsidP="005F2665">
      <w:pPr>
        <w:numPr>
          <w:ilvl w:val="0"/>
          <w:numId w:val="29"/>
        </w:numPr>
        <w:spacing w:after="0"/>
        <w:rPr>
          <w:lang w:val="en-GB"/>
        </w:rPr>
      </w:pPr>
      <w:r w:rsidRPr="005F2665">
        <w:rPr>
          <w:b/>
          <w:bCs/>
          <w:lang w:val="en-GB"/>
        </w:rPr>
        <w:t>Condition</w:t>
      </w:r>
      <w:r w:rsidRPr="005F2665">
        <w:rPr>
          <w:lang w:val="en-GB"/>
        </w:rPr>
        <w:t>: Check certain conditions and set variables accordingly.</w:t>
      </w:r>
    </w:p>
    <w:p w14:paraId="27C53151" w14:textId="77777777" w:rsidR="005F2665" w:rsidRPr="005F2665" w:rsidRDefault="005F2665" w:rsidP="005F2665">
      <w:pPr>
        <w:numPr>
          <w:ilvl w:val="0"/>
          <w:numId w:val="29"/>
        </w:numPr>
        <w:spacing w:after="0"/>
        <w:rPr>
          <w:lang w:val="en-GB"/>
        </w:rPr>
      </w:pPr>
      <w:r w:rsidRPr="005F2665">
        <w:rPr>
          <w:b/>
          <w:bCs/>
          <w:lang w:val="en-GB"/>
        </w:rPr>
        <w:t>Respond to a Power App</w:t>
      </w:r>
      <w:r w:rsidRPr="005F2665">
        <w:rPr>
          <w:lang w:val="en-GB"/>
        </w:rPr>
        <w:t>: Send a response back to Power Apps.</w:t>
      </w:r>
    </w:p>
    <w:p w14:paraId="5301C5FE" w14:textId="77777777" w:rsidR="005F2665" w:rsidRPr="005F2665" w:rsidRDefault="005F2665" w:rsidP="005D0590">
      <w:pPr>
        <w:pStyle w:val="Heading3"/>
        <w:spacing w:after="0"/>
        <w:rPr>
          <w:lang w:val="en-GB"/>
        </w:rPr>
      </w:pPr>
      <w:r w:rsidRPr="005F2665">
        <w:rPr>
          <w:lang w:val="en-GB"/>
        </w:rPr>
        <w:t>Steps to Address the Error:</w:t>
      </w:r>
    </w:p>
    <w:p w14:paraId="06158BC0" w14:textId="77777777" w:rsidR="005F2665" w:rsidRPr="005F2665" w:rsidRDefault="005F2665" w:rsidP="005F2665">
      <w:pPr>
        <w:numPr>
          <w:ilvl w:val="0"/>
          <w:numId w:val="30"/>
        </w:numPr>
        <w:spacing w:after="0"/>
        <w:rPr>
          <w:lang w:val="en-GB"/>
        </w:rPr>
      </w:pPr>
      <w:r w:rsidRPr="005F2665">
        <w:rPr>
          <w:b/>
          <w:bCs/>
          <w:lang w:val="en-GB"/>
        </w:rPr>
        <w:t>Check the SharePoint Connection</w:t>
      </w:r>
      <w:r w:rsidRPr="005F2665">
        <w:rPr>
          <w:lang w:val="en-GB"/>
        </w:rPr>
        <w:t>:</w:t>
      </w:r>
    </w:p>
    <w:p w14:paraId="039EFC80" w14:textId="77777777" w:rsidR="005F2665" w:rsidRPr="005F2665" w:rsidRDefault="005F2665" w:rsidP="005F2665">
      <w:pPr>
        <w:numPr>
          <w:ilvl w:val="1"/>
          <w:numId w:val="30"/>
        </w:numPr>
        <w:spacing w:after="0"/>
        <w:rPr>
          <w:lang w:val="en-GB"/>
        </w:rPr>
      </w:pPr>
      <w:r w:rsidRPr="005F2665">
        <w:rPr>
          <w:lang w:val="en-GB"/>
        </w:rPr>
        <w:t>Ensure that the SharePoint connectors are properly configured and that you have the necessary permissions to access the SharePoint list.</w:t>
      </w:r>
    </w:p>
    <w:p w14:paraId="05497360" w14:textId="77777777" w:rsidR="005F2665" w:rsidRPr="005F2665" w:rsidRDefault="005F2665" w:rsidP="005F2665">
      <w:pPr>
        <w:numPr>
          <w:ilvl w:val="1"/>
          <w:numId w:val="30"/>
        </w:numPr>
        <w:spacing w:after="0"/>
        <w:rPr>
          <w:lang w:val="en-GB"/>
        </w:rPr>
      </w:pPr>
      <w:r w:rsidRPr="005F2665">
        <w:rPr>
          <w:lang w:val="en-GB"/>
        </w:rPr>
        <w:t>Verify that the SharePoint site and list names are correct.</w:t>
      </w:r>
    </w:p>
    <w:p w14:paraId="6DDBD82E" w14:textId="77777777" w:rsidR="005F2665" w:rsidRPr="005F2665" w:rsidRDefault="005F2665" w:rsidP="005F2665">
      <w:pPr>
        <w:numPr>
          <w:ilvl w:val="0"/>
          <w:numId w:val="30"/>
        </w:numPr>
        <w:spacing w:after="0"/>
        <w:rPr>
          <w:lang w:val="en-GB"/>
        </w:rPr>
      </w:pPr>
      <w:r w:rsidRPr="005F2665">
        <w:rPr>
          <w:b/>
          <w:bCs/>
          <w:lang w:val="en-GB"/>
        </w:rPr>
        <w:t>Increase Timeout</w:t>
      </w:r>
      <w:r w:rsidRPr="005F2665">
        <w:rPr>
          <w:lang w:val="en-GB"/>
        </w:rPr>
        <w:t>:</w:t>
      </w:r>
    </w:p>
    <w:p w14:paraId="2601404B" w14:textId="77777777" w:rsidR="005F2665" w:rsidRPr="005F2665" w:rsidRDefault="005F2665" w:rsidP="005F2665">
      <w:pPr>
        <w:numPr>
          <w:ilvl w:val="1"/>
          <w:numId w:val="30"/>
        </w:numPr>
        <w:spacing w:after="0"/>
        <w:rPr>
          <w:lang w:val="en-GB"/>
        </w:rPr>
      </w:pPr>
      <w:r w:rsidRPr="005F2665">
        <w:rPr>
          <w:lang w:val="en-GB"/>
        </w:rPr>
        <w:t xml:space="preserve">The error might be due to a timeout issue. Increase the timeout settings for the </w:t>
      </w:r>
      <w:r w:rsidRPr="005F2665">
        <w:rPr>
          <w:b/>
          <w:bCs/>
          <w:lang w:val="en-GB"/>
        </w:rPr>
        <w:t>Create Item</w:t>
      </w:r>
      <w:r w:rsidRPr="005F2665">
        <w:rPr>
          <w:lang w:val="en-GB"/>
        </w:rPr>
        <w:t xml:space="preserve"> and </w:t>
      </w:r>
      <w:r w:rsidRPr="005F2665">
        <w:rPr>
          <w:b/>
          <w:bCs/>
          <w:lang w:val="en-GB"/>
        </w:rPr>
        <w:t>Get Item</w:t>
      </w:r>
      <w:r w:rsidRPr="005F2665">
        <w:rPr>
          <w:lang w:val="en-GB"/>
        </w:rPr>
        <w:t xml:space="preserve"> actions.</w:t>
      </w:r>
    </w:p>
    <w:p w14:paraId="190C4029" w14:textId="77777777" w:rsidR="005F2665" w:rsidRPr="005F2665" w:rsidRDefault="005F2665" w:rsidP="005F2665">
      <w:pPr>
        <w:numPr>
          <w:ilvl w:val="0"/>
          <w:numId w:val="30"/>
        </w:numPr>
        <w:spacing w:after="0"/>
        <w:rPr>
          <w:lang w:val="en-GB"/>
        </w:rPr>
      </w:pPr>
      <w:r w:rsidRPr="005F2665">
        <w:rPr>
          <w:b/>
          <w:bCs/>
          <w:lang w:val="en-GB"/>
        </w:rPr>
        <w:t>Break Down Complex Steps</w:t>
      </w:r>
      <w:r w:rsidRPr="005F2665">
        <w:rPr>
          <w:lang w:val="en-GB"/>
        </w:rPr>
        <w:t>:</w:t>
      </w:r>
    </w:p>
    <w:p w14:paraId="0606203E" w14:textId="77777777" w:rsidR="005F2665" w:rsidRPr="005F2665" w:rsidRDefault="005F2665" w:rsidP="005F2665">
      <w:pPr>
        <w:numPr>
          <w:ilvl w:val="1"/>
          <w:numId w:val="30"/>
        </w:numPr>
        <w:spacing w:after="0"/>
        <w:rPr>
          <w:lang w:val="en-GB"/>
        </w:rPr>
      </w:pPr>
      <w:r w:rsidRPr="005F2665">
        <w:rPr>
          <w:lang w:val="en-GB"/>
        </w:rPr>
        <w:t>Simplify the flow by breaking down complex steps. This can help identify where the issue is occurring.</w:t>
      </w:r>
    </w:p>
    <w:p w14:paraId="340F989B" w14:textId="77777777" w:rsidR="005F2665" w:rsidRPr="005F2665" w:rsidRDefault="005F2665" w:rsidP="005F2665">
      <w:pPr>
        <w:numPr>
          <w:ilvl w:val="1"/>
          <w:numId w:val="30"/>
        </w:numPr>
        <w:spacing w:after="0"/>
        <w:rPr>
          <w:lang w:val="en-GB"/>
        </w:rPr>
      </w:pPr>
      <w:r w:rsidRPr="005F2665">
        <w:rPr>
          <w:lang w:val="en-GB"/>
        </w:rPr>
        <w:t xml:space="preserve">For example, you can separate the </w:t>
      </w:r>
      <w:r w:rsidRPr="005F2665">
        <w:rPr>
          <w:b/>
          <w:bCs/>
          <w:lang w:val="en-GB"/>
        </w:rPr>
        <w:t>Create Item</w:t>
      </w:r>
      <w:r w:rsidRPr="005F2665">
        <w:rPr>
          <w:lang w:val="en-GB"/>
        </w:rPr>
        <w:t xml:space="preserve"> and </w:t>
      </w:r>
      <w:r w:rsidRPr="005F2665">
        <w:rPr>
          <w:b/>
          <w:bCs/>
          <w:lang w:val="en-GB"/>
        </w:rPr>
        <w:t>Get Item</w:t>
      </w:r>
      <w:r w:rsidRPr="005F2665">
        <w:rPr>
          <w:lang w:val="en-GB"/>
        </w:rPr>
        <w:t xml:space="preserve"> actions into separate flows to see if the error persists.</w:t>
      </w:r>
    </w:p>
    <w:p w14:paraId="555E40FB" w14:textId="77777777" w:rsidR="005F2665" w:rsidRPr="005F2665" w:rsidRDefault="005F2665" w:rsidP="005F2665">
      <w:pPr>
        <w:numPr>
          <w:ilvl w:val="0"/>
          <w:numId w:val="30"/>
        </w:numPr>
        <w:spacing w:after="0"/>
        <w:rPr>
          <w:lang w:val="en-GB"/>
        </w:rPr>
      </w:pPr>
      <w:r w:rsidRPr="005F2665">
        <w:rPr>
          <w:b/>
          <w:bCs/>
          <w:lang w:val="en-GB"/>
        </w:rPr>
        <w:t>Test Each Component</w:t>
      </w:r>
      <w:r w:rsidRPr="005F2665">
        <w:rPr>
          <w:lang w:val="en-GB"/>
        </w:rPr>
        <w:t>:</w:t>
      </w:r>
    </w:p>
    <w:p w14:paraId="1BEFD2C0" w14:textId="77777777" w:rsidR="005F2665" w:rsidRPr="005F2665" w:rsidRDefault="005F2665" w:rsidP="005F2665">
      <w:pPr>
        <w:numPr>
          <w:ilvl w:val="1"/>
          <w:numId w:val="30"/>
        </w:numPr>
        <w:spacing w:after="0"/>
        <w:rPr>
          <w:lang w:val="en-GB"/>
        </w:rPr>
      </w:pPr>
      <w:r w:rsidRPr="005F2665">
        <w:rPr>
          <w:lang w:val="en-GB"/>
        </w:rPr>
        <w:t>Test each action individually to ensure they work as expected.</w:t>
      </w:r>
    </w:p>
    <w:p w14:paraId="5A74C300" w14:textId="77777777" w:rsidR="005F2665" w:rsidRPr="005F2665" w:rsidRDefault="005F2665" w:rsidP="005F2665">
      <w:pPr>
        <w:numPr>
          <w:ilvl w:val="1"/>
          <w:numId w:val="30"/>
        </w:numPr>
        <w:spacing w:after="0"/>
        <w:rPr>
          <w:lang w:val="en-GB"/>
        </w:rPr>
      </w:pPr>
      <w:r w:rsidRPr="005F2665">
        <w:rPr>
          <w:lang w:val="en-GB"/>
        </w:rPr>
        <w:t xml:space="preserve">Start by testing the </w:t>
      </w:r>
      <w:r w:rsidRPr="005F2665">
        <w:rPr>
          <w:b/>
          <w:bCs/>
          <w:lang w:val="en-GB"/>
        </w:rPr>
        <w:t>Create Item</w:t>
      </w:r>
      <w:r w:rsidRPr="005F2665">
        <w:rPr>
          <w:lang w:val="en-GB"/>
        </w:rPr>
        <w:t xml:space="preserve"> action to ensure it successfully adds an item to the SharePoint list.</w:t>
      </w:r>
    </w:p>
    <w:p w14:paraId="4C69BA21" w14:textId="77777777" w:rsidR="005F2665" w:rsidRPr="005F2665" w:rsidRDefault="005F2665" w:rsidP="005F2665">
      <w:pPr>
        <w:numPr>
          <w:ilvl w:val="1"/>
          <w:numId w:val="30"/>
        </w:numPr>
        <w:spacing w:after="0"/>
        <w:rPr>
          <w:lang w:val="en-GB"/>
        </w:rPr>
      </w:pPr>
      <w:r w:rsidRPr="005F2665">
        <w:rPr>
          <w:lang w:val="en-GB"/>
        </w:rPr>
        <w:t xml:space="preserve">Next, test the </w:t>
      </w:r>
      <w:r w:rsidRPr="005F2665">
        <w:rPr>
          <w:b/>
          <w:bCs/>
          <w:lang w:val="en-GB"/>
        </w:rPr>
        <w:t>Get Item</w:t>
      </w:r>
      <w:r w:rsidRPr="005F2665">
        <w:rPr>
          <w:lang w:val="en-GB"/>
        </w:rPr>
        <w:t xml:space="preserve"> action to ensure it retrieves the item correctly.</w:t>
      </w:r>
    </w:p>
    <w:p w14:paraId="0F1669BF" w14:textId="77777777" w:rsidR="005F2665" w:rsidRPr="005F2665" w:rsidRDefault="005F2665" w:rsidP="005F2665">
      <w:pPr>
        <w:numPr>
          <w:ilvl w:val="0"/>
          <w:numId w:val="30"/>
        </w:numPr>
        <w:spacing w:after="0"/>
        <w:rPr>
          <w:lang w:val="en-GB"/>
        </w:rPr>
      </w:pPr>
      <w:r w:rsidRPr="005F2665">
        <w:rPr>
          <w:b/>
          <w:bCs/>
          <w:lang w:val="en-GB"/>
        </w:rPr>
        <w:lastRenderedPageBreak/>
        <w:t>Review and Optimize Conditions</w:t>
      </w:r>
      <w:r w:rsidRPr="005F2665">
        <w:rPr>
          <w:lang w:val="en-GB"/>
        </w:rPr>
        <w:t>:</w:t>
      </w:r>
    </w:p>
    <w:p w14:paraId="69E36B1F" w14:textId="77777777" w:rsidR="005F2665" w:rsidRPr="005F2665" w:rsidRDefault="005F2665" w:rsidP="005F2665">
      <w:pPr>
        <w:numPr>
          <w:ilvl w:val="1"/>
          <w:numId w:val="30"/>
        </w:numPr>
        <w:spacing w:after="0"/>
        <w:rPr>
          <w:lang w:val="en-GB"/>
        </w:rPr>
      </w:pPr>
      <w:r w:rsidRPr="005F2665">
        <w:rPr>
          <w:lang w:val="en-GB"/>
        </w:rPr>
        <w:t>Ensure that the conditions in your flow are correctly set up and that they don't cause any issues.</w:t>
      </w:r>
    </w:p>
    <w:p w14:paraId="549180F1" w14:textId="77777777" w:rsidR="005F2665" w:rsidRPr="005F2665" w:rsidRDefault="005F2665" w:rsidP="005F2665">
      <w:pPr>
        <w:numPr>
          <w:ilvl w:val="1"/>
          <w:numId w:val="30"/>
        </w:numPr>
        <w:spacing w:after="0"/>
        <w:rPr>
          <w:lang w:val="en-GB"/>
        </w:rPr>
      </w:pPr>
      <w:r w:rsidRPr="005F2665">
        <w:rPr>
          <w:lang w:val="en-GB"/>
        </w:rPr>
        <w:t>Make sure that all variables used in conditions are properly initialized and updated.</w:t>
      </w:r>
    </w:p>
    <w:p w14:paraId="6D0C80FA" w14:textId="77777777" w:rsidR="005F2665" w:rsidRPr="005F2665" w:rsidRDefault="005F2665" w:rsidP="005F2665">
      <w:pPr>
        <w:numPr>
          <w:ilvl w:val="0"/>
          <w:numId w:val="30"/>
        </w:numPr>
        <w:spacing w:after="0"/>
        <w:rPr>
          <w:lang w:val="en-GB"/>
        </w:rPr>
      </w:pPr>
      <w:r w:rsidRPr="005F2665">
        <w:rPr>
          <w:b/>
          <w:bCs/>
          <w:lang w:val="en-GB"/>
        </w:rPr>
        <w:t>Log and Debug</w:t>
      </w:r>
      <w:r w:rsidRPr="005F2665">
        <w:rPr>
          <w:lang w:val="en-GB"/>
        </w:rPr>
        <w:t>:</w:t>
      </w:r>
    </w:p>
    <w:p w14:paraId="13BCF873" w14:textId="77777777" w:rsidR="005F2665" w:rsidRPr="005F2665" w:rsidRDefault="005F2665" w:rsidP="005F2665">
      <w:pPr>
        <w:numPr>
          <w:ilvl w:val="1"/>
          <w:numId w:val="30"/>
        </w:numPr>
        <w:spacing w:after="0"/>
        <w:rPr>
          <w:lang w:val="en-GB"/>
        </w:rPr>
      </w:pPr>
      <w:r w:rsidRPr="005F2665">
        <w:rPr>
          <w:lang w:val="en-GB"/>
        </w:rPr>
        <w:t xml:space="preserve">Add logging actions (e.g., </w:t>
      </w:r>
      <w:r w:rsidRPr="005F2665">
        <w:rPr>
          <w:b/>
          <w:bCs/>
          <w:lang w:val="en-GB"/>
        </w:rPr>
        <w:t>Compose</w:t>
      </w:r>
      <w:r w:rsidRPr="005F2665">
        <w:rPr>
          <w:lang w:val="en-GB"/>
        </w:rPr>
        <w:t xml:space="preserve"> or </w:t>
      </w:r>
      <w:r w:rsidRPr="005F2665">
        <w:rPr>
          <w:b/>
          <w:bCs/>
          <w:lang w:val="en-GB"/>
        </w:rPr>
        <w:t>Append to array variable</w:t>
      </w:r>
      <w:r w:rsidRPr="005F2665">
        <w:rPr>
          <w:lang w:val="en-GB"/>
        </w:rPr>
        <w:t>) at different points in the flow to capture the state of variables and actions.</w:t>
      </w:r>
    </w:p>
    <w:p w14:paraId="5394108B" w14:textId="77777777" w:rsidR="005F2665" w:rsidRPr="005F2665" w:rsidRDefault="005F2665" w:rsidP="005F2665">
      <w:pPr>
        <w:numPr>
          <w:ilvl w:val="1"/>
          <w:numId w:val="30"/>
        </w:numPr>
        <w:spacing w:after="0"/>
        <w:rPr>
          <w:lang w:val="en-GB"/>
        </w:rPr>
      </w:pPr>
      <w:r w:rsidRPr="005F2665">
        <w:rPr>
          <w:lang w:val="en-GB"/>
        </w:rPr>
        <w:t>This will help you identify where the flow is failing.</w:t>
      </w:r>
    </w:p>
    <w:p w14:paraId="724B8A3F" w14:textId="77777777" w:rsidR="005F2665" w:rsidRPr="005F2665" w:rsidRDefault="005F2665" w:rsidP="005F2665">
      <w:pPr>
        <w:numPr>
          <w:ilvl w:val="0"/>
          <w:numId w:val="30"/>
        </w:numPr>
        <w:spacing w:after="0"/>
        <w:rPr>
          <w:lang w:val="en-GB"/>
        </w:rPr>
      </w:pPr>
      <w:r w:rsidRPr="005F2665">
        <w:rPr>
          <w:b/>
          <w:bCs/>
          <w:lang w:val="en-GB"/>
        </w:rPr>
        <w:t>Retry Logic</w:t>
      </w:r>
      <w:r w:rsidRPr="005F2665">
        <w:rPr>
          <w:lang w:val="en-GB"/>
        </w:rPr>
        <w:t>:</w:t>
      </w:r>
    </w:p>
    <w:p w14:paraId="5703865A" w14:textId="77777777" w:rsidR="005F2665" w:rsidRPr="005F2665" w:rsidRDefault="005F2665" w:rsidP="005F2665">
      <w:pPr>
        <w:numPr>
          <w:ilvl w:val="1"/>
          <w:numId w:val="30"/>
        </w:numPr>
        <w:spacing w:after="0"/>
        <w:rPr>
          <w:lang w:val="en-GB"/>
        </w:rPr>
      </w:pPr>
      <w:r w:rsidRPr="005F2665">
        <w:rPr>
          <w:lang w:val="en-GB"/>
        </w:rPr>
        <w:t xml:space="preserve">Implement retry logic for the actions that are prone to errors, such as </w:t>
      </w:r>
      <w:r w:rsidRPr="005F2665">
        <w:rPr>
          <w:b/>
          <w:bCs/>
          <w:lang w:val="en-GB"/>
        </w:rPr>
        <w:t>Create Item</w:t>
      </w:r>
      <w:r w:rsidRPr="005F2665">
        <w:rPr>
          <w:lang w:val="en-GB"/>
        </w:rPr>
        <w:t xml:space="preserve"> and </w:t>
      </w:r>
      <w:r w:rsidRPr="005F2665">
        <w:rPr>
          <w:b/>
          <w:bCs/>
          <w:lang w:val="en-GB"/>
        </w:rPr>
        <w:t>Get Item</w:t>
      </w:r>
      <w:r w:rsidRPr="005F2665">
        <w:rPr>
          <w:lang w:val="en-GB"/>
        </w:rPr>
        <w:t>.</w:t>
      </w:r>
    </w:p>
    <w:p w14:paraId="3D460117" w14:textId="77777777" w:rsidR="005F2665" w:rsidRPr="005F2665" w:rsidRDefault="005F2665" w:rsidP="005F2665">
      <w:pPr>
        <w:numPr>
          <w:ilvl w:val="1"/>
          <w:numId w:val="30"/>
        </w:numPr>
        <w:spacing w:after="0"/>
        <w:rPr>
          <w:lang w:val="en-GB"/>
        </w:rPr>
      </w:pPr>
      <w:r w:rsidRPr="005F2665">
        <w:rPr>
          <w:lang w:val="en-GB"/>
        </w:rPr>
        <w:t>You can configure the retry policy in the settings of these actions.</w:t>
      </w:r>
    </w:p>
    <w:p w14:paraId="41A49364" w14:textId="77777777" w:rsidR="005F2665" w:rsidRPr="005F2665" w:rsidRDefault="005F2665" w:rsidP="005D0590">
      <w:pPr>
        <w:pStyle w:val="Heading3"/>
        <w:rPr>
          <w:lang w:val="en-GB"/>
        </w:rPr>
      </w:pPr>
      <w:r w:rsidRPr="005F2665">
        <w:rPr>
          <w:lang w:val="en-GB"/>
        </w:rPr>
        <w:t>Example Changes to Your Flow:</w:t>
      </w:r>
    </w:p>
    <w:p w14:paraId="61B73A78" w14:textId="73F764EB" w:rsidR="005F2665" w:rsidRPr="005F2665" w:rsidRDefault="005F2665" w:rsidP="005F2665">
      <w:pPr>
        <w:spacing w:after="0"/>
        <w:rPr>
          <w:lang w:val="en-GB"/>
        </w:rPr>
      </w:pPr>
      <w:r w:rsidRPr="005F2665">
        <w:rPr>
          <w:b/>
          <w:bCs/>
          <w:lang w:val="en-GB"/>
        </w:rPr>
        <w:t>1.</w:t>
      </w:r>
      <w:r w:rsidRPr="005F2665">
        <w:rPr>
          <w:lang w:val="en-GB"/>
        </w:rPr>
        <w:t xml:space="preserve"> </w:t>
      </w:r>
      <w:r w:rsidRPr="005F2665">
        <w:rPr>
          <w:b/>
          <w:bCs/>
          <w:lang w:val="en-GB"/>
        </w:rPr>
        <w:t>Increase Timeout for Create Item</w:t>
      </w:r>
      <w:r w:rsidRPr="005F2665">
        <w:rPr>
          <w:lang w:val="en-GB"/>
        </w:rPr>
        <w:t>:</w:t>
      </w:r>
    </w:p>
    <w:p w14:paraId="4D4AF0F3" w14:textId="77777777" w:rsidR="005F2665" w:rsidRPr="005F2665" w:rsidRDefault="005F2665" w:rsidP="005F2665">
      <w:pPr>
        <w:numPr>
          <w:ilvl w:val="0"/>
          <w:numId w:val="31"/>
        </w:numPr>
        <w:spacing w:after="0"/>
        <w:rPr>
          <w:lang w:val="en-GB"/>
        </w:rPr>
      </w:pPr>
      <w:r w:rsidRPr="005F2665">
        <w:rPr>
          <w:lang w:val="en-GB"/>
        </w:rPr>
        <w:t xml:space="preserve">Go to the </w:t>
      </w:r>
      <w:r w:rsidRPr="005F2665">
        <w:rPr>
          <w:b/>
          <w:bCs/>
          <w:lang w:val="en-GB"/>
        </w:rPr>
        <w:t>Settings</w:t>
      </w:r>
      <w:r w:rsidRPr="005F2665">
        <w:rPr>
          <w:lang w:val="en-GB"/>
        </w:rPr>
        <w:t xml:space="preserve"> of the </w:t>
      </w:r>
      <w:r w:rsidRPr="005F2665">
        <w:rPr>
          <w:b/>
          <w:bCs/>
          <w:lang w:val="en-GB"/>
        </w:rPr>
        <w:t>Create Item</w:t>
      </w:r>
      <w:r w:rsidRPr="005F2665">
        <w:rPr>
          <w:lang w:val="en-GB"/>
        </w:rPr>
        <w:t xml:space="preserve"> action and increase the </w:t>
      </w:r>
      <w:r w:rsidRPr="005F2665">
        <w:rPr>
          <w:b/>
          <w:bCs/>
          <w:lang w:val="en-GB"/>
        </w:rPr>
        <w:t>Timeout</w:t>
      </w:r>
      <w:r w:rsidRPr="005F2665">
        <w:rPr>
          <w:lang w:val="en-GB"/>
        </w:rPr>
        <w:t xml:space="preserve"> value.</w:t>
      </w:r>
    </w:p>
    <w:p w14:paraId="4F0A6E92" w14:textId="5E440EC4" w:rsidR="005F2665" w:rsidRPr="005F2665" w:rsidRDefault="005F2665" w:rsidP="005F2665">
      <w:pPr>
        <w:spacing w:after="0"/>
        <w:rPr>
          <w:lang w:val="en-GB"/>
        </w:rPr>
      </w:pPr>
      <w:r w:rsidRPr="005F2665">
        <w:rPr>
          <w:b/>
          <w:bCs/>
          <w:lang w:val="en-GB"/>
        </w:rPr>
        <w:t>2.</w:t>
      </w:r>
      <w:r w:rsidRPr="005F2665">
        <w:rPr>
          <w:lang w:val="en-GB"/>
        </w:rPr>
        <w:t xml:space="preserve"> </w:t>
      </w:r>
      <w:r w:rsidRPr="005F2665">
        <w:rPr>
          <w:b/>
          <w:bCs/>
          <w:lang w:val="en-GB"/>
        </w:rPr>
        <w:t>Add Logging Actions</w:t>
      </w:r>
      <w:r w:rsidRPr="005F2665">
        <w:rPr>
          <w:lang w:val="en-GB"/>
        </w:rPr>
        <w:t>:</w:t>
      </w:r>
    </w:p>
    <w:p w14:paraId="5E40BE24" w14:textId="77777777" w:rsidR="005F2665" w:rsidRPr="005F2665" w:rsidRDefault="005F2665" w:rsidP="005F2665">
      <w:pPr>
        <w:numPr>
          <w:ilvl w:val="0"/>
          <w:numId w:val="32"/>
        </w:numPr>
        <w:spacing w:after="0"/>
        <w:rPr>
          <w:lang w:val="en-GB"/>
        </w:rPr>
      </w:pPr>
      <w:r w:rsidRPr="005F2665">
        <w:rPr>
          <w:lang w:val="en-GB"/>
        </w:rPr>
        <w:t xml:space="preserve">Add </w:t>
      </w:r>
      <w:r w:rsidRPr="005F2665">
        <w:rPr>
          <w:b/>
          <w:bCs/>
          <w:lang w:val="en-GB"/>
        </w:rPr>
        <w:t>Compose</w:t>
      </w:r>
      <w:r w:rsidRPr="005F2665">
        <w:rPr>
          <w:lang w:val="en-GB"/>
        </w:rPr>
        <w:t xml:space="preserve"> actions after critical steps to log the output. For example: </w:t>
      </w:r>
    </w:p>
    <w:p w14:paraId="655C7109" w14:textId="77777777" w:rsidR="005F2665" w:rsidRPr="005F2665" w:rsidRDefault="005F2665" w:rsidP="005F2665">
      <w:pPr>
        <w:spacing w:after="0"/>
        <w:ind w:left="720" w:firstLine="720"/>
        <w:rPr>
          <w:rFonts w:ascii="Agency FB" w:hAnsi="Agency FB"/>
          <w:lang w:val="en-GB"/>
        </w:rPr>
      </w:pPr>
      <w:r w:rsidRPr="005F2665">
        <w:rPr>
          <w:rFonts w:ascii="Agency FB" w:hAnsi="Agency FB"/>
          <w:lang w:val="en-GB"/>
        </w:rPr>
        <w:t>Action: Compose</w:t>
      </w:r>
    </w:p>
    <w:p w14:paraId="34C3C12F" w14:textId="28EE9F27" w:rsidR="005F2665" w:rsidRPr="005F2665" w:rsidRDefault="005F2665" w:rsidP="005F2665">
      <w:pPr>
        <w:spacing w:after="0"/>
        <w:ind w:left="720" w:firstLine="720"/>
        <w:rPr>
          <w:rFonts w:ascii="Agency FB" w:hAnsi="Agency FB"/>
          <w:lang w:val="en-GB"/>
        </w:rPr>
      </w:pPr>
      <w:r w:rsidRPr="005F2665">
        <w:rPr>
          <w:rFonts w:ascii="Agency FB" w:hAnsi="Agency FB"/>
          <w:lang w:val="en-GB"/>
        </w:rPr>
        <w:t>Inputs: outputs('</w:t>
      </w:r>
      <w:proofErr w:type="spellStart"/>
      <w:r w:rsidRPr="005F2665">
        <w:rPr>
          <w:rFonts w:ascii="Agency FB" w:hAnsi="Agency FB"/>
          <w:lang w:val="en-GB"/>
        </w:rPr>
        <w:t>Create_Item</w:t>
      </w:r>
      <w:proofErr w:type="spellEnd"/>
      <w:r w:rsidRPr="005F2665">
        <w:rPr>
          <w:rFonts w:ascii="Agency FB" w:hAnsi="Agency FB"/>
          <w:lang w:val="en-GB"/>
        </w:rPr>
        <w:t>')?['body']</w:t>
      </w:r>
    </w:p>
    <w:p w14:paraId="54D6EC09" w14:textId="37D60365" w:rsidR="005F2665" w:rsidRPr="005F2665" w:rsidRDefault="005F2665" w:rsidP="005F2665">
      <w:pPr>
        <w:spacing w:after="0"/>
        <w:rPr>
          <w:lang w:val="en-GB"/>
        </w:rPr>
      </w:pPr>
      <w:r>
        <w:rPr>
          <w:b/>
          <w:bCs/>
          <w:lang w:val="en-GB"/>
        </w:rPr>
        <w:t xml:space="preserve">3. </w:t>
      </w:r>
      <w:r w:rsidRPr="005F2665">
        <w:rPr>
          <w:b/>
          <w:bCs/>
          <w:lang w:val="en-GB"/>
        </w:rPr>
        <w:t>Retry Logic</w:t>
      </w:r>
      <w:r w:rsidRPr="005F2665">
        <w:rPr>
          <w:lang w:val="en-GB"/>
        </w:rPr>
        <w:t>:</w:t>
      </w:r>
    </w:p>
    <w:p w14:paraId="5429E571" w14:textId="77777777" w:rsidR="005F2665" w:rsidRPr="005F2665" w:rsidRDefault="005F2665" w:rsidP="005F2665">
      <w:pPr>
        <w:numPr>
          <w:ilvl w:val="0"/>
          <w:numId w:val="33"/>
        </w:numPr>
        <w:spacing w:after="0"/>
        <w:rPr>
          <w:lang w:val="en-GB"/>
        </w:rPr>
      </w:pPr>
      <w:r w:rsidRPr="005F2665">
        <w:rPr>
          <w:lang w:val="en-GB"/>
        </w:rPr>
        <w:t xml:space="preserve">Configure retry settings for actions: </w:t>
      </w:r>
    </w:p>
    <w:p w14:paraId="66540786" w14:textId="77777777" w:rsidR="005F2665" w:rsidRDefault="005F2665" w:rsidP="005F2665">
      <w:pPr>
        <w:spacing w:after="0"/>
        <w:ind w:left="720"/>
        <w:rPr>
          <w:rFonts w:ascii="Agency FB" w:hAnsi="Agency FB"/>
          <w:sz w:val="22"/>
          <w:szCs w:val="22"/>
          <w:lang w:val="en-GB"/>
        </w:rPr>
      </w:pPr>
      <w:r w:rsidRPr="005F2665">
        <w:rPr>
          <w:rFonts w:ascii="Agency FB" w:hAnsi="Agency FB"/>
          <w:sz w:val="22"/>
          <w:szCs w:val="22"/>
          <w:lang w:val="en-GB"/>
        </w:rPr>
        <w:t>Go to Settings of the action &gt; Retry policy &gt; Set to `Exponential` or `Fixed` with a specified retry count and interval.</w:t>
      </w:r>
    </w:p>
    <w:p w14:paraId="2A331946" w14:textId="77777777" w:rsidR="005D0590" w:rsidRPr="005F2665" w:rsidRDefault="005D0590" w:rsidP="005D0590">
      <w:pPr>
        <w:spacing w:after="0"/>
        <w:rPr>
          <w:rFonts w:ascii="Agency FB" w:hAnsi="Agency FB"/>
          <w:sz w:val="22"/>
          <w:szCs w:val="22"/>
          <w:lang w:val="en-GB"/>
        </w:rPr>
      </w:pPr>
    </w:p>
    <w:p w14:paraId="640A496E" w14:textId="42CD1327" w:rsidR="00F06EA8" w:rsidRDefault="005F2665" w:rsidP="005F2665">
      <w:r w:rsidRPr="005F2665">
        <w:rPr>
          <w:lang w:val="en-GB"/>
        </w:rPr>
        <w:t>Would you like more detailed guidance on any specific step, or do you have any additional questions about your flow?</w:t>
      </w:r>
    </w:p>
    <w:p w14:paraId="3EE9AFA7" w14:textId="77777777" w:rsidR="00F06EA8" w:rsidRDefault="00F06EA8" w:rsidP="00F06EA8">
      <w:pPr>
        <w:pStyle w:val="Heading2"/>
      </w:pPr>
      <w:proofErr w:type="gramStart"/>
      <w:r>
        <w:t>You</w:t>
      </w:r>
      <w:proofErr w:type="gramEnd"/>
    </w:p>
    <w:p w14:paraId="26046247" w14:textId="2263D5E8" w:rsidR="00F06EA8" w:rsidRPr="000A58D3" w:rsidRDefault="000A58D3" w:rsidP="00F06EA8">
      <w:pPr>
        <w:rPr>
          <w:lang w:val="en-GB"/>
        </w:rPr>
      </w:pPr>
      <w:r w:rsidRPr="000A58D3">
        <w:rPr>
          <w:lang w:val="en-GB"/>
        </w:rPr>
        <w:t xml:space="preserve">Say I have an array with 1 item in it returned from the </w:t>
      </w:r>
      <w:proofErr w:type="spellStart"/>
      <w:r w:rsidRPr="000A58D3">
        <w:rPr>
          <w:lang w:val="en-GB"/>
        </w:rPr>
        <w:t>sharepoint</w:t>
      </w:r>
      <w:proofErr w:type="spellEnd"/>
      <w:r w:rsidRPr="000A58D3">
        <w:rPr>
          <w:lang w:val="en-GB"/>
        </w:rPr>
        <w:t xml:space="preserve"> list, how can I store that one item as a string?</w:t>
      </w:r>
    </w:p>
    <w:p w14:paraId="113AF1A6" w14:textId="77777777" w:rsidR="00F06EA8" w:rsidRDefault="00F06EA8" w:rsidP="00F06EA8">
      <w:pPr>
        <w:pStyle w:val="Heading2"/>
      </w:pPr>
      <w:r>
        <w:t>Copilot</w:t>
      </w:r>
    </w:p>
    <w:p w14:paraId="241ABDE2" w14:textId="77777777" w:rsidR="0003488B" w:rsidRPr="001129D7" w:rsidRDefault="0003488B" w:rsidP="0003488B">
      <w:pPr>
        <w:spacing w:after="223" w:line="247" w:lineRule="auto"/>
        <w:ind w:left="-5" w:right="627" w:hanging="10"/>
      </w:pPr>
      <w:r w:rsidRPr="001129D7">
        <w:t xml:space="preserve">To store an item from an array as a string in Power Automate, you can use a </w:t>
      </w:r>
      <w:r w:rsidRPr="001129D7">
        <w:rPr>
          <w:b/>
          <w:bCs/>
        </w:rPr>
        <w:t>Compose</w:t>
      </w:r>
      <w:r w:rsidRPr="001129D7">
        <w:t xml:space="preserve"> action or a </w:t>
      </w:r>
      <w:r w:rsidRPr="001129D7">
        <w:rPr>
          <w:b/>
          <w:bCs/>
        </w:rPr>
        <w:t>Set variable</w:t>
      </w:r>
      <w:r w:rsidRPr="001129D7">
        <w:t xml:space="preserve"> action. Here's how you can do it:</w:t>
      </w:r>
    </w:p>
    <w:p w14:paraId="30F3546E" w14:textId="77777777" w:rsidR="0003488B" w:rsidRPr="001129D7" w:rsidRDefault="0003488B" w:rsidP="004F083C">
      <w:pPr>
        <w:pStyle w:val="Heading3"/>
      </w:pPr>
      <w:r w:rsidRPr="001129D7">
        <w:t>Using Compose Action</w:t>
      </w:r>
    </w:p>
    <w:p w14:paraId="01FAC4D3" w14:textId="77777777" w:rsidR="0003488B" w:rsidRPr="001129D7" w:rsidRDefault="0003488B" w:rsidP="0003488B">
      <w:pPr>
        <w:numPr>
          <w:ilvl w:val="0"/>
          <w:numId w:val="34"/>
        </w:numPr>
        <w:spacing w:after="0" w:line="247" w:lineRule="auto"/>
        <w:ind w:right="627"/>
      </w:pPr>
      <w:r w:rsidRPr="001129D7">
        <w:rPr>
          <w:b/>
          <w:bCs/>
        </w:rPr>
        <w:t>Initialize the Array</w:t>
      </w:r>
      <w:r w:rsidRPr="001129D7">
        <w:t>:</w:t>
      </w:r>
    </w:p>
    <w:p w14:paraId="0C5D835C" w14:textId="77777777" w:rsidR="0003488B" w:rsidRPr="001129D7" w:rsidRDefault="0003488B" w:rsidP="0003488B">
      <w:pPr>
        <w:numPr>
          <w:ilvl w:val="1"/>
          <w:numId w:val="34"/>
        </w:numPr>
        <w:spacing w:after="0" w:line="247" w:lineRule="auto"/>
        <w:ind w:right="627"/>
      </w:pPr>
      <w:r w:rsidRPr="001129D7">
        <w:t xml:space="preserve">Ensure you have an array </w:t>
      </w:r>
      <w:proofErr w:type="gramStart"/>
      <w:r w:rsidRPr="001129D7">
        <w:t>with</w:t>
      </w:r>
      <w:proofErr w:type="gramEnd"/>
      <w:r w:rsidRPr="001129D7">
        <w:t xml:space="preserve"> at least one item. For example, let's assume the array is named </w:t>
      </w:r>
      <w:proofErr w:type="spellStart"/>
      <w:r w:rsidRPr="001129D7">
        <w:rPr>
          <w:rFonts w:eastAsia="Times New Roman"/>
        </w:rPr>
        <w:t>MyArray</w:t>
      </w:r>
      <w:proofErr w:type="spellEnd"/>
      <w:r w:rsidRPr="001129D7">
        <w:t>.</w:t>
      </w:r>
    </w:p>
    <w:p w14:paraId="7A851672" w14:textId="77777777" w:rsidR="0003488B" w:rsidRPr="001129D7" w:rsidRDefault="0003488B" w:rsidP="0003488B">
      <w:pPr>
        <w:numPr>
          <w:ilvl w:val="0"/>
          <w:numId w:val="34"/>
        </w:numPr>
        <w:spacing w:after="0" w:line="247" w:lineRule="auto"/>
        <w:ind w:right="627"/>
      </w:pPr>
      <w:r w:rsidRPr="001129D7">
        <w:rPr>
          <w:b/>
          <w:bCs/>
        </w:rPr>
        <w:t>Add Compose Action</w:t>
      </w:r>
      <w:r w:rsidRPr="001129D7">
        <w:t>:</w:t>
      </w:r>
    </w:p>
    <w:p w14:paraId="5EBB02D2" w14:textId="77777777" w:rsidR="0003488B" w:rsidRPr="001129D7" w:rsidRDefault="0003488B" w:rsidP="0003488B">
      <w:pPr>
        <w:numPr>
          <w:ilvl w:val="1"/>
          <w:numId w:val="34"/>
        </w:numPr>
        <w:spacing w:after="0" w:line="247" w:lineRule="auto"/>
        <w:ind w:right="627"/>
      </w:pPr>
      <w:r w:rsidRPr="001129D7">
        <w:lastRenderedPageBreak/>
        <w:t xml:space="preserve">Add a </w:t>
      </w:r>
      <w:r w:rsidRPr="001129D7">
        <w:rPr>
          <w:b/>
          <w:bCs/>
        </w:rPr>
        <w:t>Compose</w:t>
      </w:r>
      <w:r w:rsidRPr="001129D7">
        <w:t xml:space="preserve"> action to extract the item from the array and convert it to a string.</w:t>
      </w:r>
    </w:p>
    <w:p w14:paraId="4768271A" w14:textId="77777777" w:rsidR="0003488B" w:rsidRPr="001129D7" w:rsidRDefault="0003488B" w:rsidP="0003488B">
      <w:pPr>
        <w:numPr>
          <w:ilvl w:val="1"/>
          <w:numId w:val="34"/>
        </w:numPr>
        <w:spacing w:after="0" w:line="247" w:lineRule="auto"/>
        <w:ind w:right="627"/>
      </w:pPr>
      <w:r w:rsidRPr="001129D7">
        <w:t>Use an expression to get the first item in the array.</w:t>
      </w:r>
    </w:p>
    <w:p w14:paraId="01B0F11B" w14:textId="77777777" w:rsidR="0003488B" w:rsidRPr="001129D7" w:rsidRDefault="0003488B" w:rsidP="004F083C">
      <w:pPr>
        <w:pStyle w:val="Heading4"/>
      </w:pPr>
      <w:r w:rsidRPr="001129D7">
        <w:t>Example:</w:t>
      </w:r>
    </w:p>
    <w:p w14:paraId="7C1E586B" w14:textId="77777777" w:rsidR="0003488B" w:rsidRPr="004F083C" w:rsidRDefault="0003488B" w:rsidP="0003488B">
      <w:pPr>
        <w:spacing w:after="0"/>
        <w:ind w:left="-5" w:right="627" w:firstLine="725"/>
        <w:rPr>
          <w:rFonts w:ascii="Agency FB" w:hAnsi="Agency FB"/>
        </w:rPr>
      </w:pPr>
      <w:r w:rsidRPr="001129D7">
        <w:rPr>
          <w:rFonts w:ascii="Agency FB" w:eastAsia="Times New Roman" w:hAnsi="Agency FB"/>
        </w:rPr>
        <w:t>Action: Compose</w:t>
      </w:r>
    </w:p>
    <w:p w14:paraId="47F6708E" w14:textId="6B3F28ED" w:rsidR="0003488B" w:rsidRPr="001129D7" w:rsidRDefault="0003488B" w:rsidP="004F083C">
      <w:pPr>
        <w:spacing w:after="0"/>
        <w:ind w:left="-5" w:right="627" w:firstLine="725"/>
        <w:rPr>
          <w:rFonts w:ascii="Agency FB" w:hAnsi="Agency FB"/>
        </w:rPr>
      </w:pPr>
      <w:r w:rsidRPr="001129D7">
        <w:rPr>
          <w:rFonts w:ascii="Agency FB" w:eastAsia="Times New Roman" w:hAnsi="Agency FB"/>
        </w:rPr>
        <w:t>Inputs: first(outputs('</w:t>
      </w:r>
      <w:proofErr w:type="spellStart"/>
      <w:r w:rsidRPr="001129D7">
        <w:rPr>
          <w:rFonts w:ascii="Agency FB" w:eastAsia="Times New Roman" w:hAnsi="Agency FB"/>
        </w:rPr>
        <w:t>YourPreviousAction</w:t>
      </w:r>
      <w:proofErr w:type="spellEnd"/>
      <w:r w:rsidRPr="001129D7">
        <w:rPr>
          <w:rFonts w:ascii="Agency FB" w:eastAsia="Times New Roman" w:hAnsi="Agency FB"/>
        </w:rPr>
        <w:t>'</w:t>
      </w:r>
      <w:proofErr w:type="gramStart"/>
      <w:r w:rsidRPr="001129D7">
        <w:rPr>
          <w:rFonts w:ascii="Agency FB" w:eastAsia="Times New Roman" w:hAnsi="Agency FB"/>
        </w:rPr>
        <w:t>)?[</w:t>
      </w:r>
      <w:proofErr w:type="gramEnd"/>
      <w:r w:rsidRPr="001129D7">
        <w:rPr>
          <w:rFonts w:ascii="Agency FB" w:eastAsia="Times New Roman" w:hAnsi="Agency FB"/>
        </w:rPr>
        <w:t>'body/</w:t>
      </w:r>
      <w:proofErr w:type="spellStart"/>
      <w:r w:rsidRPr="001129D7">
        <w:rPr>
          <w:rFonts w:ascii="Agency FB" w:eastAsia="Times New Roman" w:hAnsi="Agency FB"/>
        </w:rPr>
        <w:t>MyArray</w:t>
      </w:r>
      <w:proofErr w:type="spellEnd"/>
      <w:r w:rsidRPr="001129D7">
        <w:rPr>
          <w:rFonts w:ascii="Agency FB" w:eastAsia="Times New Roman" w:hAnsi="Agency FB"/>
        </w:rPr>
        <w:t>'])</w:t>
      </w:r>
    </w:p>
    <w:p w14:paraId="5448DA0A" w14:textId="77777777" w:rsidR="0003488B" w:rsidRPr="001129D7" w:rsidRDefault="0003488B" w:rsidP="004F083C">
      <w:pPr>
        <w:pStyle w:val="Heading3"/>
      </w:pPr>
      <w:r w:rsidRPr="001129D7">
        <w:t>Using Set Variable Action</w:t>
      </w:r>
    </w:p>
    <w:p w14:paraId="09E1A567" w14:textId="77777777" w:rsidR="0003488B" w:rsidRPr="001129D7" w:rsidRDefault="0003488B" w:rsidP="0003488B">
      <w:pPr>
        <w:numPr>
          <w:ilvl w:val="0"/>
          <w:numId w:val="35"/>
        </w:numPr>
        <w:spacing w:after="0" w:line="247" w:lineRule="auto"/>
        <w:ind w:right="627"/>
      </w:pPr>
      <w:r w:rsidRPr="001129D7">
        <w:rPr>
          <w:b/>
          <w:bCs/>
        </w:rPr>
        <w:t>Initialize Variable</w:t>
      </w:r>
      <w:r w:rsidRPr="001129D7">
        <w:t>:</w:t>
      </w:r>
    </w:p>
    <w:p w14:paraId="309305E2" w14:textId="77777777" w:rsidR="0003488B" w:rsidRPr="001129D7" w:rsidRDefault="0003488B" w:rsidP="0003488B">
      <w:pPr>
        <w:numPr>
          <w:ilvl w:val="1"/>
          <w:numId w:val="35"/>
        </w:numPr>
        <w:spacing w:after="0" w:line="247" w:lineRule="auto"/>
        <w:ind w:right="627"/>
      </w:pPr>
      <w:r w:rsidRPr="001129D7">
        <w:t>Initialize a string variable to store the item.</w:t>
      </w:r>
    </w:p>
    <w:p w14:paraId="1355820D" w14:textId="77777777" w:rsidR="0003488B" w:rsidRPr="001129D7" w:rsidRDefault="0003488B" w:rsidP="0003488B">
      <w:pPr>
        <w:numPr>
          <w:ilvl w:val="0"/>
          <w:numId w:val="35"/>
        </w:numPr>
        <w:spacing w:after="0" w:line="247" w:lineRule="auto"/>
        <w:ind w:right="627"/>
      </w:pPr>
      <w:r w:rsidRPr="001129D7">
        <w:rPr>
          <w:b/>
          <w:bCs/>
        </w:rPr>
        <w:t>Set Variable Inside Apply to Each</w:t>
      </w:r>
      <w:r w:rsidRPr="001129D7">
        <w:t xml:space="preserve"> (if inside a loop):</w:t>
      </w:r>
    </w:p>
    <w:p w14:paraId="526AE31F" w14:textId="77777777" w:rsidR="0003488B" w:rsidRPr="001129D7" w:rsidRDefault="0003488B" w:rsidP="0003488B">
      <w:pPr>
        <w:numPr>
          <w:ilvl w:val="1"/>
          <w:numId w:val="35"/>
        </w:numPr>
        <w:spacing w:after="0" w:line="247" w:lineRule="auto"/>
        <w:ind w:right="627"/>
      </w:pPr>
      <w:r w:rsidRPr="001129D7">
        <w:t xml:space="preserve">Use the </w:t>
      </w:r>
      <w:r w:rsidRPr="001129D7">
        <w:rPr>
          <w:b/>
          <w:bCs/>
        </w:rPr>
        <w:t>Set variable</w:t>
      </w:r>
      <w:r w:rsidRPr="001129D7">
        <w:t xml:space="preserve"> action to update the string variable with the array item.</w:t>
      </w:r>
    </w:p>
    <w:p w14:paraId="050B5DA8" w14:textId="4C4BA25E" w:rsidR="0003488B" w:rsidRPr="001129D7" w:rsidRDefault="0003488B" w:rsidP="004F083C">
      <w:pPr>
        <w:numPr>
          <w:ilvl w:val="1"/>
          <w:numId w:val="35"/>
        </w:numPr>
        <w:spacing w:after="0" w:line="247" w:lineRule="auto"/>
        <w:ind w:right="627"/>
      </w:pPr>
      <w:r w:rsidRPr="001129D7">
        <w:t xml:space="preserve">Ensure the </w:t>
      </w:r>
      <w:r w:rsidRPr="001129D7">
        <w:rPr>
          <w:b/>
          <w:bCs/>
        </w:rPr>
        <w:t>Apply to each</w:t>
      </w:r>
      <w:r w:rsidRPr="001129D7">
        <w:t xml:space="preserve"> action processes only the first item if the array has multiple items.</w:t>
      </w:r>
    </w:p>
    <w:p w14:paraId="2014AC82" w14:textId="77777777" w:rsidR="0003488B" w:rsidRPr="001129D7" w:rsidRDefault="0003488B" w:rsidP="004F083C">
      <w:pPr>
        <w:pStyle w:val="Heading3"/>
      </w:pPr>
      <w:r w:rsidRPr="001129D7">
        <w:t>Example:</w:t>
      </w:r>
    </w:p>
    <w:p w14:paraId="542AACB9" w14:textId="77777777" w:rsidR="0003488B" w:rsidRPr="001129D7" w:rsidRDefault="0003488B" w:rsidP="0003488B">
      <w:pPr>
        <w:spacing w:after="0" w:line="247" w:lineRule="auto"/>
        <w:ind w:left="-5" w:right="627" w:hanging="10"/>
      </w:pPr>
      <w:r w:rsidRPr="00956891">
        <w:rPr>
          <w:b/>
          <w:bCs/>
        </w:rPr>
        <w:t>1.</w:t>
      </w:r>
      <w:r w:rsidRPr="001129D7">
        <w:t xml:space="preserve"> </w:t>
      </w:r>
      <w:r w:rsidRPr="001129D7">
        <w:rPr>
          <w:b/>
          <w:bCs/>
        </w:rPr>
        <w:t>Initialize Variable</w:t>
      </w:r>
      <w:r w:rsidRPr="001129D7">
        <w:t>:</w:t>
      </w:r>
    </w:p>
    <w:p w14:paraId="04312993" w14:textId="77777777" w:rsidR="0003488B" w:rsidRPr="00366BC5" w:rsidRDefault="0003488B" w:rsidP="0003488B">
      <w:pPr>
        <w:spacing w:after="0"/>
        <w:ind w:left="-5" w:right="627" w:firstLine="725"/>
        <w:rPr>
          <w:rFonts w:ascii="Agency FB" w:hAnsi="Agency FB"/>
        </w:rPr>
      </w:pPr>
      <w:r w:rsidRPr="001129D7">
        <w:rPr>
          <w:rFonts w:ascii="Agency FB" w:eastAsia="Times New Roman" w:hAnsi="Agency FB"/>
        </w:rPr>
        <w:t xml:space="preserve">Action: Initialize </w:t>
      </w:r>
      <w:proofErr w:type="gramStart"/>
      <w:r w:rsidRPr="001129D7">
        <w:rPr>
          <w:rFonts w:ascii="Agency FB" w:eastAsia="Times New Roman" w:hAnsi="Agency FB"/>
        </w:rPr>
        <w:t>variable</w:t>
      </w:r>
      <w:proofErr w:type="gramEnd"/>
    </w:p>
    <w:p w14:paraId="6D14A33F" w14:textId="77777777" w:rsidR="0003488B" w:rsidRPr="00366BC5" w:rsidRDefault="0003488B" w:rsidP="0003488B">
      <w:pPr>
        <w:spacing w:after="0"/>
        <w:ind w:left="-5" w:right="627" w:firstLine="725"/>
        <w:rPr>
          <w:rFonts w:ascii="Agency FB" w:hAnsi="Agency FB"/>
        </w:rPr>
      </w:pPr>
      <w:r w:rsidRPr="001129D7">
        <w:rPr>
          <w:rFonts w:ascii="Agency FB" w:eastAsia="Times New Roman" w:hAnsi="Agency FB"/>
        </w:rPr>
        <w:t xml:space="preserve">Name: </w:t>
      </w:r>
      <w:proofErr w:type="spellStart"/>
      <w:r w:rsidRPr="001129D7">
        <w:rPr>
          <w:rFonts w:ascii="Agency FB" w:eastAsia="Times New Roman" w:hAnsi="Agency FB"/>
        </w:rPr>
        <w:t>MyStringVariable</w:t>
      </w:r>
      <w:proofErr w:type="spellEnd"/>
    </w:p>
    <w:p w14:paraId="4BC7A697" w14:textId="77777777" w:rsidR="0003488B" w:rsidRPr="00366BC5" w:rsidRDefault="0003488B" w:rsidP="0003488B">
      <w:pPr>
        <w:spacing w:after="0"/>
        <w:ind w:left="-5" w:right="627" w:firstLine="725"/>
        <w:rPr>
          <w:rFonts w:ascii="Agency FB" w:hAnsi="Agency FB"/>
        </w:rPr>
      </w:pPr>
      <w:r w:rsidRPr="001129D7">
        <w:rPr>
          <w:rFonts w:ascii="Agency FB" w:eastAsia="Times New Roman" w:hAnsi="Agency FB"/>
        </w:rPr>
        <w:t>Type: String</w:t>
      </w:r>
    </w:p>
    <w:p w14:paraId="454ECEB0" w14:textId="77777777" w:rsidR="0003488B" w:rsidRPr="00366BC5" w:rsidRDefault="0003488B" w:rsidP="0003488B">
      <w:pPr>
        <w:spacing w:after="0"/>
        <w:ind w:left="-5" w:right="627" w:firstLine="725"/>
        <w:rPr>
          <w:rFonts w:ascii="Agency FB" w:hAnsi="Agency FB"/>
        </w:rPr>
      </w:pPr>
      <w:r w:rsidRPr="001129D7">
        <w:rPr>
          <w:rFonts w:ascii="Agency FB" w:eastAsia="Times New Roman" w:hAnsi="Agency FB"/>
        </w:rPr>
        <w:t>Value: (leave empty)</w:t>
      </w:r>
    </w:p>
    <w:p w14:paraId="7B5C1BFD" w14:textId="77777777" w:rsidR="0003488B" w:rsidRPr="001129D7" w:rsidRDefault="0003488B" w:rsidP="0003488B">
      <w:pPr>
        <w:spacing w:after="0" w:line="247" w:lineRule="auto"/>
        <w:ind w:left="-5" w:right="627" w:firstLine="725"/>
        <w:rPr>
          <w:rFonts w:eastAsia="Times New Roman"/>
        </w:rPr>
      </w:pPr>
    </w:p>
    <w:p w14:paraId="17AAA1E3" w14:textId="77777777" w:rsidR="0003488B" w:rsidRDefault="0003488B" w:rsidP="0003488B">
      <w:pPr>
        <w:spacing w:after="0"/>
        <w:ind w:left="-5" w:right="627"/>
      </w:pPr>
      <w:r>
        <w:rPr>
          <w:b/>
          <w:bCs/>
        </w:rPr>
        <w:t xml:space="preserve">2. </w:t>
      </w:r>
      <w:r w:rsidRPr="001129D7">
        <w:rPr>
          <w:b/>
          <w:bCs/>
        </w:rPr>
        <w:t>Set Variable</w:t>
      </w:r>
      <w:r w:rsidRPr="001129D7">
        <w:t>:</w:t>
      </w:r>
    </w:p>
    <w:p w14:paraId="08114760" w14:textId="77777777" w:rsidR="0003488B" w:rsidRPr="00366BC5" w:rsidRDefault="0003488B" w:rsidP="0003488B">
      <w:pPr>
        <w:spacing w:after="0"/>
        <w:ind w:left="-5" w:right="627" w:firstLine="725"/>
        <w:rPr>
          <w:rFonts w:ascii="Agency FB" w:hAnsi="Agency FB"/>
        </w:rPr>
      </w:pPr>
      <w:r w:rsidRPr="001129D7">
        <w:rPr>
          <w:rFonts w:ascii="Agency FB" w:eastAsia="Times New Roman" w:hAnsi="Agency FB"/>
        </w:rPr>
        <w:t>Action: Set variable</w:t>
      </w:r>
    </w:p>
    <w:p w14:paraId="19EBF369" w14:textId="77777777" w:rsidR="0003488B" w:rsidRPr="00366BC5" w:rsidRDefault="0003488B" w:rsidP="0003488B">
      <w:pPr>
        <w:spacing w:after="0"/>
        <w:ind w:left="-5" w:right="627" w:firstLine="725"/>
        <w:rPr>
          <w:rFonts w:ascii="Agency FB" w:hAnsi="Agency FB"/>
        </w:rPr>
      </w:pPr>
      <w:r w:rsidRPr="001129D7">
        <w:rPr>
          <w:rFonts w:ascii="Agency FB" w:eastAsia="Times New Roman" w:hAnsi="Agency FB"/>
        </w:rPr>
        <w:t xml:space="preserve">Name: </w:t>
      </w:r>
      <w:proofErr w:type="spellStart"/>
      <w:r w:rsidRPr="001129D7">
        <w:rPr>
          <w:rFonts w:ascii="Agency FB" w:eastAsia="Times New Roman" w:hAnsi="Agency FB"/>
        </w:rPr>
        <w:t>MyStringVariable</w:t>
      </w:r>
      <w:proofErr w:type="spellEnd"/>
    </w:p>
    <w:p w14:paraId="0BE5CC34" w14:textId="77777777" w:rsidR="0003488B" w:rsidRPr="00366BC5" w:rsidRDefault="0003488B" w:rsidP="0003488B">
      <w:pPr>
        <w:spacing w:after="0"/>
        <w:ind w:left="-5" w:right="627" w:firstLine="725"/>
        <w:rPr>
          <w:rFonts w:ascii="Agency FB" w:hAnsi="Agency FB"/>
        </w:rPr>
      </w:pPr>
      <w:r w:rsidRPr="001129D7">
        <w:rPr>
          <w:rFonts w:ascii="Agency FB" w:eastAsia="Times New Roman" w:hAnsi="Agency FB"/>
        </w:rPr>
        <w:t>Value: first(outputs('</w:t>
      </w:r>
      <w:proofErr w:type="spellStart"/>
      <w:r w:rsidRPr="001129D7">
        <w:rPr>
          <w:rFonts w:ascii="Agency FB" w:eastAsia="Times New Roman" w:hAnsi="Agency FB"/>
        </w:rPr>
        <w:t>YourPreviousAction</w:t>
      </w:r>
      <w:proofErr w:type="spellEnd"/>
      <w:r w:rsidRPr="001129D7">
        <w:rPr>
          <w:rFonts w:ascii="Agency FB" w:eastAsia="Times New Roman" w:hAnsi="Agency FB"/>
        </w:rPr>
        <w:t>'</w:t>
      </w:r>
      <w:proofErr w:type="gramStart"/>
      <w:r w:rsidRPr="001129D7">
        <w:rPr>
          <w:rFonts w:ascii="Agency FB" w:eastAsia="Times New Roman" w:hAnsi="Agency FB"/>
        </w:rPr>
        <w:t>)?[</w:t>
      </w:r>
      <w:proofErr w:type="gramEnd"/>
      <w:r w:rsidRPr="001129D7">
        <w:rPr>
          <w:rFonts w:ascii="Agency FB" w:eastAsia="Times New Roman" w:hAnsi="Agency FB"/>
        </w:rPr>
        <w:t>'body/</w:t>
      </w:r>
      <w:proofErr w:type="spellStart"/>
      <w:r w:rsidRPr="001129D7">
        <w:rPr>
          <w:rFonts w:ascii="Agency FB" w:eastAsia="Times New Roman" w:hAnsi="Agency FB"/>
        </w:rPr>
        <w:t>MyArray</w:t>
      </w:r>
      <w:proofErr w:type="spellEnd"/>
      <w:r w:rsidRPr="001129D7">
        <w:rPr>
          <w:rFonts w:ascii="Agency FB" w:eastAsia="Times New Roman" w:hAnsi="Agency FB"/>
        </w:rPr>
        <w:t>'])</w:t>
      </w:r>
    </w:p>
    <w:p w14:paraId="09D79E31" w14:textId="77777777" w:rsidR="0003488B" w:rsidRPr="001129D7" w:rsidRDefault="0003488B" w:rsidP="0003488B">
      <w:pPr>
        <w:spacing w:after="0" w:line="247" w:lineRule="auto"/>
        <w:ind w:left="10" w:right="627" w:hanging="10"/>
        <w:rPr>
          <w:rFonts w:ascii="Agency FB" w:eastAsia="Times New Roman" w:hAnsi="Agency FB"/>
        </w:rPr>
      </w:pPr>
    </w:p>
    <w:p w14:paraId="2FDC733A" w14:textId="77777777" w:rsidR="0003488B" w:rsidRPr="001129D7" w:rsidRDefault="0003488B" w:rsidP="0003488B">
      <w:pPr>
        <w:spacing w:after="0" w:line="247" w:lineRule="auto"/>
        <w:ind w:left="10" w:right="627" w:hanging="10"/>
      </w:pPr>
      <w:r w:rsidRPr="001129D7">
        <w:t>In these examples:</w:t>
      </w:r>
    </w:p>
    <w:p w14:paraId="373D3F1A" w14:textId="77777777" w:rsidR="0003488B" w:rsidRPr="001129D7" w:rsidRDefault="0003488B" w:rsidP="0003488B">
      <w:pPr>
        <w:numPr>
          <w:ilvl w:val="0"/>
          <w:numId w:val="36"/>
        </w:numPr>
        <w:tabs>
          <w:tab w:val="clear" w:pos="720"/>
          <w:tab w:val="num" w:pos="735"/>
        </w:tabs>
        <w:spacing w:after="0" w:line="247" w:lineRule="auto"/>
        <w:ind w:left="735" w:right="627"/>
        <w:rPr>
          <w:sz w:val="22"/>
          <w:szCs w:val="22"/>
        </w:rPr>
      </w:pPr>
      <w:r w:rsidRPr="001129D7">
        <w:rPr>
          <w:sz w:val="22"/>
          <w:szCs w:val="22"/>
        </w:rPr>
        <w:t xml:space="preserve">Replace </w:t>
      </w:r>
      <w:proofErr w:type="spellStart"/>
      <w:r w:rsidRPr="001129D7">
        <w:rPr>
          <w:rFonts w:eastAsia="Times New Roman"/>
          <w:sz w:val="22"/>
          <w:szCs w:val="22"/>
        </w:rPr>
        <w:t>YourPreviousAction</w:t>
      </w:r>
      <w:proofErr w:type="spellEnd"/>
      <w:r w:rsidRPr="001129D7">
        <w:rPr>
          <w:sz w:val="22"/>
          <w:szCs w:val="22"/>
        </w:rPr>
        <w:t xml:space="preserve"> with the action name that produces the array.</w:t>
      </w:r>
    </w:p>
    <w:p w14:paraId="43AAA9C7" w14:textId="77777777" w:rsidR="0003488B" w:rsidRPr="00366BC5" w:rsidRDefault="0003488B" w:rsidP="0003488B">
      <w:pPr>
        <w:numPr>
          <w:ilvl w:val="0"/>
          <w:numId w:val="36"/>
        </w:numPr>
        <w:spacing w:after="0" w:line="247" w:lineRule="auto"/>
        <w:ind w:left="735" w:right="627"/>
        <w:rPr>
          <w:sz w:val="22"/>
          <w:szCs w:val="22"/>
        </w:rPr>
      </w:pPr>
      <w:r w:rsidRPr="001129D7">
        <w:rPr>
          <w:sz w:val="22"/>
          <w:szCs w:val="22"/>
        </w:rPr>
        <w:t xml:space="preserve">Replace </w:t>
      </w:r>
      <w:proofErr w:type="spellStart"/>
      <w:r w:rsidRPr="001129D7">
        <w:rPr>
          <w:rFonts w:eastAsia="Times New Roman"/>
          <w:sz w:val="22"/>
          <w:szCs w:val="22"/>
        </w:rPr>
        <w:t>MyArray</w:t>
      </w:r>
      <w:proofErr w:type="spellEnd"/>
      <w:r w:rsidRPr="001129D7">
        <w:rPr>
          <w:sz w:val="22"/>
          <w:szCs w:val="22"/>
        </w:rPr>
        <w:t xml:space="preserve"> with the actual name of your array.</w:t>
      </w:r>
    </w:p>
    <w:p w14:paraId="05400F43" w14:textId="77777777" w:rsidR="0003488B" w:rsidRPr="001129D7" w:rsidRDefault="0003488B" w:rsidP="0003488B">
      <w:pPr>
        <w:spacing w:after="0" w:line="247" w:lineRule="auto"/>
        <w:ind w:left="10" w:right="627" w:hanging="10"/>
        <w:rPr>
          <w:sz w:val="22"/>
          <w:szCs w:val="22"/>
        </w:rPr>
      </w:pPr>
    </w:p>
    <w:p w14:paraId="05963A43" w14:textId="77777777" w:rsidR="0003488B" w:rsidRDefault="0003488B" w:rsidP="004F083C">
      <w:pPr>
        <w:spacing w:after="0" w:line="247" w:lineRule="auto"/>
        <w:ind w:left="10" w:right="627" w:hanging="10"/>
        <w:rPr>
          <w:sz w:val="22"/>
          <w:szCs w:val="22"/>
        </w:rPr>
      </w:pPr>
      <w:r w:rsidRPr="001129D7">
        <w:rPr>
          <w:sz w:val="22"/>
          <w:szCs w:val="22"/>
        </w:rPr>
        <w:t xml:space="preserve">This will convert the first item in your array to a string and store it in the </w:t>
      </w:r>
      <w:proofErr w:type="spellStart"/>
      <w:r w:rsidRPr="001129D7">
        <w:rPr>
          <w:rFonts w:eastAsia="Times New Roman"/>
          <w:sz w:val="22"/>
          <w:szCs w:val="22"/>
        </w:rPr>
        <w:t>MyStringVariable</w:t>
      </w:r>
      <w:proofErr w:type="spellEnd"/>
      <w:r w:rsidRPr="001129D7">
        <w:rPr>
          <w:sz w:val="22"/>
          <w:szCs w:val="22"/>
        </w:rPr>
        <w:t xml:space="preserve"> variable.</w:t>
      </w:r>
    </w:p>
    <w:p w14:paraId="70BBB843" w14:textId="77777777" w:rsidR="00366BC5" w:rsidRPr="001129D7" w:rsidRDefault="00366BC5" w:rsidP="004F083C">
      <w:pPr>
        <w:spacing w:after="0" w:line="247" w:lineRule="auto"/>
        <w:ind w:left="10" w:right="627" w:hanging="10"/>
        <w:rPr>
          <w:sz w:val="22"/>
          <w:szCs w:val="22"/>
        </w:rPr>
      </w:pPr>
    </w:p>
    <w:p w14:paraId="6F45C34D" w14:textId="77777777" w:rsidR="0003488B" w:rsidRDefault="0003488B" w:rsidP="0003488B">
      <w:pPr>
        <w:ind w:left="-5" w:right="627" w:hanging="10"/>
      </w:pPr>
      <w:r w:rsidRPr="001129D7">
        <w:t>Would you like more detailed guidance on any specific step or have any other questions?</w:t>
      </w:r>
    </w:p>
    <w:p w14:paraId="7115CA67" w14:textId="77777777" w:rsidR="00F06EA8" w:rsidRDefault="00F06EA8" w:rsidP="00F06EA8">
      <w:pPr>
        <w:pStyle w:val="Heading2"/>
      </w:pPr>
      <w:proofErr w:type="gramStart"/>
      <w:r>
        <w:t>You</w:t>
      </w:r>
      <w:proofErr w:type="gramEnd"/>
    </w:p>
    <w:p w14:paraId="6C02C1BC" w14:textId="19685E0E" w:rsidR="00F06EA8" w:rsidRPr="00332C73" w:rsidRDefault="00332C73" w:rsidP="00F06EA8">
      <w:pPr>
        <w:rPr>
          <w:lang w:val="en-GB"/>
        </w:rPr>
      </w:pPr>
      <w:r w:rsidRPr="00332C73">
        <w:rPr>
          <w:lang w:val="en-GB"/>
        </w:rPr>
        <w:t>How about if the array has multiple items, how can I include a string of each one, separated by commas?</w:t>
      </w:r>
    </w:p>
    <w:p w14:paraId="40CF2DED" w14:textId="77777777" w:rsidR="00F06EA8" w:rsidRDefault="00F06EA8" w:rsidP="00F06EA8">
      <w:pPr>
        <w:pStyle w:val="Heading2"/>
      </w:pPr>
      <w:r>
        <w:lastRenderedPageBreak/>
        <w:t>Copilot</w:t>
      </w:r>
    </w:p>
    <w:p w14:paraId="1CDA3768" w14:textId="77777777" w:rsidR="003445CE" w:rsidRPr="00F254D1" w:rsidRDefault="003445CE" w:rsidP="003445CE">
      <w:pPr>
        <w:spacing w:after="223" w:line="247" w:lineRule="auto"/>
        <w:ind w:left="-5" w:right="627" w:hanging="10"/>
      </w:pPr>
      <w:r w:rsidRPr="00F254D1">
        <w:t xml:space="preserve">To concatenate all items in an array into a single string with each item separated by commas, you can use the </w:t>
      </w:r>
      <w:r w:rsidRPr="00F254D1">
        <w:rPr>
          <w:b/>
          <w:bCs/>
        </w:rPr>
        <w:t>join</w:t>
      </w:r>
      <w:r w:rsidRPr="00F254D1">
        <w:t xml:space="preserve"> function in Power Automate. Here’s how you can do it:</w:t>
      </w:r>
    </w:p>
    <w:p w14:paraId="7A8C4321" w14:textId="77777777" w:rsidR="003445CE" w:rsidRPr="00F254D1" w:rsidRDefault="003445CE" w:rsidP="003445CE">
      <w:pPr>
        <w:spacing w:after="223" w:line="247" w:lineRule="auto"/>
        <w:ind w:left="-5" w:right="627" w:hanging="10"/>
        <w:rPr>
          <w:b/>
          <w:bCs/>
        </w:rPr>
      </w:pPr>
      <w:r w:rsidRPr="00F254D1">
        <w:rPr>
          <w:b/>
          <w:bCs/>
        </w:rPr>
        <w:t>Step-by-Step Guide:</w:t>
      </w:r>
    </w:p>
    <w:p w14:paraId="71F84B96" w14:textId="77777777" w:rsidR="003445CE" w:rsidRPr="00F254D1" w:rsidRDefault="003445CE" w:rsidP="003445CE">
      <w:pPr>
        <w:numPr>
          <w:ilvl w:val="0"/>
          <w:numId w:val="37"/>
        </w:numPr>
        <w:spacing w:after="0" w:line="247" w:lineRule="auto"/>
        <w:ind w:right="627"/>
      </w:pPr>
      <w:r w:rsidRPr="00F254D1">
        <w:rPr>
          <w:b/>
          <w:bCs/>
        </w:rPr>
        <w:t>Get the Array</w:t>
      </w:r>
      <w:r w:rsidRPr="00F254D1">
        <w:t>:</w:t>
      </w:r>
    </w:p>
    <w:p w14:paraId="5D78AA68" w14:textId="77777777" w:rsidR="003445CE" w:rsidRPr="00F254D1" w:rsidRDefault="003445CE" w:rsidP="003445CE">
      <w:pPr>
        <w:numPr>
          <w:ilvl w:val="1"/>
          <w:numId w:val="37"/>
        </w:numPr>
        <w:spacing w:after="0" w:line="247" w:lineRule="auto"/>
        <w:ind w:right="627"/>
      </w:pPr>
      <w:r w:rsidRPr="00F254D1">
        <w:t xml:space="preserve">Ensure you have an array </w:t>
      </w:r>
      <w:proofErr w:type="gramStart"/>
      <w:r w:rsidRPr="00F254D1">
        <w:t>with</w:t>
      </w:r>
      <w:proofErr w:type="gramEnd"/>
      <w:r w:rsidRPr="00F254D1">
        <w:t xml:space="preserve"> multiple items. Let's assume the array is named </w:t>
      </w:r>
      <w:proofErr w:type="spellStart"/>
      <w:r w:rsidRPr="00F254D1">
        <w:rPr>
          <w:rFonts w:eastAsia="Times New Roman"/>
        </w:rPr>
        <w:t>MyArray</w:t>
      </w:r>
      <w:proofErr w:type="spellEnd"/>
      <w:r w:rsidRPr="00F254D1">
        <w:t>.</w:t>
      </w:r>
    </w:p>
    <w:p w14:paraId="792E4DCA" w14:textId="77777777" w:rsidR="003445CE" w:rsidRPr="00F254D1" w:rsidRDefault="003445CE" w:rsidP="003445CE">
      <w:pPr>
        <w:numPr>
          <w:ilvl w:val="0"/>
          <w:numId w:val="37"/>
        </w:numPr>
        <w:spacing w:after="0" w:line="247" w:lineRule="auto"/>
        <w:ind w:right="627"/>
      </w:pPr>
      <w:r w:rsidRPr="00F254D1">
        <w:rPr>
          <w:b/>
          <w:bCs/>
        </w:rPr>
        <w:t>Use the Join Function</w:t>
      </w:r>
      <w:r w:rsidRPr="00F254D1">
        <w:t>:</w:t>
      </w:r>
    </w:p>
    <w:p w14:paraId="006B41D0" w14:textId="77777777" w:rsidR="003445CE" w:rsidRPr="00F254D1" w:rsidRDefault="003445CE" w:rsidP="003445CE">
      <w:pPr>
        <w:numPr>
          <w:ilvl w:val="1"/>
          <w:numId w:val="37"/>
        </w:numPr>
        <w:spacing w:after="0" w:line="247" w:lineRule="auto"/>
        <w:ind w:right="627"/>
      </w:pPr>
      <w:r w:rsidRPr="00F254D1">
        <w:t xml:space="preserve">Add a </w:t>
      </w:r>
      <w:r w:rsidRPr="00F254D1">
        <w:rPr>
          <w:b/>
          <w:bCs/>
        </w:rPr>
        <w:t>Compose</w:t>
      </w:r>
      <w:r w:rsidRPr="00F254D1">
        <w:t xml:space="preserve"> action to convert the array into a single string with items separated by commas.</w:t>
      </w:r>
    </w:p>
    <w:p w14:paraId="2DC86CC1" w14:textId="77777777" w:rsidR="003445CE" w:rsidRPr="00F254D1" w:rsidRDefault="003445CE" w:rsidP="003445CE">
      <w:pPr>
        <w:spacing w:after="0" w:line="247" w:lineRule="auto"/>
        <w:ind w:left="-5" w:right="627" w:hanging="10"/>
        <w:rPr>
          <w:b/>
          <w:bCs/>
        </w:rPr>
      </w:pPr>
      <w:r w:rsidRPr="00F254D1">
        <w:rPr>
          <w:b/>
          <w:bCs/>
        </w:rPr>
        <w:t>Example Flow:</w:t>
      </w:r>
    </w:p>
    <w:p w14:paraId="7D00F7AF" w14:textId="77777777" w:rsidR="003445CE" w:rsidRPr="00F254D1" w:rsidRDefault="003445CE" w:rsidP="003445CE">
      <w:pPr>
        <w:numPr>
          <w:ilvl w:val="0"/>
          <w:numId w:val="38"/>
        </w:numPr>
        <w:spacing w:after="0" w:line="247" w:lineRule="auto"/>
        <w:ind w:right="627"/>
      </w:pPr>
      <w:r w:rsidRPr="00F254D1">
        <w:rPr>
          <w:b/>
          <w:bCs/>
        </w:rPr>
        <w:t>Add a Compose Action</w:t>
      </w:r>
      <w:r w:rsidRPr="00F254D1">
        <w:t xml:space="preserve">: </w:t>
      </w:r>
    </w:p>
    <w:p w14:paraId="292AFC89" w14:textId="77777777" w:rsidR="003445CE" w:rsidRPr="00F254D1" w:rsidRDefault="003445CE" w:rsidP="003445CE">
      <w:pPr>
        <w:numPr>
          <w:ilvl w:val="1"/>
          <w:numId w:val="38"/>
        </w:numPr>
        <w:spacing w:after="0" w:line="247" w:lineRule="auto"/>
        <w:ind w:right="627"/>
      </w:pPr>
      <w:r w:rsidRPr="00F254D1">
        <w:t xml:space="preserve">In Power Automate, add a </w:t>
      </w:r>
      <w:r w:rsidRPr="00F254D1">
        <w:rPr>
          <w:b/>
          <w:bCs/>
        </w:rPr>
        <w:t>Compose</w:t>
      </w:r>
      <w:r w:rsidRPr="00F254D1">
        <w:t xml:space="preserve"> action.</w:t>
      </w:r>
    </w:p>
    <w:p w14:paraId="7126CAB0" w14:textId="77777777" w:rsidR="003445CE" w:rsidRPr="00F254D1" w:rsidRDefault="003445CE" w:rsidP="003445CE">
      <w:pPr>
        <w:numPr>
          <w:ilvl w:val="1"/>
          <w:numId w:val="38"/>
        </w:numPr>
        <w:spacing w:after="0" w:line="247" w:lineRule="auto"/>
        <w:ind w:right="627"/>
      </w:pPr>
      <w:r w:rsidRPr="00F254D1">
        <w:t xml:space="preserve">Use the </w:t>
      </w:r>
      <w:r w:rsidRPr="00F254D1">
        <w:rPr>
          <w:b/>
          <w:bCs/>
        </w:rPr>
        <w:t>join</w:t>
      </w:r>
      <w:r w:rsidRPr="00F254D1">
        <w:t xml:space="preserve"> function to concatenate the array items.</w:t>
      </w:r>
    </w:p>
    <w:p w14:paraId="783AC79B" w14:textId="77777777" w:rsidR="003445CE" w:rsidRPr="00F254D1" w:rsidRDefault="003445CE" w:rsidP="003445CE">
      <w:pPr>
        <w:spacing w:after="0" w:line="247" w:lineRule="auto"/>
        <w:ind w:left="-5" w:right="627" w:hanging="10"/>
        <w:rPr>
          <w:b/>
          <w:bCs/>
        </w:rPr>
      </w:pPr>
      <w:r w:rsidRPr="00F254D1">
        <w:rPr>
          <w:b/>
          <w:bCs/>
        </w:rPr>
        <w:t>Example:</w:t>
      </w:r>
    </w:p>
    <w:p w14:paraId="02088750" w14:textId="77777777" w:rsidR="003445CE" w:rsidRPr="003445CE" w:rsidRDefault="003445CE" w:rsidP="003445CE">
      <w:pPr>
        <w:spacing w:after="0"/>
        <w:ind w:left="-5" w:right="627" w:firstLine="725"/>
        <w:rPr>
          <w:rFonts w:ascii="Agency FB" w:hAnsi="Agency FB"/>
        </w:rPr>
      </w:pPr>
      <w:r w:rsidRPr="00F254D1">
        <w:rPr>
          <w:rFonts w:ascii="Agency FB" w:eastAsia="Times New Roman" w:hAnsi="Agency FB"/>
        </w:rPr>
        <w:t>Action: Compose</w:t>
      </w:r>
    </w:p>
    <w:p w14:paraId="1C3BC13C" w14:textId="77777777" w:rsidR="003445CE" w:rsidRPr="00F254D1" w:rsidRDefault="003445CE" w:rsidP="003445CE">
      <w:pPr>
        <w:spacing w:after="0" w:line="247" w:lineRule="auto"/>
        <w:ind w:left="-5" w:right="627" w:firstLine="725"/>
        <w:rPr>
          <w:rFonts w:ascii="Agency FB" w:eastAsia="Times New Roman" w:hAnsi="Agency FB"/>
        </w:rPr>
      </w:pPr>
      <w:r w:rsidRPr="00F254D1">
        <w:rPr>
          <w:rFonts w:ascii="Agency FB" w:eastAsia="Times New Roman" w:hAnsi="Agency FB"/>
        </w:rPr>
        <w:t>Inputs: join(outputs('</w:t>
      </w:r>
      <w:proofErr w:type="spellStart"/>
      <w:r w:rsidRPr="00F254D1">
        <w:rPr>
          <w:rFonts w:ascii="Agency FB" w:eastAsia="Times New Roman" w:hAnsi="Agency FB"/>
        </w:rPr>
        <w:t>YourPreviousAction</w:t>
      </w:r>
      <w:proofErr w:type="spellEnd"/>
      <w:r w:rsidRPr="00F254D1">
        <w:rPr>
          <w:rFonts w:ascii="Agency FB" w:eastAsia="Times New Roman" w:hAnsi="Agency FB"/>
        </w:rPr>
        <w:t>'</w:t>
      </w:r>
      <w:proofErr w:type="gramStart"/>
      <w:r w:rsidRPr="00F254D1">
        <w:rPr>
          <w:rFonts w:ascii="Agency FB" w:eastAsia="Times New Roman" w:hAnsi="Agency FB"/>
        </w:rPr>
        <w:t>)?[</w:t>
      </w:r>
      <w:proofErr w:type="gramEnd"/>
      <w:r w:rsidRPr="00F254D1">
        <w:rPr>
          <w:rFonts w:ascii="Agency FB" w:eastAsia="Times New Roman" w:hAnsi="Agency FB"/>
        </w:rPr>
        <w:t>'body/</w:t>
      </w:r>
      <w:proofErr w:type="spellStart"/>
      <w:r w:rsidRPr="00F254D1">
        <w:rPr>
          <w:rFonts w:ascii="Agency FB" w:eastAsia="Times New Roman" w:hAnsi="Agency FB"/>
        </w:rPr>
        <w:t>MyArray</w:t>
      </w:r>
      <w:proofErr w:type="spellEnd"/>
      <w:r w:rsidRPr="00F254D1">
        <w:rPr>
          <w:rFonts w:ascii="Agency FB" w:eastAsia="Times New Roman" w:hAnsi="Agency FB"/>
        </w:rPr>
        <w:t>'], ', ')</w:t>
      </w:r>
    </w:p>
    <w:p w14:paraId="3B70E4FB" w14:textId="77777777" w:rsidR="003445CE" w:rsidRPr="00F254D1" w:rsidRDefault="003445CE" w:rsidP="003445CE">
      <w:pPr>
        <w:spacing w:after="0" w:line="247" w:lineRule="auto"/>
        <w:ind w:left="-5" w:right="627" w:hanging="10"/>
      </w:pPr>
      <w:r w:rsidRPr="00F254D1">
        <w:t>In this example:</w:t>
      </w:r>
    </w:p>
    <w:p w14:paraId="750D34EA" w14:textId="77777777" w:rsidR="003445CE" w:rsidRPr="00F254D1" w:rsidRDefault="003445CE" w:rsidP="003445CE">
      <w:pPr>
        <w:numPr>
          <w:ilvl w:val="0"/>
          <w:numId w:val="39"/>
        </w:numPr>
        <w:spacing w:after="0" w:line="247" w:lineRule="auto"/>
        <w:ind w:right="627"/>
      </w:pPr>
      <w:r w:rsidRPr="00F254D1">
        <w:t xml:space="preserve">Replace </w:t>
      </w:r>
      <w:proofErr w:type="spellStart"/>
      <w:r w:rsidRPr="00F254D1">
        <w:rPr>
          <w:rFonts w:eastAsia="Times New Roman"/>
        </w:rPr>
        <w:t>YourPreviousAction</w:t>
      </w:r>
      <w:proofErr w:type="spellEnd"/>
      <w:r w:rsidRPr="00F254D1">
        <w:t xml:space="preserve"> with the action name that produces the array.</w:t>
      </w:r>
    </w:p>
    <w:p w14:paraId="16B3FD01" w14:textId="77777777" w:rsidR="003445CE" w:rsidRPr="00F254D1" w:rsidRDefault="003445CE" w:rsidP="003445CE">
      <w:pPr>
        <w:numPr>
          <w:ilvl w:val="0"/>
          <w:numId w:val="39"/>
        </w:numPr>
        <w:spacing w:after="0" w:line="247" w:lineRule="auto"/>
        <w:ind w:right="627"/>
      </w:pPr>
      <w:r w:rsidRPr="00F254D1">
        <w:t xml:space="preserve">Replace </w:t>
      </w:r>
      <w:proofErr w:type="spellStart"/>
      <w:r w:rsidRPr="00F254D1">
        <w:rPr>
          <w:rFonts w:eastAsia="Times New Roman"/>
        </w:rPr>
        <w:t>MyArray</w:t>
      </w:r>
      <w:proofErr w:type="spellEnd"/>
      <w:r w:rsidRPr="00F254D1">
        <w:t xml:space="preserve"> with the actual name of your array.</w:t>
      </w:r>
    </w:p>
    <w:p w14:paraId="11FDDCEB" w14:textId="77777777" w:rsidR="003445CE" w:rsidRPr="00F254D1" w:rsidRDefault="003445CE" w:rsidP="003445CE">
      <w:pPr>
        <w:spacing w:after="0" w:line="247" w:lineRule="auto"/>
        <w:ind w:left="-5" w:right="627" w:hanging="10"/>
      </w:pPr>
      <w:r w:rsidRPr="00F254D1">
        <w:t>This will result in a single string with all items from the array separated by commas.</w:t>
      </w:r>
    </w:p>
    <w:p w14:paraId="5310D6C5" w14:textId="77777777" w:rsidR="003445CE" w:rsidRPr="00F254D1" w:rsidRDefault="003445CE" w:rsidP="003445CE">
      <w:pPr>
        <w:spacing w:after="0" w:line="247" w:lineRule="auto"/>
        <w:ind w:left="-5" w:right="627" w:hanging="10"/>
        <w:rPr>
          <w:b/>
          <w:bCs/>
        </w:rPr>
      </w:pPr>
      <w:r w:rsidRPr="00F254D1">
        <w:rPr>
          <w:b/>
          <w:bCs/>
        </w:rPr>
        <w:t>Explanation:</w:t>
      </w:r>
    </w:p>
    <w:p w14:paraId="480C34A2" w14:textId="77777777" w:rsidR="003445CE" w:rsidRPr="00F254D1" w:rsidRDefault="003445CE" w:rsidP="003445CE">
      <w:pPr>
        <w:numPr>
          <w:ilvl w:val="0"/>
          <w:numId w:val="40"/>
        </w:numPr>
        <w:spacing w:after="0" w:line="247" w:lineRule="auto"/>
        <w:ind w:right="627"/>
      </w:pPr>
      <w:r w:rsidRPr="00F254D1">
        <w:rPr>
          <w:rFonts w:ascii="Agency FB" w:eastAsia="Times New Roman" w:hAnsi="Agency FB"/>
        </w:rPr>
        <w:t>join(outputs('</w:t>
      </w:r>
      <w:proofErr w:type="spellStart"/>
      <w:r w:rsidRPr="00F254D1">
        <w:rPr>
          <w:rFonts w:ascii="Agency FB" w:eastAsia="Times New Roman" w:hAnsi="Agency FB"/>
        </w:rPr>
        <w:t>YourPreviousAction</w:t>
      </w:r>
      <w:proofErr w:type="spellEnd"/>
      <w:r w:rsidRPr="00F254D1">
        <w:rPr>
          <w:rFonts w:ascii="Agency FB" w:eastAsia="Times New Roman" w:hAnsi="Agency FB"/>
        </w:rPr>
        <w:t>'</w:t>
      </w:r>
      <w:proofErr w:type="gramStart"/>
      <w:r w:rsidRPr="00F254D1">
        <w:rPr>
          <w:rFonts w:ascii="Agency FB" w:eastAsia="Times New Roman" w:hAnsi="Agency FB"/>
        </w:rPr>
        <w:t>)?[</w:t>
      </w:r>
      <w:proofErr w:type="gramEnd"/>
      <w:r w:rsidRPr="00F254D1">
        <w:rPr>
          <w:rFonts w:ascii="Agency FB" w:eastAsia="Times New Roman" w:hAnsi="Agency FB"/>
        </w:rPr>
        <w:t>'body/</w:t>
      </w:r>
      <w:proofErr w:type="spellStart"/>
      <w:r w:rsidRPr="00F254D1">
        <w:rPr>
          <w:rFonts w:ascii="Agency FB" w:eastAsia="Times New Roman" w:hAnsi="Agency FB"/>
        </w:rPr>
        <w:t>MyArray</w:t>
      </w:r>
      <w:proofErr w:type="spellEnd"/>
      <w:r w:rsidRPr="00F254D1">
        <w:rPr>
          <w:rFonts w:ascii="Agency FB" w:eastAsia="Times New Roman" w:hAnsi="Agency FB"/>
        </w:rPr>
        <w:t>'], ', ')</w:t>
      </w:r>
      <w:r w:rsidRPr="00F254D1">
        <w:t xml:space="preserve">: This expression joins all the items in the array </w:t>
      </w:r>
      <w:proofErr w:type="spellStart"/>
      <w:r w:rsidRPr="00F254D1">
        <w:rPr>
          <w:rFonts w:eastAsia="Times New Roman"/>
        </w:rPr>
        <w:t>MyArray</w:t>
      </w:r>
      <w:proofErr w:type="spellEnd"/>
      <w:r w:rsidRPr="00F254D1">
        <w:t xml:space="preserve"> into a single string, separated by commas.</w:t>
      </w:r>
    </w:p>
    <w:p w14:paraId="174C085D" w14:textId="77777777" w:rsidR="003445CE" w:rsidRPr="00F254D1" w:rsidRDefault="003445CE" w:rsidP="003445CE">
      <w:pPr>
        <w:spacing w:after="0" w:line="247" w:lineRule="auto"/>
        <w:ind w:left="-5" w:right="627" w:hanging="10"/>
        <w:rPr>
          <w:b/>
          <w:bCs/>
        </w:rPr>
      </w:pPr>
      <w:r w:rsidRPr="00F254D1">
        <w:rPr>
          <w:b/>
          <w:bCs/>
        </w:rPr>
        <w:t>Full Example in a Flow:</w:t>
      </w:r>
    </w:p>
    <w:p w14:paraId="5AE9A5A2" w14:textId="77777777" w:rsidR="003445CE" w:rsidRPr="00F254D1" w:rsidRDefault="003445CE" w:rsidP="003445CE">
      <w:pPr>
        <w:pStyle w:val="ListParagraph"/>
        <w:numPr>
          <w:ilvl w:val="0"/>
          <w:numId w:val="41"/>
        </w:numPr>
        <w:spacing w:after="0" w:line="247" w:lineRule="auto"/>
        <w:ind w:right="627"/>
      </w:pPr>
      <w:r w:rsidRPr="006C33BC">
        <w:rPr>
          <w:b/>
          <w:bCs/>
        </w:rPr>
        <w:t>Trigger</w:t>
      </w:r>
      <w:r w:rsidRPr="00F254D1">
        <w:t xml:space="preserve">: Your flow triggers (e.g., when a new item is created in SharePoint or a form is submitted). </w:t>
      </w:r>
    </w:p>
    <w:p w14:paraId="50842D7D" w14:textId="77777777" w:rsidR="003445CE" w:rsidRPr="00F254D1" w:rsidRDefault="003445CE" w:rsidP="003445CE">
      <w:pPr>
        <w:pStyle w:val="ListParagraph"/>
        <w:numPr>
          <w:ilvl w:val="0"/>
          <w:numId w:val="41"/>
        </w:numPr>
        <w:spacing w:after="0" w:line="247" w:lineRule="auto"/>
        <w:ind w:right="627"/>
      </w:pPr>
      <w:r w:rsidRPr="006C33BC">
        <w:rPr>
          <w:b/>
          <w:bCs/>
        </w:rPr>
        <w:t>Get Array</w:t>
      </w:r>
      <w:r w:rsidRPr="00F254D1">
        <w:t xml:space="preserve">: Retrieve the array from a previous action. </w:t>
      </w:r>
    </w:p>
    <w:p w14:paraId="79D1F4FD" w14:textId="77777777" w:rsidR="003445CE" w:rsidRPr="00F254D1" w:rsidRDefault="003445CE" w:rsidP="003445CE">
      <w:pPr>
        <w:pStyle w:val="ListParagraph"/>
        <w:numPr>
          <w:ilvl w:val="0"/>
          <w:numId w:val="41"/>
        </w:numPr>
        <w:spacing w:after="0" w:line="247" w:lineRule="auto"/>
        <w:ind w:right="627"/>
      </w:pPr>
      <w:r w:rsidRPr="006C33BC">
        <w:rPr>
          <w:b/>
          <w:bCs/>
        </w:rPr>
        <w:t>Compose Action to Join Array</w:t>
      </w:r>
      <w:r w:rsidRPr="00F254D1">
        <w:t xml:space="preserve">: </w:t>
      </w:r>
    </w:p>
    <w:p w14:paraId="06B09349" w14:textId="77777777" w:rsidR="003445CE" w:rsidRPr="003445CE" w:rsidRDefault="003445CE" w:rsidP="003445CE">
      <w:pPr>
        <w:spacing w:after="0"/>
        <w:ind w:left="715" w:right="627" w:firstLine="725"/>
        <w:rPr>
          <w:rFonts w:ascii="Agency FB" w:hAnsi="Agency FB" w:cs="Times New Roman"/>
        </w:rPr>
      </w:pPr>
      <w:r w:rsidRPr="00F254D1">
        <w:rPr>
          <w:rFonts w:ascii="Agency FB" w:eastAsia="Times New Roman" w:hAnsi="Agency FB" w:cs="Times New Roman"/>
        </w:rPr>
        <w:t>Action: Compose</w:t>
      </w:r>
    </w:p>
    <w:p w14:paraId="3F0F1749" w14:textId="77777777" w:rsidR="003445CE" w:rsidRPr="00F254D1" w:rsidRDefault="003445CE" w:rsidP="003445CE">
      <w:pPr>
        <w:spacing w:after="0" w:line="247" w:lineRule="auto"/>
        <w:ind w:left="715" w:right="627" w:firstLine="725"/>
        <w:rPr>
          <w:rFonts w:ascii="Agency FB" w:eastAsia="Times New Roman" w:hAnsi="Agency FB" w:cs="Times New Roman"/>
        </w:rPr>
      </w:pPr>
      <w:r w:rsidRPr="00F254D1">
        <w:rPr>
          <w:rFonts w:ascii="Agency FB" w:eastAsia="Times New Roman" w:hAnsi="Agency FB" w:cs="Times New Roman"/>
        </w:rPr>
        <w:t>Inputs: join(outputs('</w:t>
      </w:r>
      <w:proofErr w:type="spellStart"/>
      <w:r w:rsidRPr="00F254D1">
        <w:rPr>
          <w:rFonts w:ascii="Agency FB" w:eastAsia="Times New Roman" w:hAnsi="Agency FB" w:cs="Times New Roman"/>
        </w:rPr>
        <w:t>YourPreviousAction</w:t>
      </w:r>
      <w:proofErr w:type="spellEnd"/>
      <w:r w:rsidRPr="00F254D1">
        <w:rPr>
          <w:rFonts w:ascii="Agency FB" w:eastAsia="Times New Roman" w:hAnsi="Agency FB" w:cs="Times New Roman"/>
        </w:rPr>
        <w:t>'</w:t>
      </w:r>
      <w:proofErr w:type="gramStart"/>
      <w:r w:rsidRPr="00F254D1">
        <w:rPr>
          <w:rFonts w:ascii="Agency FB" w:eastAsia="Times New Roman" w:hAnsi="Agency FB" w:cs="Times New Roman"/>
        </w:rPr>
        <w:t>)?[</w:t>
      </w:r>
      <w:proofErr w:type="gramEnd"/>
      <w:r w:rsidRPr="00F254D1">
        <w:rPr>
          <w:rFonts w:ascii="Agency FB" w:eastAsia="Times New Roman" w:hAnsi="Agency FB" w:cs="Times New Roman"/>
        </w:rPr>
        <w:t>'body/</w:t>
      </w:r>
      <w:proofErr w:type="spellStart"/>
      <w:r w:rsidRPr="00F254D1">
        <w:rPr>
          <w:rFonts w:ascii="Agency FB" w:eastAsia="Times New Roman" w:hAnsi="Agency FB" w:cs="Times New Roman"/>
        </w:rPr>
        <w:t>MyArray</w:t>
      </w:r>
      <w:proofErr w:type="spellEnd"/>
      <w:r w:rsidRPr="00F254D1">
        <w:rPr>
          <w:rFonts w:ascii="Agency FB" w:eastAsia="Times New Roman" w:hAnsi="Agency FB" w:cs="Times New Roman"/>
        </w:rPr>
        <w:t>'], ', ')</w:t>
      </w:r>
    </w:p>
    <w:p w14:paraId="40FD1519" w14:textId="77777777" w:rsidR="003445CE" w:rsidRPr="00F254D1" w:rsidRDefault="003445CE" w:rsidP="003445CE">
      <w:pPr>
        <w:spacing w:after="0" w:line="247" w:lineRule="auto"/>
        <w:ind w:left="-5" w:right="627" w:hanging="10"/>
      </w:pPr>
      <w:r w:rsidRPr="00F254D1">
        <w:t>This will convert the array items into a single string separated by commas.</w:t>
      </w:r>
    </w:p>
    <w:p w14:paraId="481F4828" w14:textId="77777777" w:rsidR="003445CE" w:rsidRPr="003571C0" w:rsidRDefault="003445CE" w:rsidP="003445CE">
      <w:pPr>
        <w:ind w:left="-5" w:right="627" w:hanging="10"/>
      </w:pPr>
      <w:r w:rsidRPr="00F254D1">
        <w:t>Would you like further details on any specific part of this process or help with something else?</w:t>
      </w:r>
    </w:p>
    <w:p w14:paraId="495479B6" w14:textId="77777777" w:rsidR="00F06EA8" w:rsidRDefault="00F06EA8" w:rsidP="00F06EA8">
      <w:pPr>
        <w:pStyle w:val="Heading2"/>
      </w:pPr>
      <w:proofErr w:type="gramStart"/>
      <w:r>
        <w:t>You</w:t>
      </w:r>
      <w:proofErr w:type="gramEnd"/>
    </w:p>
    <w:p w14:paraId="48CE096B" w14:textId="3E5EE943" w:rsidR="00F06EA8" w:rsidRPr="004E7186" w:rsidRDefault="004E7186" w:rsidP="00F06EA8">
      <w:pPr>
        <w:rPr>
          <w:lang w:val="en-GB"/>
        </w:rPr>
      </w:pPr>
      <w:r w:rsidRPr="004E7186">
        <w:rPr>
          <w:lang w:val="en-GB"/>
        </w:rPr>
        <w:t xml:space="preserve">How can I show a form question only if the user selects other on the </w:t>
      </w:r>
      <w:proofErr w:type="spellStart"/>
      <w:r w:rsidRPr="004E7186">
        <w:rPr>
          <w:lang w:val="en-GB"/>
        </w:rPr>
        <w:t>previosu</w:t>
      </w:r>
      <w:proofErr w:type="spellEnd"/>
      <w:r w:rsidRPr="004E7186">
        <w:rPr>
          <w:lang w:val="en-GB"/>
        </w:rPr>
        <w:t xml:space="preserve"> question and hide it otherwise&gt;</w:t>
      </w:r>
      <w:r>
        <w:rPr>
          <w:lang w:val="en-GB"/>
        </w:rPr>
        <w:t>?</w:t>
      </w:r>
    </w:p>
    <w:p w14:paraId="234C2098" w14:textId="77777777" w:rsidR="00F06EA8" w:rsidRDefault="00F06EA8" w:rsidP="00F06EA8">
      <w:pPr>
        <w:pStyle w:val="Heading2"/>
      </w:pPr>
      <w:r>
        <w:lastRenderedPageBreak/>
        <w:t>Copilot</w:t>
      </w:r>
    </w:p>
    <w:p w14:paraId="2ED7765A" w14:textId="77777777" w:rsidR="00650956" w:rsidRPr="00263836" w:rsidRDefault="00650956" w:rsidP="00650956">
      <w:pPr>
        <w:spacing w:after="223" w:line="247" w:lineRule="auto"/>
        <w:ind w:left="-5" w:right="627" w:hanging="10"/>
      </w:pPr>
      <w:r w:rsidRPr="00263836">
        <w:t>To show a form question only if the user selects "Other" on the previous question and hide it otherwise, you can use conditional logic in Power Apps. Here’s how you can achieve this:</w:t>
      </w:r>
    </w:p>
    <w:p w14:paraId="1AE41A9D" w14:textId="77777777" w:rsidR="00650956" w:rsidRPr="00263836" w:rsidRDefault="00650956" w:rsidP="00650956">
      <w:pPr>
        <w:spacing w:after="223" w:line="247" w:lineRule="auto"/>
        <w:ind w:left="-5" w:right="627" w:hanging="10"/>
        <w:rPr>
          <w:b/>
          <w:bCs/>
        </w:rPr>
      </w:pPr>
      <w:r w:rsidRPr="00263836">
        <w:rPr>
          <w:b/>
          <w:bCs/>
        </w:rPr>
        <w:t>Step-by-Step Guide:</w:t>
      </w:r>
    </w:p>
    <w:p w14:paraId="3BDDAA30" w14:textId="77777777" w:rsidR="00650956" w:rsidRPr="00263836" w:rsidRDefault="00650956" w:rsidP="00650956">
      <w:pPr>
        <w:pStyle w:val="ListParagraph"/>
        <w:numPr>
          <w:ilvl w:val="0"/>
          <w:numId w:val="42"/>
        </w:numPr>
        <w:spacing w:after="0" w:line="247" w:lineRule="auto"/>
        <w:ind w:right="627"/>
      </w:pPr>
      <w:r w:rsidRPr="002111E1">
        <w:rPr>
          <w:b/>
          <w:bCs/>
        </w:rPr>
        <w:t>Create Your Form</w:t>
      </w:r>
      <w:r w:rsidRPr="00263836">
        <w:t>:</w:t>
      </w:r>
    </w:p>
    <w:p w14:paraId="41D6D345" w14:textId="77777777" w:rsidR="00650956" w:rsidRPr="00263836" w:rsidRDefault="00650956" w:rsidP="00650956">
      <w:pPr>
        <w:numPr>
          <w:ilvl w:val="1"/>
          <w:numId w:val="43"/>
        </w:numPr>
        <w:spacing w:after="0" w:line="247" w:lineRule="auto"/>
        <w:ind w:right="627"/>
      </w:pPr>
      <w:r w:rsidRPr="00263836">
        <w:t>Create a form in Power Apps with the necessary fields.</w:t>
      </w:r>
    </w:p>
    <w:p w14:paraId="6973E41E" w14:textId="77777777" w:rsidR="00650956" w:rsidRPr="00263836" w:rsidRDefault="00650956" w:rsidP="00650956">
      <w:pPr>
        <w:pStyle w:val="ListParagraph"/>
        <w:numPr>
          <w:ilvl w:val="0"/>
          <w:numId w:val="42"/>
        </w:numPr>
        <w:spacing w:after="0" w:line="247" w:lineRule="auto"/>
        <w:ind w:right="627"/>
      </w:pPr>
      <w:r w:rsidRPr="002111E1">
        <w:rPr>
          <w:b/>
          <w:bCs/>
        </w:rPr>
        <w:t>Add Your Questions</w:t>
      </w:r>
      <w:r w:rsidRPr="00263836">
        <w:t>:</w:t>
      </w:r>
    </w:p>
    <w:p w14:paraId="1E033BE0" w14:textId="77777777" w:rsidR="00650956" w:rsidRPr="00263836" w:rsidRDefault="00650956" w:rsidP="00650956">
      <w:pPr>
        <w:numPr>
          <w:ilvl w:val="1"/>
          <w:numId w:val="46"/>
        </w:numPr>
        <w:spacing w:after="0" w:line="247" w:lineRule="auto"/>
        <w:ind w:right="627"/>
      </w:pPr>
      <w:r w:rsidRPr="00263836">
        <w:t>Add the main question with options (including "Other").</w:t>
      </w:r>
    </w:p>
    <w:p w14:paraId="7D1CC634" w14:textId="77777777" w:rsidR="00650956" w:rsidRPr="00263836" w:rsidRDefault="00650956" w:rsidP="00650956">
      <w:pPr>
        <w:numPr>
          <w:ilvl w:val="1"/>
          <w:numId w:val="46"/>
        </w:numPr>
        <w:spacing w:after="0" w:line="247" w:lineRule="auto"/>
        <w:ind w:right="627"/>
      </w:pPr>
      <w:r w:rsidRPr="00263836">
        <w:t xml:space="preserve">Add the question you want to </w:t>
      </w:r>
      <w:proofErr w:type="gramStart"/>
      <w:r w:rsidRPr="00263836">
        <w:t>show</w:t>
      </w:r>
      <w:proofErr w:type="gramEnd"/>
      <w:r w:rsidRPr="00263836">
        <w:t xml:space="preserve"> conditionally based on the user's selection.</w:t>
      </w:r>
    </w:p>
    <w:p w14:paraId="53ECC42E" w14:textId="77777777" w:rsidR="00650956" w:rsidRPr="00263836" w:rsidRDefault="00650956" w:rsidP="00650956">
      <w:pPr>
        <w:pStyle w:val="ListParagraph"/>
        <w:numPr>
          <w:ilvl w:val="0"/>
          <w:numId w:val="42"/>
        </w:numPr>
        <w:spacing w:after="0" w:line="247" w:lineRule="auto"/>
        <w:ind w:right="627"/>
      </w:pPr>
      <w:r w:rsidRPr="002111E1">
        <w:rPr>
          <w:b/>
          <w:bCs/>
        </w:rPr>
        <w:t>Add a Drop-down or Radio Button Control</w:t>
      </w:r>
      <w:r w:rsidRPr="00263836">
        <w:t>:</w:t>
      </w:r>
    </w:p>
    <w:p w14:paraId="3D2F0C53" w14:textId="77777777" w:rsidR="00650956" w:rsidRPr="00263836" w:rsidRDefault="00650956" w:rsidP="00650956">
      <w:pPr>
        <w:numPr>
          <w:ilvl w:val="1"/>
          <w:numId w:val="45"/>
        </w:numPr>
        <w:spacing w:after="0" w:line="247" w:lineRule="auto"/>
        <w:ind w:right="627"/>
      </w:pPr>
      <w:r w:rsidRPr="00263836">
        <w:t xml:space="preserve">For the main question, use a </w:t>
      </w:r>
      <w:r w:rsidRPr="00263836">
        <w:rPr>
          <w:b/>
          <w:bCs/>
        </w:rPr>
        <w:t>Drop-down</w:t>
      </w:r>
      <w:r w:rsidRPr="00263836">
        <w:t xml:space="preserve"> or </w:t>
      </w:r>
      <w:r w:rsidRPr="00263836">
        <w:rPr>
          <w:b/>
          <w:bCs/>
        </w:rPr>
        <w:t>Radio Button</w:t>
      </w:r>
      <w:r w:rsidRPr="00263836">
        <w:t xml:space="preserve"> control.</w:t>
      </w:r>
    </w:p>
    <w:p w14:paraId="50F8B068" w14:textId="77777777" w:rsidR="00650956" w:rsidRPr="00263836" w:rsidRDefault="00650956" w:rsidP="00650956">
      <w:pPr>
        <w:numPr>
          <w:ilvl w:val="1"/>
          <w:numId w:val="45"/>
        </w:numPr>
        <w:spacing w:after="0" w:line="247" w:lineRule="auto"/>
        <w:ind w:right="627"/>
      </w:pPr>
      <w:r w:rsidRPr="00263836">
        <w:t>Set the items property of this control to the options you want (e.g., ["Option 1", "Option 2", "Other"]).</w:t>
      </w:r>
    </w:p>
    <w:p w14:paraId="6F9460F7" w14:textId="77777777" w:rsidR="00650956" w:rsidRPr="00263836" w:rsidRDefault="00650956" w:rsidP="00650956">
      <w:pPr>
        <w:pStyle w:val="ListParagraph"/>
        <w:numPr>
          <w:ilvl w:val="0"/>
          <w:numId w:val="42"/>
        </w:numPr>
        <w:spacing w:after="0" w:line="247" w:lineRule="auto"/>
        <w:ind w:right="627"/>
      </w:pPr>
      <w:r w:rsidRPr="002111E1">
        <w:rPr>
          <w:b/>
          <w:bCs/>
        </w:rPr>
        <w:t>Set Conditional Visibility</w:t>
      </w:r>
      <w:r w:rsidRPr="00263836">
        <w:t>:</w:t>
      </w:r>
    </w:p>
    <w:p w14:paraId="2A58E61B" w14:textId="77777777" w:rsidR="00650956" w:rsidRPr="00263836" w:rsidRDefault="00650956" w:rsidP="00650956">
      <w:pPr>
        <w:numPr>
          <w:ilvl w:val="0"/>
          <w:numId w:val="44"/>
        </w:numPr>
        <w:spacing w:after="0" w:line="247" w:lineRule="auto"/>
        <w:ind w:right="627"/>
      </w:pPr>
      <w:r w:rsidRPr="00263836">
        <w:t xml:space="preserve">Select the question you want to </w:t>
      </w:r>
      <w:proofErr w:type="gramStart"/>
      <w:r w:rsidRPr="00263836">
        <w:t>show</w:t>
      </w:r>
      <w:proofErr w:type="gramEnd"/>
      <w:r w:rsidRPr="00263836">
        <w:t xml:space="preserve"> conditionally.</w:t>
      </w:r>
    </w:p>
    <w:p w14:paraId="2F8075BF" w14:textId="77777777" w:rsidR="00650956" w:rsidRPr="00263836" w:rsidRDefault="00650956" w:rsidP="00650956">
      <w:pPr>
        <w:numPr>
          <w:ilvl w:val="0"/>
          <w:numId w:val="44"/>
        </w:numPr>
        <w:spacing w:after="0" w:line="247" w:lineRule="auto"/>
        <w:ind w:right="627"/>
      </w:pPr>
      <w:r w:rsidRPr="00263836">
        <w:t xml:space="preserve">Go to the properties pane and find the </w:t>
      </w:r>
      <w:r w:rsidRPr="00263836">
        <w:rPr>
          <w:b/>
          <w:bCs/>
        </w:rPr>
        <w:t>Visible</w:t>
      </w:r>
      <w:r w:rsidRPr="00263836">
        <w:t xml:space="preserve"> property.</w:t>
      </w:r>
    </w:p>
    <w:p w14:paraId="6E31F55A" w14:textId="77777777" w:rsidR="00650956" w:rsidRDefault="00650956" w:rsidP="00650956">
      <w:pPr>
        <w:numPr>
          <w:ilvl w:val="0"/>
          <w:numId w:val="44"/>
        </w:numPr>
        <w:spacing w:after="0" w:line="247" w:lineRule="auto"/>
        <w:ind w:left="1080" w:right="627" w:firstLine="0"/>
      </w:pPr>
      <w:r w:rsidRPr="00263836">
        <w:t xml:space="preserve">Set the </w:t>
      </w:r>
      <w:r w:rsidRPr="00263836">
        <w:rPr>
          <w:b/>
          <w:bCs/>
        </w:rPr>
        <w:t>Visible</w:t>
      </w:r>
      <w:r w:rsidRPr="00263836">
        <w:t xml:space="preserve"> property to the following formula: </w:t>
      </w:r>
    </w:p>
    <w:p w14:paraId="0D9E7D27" w14:textId="77777777" w:rsidR="00650956" w:rsidRPr="00650956" w:rsidRDefault="00650956" w:rsidP="00650956">
      <w:pPr>
        <w:spacing w:after="0"/>
        <w:ind w:left="1440" w:right="627" w:firstLine="720"/>
        <w:rPr>
          <w:rFonts w:ascii="Agency FB" w:hAnsi="Agency FB"/>
        </w:rPr>
      </w:pPr>
      <w:proofErr w:type="gramStart"/>
      <w:r w:rsidRPr="00263836">
        <w:rPr>
          <w:rFonts w:ascii="Agency FB" w:hAnsi="Agency FB"/>
        </w:rPr>
        <w:t>If(Dropdown1.Selected.Value</w:t>
      </w:r>
      <w:proofErr w:type="gramEnd"/>
      <w:r w:rsidRPr="00263836">
        <w:rPr>
          <w:rFonts w:ascii="Agency FB" w:hAnsi="Agency FB"/>
        </w:rPr>
        <w:t xml:space="preserve"> = "Other", true, false)</w:t>
      </w:r>
    </w:p>
    <w:p w14:paraId="1433F399" w14:textId="77777777" w:rsidR="00650956" w:rsidRPr="00263836" w:rsidRDefault="00650956" w:rsidP="00650956">
      <w:pPr>
        <w:numPr>
          <w:ilvl w:val="0"/>
          <w:numId w:val="44"/>
        </w:numPr>
        <w:spacing w:after="0" w:line="247" w:lineRule="auto"/>
        <w:ind w:right="627"/>
      </w:pPr>
      <w:r w:rsidRPr="00263836">
        <w:t>Replace Dropdown1 with the name of your Drop-down or Radio Button control.</w:t>
      </w:r>
    </w:p>
    <w:p w14:paraId="2814F16D" w14:textId="77777777" w:rsidR="00650956" w:rsidRPr="00263836" w:rsidRDefault="00650956" w:rsidP="00650956">
      <w:pPr>
        <w:spacing w:after="223" w:line="247" w:lineRule="auto"/>
        <w:ind w:left="-5" w:right="627" w:hanging="10"/>
        <w:rPr>
          <w:b/>
          <w:bCs/>
        </w:rPr>
      </w:pPr>
      <w:r w:rsidRPr="00263836">
        <w:rPr>
          <w:b/>
          <w:bCs/>
        </w:rPr>
        <w:t>Example:</w:t>
      </w:r>
    </w:p>
    <w:p w14:paraId="467EA8F5" w14:textId="77777777" w:rsidR="00650956" w:rsidRPr="00263836" w:rsidRDefault="00650956" w:rsidP="00650956">
      <w:pPr>
        <w:pStyle w:val="ListParagraph"/>
        <w:numPr>
          <w:ilvl w:val="0"/>
          <w:numId w:val="47"/>
        </w:numPr>
        <w:spacing w:after="0" w:line="247" w:lineRule="auto"/>
        <w:ind w:right="627"/>
      </w:pPr>
      <w:r w:rsidRPr="008C0CF9">
        <w:rPr>
          <w:b/>
          <w:bCs/>
        </w:rPr>
        <w:t>Add a Drop-down for Main Question</w:t>
      </w:r>
      <w:r w:rsidRPr="00263836">
        <w:t>:</w:t>
      </w:r>
    </w:p>
    <w:p w14:paraId="042487FD" w14:textId="77777777" w:rsidR="00650956" w:rsidRPr="00263836" w:rsidRDefault="00650956" w:rsidP="00650956">
      <w:pPr>
        <w:numPr>
          <w:ilvl w:val="1"/>
          <w:numId w:val="48"/>
        </w:numPr>
        <w:spacing w:after="0" w:line="247" w:lineRule="auto"/>
        <w:ind w:right="627"/>
      </w:pPr>
      <w:r w:rsidRPr="00263836">
        <w:t xml:space="preserve">Insert a </w:t>
      </w:r>
      <w:r w:rsidRPr="00263836">
        <w:rPr>
          <w:b/>
          <w:bCs/>
        </w:rPr>
        <w:t>Drop-down</w:t>
      </w:r>
      <w:r w:rsidRPr="00263836">
        <w:t xml:space="preserve"> control and set its </w:t>
      </w:r>
      <w:r w:rsidRPr="00263836">
        <w:rPr>
          <w:b/>
          <w:bCs/>
        </w:rPr>
        <w:t>Items</w:t>
      </w:r>
      <w:r w:rsidRPr="00263836">
        <w:t xml:space="preserve"> property to: </w:t>
      </w:r>
    </w:p>
    <w:p w14:paraId="0881A53E" w14:textId="77777777" w:rsidR="00650956" w:rsidRPr="00263836" w:rsidRDefault="00650956" w:rsidP="00650956">
      <w:pPr>
        <w:spacing w:after="0" w:line="247" w:lineRule="auto"/>
        <w:ind w:left="1440" w:right="627" w:firstLine="720"/>
        <w:rPr>
          <w:rFonts w:ascii="Agency FB" w:hAnsi="Agency FB"/>
        </w:rPr>
      </w:pPr>
      <w:r w:rsidRPr="00263836">
        <w:rPr>
          <w:rFonts w:ascii="Agency FB" w:hAnsi="Agency FB"/>
        </w:rPr>
        <w:t>["Option 1", "Option 2", "Other"]</w:t>
      </w:r>
    </w:p>
    <w:p w14:paraId="70ACF511" w14:textId="77777777" w:rsidR="00650956" w:rsidRPr="00263836" w:rsidRDefault="00650956" w:rsidP="00650956">
      <w:pPr>
        <w:numPr>
          <w:ilvl w:val="1"/>
          <w:numId w:val="48"/>
        </w:numPr>
        <w:spacing w:after="0" w:line="247" w:lineRule="auto"/>
        <w:ind w:right="627"/>
      </w:pPr>
      <w:r w:rsidRPr="00263836">
        <w:t xml:space="preserve">Name this control </w:t>
      </w:r>
      <w:proofErr w:type="spellStart"/>
      <w:r w:rsidRPr="00263836">
        <w:t>Dropdown_MainQuestion</w:t>
      </w:r>
      <w:proofErr w:type="spellEnd"/>
      <w:r w:rsidRPr="00263836">
        <w:t>.</w:t>
      </w:r>
    </w:p>
    <w:p w14:paraId="36427A33" w14:textId="77777777" w:rsidR="00650956" w:rsidRPr="00263836" w:rsidRDefault="00650956" w:rsidP="00650956">
      <w:pPr>
        <w:pStyle w:val="ListParagraph"/>
        <w:numPr>
          <w:ilvl w:val="0"/>
          <w:numId w:val="47"/>
        </w:numPr>
        <w:spacing w:after="0" w:line="247" w:lineRule="auto"/>
        <w:ind w:right="627"/>
      </w:pPr>
      <w:r w:rsidRPr="008C0CF9">
        <w:rPr>
          <w:b/>
          <w:bCs/>
        </w:rPr>
        <w:t>Add a Text Input for the Conditional Question</w:t>
      </w:r>
      <w:r w:rsidRPr="00263836">
        <w:t>:</w:t>
      </w:r>
    </w:p>
    <w:p w14:paraId="2F56B518" w14:textId="77777777" w:rsidR="00650956" w:rsidRPr="00263836" w:rsidRDefault="00650956" w:rsidP="00650956">
      <w:pPr>
        <w:numPr>
          <w:ilvl w:val="0"/>
          <w:numId w:val="49"/>
        </w:numPr>
        <w:spacing w:after="0" w:line="247" w:lineRule="auto"/>
        <w:ind w:right="627"/>
      </w:pPr>
      <w:r w:rsidRPr="00263836">
        <w:t xml:space="preserve">Insert a </w:t>
      </w:r>
      <w:r w:rsidRPr="00263836">
        <w:rPr>
          <w:b/>
          <w:bCs/>
        </w:rPr>
        <w:t>Text Input</w:t>
      </w:r>
      <w:r w:rsidRPr="00263836">
        <w:t xml:space="preserve"> control for the "Other" option.</w:t>
      </w:r>
    </w:p>
    <w:p w14:paraId="2C6E26E5" w14:textId="77777777" w:rsidR="00650956" w:rsidRPr="00263836" w:rsidRDefault="00650956" w:rsidP="00650956">
      <w:pPr>
        <w:numPr>
          <w:ilvl w:val="0"/>
          <w:numId w:val="49"/>
        </w:numPr>
        <w:spacing w:after="0" w:line="247" w:lineRule="auto"/>
        <w:ind w:right="627"/>
      </w:pPr>
      <w:r w:rsidRPr="00263836">
        <w:t xml:space="preserve">Name this control </w:t>
      </w:r>
      <w:proofErr w:type="spellStart"/>
      <w:r w:rsidRPr="00263836">
        <w:t>TextInput_Other</w:t>
      </w:r>
      <w:proofErr w:type="spellEnd"/>
      <w:r w:rsidRPr="00263836">
        <w:t>.</w:t>
      </w:r>
    </w:p>
    <w:p w14:paraId="18D6FC7B" w14:textId="77777777" w:rsidR="00650956" w:rsidRPr="00263836" w:rsidRDefault="00650956" w:rsidP="00650956">
      <w:pPr>
        <w:pStyle w:val="ListParagraph"/>
        <w:numPr>
          <w:ilvl w:val="0"/>
          <w:numId w:val="47"/>
        </w:numPr>
        <w:spacing w:after="0" w:line="247" w:lineRule="auto"/>
        <w:ind w:right="627"/>
      </w:pPr>
      <w:r w:rsidRPr="008C0CF9">
        <w:rPr>
          <w:b/>
          <w:bCs/>
        </w:rPr>
        <w:t>Set the Visible Property</w:t>
      </w:r>
      <w:r w:rsidRPr="00263836">
        <w:t>:</w:t>
      </w:r>
    </w:p>
    <w:p w14:paraId="0AA0B3A2" w14:textId="77777777" w:rsidR="00650956" w:rsidRPr="00263836" w:rsidRDefault="00650956" w:rsidP="00650956">
      <w:pPr>
        <w:numPr>
          <w:ilvl w:val="0"/>
          <w:numId w:val="50"/>
        </w:numPr>
        <w:spacing w:after="0" w:line="247" w:lineRule="auto"/>
        <w:ind w:right="627"/>
      </w:pPr>
      <w:r w:rsidRPr="00263836">
        <w:t xml:space="preserve">Select the </w:t>
      </w:r>
      <w:proofErr w:type="spellStart"/>
      <w:r w:rsidRPr="00263836">
        <w:t>TextInput_Other</w:t>
      </w:r>
      <w:proofErr w:type="spellEnd"/>
      <w:r w:rsidRPr="00263836">
        <w:t xml:space="preserve"> control.</w:t>
      </w:r>
    </w:p>
    <w:p w14:paraId="52180320" w14:textId="77777777" w:rsidR="00650956" w:rsidRDefault="00650956" w:rsidP="00650956">
      <w:pPr>
        <w:numPr>
          <w:ilvl w:val="0"/>
          <w:numId w:val="50"/>
        </w:numPr>
        <w:spacing w:after="0" w:line="247" w:lineRule="auto"/>
        <w:ind w:right="627"/>
      </w:pPr>
      <w:r w:rsidRPr="00263836">
        <w:t xml:space="preserve">Set its </w:t>
      </w:r>
      <w:r w:rsidRPr="00263836">
        <w:rPr>
          <w:b/>
          <w:bCs/>
        </w:rPr>
        <w:t>Visible</w:t>
      </w:r>
      <w:r w:rsidRPr="00263836">
        <w:t xml:space="preserve"> property to: </w:t>
      </w:r>
    </w:p>
    <w:p w14:paraId="7E3CC215" w14:textId="77777777" w:rsidR="00650956" w:rsidRPr="00263836" w:rsidRDefault="00650956" w:rsidP="00650956">
      <w:pPr>
        <w:spacing w:after="223" w:line="247" w:lineRule="auto"/>
        <w:ind w:left="1800" w:right="627"/>
        <w:rPr>
          <w:rFonts w:ascii="Agency FB" w:hAnsi="Agency FB"/>
        </w:rPr>
      </w:pPr>
      <w:proofErr w:type="gramStart"/>
      <w:r w:rsidRPr="00263836">
        <w:rPr>
          <w:rFonts w:ascii="Agency FB" w:hAnsi="Agency FB"/>
        </w:rPr>
        <w:t>If(</w:t>
      </w:r>
      <w:proofErr w:type="spellStart"/>
      <w:proofErr w:type="gramEnd"/>
      <w:r w:rsidRPr="00263836">
        <w:rPr>
          <w:rFonts w:ascii="Agency FB" w:hAnsi="Agency FB"/>
        </w:rPr>
        <w:t>Dropdown_</w:t>
      </w:r>
      <w:proofErr w:type="gramStart"/>
      <w:r w:rsidRPr="00263836">
        <w:rPr>
          <w:rFonts w:ascii="Agency FB" w:hAnsi="Agency FB"/>
        </w:rPr>
        <w:t>MainQuestion.Selected.Value</w:t>
      </w:r>
      <w:proofErr w:type="spellEnd"/>
      <w:proofErr w:type="gramEnd"/>
      <w:r w:rsidRPr="00263836">
        <w:rPr>
          <w:rFonts w:ascii="Agency FB" w:hAnsi="Agency FB"/>
        </w:rPr>
        <w:t xml:space="preserve"> = "Other", true, false)</w:t>
      </w:r>
    </w:p>
    <w:p w14:paraId="7BEE8933" w14:textId="77777777" w:rsidR="00650956" w:rsidRPr="00263836" w:rsidRDefault="00650956" w:rsidP="00650956">
      <w:pPr>
        <w:spacing w:after="223" w:line="247" w:lineRule="auto"/>
        <w:ind w:left="-5" w:right="627" w:hanging="10"/>
      </w:pPr>
      <w:r w:rsidRPr="00263836">
        <w:t xml:space="preserve">This will ensure that the </w:t>
      </w:r>
      <w:proofErr w:type="spellStart"/>
      <w:r w:rsidRPr="00263836">
        <w:t>TextInput_Other</w:t>
      </w:r>
      <w:proofErr w:type="spellEnd"/>
      <w:r w:rsidRPr="00263836">
        <w:t xml:space="preserve"> control is only visible when the user selects "Other" from the </w:t>
      </w:r>
      <w:proofErr w:type="spellStart"/>
      <w:r w:rsidRPr="00263836">
        <w:t>Dropdown_MainQuestion</w:t>
      </w:r>
      <w:proofErr w:type="spellEnd"/>
      <w:r w:rsidRPr="00263836">
        <w:t xml:space="preserve"> control.</w:t>
      </w:r>
    </w:p>
    <w:p w14:paraId="09126730" w14:textId="77777777" w:rsidR="00650956" w:rsidRPr="003571C0" w:rsidRDefault="00650956" w:rsidP="00650956">
      <w:pPr>
        <w:ind w:left="-5" w:right="627" w:hanging="10"/>
      </w:pPr>
      <w:r w:rsidRPr="00263836">
        <w:t>Would you like more detailed guidance on any specific step, or do you have any other questions?</w:t>
      </w:r>
    </w:p>
    <w:p w14:paraId="4EC53B9C" w14:textId="77777777" w:rsidR="00F06EA8" w:rsidRDefault="00F06EA8" w:rsidP="00F06EA8">
      <w:pPr>
        <w:pStyle w:val="Heading2"/>
      </w:pPr>
      <w:proofErr w:type="gramStart"/>
      <w:r>
        <w:t>You</w:t>
      </w:r>
      <w:proofErr w:type="gramEnd"/>
    </w:p>
    <w:p w14:paraId="42DF2588" w14:textId="58387662" w:rsidR="005D015A" w:rsidRPr="000A3D89" w:rsidRDefault="000A3D89" w:rsidP="00F06EA8">
      <w:pPr>
        <w:rPr>
          <w:lang w:val="en-GB"/>
        </w:rPr>
      </w:pPr>
      <w:r w:rsidRPr="000A3D89">
        <w:rPr>
          <w:lang w:val="en-GB"/>
        </w:rPr>
        <w:t>Not in PowerApps but SharePoint?</w:t>
      </w:r>
    </w:p>
    <w:p w14:paraId="559A125E" w14:textId="77777777" w:rsidR="00F06EA8" w:rsidRDefault="00F06EA8" w:rsidP="00F06EA8">
      <w:pPr>
        <w:pStyle w:val="Heading2"/>
      </w:pPr>
      <w:r>
        <w:lastRenderedPageBreak/>
        <w:t>Copilot</w:t>
      </w:r>
    </w:p>
    <w:p w14:paraId="1EBF3BDA" w14:textId="77777777" w:rsidR="00CB2178" w:rsidRPr="00CB2178" w:rsidRDefault="00CB2178" w:rsidP="00CB2178">
      <w:pPr>
        <w:rPr>
          <w:lang w:val="en-GB"/>
        </w:rPr>
      </w:pPr>
      <w:r w:rsidRPr="00CB2178">
        <w:rPr>
          <w:lang w:val="en-GB"/>
        </w:rPr>
        <w:t>Got it! To make a form question appear only if the user selects "Other" on the previous question in SharePoint, you can use a combination of SharePoint lists and Power Automate. Here’s how you can achieve this:</w:t>
      </w:r>
    </w:p>
    <w:p w14:paraId="2967D23E" w14:textId="77777777" w:rsidR="00CB2178" w:rsidRPr="00CB2178" w:rsidRDefault="00CB2178" w:rsidP="00872922">
      <w:pPr>
        <w:pStyle w:val="Heading3"/>
        <w:rPr>
          <w:lang w:val="en-GB"/>
        </w:rPr>
      </w:pPr>
      <w:r w:rsidRPr="00CB2178">
        <w:rPr>
          <w:lang w:val="en-GB"/>
        </w:rPr>
        <w:t>Step-by-Step Guide:</w:t>
      </w:r>
    </w:p>
    <w:p w14:paraId="0EF96945" w14:textId="77777777" w:rsidR="00CB2178" w:rsidRPr="00CB2178" w:rsidRDefault="00CB2178" w:rsidP="001D479B">
      <w:pPr>
        <w:numPr>
          <w:ilvl w:val="0"/>
          <w:numId w:val="51"/>
        </w:numPr>
        <w:spacing w:after="0"/>
        <w:rPr>
          <w:lang w:val="en-GB"/>
        </w:rPr>
      </w:pPr>
      <w:r w:rsidRPr="00CB2178">
        <w:rPr>
          <w:b/>
          <w:bCs/>
          <w:lang w:val="en-GB"/>
        </w:rPr>
        <w:t>Create SharePoint Lists</w:t>
      </w:r>
      <w:r w:rsidRPr="00CB2178">
        <w:rPr>
          <w:lang w:val="en-GB"/>
        </w:rPr>
        <w:t>:</w:t>
      </w:r>
    </w:p>
    <w:p w14:paraId="11484041" w14:textId="77777777" w:rsidR="00CB2178" w:rsidRPr="00CB2178" w:rsidRDefault="00CB2178" w:rsidP="001D479B">
      <w:pPr>
        <w:numPr>
          <w:ilvl w:val="1"/>
          <w:numId w:val="51"/>
        </w:numPr>
        <w:spacing w:after="0"/>
        <w:rPr>
          <w:lang w:val="en-GB"/>
        </w:rPr>
      </w:pPr>
      <w:r w:rsidRPr="00CB2178">
        <w:rPr>
          <w:b/>
          <w:bCs/>
          <w:lang w:val="en-GB"/>
        </w:rPr>
        <w:t>Main List</w:t>
      </w:r>
      <w:r w:rsidRPr="00CB2178">
        <w:rPr>
          <w:lang w:val="en-GB"/>
        </w:rPr>
        <w:t>: This list will store the initial form responses, including the selection of "Other".</w:t>
      </w:r>
    </w:p>
    <w:p w14:paraId="1BD5BC55" w14:textId="77777777" w:rsidR="00CB2178" w:rsidRPr="00CB2178" w:rsidRDefault="00CB2178" w:rsidP="001D479B">
      <w:pPr>
        <w:numPr>
          <w:ilvl w:val="1"/>
          <w:numId w:val="51"/>
        </w:numPr>
        <w:spacing w:after="0"/>
        <w:rPr>
          <w:sz w:val="22"/>
          <w:szCs w:val="22"/>
          <w:lang w:val="en-GB"/>
        </w:rPr>
      </w:pPr>
      <w:r w:rsidRPr="00CB2178">
        <w:rPr>
          <w:b/>
          <w:bCs/>
          <w:sz w:val="22"/>
          <w:szCs w:val="22"/>
          <w:lang w:val="en-GB"/>
        </w:rPr>
        <w:t>Conditional List</w:t>
      </w:r>
      <w:r w:rsidRPr="00CB2178">
        <w:rPr>
          <w:sz w:val="22"/>
          <w:szCs w:val="22"/>
          <w:lang w:val="en-GB"/>
        </w:rPr>
        <w:t>: This list will store the additional details if "Other" is selected.</w:t>
      </w:r>
    </w:p>
    <w:p w14:paraId="71A6BDA0" w14:textId="77777777" w:rsidR="00CB2178" w:rsidRPr="00CB2178" w:rsidRDefault="00CB2178" w:rsidP="001D479B">
      <w:pPr>
        <w:numPr>
          <w:ilvl w:val="0"/>
          <w:numId w:val="51"/>
        </w:numPr>
        <w:spacing w:after="0"/>
        <w:rPr>
          <w:lang w:val="en-GB"/>
        </w:rPr>
      </w:pPr>
      <w:r w:rsidRPr="00CB2178">
        <w:rPr>
          <w:b/>
          <w:bCs/>
          <w:lang w:val="en-GB"/>
        </w:rPr>
        <w:t>Create Columns in Main List</w:t>
      </w:r>
      <w:r w:rsidRPr="00CB2178">
        <w:rPr>
          <w:lang w:val="en-GB"/>
        </w:rPr>
        <w:t>:</w:t>
      </w:r>
    </w:p>
    <w:p w14:paraId="24C59E89" w14:textId="77777777" w:rsidR="00CB2178" w:rsidRPr="00CB2178" w:rsidRDefault="00CB2178" w:rsidP="001D479B">
      <w:pPr>
        <w:numPr>
          <w:ilvl w:val="1"/>
          <w:numId w:val="51"/>
        </w:numPr>
        <w:spacing w:after="0"/>
        <w:rPr>
          <w:lang w:val="en-GB"/>
        </w:rPr>
      </w:pPr>
      <w:r w:rsidRPr="00CB2178">
        <w:rPr>
          <w:lang w:val="en-GB"/>
        </w:rPr>
        <w:t>Add columns for each question in the form, including a choice column for the main question with options (e.g., "Option 1", "Option 2", "Other").</w:t>
      </w:r>
    </w:p>
    <w:p w14:paraId="4C5FA78A" w14:textId="77777777" w:rsidR="00CB2178" w:rsidRPr="00CB2178" w:rsidRDefault="00CB2178" w:rsidP="001D479B">
      <w:pPr>
        <w:numPr>
          <w:ilvl w:val="0"/>
          <w:numId w:val="51"/>
        </w:numPr>
        <w:spacing w:after="0"/>
        <w:rPr>
          <w:lang w:val="en-GB"/>
        </w:rPr>
      </w:pPr>
      <w:r w:rsidRPr="00CB2178">
        <w:rPr>
          <w:b/>
          <w:bCs/>
          <w:lang w:val="en-GB"/>
        </w:rPr>
        <w:t>Create Columns in Conditional List</w:t>
      </w:r>
      <w:r w:rsidRPr="00CB2178">
        <w:rPr>
          <w:lang w:val="en-GB"/>
        </w:rPr>
        <w:t>:</w:t>
      </w:r>
    </w:p>
    <w:p w14:paraId="0CAB34B3" w14:textId="77777777" w:rsidR="00CB2178" w:rsidRPr="00CB2178" w:rsidRDefault="00CB2178" w:rsidP="001D479B">
      <w:pPr>
        <w:numPr>
          <w:ilvl w:val="1"/>
          <w:numId w:val="51"/>
        </w:numPr>
        <w:spacing w:after="0"/>
        <w:rPr>
          <w:sz w:val="22"/>
          <w:szCs w:val="22"/>
          <w:lang w:val="en-GB"/>
        </w:rPr>
      </w:pPr>
      <w:r w:rsidRPr="00CB2178">
        <w:rPr>
          <w:sz w:val="22"/>
          <w:szCs w:val="22"/>
          <w:lang w:val="en-GB"/>
        </w:rPr>
        <w:t>Add columns for the additional details you want to capture if "Other" is selected.</w:t>
      </w:r>
    </w:p>
    <w:p w14:paraId="1F116928" w14:textId="77777777" w:rsidR="00CB2178" w:rsidRPr="00CB2178" w:rsidRDefault="00CB2178" w:rsidP="001D479B">
      <w:pPr>
        <w:numPr>
          <w:ilvl w:val="0"/>
          <w:numId w:val="51"/>
        </w:numPr>
        <w:spacing w:after="0"/>
        <w:rPr>
          <w:lang w:val="en-GB"/>
        </w:rPr>
      </w:pPr>
      <w:r w:rsidRPr="00CB2178">
        <w:rPr>
          <w:b/>
          <w:bCs/>
          <w:lang w:val="en-GB"/>
        </w:rPr>
        <w:t>Create a Power Automate Flow</w:t>
      </w:r>
      <w:r w:rsidRPr="00CB2178">
        <w:rPr>
          <w:lang w:val="en-GB"/>
        </w:rPr>
        <w:t>:</w:t>
      </w:r>
    </w:p>
    <w:p w14:paraId="79FBEADC" w14:textId="77777777" w:rsidR="00CB2178" w:rsidRPr="00CB2178" w:rsidRDefault="00CB2178" w:rsidP="001D479B">
      <w:pPr>
        <w:numPr>
          <w:ilvl w:val="1"/>
          <w:numId w:val="51"/>
        </w:numPr>
        <w:spacing w:after="0"/>
        <w:rPr>
          <w:lang w:val="en-GB"/>
        </w:rPr>
      </w:pPr>
      <w:r w:rsidRPr="00CB2178">
        <w:rPr>
          <w:lang w:val="en-GB"/>
        </w:rPr>
        <w:t>Create a flow that triggers when a new item is created in the Main List.</w:t>
      </w:r>
    </w:p>
    <w:p w14:paraId="506DF720" w14:textId="77777777" w:rsidR="00CB2178" w:rsidRPr="00CB2178" w:rsidRDefault="00CB2178" w:rsidP="001D479B">
      <w:pPr>
        <w:numPr>
          <w:ilvl w:val="1"/>
          <w:numId w:val="51"/>
        </w:numPr>
        <w:spacing w:after="0"/>
        <w:rPr>
          <w:lang w:val="en-GB"/>
        </w:rPr>
      </w:pPr>
      <w:r w:rsidRPr="00CB2178">
        <w:rPr>
          <w:lang w:val="en-GB"/>
        </w:rPr>
        <w:t>Add a condition to check if the "Other" option was selected.</w:t>
      </w:r>
    </w:p>
    <w:p w14:paraId="25AE748C" w14:textId="77777777" w:rsidR="00CB2178" w:rsidRPr="00CB2178" w:rsidRDefault="00CB2178" w:rsidP="00CB2178">
      <w:pPr>
        <w:numPr>
          <w:ilvl w:val="1"/>
          <w:numId w:val="51"/>
        </w:numPr>
        <w:rPr>
          <w:lang w:val="en-GB"/>
        </w:rPr>
      </w:pPr>
      <w:r w:rsidRPr="00CB2178">
        <w:rPr>
          <w:lang w:val="en-GB"/>
        </w:rPr>
        <w:t>If "Other" is selected, prompt the user to fill in additional details and store them in the Conditional List.</w:t>
      </w:r>
    </w:p>
    <w:p w14:paraId="30B9E43F" w14:textId="77777777" w:rsidR="00CB2178" w:rsidRPr="00CB2178" w:rsidRDefault="00CB2178" w:rsidP="00872922">
      <w:pPr>
        <w:pStyle w:val="Heading3"/>
        <w:rPr>
          <w:lang w:val="en-GB"/>
        </w:rPr>
      </w:pPr>
      <w:r w:rsidRPr="00CB2178">
        <w:rPr>
          <w:lang w:val="en-GB"/>
        </w:rPr>
        <w:t>Detailed Flow Steps:</w:t>
      </w:r>
    </w:p>
    <w:p w14:paraId="66760001" w14:textId="7B97BCC4" w:rsidR="00CB2178" w:rsidRPr="00CB2178" w:rsidRDefault="001D479B" w:rsidP="0051658B">
      <w:pPr>
        <w:spacing w:after="0"/>
        <w:rPr>
          <w:lang w:val="en-GB"/>
        </w:rPr>
      </w:pPr>
      <w:r w:rsidRPr="001D479B">
        <w:rPr>
          <w:b/>
          <w:bCs/>
          <w:lang w:val="en-GB"/>
        </w:rPr>
        <w:t>1.</w:t>
      </w:r>
      <w:r w:rsidR="00CB2178" w:rsidRPr="00CB2178">
        <w:rPr>
          <w:lang w:val="en-GB"/>
        </w:rPr>
        <w:t xml:space="preserve"> </w:t>
      </w:r>
      <w:r w:rsidR="00CB2178" w:rsidRPr="00CB2178">
        <w:rPr>
          <w:b/>
          <w:bCs/>
          <w:lang w:val="en-GB"/>
        </w:rPr>
        <w:t>Trigger</w:t>
      </w:r>
      <w:r w:rsidR="00CB2178" w:rsidRPr="00CB2178">
        <w:rPr>
          <w:lang w:val="en-GB"/>
        </w:rPr>
        <w:t>:</w:t>
      </w:r>
    </w:p>
    <w:p w14:paraId="57EB0C44" w14:textId="77777777" w:rsidR="00CB2178" w:rsidRPr="00CB2178" w:rsidRDefault="00CB2178" w:rsidP="0051658B">
      <w:pPr>
        <w:numPr>
          <w:ilvl w:val="0"/>
          <w:numId w:val="52"/>
        </w:numPr>
        <w:spacing w:after="0"/>
        <w:rPr>
          <w:lang w:val="en-GB"/>
        </w:rPr>
      </w:pPr>
      <w:r w:rsidRPr="00CB2178">
        <w:rPr>
          <w:lang w:val="en-GB"/>
        </w:rPr>
        <w:t>Trigger the flow when a new item is created in the Main List.</w:t>
      </w:r>
    </w:p>
    <w:p w14:paraId="6F4267BD" w14:textId="63A5DEED" w:rsidR="00CB2178" w:rsidRPr="00CB2178" w:rsidRDefault="001D479B" w:rsidP="0051658B">
      <w:pPr>
        <w:spacing w:after="0"/>
        <w:rPr>
          <w:lang w:val="en-GB"/>
        </w:rPr>
      </w:pPr>
      <w:r w:rsidRPr="001D479B">
        <w:rPr>
          <w:b/>
          <w:bCs/>
          <w:lang w:val="en-GB"/>
        </w:rPr>
        <w:t>2.</w:t>
      </w:r>
      <w:r w:rsidR="00CB2178" w:rsidRPr="00CB2178">
        <w:rPr>
          <w:lang w:val="en-GB"/>
        </w:rPr>
        <w:t xml:space="preserve"> </w:t>
      </w:r>
      <w:r w:rsidR="00CB2178" w:rsidRPr="00CB2178">
        <w:rPr>
          <w:b/>
          <w:bCs/>
          <w:lang w:val="en-GB"/>
        </w:rPr>
        <w:t>Condition</w:t>
      </w:r>
      <w:r w:rsidR="00CB2178" w:rsidRPr="00CB2178">
        <w:rPr>
          <w:lang w:val="en-GB"/>
        </w:rPr>
        <w:t>:</w:t>
      </w:r>
    </w:p>
    <w:p w14:paraId="6192B219" w14:textId="77777777" w:rsidR="00CB2178" w:rsidRPr="00CB2178" w:rsidRDefault="00CB2178" w:rsidP="0051658B">
      <w:pPr>
        <w:numPr>
          <w:ilvl w:val="0"/>
          <w:numId w:val="53"/>
        </w:numPr>
        <w:spacing w:after="0"/>
        <w:rPr>
          <w:lang w:val="en-GB"/>
        </w:rPr>
      </w:pPr>
      <w:r w:rsidRPr="00CB2178">
        <w:rPr>
          <w:lang w:val="en-GB"/>
        </w:rPr>
        <w:t xml:space="preserve">Add a </w:t>
      </w:r>
      <w:r w:rsidRPr="00CB2178">
        <w:rPr>
          <w:b/>
          <w:bCs/>
          <w:lang w:val="en-GB"/>
        </w:rPr>
        <w:t>Condition</w:t>
      </w:r>
      <w:r w:rsidRPr="00CB2178">
        <w:rPr>
          <w:lang w:val="en-GB"/>
        </w:rPr>
        <w:t xml:space="preserve"> action to check if the main question's response is "Other". </w:t>
      </w:r>
    </w:p>
    <w:p w14:paraId="53C74D69" w14:textId="77777777" w:rsidR="00CB2178" w:rsidRPr="00CB2178" w:rsidRDefault="00CB2178" w:rsidP="000934D7">
      <w:pPr>
        <w:spacing w:after="0"/>
        <w:ind w:left="720"/>
        <w:rPr>
          <w:rFonts w:ascii="Agency FB" w:hAnsi="Agency FB"/>
          <w:lang w:val="en-GB"/>
        </w:rPr>
      </w:pPr>
      <w:r w:rsidRPr="00CB2178">
        <w:rPr>
          <w:rFonts w:ascii="Agency FB" w:hAnsi="Agency FB"/>
          <w:lang w:val="en-GB"/>
        </w:rPr>
        <w:t>Condition: @equals(triggerOutputs()?['body/MainQuestionField'], 'Other')</w:t>
      </w:r>
    </w:p>
    <w:p w14:paraId="1FF1974E" w14:textId="2DB96AFC" w:rsidR="00CB2178" w:rsidRPr="00CB2178" w:rsidRDefault="008B0C8C" w:rsidP="0051658B">
      <w:pPr>
        <w:spacing w:after="0"/>
        <w:rPr>
          <w:lang w:val="en-GB"/>
        </w:rPr>
      </w:pPr>
      <w:r>
        <w:rPr>
          <w:b/>
          <w:bCs/>
          <w:lang w:val="en-GB"/>
        </w:rPr>
        <w:t xml:space="preserve">3. </w:t>
      </w:r>
      <w:r w:rsidR="00CB2178" w:rsidRPr="00CB2178">
        <w:rPr>
          <w:b/>
          <w:bCs/>
          <w:lang w:val="en-GB"/>
        </w:rPr>
        <w:t>If Yes - Send Form Link</w:t>
      </w:r>
      <w:r w:rsidR="00CB2178" w:rsidRPr="00CB2178">
        <w:rPr>
          <w:lang w:val="en-GB"/>
        </w:rPr>
        <w:t>:</w:t>
      </w:r>
    </w:p>
    <w:p w14:paraId="12463CDE" w14:textId="77777777" w:rsidR="00CB2178" w:rsidRPr="00CB2178" w:rsidRDefault="00CB2178" w:rsidP="0051658B">
      <w:pPr>
        <w:numPr>
          <w:ilvl w:val="0"/>
          <w:numId w:val="54"/>
        </w:numPr>
        <w:spacing w:after="0"/>
        <w:rPr>
          <w:lang w:val="en-GB"/>
        </w:rPr>
      </w:pPr>
      <w:r w:rsidRPr="00CB2178">
        <w:rPr>
          <w:lang w:val="en-GB"/>
        </w:rPr>
        <w:t xml:space="preserve">If the condition is true (i.e., "Other" is selected), use the </w:t>
      </w:r>
      <w:r w:rsidRPr="00CB2178">
        <w:rPr>
          <w:b/>
          <w:bCs/>
          <w:lang w:val="en-GB"/>
        </w:rPr>
        <w:t>Send an email (V2)</w:t>
      </w:r>
      <w:r w:rsidRPr="00CB2178">
        <w:rPr>
          <w:lang w:val="en-GB"/>
        </w:rPr>
        <w:t xml:space="preserve"> action to send a link to the user to fill in the additional form.</w:t>
      </w:r>
    </w:p>
    <w:p w14:paraId="2B99C699" w14:textId="5C638D88" w:rsidR="00CB2178" w:rsidRPr="00CB2178" w:rsidRDefault="008B0C8C" w:rsidP="0051658B">
      <w:pPr>
        <w:spacing w:after="0"/>
        <w:rPr>
          <w:lang w:val="en-GB"/>
        </w:rPr>
      </w:pPr>
      <w:r>
        <w:rPr>
          <w:b/>
          <w:bCs/>
          <w:lang w:val="en-GB"/>
        </w:rPr>
        <w:t xml:space="preserve">4. </w:t>
      </w:r>
      <w:r w:rsidR="00CB2178" w:rsidRPr="00CB2178">
        <w:rPr>
          <w:b/>
          <w:bCs/>
          <w:lang w:val="en-GB"/>
        </w:rPr>
        <w:t>Form Submission to Conditional List</w:t>
      </w:r>
      <w:r w:rsidR="00CB2178" w:rsidRPr="00CB2178">
        <w:rPr>
          <w:lang w:val="en-GB"/>
        </w:rPr>
        <w:t>:</w:t>
      </w:r>
    </w:p>
    <w:p w14:paraId="4564AD07" w14:textId="77777777" w:rsidR="00CB2178" w:rsidRPr="00CB2178" w:rsidRDefault="00CB2178" w:rsidP="0051658B">
      <w:pPr>
        <w:numPr>
          <w:ilvl w:val="0"/>
          <w:numId w:val="54"/>
        </w:numPr>
        <w:spacing w:after="0"/>
        <w:rPr>
          <w:lang w:val="en-GB"/>
        </w:rPr>
      </w:pPr>
      <w:r w:rsidRPr="00CB2178">
        <w:rPr>
          <w:lang w:val="en-GB"/>
        </w:rPr>
        <w:t>Create a secondary form (Microsoft Forms) for additional details and set it up to submit responses to the Conditional List.</w:t>
      </w:r>
    </w:p>
    <w:p w14:paraId="424ED064" w14:textId="6B7D3089" w:rsidR="00CB2178" w:rsidRPr="00CB2178" w:rsidRDefault="008B0C8C" w:rsidP="0051658B">
      <w:pPr>
        <w:spacing w:after="0"/>
        <w:rPr>
          <w:lang w:val="en-GB"/>
        </w:rPr>
      </w:pPr>
      <w:r>
        <w:rPr>
          <w:b/>
          <w:bCs/>
          <w:lang w:val="en-GB"/>
        </w:rPr>
        <w:t xml:space="preserve">5. </w:t>
      </w:r>
      <w:r w:rsidR="00CB2178" w:rsidRPr="00CB2178">
        <w:rPr>
          <w:b/>
          <w:bCs/>
          <w:lang w:val="en-GB"/>
        </w:rPr>
        <w:t>Add New Item to Conditional List</w:t>
      </w:r>
      <w:r w:rsidR="00CB2178" w:rsidRPr="00CB2178">
        <w:rPr>
          <w:lang w:val="en-GB"/>
        </w:rPr>
        <w:t>:</w:t>
      </w:r>
    </w:p>
    <w:p w14:paraId="649D66EA" w14:textId="77777777" w:rsidR="00CB2178" w:rsidRDefault="00CB2178" w:rsidP="0051658B">
      <w:pPr>
        <w:numPr>
          <w:ilvl w:val="0"/>
          <w:numId w:val="54"/>
        </w:numPr>
        <w:rPr>
          <w:lang w:val="en-GB"/>
        </w:rPr>
      </w:pPr>
      <w:r w:rsidRPr="00CB2178">
        <w:rPr>
          <w:lang w:val="en-GB"/>
        </w:rPr>
        <w:t xml:space="preserve">Use the </w:t>
      </w:r>
      <w:r w:rsidRPr="00CB2178">
        <w:rPr>
          <w:b/>
          <w:bCs/>
          <w:lang w:val="en-GB"/>
        </w:rPr>
        <w:t>Create item</w:t>
      </w:r>
      <w:r w:rsidRPr="00CB2178">
        <w:rPr>
          <w:lang w:val="en-GB"/>
        </w:rPr>
        <w:t xml:space="preserve"> action in Power Automate to add a new item to the Conditional List with the additional details provided by the user.</w:t>
      </w:r>
    </w:p>
    <w:p w14:paraId="4DE0AA06" w14:textId="77777777" w:rsidR="0051658B" w:rsidRDefault="0051658B" w:rsidP="0051658B">
      <w:pPr>
        <w:ind w:left="1080"/>
        <w:rPr>
          <w:lang w:val="en-GB"/>
        </w:rPr>
      </w:pPr>
    </w:p>
    <w:p w14:paraId="15FF83FA" w14:textId="77777777" w:rsidR="005918BF" w:rsidRPr="00CB2178" w:rsidRDefault="005918BF" w:rsidP="0051658B">
      <w:pPr>
        <w:ind w:left="1080"/>
        <w:rPr>
          <w:lang w:val="en-GB"/>
        </w:rPr>
      </w:pPr>
    </w:p>
    <w:p w14:paraId="05821001" w14:textId="77777777" w:rsidR="00CB2178" w:rsidRPr="00CB2178" w:rsidRDefault="00CB2178" w:rsidP="00DA18DA">
      <w:pPr>
        <w:pStyle w:val="Heading3"/>
        <w:rPr>
          <w:lang w:val="en-GB"/>
        </w:rPr>
      </w:pPr>
      <w:r w:rsidRPr="00CB2178">
        <w:rPr>
          <w:lang w:val="en-GB"/>
        </w:rPr>
        <w:lastRenderedPageBreak/>
        <w:t>Example Flow:</w:t>
      </w:r>
    </w:p>
    <w:p w14:paraId="69ACA68A" w14:textId="5F673734" w:rsidR="00CB2178" w:rsidRPr="00CB2178" w:rsidRDefault="00144ADE" w:rsidP="00DB65D2">
      <w:pPr>
        <w:spacing w:after="0"/>
        <w:rPr>
          <w:lang w:val="en-GB"/>
        </w:rPr>
      </w:pPr>
      <w:r w:rsidRPr="00144ADE">
        <w:rPr>
          <w:b/>
          <w:bCs/>
          <w:lang w:val="en-GB"/>
        </w:rPr>
        <w:t>1.</w:t>
      </w:r>
      <w:r w:rsidR="00CB2178" w:rsidRPr="00CB2178">
        <w:rPr>
          <w:lang w:val="en-GB"/>
        </w:rPr>
        <w:t xml:space="preserve"> </w:t>
      </w:r>
      <w:r w:rsidR="00CB2178" w:rsidRPr="00CB2178">
        <w:rPr>
          <w:b/>
          <w:bCs/>
          <w:lang w:val="en-GB"/>
        </w:rPr>
        <w:t>Trigger</w:t>
      </w:r>
      <w:r w:rsidR="00CB2178" w:rsidRPr="00CB2178">
        <w:rPr>
          <w:lang w:val="en-GB"/>
        </w:rPr>
        <w:t>:</w:t>
      </w:r>
    </w:p>
    <w:p w14:paraId="1F7DF478" w14:textId="77777777" w:rsidR="00CB2178" w:rsidRPr="00CB2178" w:rsidRDefault="00CB2178" w:rsidP="00DB65D2">
      <w:pPr>
        <w:spacing w:after="0"/>
        <w:ind w:left="720"/>
        <w:rPr>
          <w:rFonts w:ascii="Agency FB" w:hAnsi="Agency FB"/>
          <w:lang w:val="en-GB"/>
        </w:rPr>
      </w:pPr>
      <w:r w:rsidRPr="00CB2178">
        <w:rPr>
          <w:rFonts w:ascii="Agency FB" w:hAnsi="Agency FB"/>
          <w:lang w:val="en-GB"/>
        </w:rPr>
        <w:t>When a new item is created in the Main List</w:t>
      </w:r>
    </w:p>
    <w:p w14:paraId="3E186E7E" w14:textId="7836C988" w:rsidR="00CB2178" w:rsidRPr="00CB2178" w:rsidRDefault="00144ADE" w:rsidP="00DB65D2">
      <w:pPr>
        <w:spacing w:after="0"/>
        <w:rPr>
          <w:lang w:val="en-GB"/>
        </w:rPr>
      </w:pPr>
      <w:r>
        <w:rPr>
          <w:b/>
          <w:bCs/>
          <w:lang w:val="en-GB"/>
        </w:rPr>
        <w:t>2.</w:t>
      </w:r>
      <w:r w:rsidR="00F5441B">
        <w:rPr>
          <w:b/>
          <w:bCs/>
          <w:lang w:val="en-GB"/>
        </w:rPr>
        <w:t xml:space="preserve"> </w:t>
      </w:r>
      <w:r w:rsidR="00CB2178" w:rsidRPr="00CB2178">
        <w:rPr>
          <w:b/>
          <w:bCs/>
          <w:lang w:val="en-GB"/>
        </w:rPr>
        <w:t>Condition</w:t>
      </w:r>
      <w:r w:rsidR="00CB2178" w:rsidRPr="00CB2178">
        <w:rPr>
          <w:lang w:val="en-GB"/>
        </w:rPr>
        <w:t>:</w:t>
      </w:r>
    </w:p>
    <w:p w14:paraId="4A53BBE1" w14:textId="77777777" w:rsidR="00CB2178" w:rsidRPr="00CB2178" w:rsidRDefault="00CB2178" w:rsidP="00DB65D2">
      <w:pPr>
        <w:spacing w:after="0"/>
        <w:ind w:left="720"/>
        <w:rPr>
          <w:rFonts w:ascii="Agency FB" w:hAnsi="Agency FB"/>
          <w:lang w:val="en-GB"/>
        </w:rPr>
      </w:pPr>
      <w:r w:rsidRPr="00CB2178">
        <w:rPr>
          <w:rFonts w:ascii="Agency FB" w:hAnsi="Agency FB"/>
          <w:lang w:val="en-GB"/>
        </w:rPr>
        <w:t>@equals(triggerOutputs()?['body/MainQuestionField'], 'Other')</w:t>
      </w:r>
    </w:p>
    <w:p w14:paraId="095B73FE" w14:textId="6A22AD8D" w:rsidR="00CB2178" w:rsidRPr="00CB2178" w:rsidRDefault="00F5441B" w:rsidP="00DB65D2">
      <w:pPr>
        <w:spacing w:after="0"/>
        <w:rPr>
          <w:lang w:val="en-GB"/>
        </w:rPr>
      </w:pPr>
      <w:r>
        <w:rPr>
          <w:b/>
          <w:bCs/>
          <w:lang w:val="en-GB"/>
        </w:rPr>
        <w:t xml:space="preserve">3. </w:t>
      </w:r>
      <w:r w:rsidR="00CB2178" w:rsidRPr="00CB2178">
        <w:rPr>
          <w:b/>
          <w:bCs/>
          <w:lang w:val="en-GB"/>
        </w:rPr>
        <w:t>If Yes</w:t>
      </w:r>
      <w:r w:rsidR="00CB2178" w:rsidRPr="00CB2178">
        <w:rPr>
          <w:lang w:val="en-GB"/>
        </w:rPr>
        <w:t>:</w:t>
      </w:r>
    </w:p>
    <w:p w14:paraId="147D952B" w14:textId="77777777" w:rsidR="00CB2178" w:rsidRPr="00CB2178" w:rsidRDefault="00CB2178" w:rsidP="00DB65D2">
      <w:pPr>
        <w:numPr>
          <w:ilvl w:val="0"/>
          <w:numId w:val="55"/>
        </w:numPr>
        <w:spacing w:after="0"/>
        <w:rPr>
          <w:lang w:val="en-GB"/>
        </w:rPr>
      </w:pPr>
      <w:r w:rsidRPr="00CB2178">
        <w:rPr>
          <w:b/>
          <w:bCs/>
          <w:lang w:val="en-GB"/>
        </w:rPr>
        <w:t>Send an email (V2)</w:t>
      </w:r>
      <w:r w:rsidRPr="00CB2178">
        <w:rPr>
          <w:lang w:val="en-GB"/>
        </w:rPr>
        <w:t xml:space="preserve">: </w:t>
      </w:r>
    </w:p>
    <w:p w14:paraId="3C64CEED" w14:textId="77777777" w:rsidR="00F5441B" w:rsidRPr="00A62DF0" w:rsidRDefault="00CB2178" w:rsidP="00DB65D2">
      <w:pPr>
        <w:spacing w:after="0"/>
        <w:ind w:left="720"/>
        <w:rPr>
          <w:rFonts w:ascii="Agency FB" w:hAnsi="Agency FB"/>
          <w:lang w:val="en-GB"/>
        </w:rPr>
      </w:pPr>
      <w:r w:rsidRPr="00CB2178">
        <w:rPr>
          <w:rFonts w:ascii="Agency FB" w:hAnsi="Agency FB"/>
          <w:lang w:val="en-GB"/>
        </w:rPr>
        <w:t xml:space="preserve">To: </w:t>
      </w:r>
      <w:proofErr w:type="spellStart"/>
      <w:r w:rsidRPr="00CB2178">
        <w:rPr>
          <w:rFonts w:ascii="Agency FB" w:hAnsi="Agency FB"/>
          <w:lang w:val="en-GB"/>
        </w:rPr>
        <w:t>UserEmail</w:t>
      </w:r>
      <w:proofErr w:type="spellEnd"/>
    </w:p>
    <w:p w14:paraId="3BE3C291" w14:textId="77777777" w:rsidR="00F5441B" w:rsidRPr="00A62DF0" w:rsidRDefault="00CB2178" w:rsidP="00DB65D2">
      <w:pPr>
        <w:spacing w:after="0"/>
        <w:ind w:left="720"/>
        <w:rPr>
          <w:rFonts w:ascii="Agency FB" w:hAnsi="Agency FB"/>
          <w:lang w:val="en-GB"/>
        </w:rPr>
      </w:pPr>
      <w:r w:rsidRPr="00CB2178">
        <w:rPr>
          <w:rFonts w:ascii="Agency FB" w:hAnsi="Agency FB"/>
          <w:lang w:val="en-GB"/>
        </w:rPr>
        <w:t>Subject: Additional Information Required</w:t>
      </w:r>
    </w:p>
    <w:p w14:paraId="77B67D88" w14:textId="52665BFC" w:rsidR="00CB2178" w:rsidRPr="00CB2178" w:rsidRDefault="00CB2178" w:rsidP="00DB65D2">
      <w:pPr>
        <w:spacing w:after="0"/>
        <w:ind w:left="720"/>
        <w:rPr>
          <w:rFonts w:ascii="Agency FB" w:hAnsi="Agency FB"/>
          <w:lang w:val="en-GB"/>
        </w:rPr>
      </w:pPr>
      <w:r w:rsidRPr="00CB2178">
        <w:rPr>
          <w:rFonts w:ascii="Agency FB" w:hAnsi="Agency FB"/>
          <w:lang w:val="en-GB"/>
        </w:rPr>
        <w:t>Body: Please fill in the additional details using the following link: [Link to Microsoft Forms]</w:t>
      </w:r>
    </w:p>
    <w:p w14:paraId="2EFAC5BD" w14:textId="173E0FE5" w:rsidR="00CB2178" w:rsidRPr="00CB2178" w:rsidRDefault="00DA18DA" w:rsidP="00DA18DA">
      <w:pPr>
        <w:spacing w:after="0"/>
        <w:rPr>
          <w:lang w:val="en-GB"/>
        </w:rPr>
      </w:pPr>
      <w:r>
        <w:rPr>
          <w:b/>
          <w:bCs/>
          <w:lang w:val="en-GB"/>
        </w:rPr>
        <w:t xml:space="preserve">4. </w:t>
      </w:r>
      <w:r w:rsidR="00CB2178" w:rsidRPr="00CB2178">
        <w:rPr>
          <w:b/>
          <w:bCs/>
          <w:lang w:val="en-GB"/>
        </w:rPr>
        <w:t>Form Submission to Conditional List</w:t>
      </w:r>
      <w:r w:rsidR="00CB2178" w:rsidRPr="00CB2178">
        <w:rPr>
          <w:lang w:val="en-GB"/>
        </w:rPr>
        <w:t>:</w:t>
      </w:r>
    </w:p>
    <w:p w14:paraId="6580BCE6" w14:textId="77777777" w:rsidR="00CB2178" w:rsidRPr="00CB2178" w:rsidRDefault="00CB2178" w:rsidP="001C1624">
      <w:pPr>
        <w:numPr>
          <w:ilvl w:val="0"/>
          <w:numId w:val="56"/>
        </w:numPr>
        <w:rPr>
          <w:sz w:val="22"/>
          <w:szCs w:val="22"/>
          <w:lang w:val="en-GB"/>
        </w:rPr>
      </w:pPr>
      <w:r w:rsidRPr="00CB2178">
        <w:rPr>
          <w:sz w:val="22"/>
          <w:szCs w:val="22"/>
          <w:lang w:val="en-GB"/>
        </w:rPr>
        <w:t>Create item in the Conditional List using the responses from the secondary form.</w:t>
      </w:r>
    </w:p>
    <w:p w14:paraId="16DBAA36" w14:textId="77777777" w:rsidR="00CB2178" w:rsidRPr="00CB2178" w:rsidRDefault="00CB2178" w:rsidP="00CB2178">
      <w:pPr>
        <w:rPr>
          <w:sz w:val="20"/>
          <w:szCs w:val="20"/>
          <w:lang w:val="en-GB"/>
        </w:rPr>
      </w:pPr>
      <w:r w:rsidRPr="00CB2178">
        <w:rPr>
          <w:sz w:val="20"/>
          <w:szCs w:val="20"/>
          <w:lang w:val="en-GB"/>
        </w:rPr>
        <w:t>This setup ensures that when a user selects "Other" in the main question, they will receive a prompt to provide additional details, and these details will be stored in a separate SharePoint list.</w:t>
      </w:r>
    </w:p>
    <w:p w14:paraId="12BF8DC6" w14:textId="21C771D6" w:rsidR="00F06EA8" w:rsidRPr="001C1624" w:rsidRDefault="00CB2178" w:rsidP="00F06EA8">
      <w:pPr>
        <w:rPr>
          <w:sz w:val="22"/>
          <w:szCs w:val="22"/>
          <w:lang w:val="en-GB"/>
        </w:rPr>
      </w:pPr>
      <w:r w:rsidRPr="00CB2178">
        <w:rPr>
          <w:sz w:val="22"/>
          <w:szCs w:val="22"/>
          <w:lang w:val="en-GB"/>
        </w:rPr>
        <w:t>Would you like further details on any specific step, or do you have any other questions?</w:t>
      </w:r>
    </w:p>
    <w:p w14:paraId="0762792E" w14:textId="77777777" w:rsidR="00F06EA8" w:rsidRDefault="00F06EA8" w:rsidP="00F06EA8">
      <w:pPr>
        <w:pStyle w:val="Heading2"/>
      </w:pPr>
      <w:proofErr w:type="gramStart"/>
      <w:r>
        <w:t>You</w:t>
      </w:r>
      <w:proofErr w:type="gramEnd"/>
    </w:p>
    <w:p w14:paraId="67CF9D98" w14:textId="6157F9FA" w:rsidR="00F06EA8" w:rsidRPr="005918BF" w:rsidRDefault="001D479B" w:rsidP="00F06EA8">
      <w:pPr>
        <w:rPr>
          <w:sz w:val="20"/>
          <w:szCs w:val="20"/>
          <w:lang w:val="en-GB"/>
        </w:rPr>
      </w:pPr>
      <w:r w:rsidRPr="001D479B">
        <w:rPr>
          <w:sz w:val="20"/>
          <w:szCs w:val="20"/>
          <w:lang w:val="en-GB"/>
        </w:rPr>
        <w:t xml:space="preserve">How I automatically fill out a column in </w:t>
      </w:r>
      <w:proofErr w:type="spellStart"/>
      <w:r w:rsidRPr="001D479B">
        <w:rPr>
          <w:sz w:val="20"/>
          <w:szCs w:val="20"/>
          <w:lang w:val="en-GB"/>
        </w:rPr>
        <w:t>teh</w:t>
      </w:r>
      <w:proofErr w:type="spellEnd"/>
      <w:r w:rsidRPr="001D479B">
        <w:rPr>
          <w:sz w:val="20"/>
          <w:szCs w:val="20"/>
          <w:lang w:val="en-GB"/>
        </w:rPr>
        <w:t xml:space="preserve"> </w:t>
      </w:r>
      <w:proofErr w:type="spellStart"/>
      <w:r w:rsidRPr="001D479B">
        <w:rPr>
          <w:sz w:val="20"/>
          <w:szCs w:val="20"/>
          <w:lang w:val="en-GB"/>
        </w:rPr>
        <w:t>sharepoint</w:t>
      </w:r>
      <w:proofErr w:type="spellEnd"/>
      <w:r w:rsidRPr="001D479B">
        <w:rPr>
          <w:sz w:val="20"/>
          <w:szCs w:val="20"/>
          <w:lang w:val="en-GB"/>
        </w:rPr>
        <w:t xml:space="preserve"> list when a new item is added, I have a request ID column and an item is added when a user fills out </w:t>
      </w:r>
      <w:proofErr w:type="spellStart"/>
      <w:r w:rsidRPr="001D479B">
        <w:rPr>
          <w:sz w:val="20"/>
          <w:szCs w:val="20"/>
          <w:lang w:val="en-GB"/>
        </w:rPr>
        <w:t>teh</w:t>
      </w:r>
      <w:proofErr w:type="spellEnd"/>
      <w:r w:rsidRPr="001D479B">
        <w:rPr>
          <w:sz w:val="20"/>
          <w:szCs w:val="20"/>
          <w:lang w:val="en-GB"/>
        </w:rPr>
        <w:t xml:space="preserve"> form but </w:t>
      </w:r>
      <w:proofErr w:type="spellStart"/>
      <w:r w:rsidRPr="001D479B">
        <w:rPr>
          <w:sz w:val="20"/>
          <w:szCs w:val="20"/>
          <w:lang w:val="en-GB"/>
        </w:rPr>
        <w:t>reequest</w:t>
      </w:r>
      <w:proofErr w:type="spellEnd"/>
      <w:r w:rsidRPr="001D479B">
        <w:rPr>
          <w:sz w:val="20"/>
          <w:szCs w:val="20"/>
          <w:lang w:val="en-GB"/>
        </w:rPr>
        <w:t xml:space="preserve"> ID isn't included in </w:t>
      </w:r>
      <w:proofErr w:type="spellStart"/>
      <w:r w:rsidRPr="001D479B">
        <w:rPr>
          <w:sz w:val="20"/>
          <w:szCs w:val="20"/>
          <w:lang w:val="en-GB"/>
        </w:rPr>
        <w:t>teh</w:t>
      </w:r>
      <w:proofErr w:type="spellEnd"/>
      <w:r w:rsidRPr="001D479B">
        <w:rPr>
          <w:sz w:val="20"/>
          <w:szCs w:val="20"/>
          <w:lang w:val="en-GB"/>
        </w:rPr>
        <w:t xml:space="preserve"> form ofc and </w:t>
      </w:r>
      <w:proofErr w:type="spellStart"/>
      <w:r w:rsidRPr="001D479B">
        <w:rPr>
          <w:sz w:val="20"/>
          <w:szCs w:val="20"/>
          <w:lang w:val="en-GB"/>
        </w:rPr>
        <w:t>tehn</w:t>
      </w:r>
      <w:proofErr w:type="spellEnd"/>
      <w:r w:rsidRPr="001D479B">
        <w:rPr>
          <w:sz w:val="20"/>
          <w:szCs w:val="20"/>
          <w:lang w:val="en-GB"/>
        </w:rPr>
        <w:t xml:space="preserve"> it is blank when the item is created based on the form </w:t>
      </w:r>
      <w:proofErr w:type="spellStart"/>
      <w:r w:rsidRPr="001D479B">
        <w:rPr>
          <w:sz w:val="20"/>
          <w:szCs w:val="20"/>
          <w:lang w:val="en-GB"/>
        </w:rPr>
        <w:t>reponse</w:t>
      </w:r>
      <w:proofErr w:type="spellEnd"/>
      <w:r w:rsidRPr="001D479B">
        <w:rPr>
          <w:sz w:val="20"/>
          <w:szCs w:val="20"/>
          <w:lang w:val="en-GB"/>
        </w:rPr>
        <w:t xml:space="preserve">, it should be in </w:t>
      </w:r>
      <w:proofErr w:type="spellStart"/>
      <w:r w:rsidRPr="001D479B">
        <w:rPr>
          <w:sz w:val="20"/>
          <w:szCs w:val="20"/>
          <w:lang w:val="en-GB"/>
        </w:rPr>
        <w:t>teh</w:t>
      </w:r>
      <w:proofErr w:type="spellEnd"/>
      <w:r w:rsidRPr="001D479B">
        <w:rPr>
          <w:sz w:val="20"/>
          <w:szCs w:val="20"/>
          <w:lang w:val="en-GB"/>
        </w:rPr>
        <w:t xml:space="preserve"> format SAPCR#000004 where </w:t>
      </w:r>
      <w:proofErr w:type="spellStart"/>
      <w:r w:rsidRPr="001D479B">
        <w:rPr>
          <w:sz w:val="20"/>
          <w:szCs w:val="20"/>
          <w:lang w:val="en-GB"/>
        </w:rPr>
        <w:t>teh</w:t>
      </w:r>
      <w:proofErr w:type="spellEnd"/>
      <w:r w:rsidRPr="001D479B">
        <w:rPr>
          <w:sz w:val="20"/>
          <w:szCs w:val="20"/>
          <w:lang w:val="en-GB"/>
        </w:rPr>
        <w:t xml:space="preserve"> number is incremented with each new entry starting from SAPCR#00000</w:t>
      </w:r>
      <w:r w:rsidRPr="005918BF">
        <w:rPr>
          <w:sz w:val="20"/>
          <w:szCs w:val="20"/>
          <w:lang w:val="en-GB"/>
        </w:rPr>
        <w:t>7</w:t>
      </w:r>
    </w:p>
    <w:p w14:paraId="22DDBFCA" w14:textId="77777777" w:rsidR="00F06EA8" w:rsidRDefault="00F06EA8" w:rsidP="00F06EA8">
      <w:pPr>
        <w:pStyle w:val="Heading2"/>
      </w:pPr>
      <w:r>
        <w:t>Copilot</w:t>
      </w:r>
    </w:p>
    <w:p w14:paraId="49468D4A" w14:textId="77777777" w:rsidR="00AD478E" w:rsidRPr="00AD478E" w:rsidRDefault="00AD478E" w:rsidP="00AD478E">
      <w:pPr>
        <w:rPr>
          <w:sz w:val="22"/>
          <w:szCs w:val="22"/>
          <w:lang w:val="en-GB"/>
        </w:rPr>
      </w:pPr>
      <w:r w:rsidRPr="00AD478E">
        <w:rPr>
          <w:sz w:val="22"/>
          <w:szCs w:val="22"/>
          <w:lang w:val="en-GB"/>
        </w:rPr>
        <w:t xml:space="preserve">To automatically fill out a "Request ID" column in your SharePoint list when a new item is added, you can use a Power Automate flow to generate the ID in the format </w:t>
      </w:r>
      <w:r w:rsidRPr="00AD478E">
        <w:rPr>
          <w:b/>
          <w:bCs/>
          <w:sz w:val="22"/>
          <w:szCs w:val="22"/>
          <w:lang w:val="en-GB"/>
        </w:rPr>
        <w:t>SAPCR#000004</w:t>
      </w:r>
      <w:r w:rsidRPr="00AD478E">
        <w:rPr>
          <w:sz w:val="22"/>
          <w:szCs w:val="22"/>
          <w:lang w:val="en-GB"/>
        </w:rPr>
        <w:t xml:space="preserve"> and increment it with each new entry. Here's how to set this up:</w:t>
      </w:r>
    </w:p>
    <w:p w14:paraId="32A73A22" w14:textId="77777777" w:rsidR="00AD478E" w:rsidRPr="00AD478E" w:rsidRDefault="00AD478E" w:rsidP="00627B44">
      <w:pPr>
        <w:pStyle w:val="Heading3"/>
        <w:rPr>
          <w:lang w:val="en-GB"/>
        </w:rPr>
      </w:pPr>
      <w:r w:rsidRPr="00AD478E">
        <w:rPr>
          <w:lang w:val="en-GB"/>
        </w:rPr>
        <w:t>Step-by-Step Guide:</w:t>
      </w:r>
    </w:p>
    <w:p w14:paraId="546DF38E" w14:textId="77777777" w:rsidR="00AD478E" w:rsidRPr="00AD478E" w:rsidRDefault="00AD478E" w:rsidP="00DA0379">
      <w:pPr>
        <w:numPr>
          <w:ilvl w:val="0"/>
          <w:numId w:val="57"/>
        </w:numPr>
        <w:spacing w:after="0"/>
        <w:rPr>
          <w:lang w:val="en-GB"/>
        </w:rPr>
      </w:pPr>
      <w:r w:rsidRPr="00AD478E">
        <w:rPr>
          <w:b/>
          <w:bCs/>
          <w:lang w:val="en-GB"/>
        </w:rPr>
        <w:t>Initialize a Variable for Incrementing</w:t>
      </w:r>
      <w:r w:rsidRPr="00AD478E">
        <w:rPr>
          <w:lang w:val="en-GB"/>
        </w:rPr>
        <w:t>:</w:t>
      </w:r>
    </w:p>
    <w:p w14:paraId="19257A30" w14:textId="77777777" w:rsidR="00AD478E" w:rsidRPr="00AD478E" w:rsidRDefault="00AD478E" w:rsidP="00DA0379">
      <w:pPr>
        <w:numPr>
          <w:ilvl w:val="1"/>
          <w:numId w:val="57"/>
        </w:numPr>
        <w:spacing w:after="0"/>
        <w:rPr>
          <w:sz w:val="22"/>
          <w:szCs w:val="22"/>
          <w:lang w:val="en-GB"/>
        </w:rPr>
      </w:pPr>
      <w:r w:rsidRPr="00AD478E">
        <w:rPr>
          <w:sz w:val="22"/>
          <w:szCs w:val="22"/>
          <w:lang w:val="en-GB"/>
        </w:rPr>
        <w:t>Create a variable in your flow to store the current highest Request ID number.</w:t>
      </w:r>
    </w:p>
    <w:p w14:paraId="4DCD309E" w14:textId="77777777" w:rsidR="00AD478E" w:rsidRPr="00AD478E" w:rsidRDefault="00AD478E" w:rsidP="00DA0379">
      <w:pPr>
        <w:numPr>
          <w:ilvl w:val="0"/>
          <w:numId w:val="57"/>
        </w:numPr>
        <w:spacing w:after="0"/>
        <w:rPr>
          <w:lang w:val="en-GB"/>
        </w:rPr>
      </w:pPr>
      <w:r w:rsidRPr="00AD478E">
        <w:rPr>
          <w:b/>
          <w:bCs/>
          <w:lang w:val="en-GB"/>
        </w:rPr>
        <w:t>Get the Highest Request ID</w:t>
      </w:r>
      <w:r w:rsidRPr="00AD478E">
        <w:rPr>
          <w:lang w:val="en-GB"/>
        </w:rPr>
        <w:t>:</w:t>
      </w:r>
    </w:p>
    <w:p w14:paraId="53CF0B8B" w14:textId="77777777" w:rsidR="00AD478E" w:rsidRPr="00AD478E" w:rsidRDefault="00AD478E" w:rsidP="00DA0379">
      <w:pPr>
        <w:numPr>
          <w:ilvl w:val="1"/>
          <w:numId w:val="57"/>
        </w:numPr>
        <w:spacing w:after="0"/>
        <w:rPr>
          <w:sz w:val="22"/>
          <w:szCs w:val="22"/>
          <w:lang w:val="en-GB"/>
        </w:rPr>
      </w:pPr>
      <w:r w:rsidRPr="00AD478E">
        <w:rPr>
          <w:sz w:val="22"/>
          <w:szCs w:val="22"/>
          <w:lang w:val="en-GB"/>
        </w:rPr>
        <w:t xml:space="preserve">Use the </w:t>
      </w:r>
      <w:r w:rsidRPr="00AD478E">
        <w:rPr>
          <w:b/>
          <w:bCs/>
          <w:sz w:val="22"/>
          <w:szCs w:val="22"/>
          <w:lang w:val="en-GB"/>
        </w:rPr>
        <w:t>Get items</w:t>
      </w:r>
      <w:r w:rsidRPr="00AD478E">
        <w:rPr>
          <w:sz w:val="22"/>
          <w:szCs w:val="22"/>
          <w:lang w:val="en-GB"/>
        </w:rPr>
        <w:t xml:space="preserve"> action to retrieve items from the SharePoint list.</w:t>
      </w:r>
    </w:p>
    <w:p w14:paraId="48FAADC9" w14:textId="77777777" w:rsidR="00AD478E" w:rsidRPr="00AD478E" w:rsidRDefault="00AD478E" w:rsidP="00DA0379">
      <w:pPr>
        <w:numPr>
          <w:ilvl w:val="1"/>
          <w:numId w:val="57"/>
        </w:numPr>
        <w:spacing w:after="0"/>
        <w:rPr>
          <w:sz w:val="22"/>
          <w:szCs w:val="22"/>
          <w:lang w:val="en-GB"/>
        </w:rPr>
      </w:pPr>
      <w:r w:rsidRPr="00AD478E">
        <w:rPr>
          <w:sz w:val="22"/>
          <w:szCs w:val="22"/>
          <w:lang w:val="en-GB"/>
        </w:rPr>
        <w:t>Sort the items in descending order based on the Request ID to get the latest Request ID.</w:t>
      </w:r>
    </w:p>
    <w:p w14:paraId="53E9CD23" w14:textId="77777777" w:rsidR="00AD478E" w:rsidRPr="00AD478E" w:rsidRDefault="00AD478E" w:rsidP="00DA0379">
      <w:pPr>
        <w:numPr>
          <w:ilvl w:val="0"/>
          <w:numId w:val="57"/>
        </w:numPr>
        <w:spacing w:after="0"/>
        <w:rPr>
          <w:lang w:val="en-GB"/>
        </w:rPr>
      </w:pPr>
      <w:r w:rsidRPr="00AD478E">
        <w:rPr>
          <w:b/>
          <w:bCs/>
          <w:lang w:val="en-GB"/>
        </w:rPr>
        <w:t>Increment the Request ID</w:t>
      </w:r>
      <w:r w:rsidRPr="00AD478E">
        <w:rPr>
          <w:lang w:val="en-GB"/>
        </w:rPr>
        <w:t>:</w:t>
      </w:r>
    </w:p>
    <w:p w14:paraId="4B6F9EBE" w14:textId="77777777" w:rsidR="00AD478E" w:rsidRPr="00AD478E" w:rsidRDefault="00AD478E" w:rsidP="00DA0379">
      <w:pPr>
        <w:numPr>
          <w:ilvl w:val="1"/>
          <w:numId w:val="57"/>
        </w:numPr>
        <w:spacing w:after="0"/>
        <w:rPr>
          <w:sz w:val="22"/>
          <w:szCs w:val="22"/>
          <w:lang w:val="en-GB"/>
        </w:rPr>
      </w:pPr>
      <w:r w:rsidRPr="00AD478E">
        <w:rPr>
          <w:sz w:val="22"/>
          <w:szCs w:val="22"/>
          <w:lang w:val="en-GB"/>
        </w:rPr>
        <w:t>Parse the highest Request ID to extract the number and increment it by one.</w:t>
      </w:r>
    </w:p>
    <w:p w14:paraId="1429AF80" w14:textId="77777777" w:rsidR="00AD478E" w:rsidRPr="00AD478E" w:rsidRDefault="00AD478E" w:rsidP="00DA0379">
      <w:pPr>
        <w:numPr>
          <w:ilvl w:val="0"/>
          <w:numId w:val="57"/>
        </w:numPr>
        <w:spacing w:after="0"/>
        <w:rPr>
          <w:lang w:val="en-GB"/>
        </w:rPr>
      </w:pPr>
      <w:r w:rsidRPr="00AD478E">
        <w:rPr>
          <w:b/>
          <w:bCs/>
          <w:lang w:val="en-GB"/>
        </w:rPr>
        <w:t>Generate the New Request ID</w:t>
      </w:r>
      <w:r w:rsidRPr="00AD478E">
        <w:rPr>
          <w:lang w:val="en-GB"/>
        </w:rPr>
        <w:t>:</w:t>
      </w:r>
    </w:p>
    <w:p w14:paraId="1E3E7820" w14:textId="77777777" w:rsidR="00AD478E" w:rsidRPr="00AD478E" w:rsidRDefault="00AD478E" w:rsidP="00DA0379">
      <w:pPr>
        <w:numPr>
          <w:ilvl w:val="1"/>
          <w:numId w:val="57"/>
        </w:numPr>
        <w:spacing w:after="0"/>
        <w:rPr>
          <w:sz w:val="22"/>
          <w:szCs w:val="22"/>
          <w:lang w:val="en-GB"/>
        </w:rPr>
      </w:pPr>
      <w:r w:rsidRPr="00AD478E">
        <w:rPr>
          <w:sz w:val="22"/>
          <w:szCs w:val="22"/>
          <w:lang w:val="en-GB"/>
        </w:rPr>
        <w:t>Format the new Request ID in the required format (e.g., SAPCR#000007).</w:t>
      </w:r>
    </w:p>
    <w:p w14:paraId="5D93270F" w14:textId="77777777" w:rsidR="00AD478E" w:rsidRPr="00AD478E" w:rsidRDefault="00AD478E" w:rsidP="00DA0379">
      <w:pPr>
        <w:numPr>
          <w:ilvl w:val="0"/>
          <w:numId w:val="57"/>
        </w:numPr>
        <w:spacing w:after="0"/>
        <w:rPr>
          <w:lang w:val="en-GB"/>
        </w:rPr>
      </w:pPr>
      <w:r w:rsidRPr="00AD478E">
        <w:rPr>
          <w:b/>
          <w:bCs/>
          <w:lang w:val="en-GB"/>
        </w:rPr>
        <w:t>Update the SharePoint Item</w:t>
      </w:r>
      <w:r w:rsidRPr="00AD478E">
        <w:rPr>
          <w:lang w:val="en-GB"/>
        </w:rPr>
        <w:t>:</w:t>
      </w:r>
    </w:p>
    <w:p w14:paraId="714E5691" w14:textId="77777777" w:rsidR="00AD478E" w:rsidRPr="00AD478E" w:rsidRDefault="00AD478E" w:rsidP="00AD478E">
      <w:pPr>
        <w:numPr>
          <w:ilvl w:val="1"/>
          <w:numId w:val="57"/>
        </w:numPr>
        <w:rPr>
          <w:sz w:val="22"/>
          <w:szCs w:val="22"/>
          <w:lang w:val="en-GB"/>
        </w:rPr>
      </w:pPr>
      <w:r w:rsidRPr="00AD478E">
        <w:rPr>
          <w:sz w:val="22"/>
          <w:szCs w:val="22"/>
          <w:lang w:val="en-GB"/>
        </w:rPr>
        <w:t xml:space="preserve">Use the </w:t>
      </w:r>
      <w:r w:rsidRPr="00AD478E">
        <w:rPr>
          <w:b/>
          <w:bCs/>
          <w:sz w:val="22"/>
          <w:szCs w:val="22"/>
          <w:lang w:val="en-GB"/>
        </w:rPr>
        <w:t>Update item</w:t>
      </w:r>
      <w:r w:rsidRPr="00AD478E">
        <w:rPr>
          <w:sz w:val="22"/>
          <w:szCs w:val="22"/>
          <w:lang w:val="en-GB"/>
        </w:rPr>
        <w:t xml:space="preserve"> action to update the newly created item with the generated Request ID.</w:t>
      </w:r>
    </w:p>
    <w:p w14:paraId="655BFCFF" w14:textId="77777777" w:rsidR="00AD478E" w:rsidRPr="00AD478E" w:rsidRDefault="00AD478E" w:rsidP="00627B44">
      <w:pPr>
        <w:pStyle w:val="Heading3"/>
        <w:rPr>
          <w:lang w:val="en-GB"/>
        </w:rPr>
      </w:pPr>
      <w:r w:rsidRPr="00AD478E">
        <w:rPr>
          <w:lang w:val="en-GB"/>
        </w:rPr>
        <w:lastRenderedPageBreak/>
        <w:t>Detailed Steps:</w:t>
      </w:r>
    </w:p>
    <w:p w14:paraId="1505BA73" w14:textId="7B62D6B9" w:rsidR="00AD478E" w:rsidRPr="00AD478E" w:rsidRDefault="00627B44" w:rsidP="00627B44">
      <w:pPr>
        <w:spacing w:after="0"/>
        <w:rPr>
          <w:lang w:val="en-GB"/>
        </w:rPr>
      </w:pPr>
      <w:r w:rsidRPr="00627B44">
        <w:rPr>
          <w:b/>
          <w:bCs/>
          <w:lang w:val="en-GB"/>
        </w:rPr>
        <w:t>1.</w:t>
      </w:r>
      <w:r w:rsidR="00AD478E" w:rsidRPr="00AD478E">
        <w:rPr>
          <w:lang w:val="en-GB"/>
        </w:rPr>
        <w:t xml:space="preserve"> </w:t>
      </w:r>
      <w:r w:rsidR="00AD478E" w:rsidRPr="00AD478E">
        <w:rPr>
          <w:b/>
          <w:bCs/>
          <w:lang w:val="en-GB"/>
        </w:rPr>
        <w:t>Initialize Variable</w:t>
      </w:r>
      <w:r w:rsidR="00AD478E" w:rsidRPr="00AD478E">
        <w:rPr>
          <w:lang w:val="en-GB"/>
        </w:rPr>
        <w:t>:</w:t>
      </w:r>
    </w:p>
    <w:p w14:paraId="17CE9244" w14:textId="77777777" w:rsidR="00AD478E" w:rsidRPr="00AD478E" w:rsidRDefault="00AD478E" w:rsidP="00627B44">
      <w:pPr>
        <w:numPr>
          <w:ilvl w:val="0"/>
          <w:numId w:val="58"/>
        </w:numPr>
        <w:spacing w:after="0"/>
        <w:rPr>
          <w:lang w:val="en-GB"/>
        </w:rPr>
      </w:pPr>
      <w:r w:rsidRPr="00AD478E">
        <w:rPr>
          <w:lang w:val="en-GB"/>
        </w:rPr>
        <w:t xml:space="preserve">Add an </w:t>
      </w:r>
      <w:r w:rsidRPr="00AD478E">
        <w:rPr>
          <w:b/>
          <w:bCs/>
          <w:lang w:val="en-GB"/>
        </w:rPr>
        <w:t>Initialize variable</w:t>
      </w:r>
      <w:r w:rsidRPr="00AD478E">
        <w:rPr>
          <w:lang w:val="en-GB"/>
        </w:rPr>
        <w:t xml:space="preserve"> action to store the current highest Request ID.</w:t>
      </w:r>
    </w:p>
    <w:p w14:paraId="6ACDEEED" w14:textId="77777777" w:rsidR="00AD478E" w:rsidRPr="00AD478E" w:rsidRDefault="00AD478E" w:rsidP="001C1624">
      <w:pPr>
        <w:spacing w:after="0"/>
        <w:ind w:left="1440"/>
        <w:rPr>
          <w:rFonts w:ascii="Agency FB" w:hAnsi="Agency FB"/>
          <w:lang w:val="en-GB"/>
        </w:rPr>
      </w:pPr>
      <w:r w:rsidRPr="00AD478E">
        <w:rPr>
          <w:rFonts w:ascii="Agency FB" w:hAnsi="Agency FB"/>
          <w:lang w:val="en-GB"/>
        </w:rPr>
        <w:t>Action: Initialize variable</w:t>
      </w:r>
    </w:p>
    <w:p w14:paraId="7953EB16" w14:textId="77777777" w:rsidR="00AD478E" w:rsidRPr="00AD478E" w:rsidRDefault="00AD478E" w:rsidP="001C1624">
      <w:pPr>
        <w:spacing w:after="0"/>
        <w:ind w:left="1440"/>
        <w:rPr>
          <w:rFonts w:ascii="Agency FB" w:hAnsi="Agency FB"/>
          <w:lang w:val="en-GB"/>
        </w:rPr>
      </w:pPr>
      <w:r w:rsidRPr="00AD478E">
        <w:rPr>
          <w:rFonts w:ascii="Agency FB" w:hAnsi="Agency FB"/>
          <w:lang w:val="en-GB"/>
        </w:rPr>
        <w:t xml:space="preserve">Name: </w:t>
      </w:r>
      <w:proofErr w:type="spellStart"/>
      <w:r w:rsidRPr="00AD478E">
        <w:rPr>
          <w:rFonts w:ascii="Agency FB" w:hAnsi="Agency FB"/>
          <w:lang w:val="en-GB"/>
        </w:rPr>
        <w:t>HighestRequestID</w:t>
      </w:r>
      <w:proofErr w:type="spellEnd"/>
    </w:p>
    <w:p w14:paraId="236EA7E6" w14:textId="77777777" w:rsidR="00AD478E" w:rsidRPr="00AD478E" w:rsidRDefault="00AD478E" w:rsidP="001C1624">
      <w:pPr>
        <w:spacing w:after="0"/>
        <w:ind w:left="1440"/>
        <w:rPr>
          <w:rFonts w:ascii="Agency FB" w:hAnsi="Agency FB"/>
          <w:lang w:val="en-GB"/>
        </w:rPr>
      </w:pPr>
      <w:r w:rsidRPr="00AD478E">
        <w:rPr>
          <w:rFonts w:ascii="Agency FB" w:hAnsi="Agency FB"/>
          <w:lang w:val="en-GB"/>
        </w:rPr>
        <w:t>Type: Integer</w:t>
      </w:r>
    </w:p>
    <w:p w14:paraId="672BF499" w14:textId="77777777" w:rsidR="00AD478E" w:rsidRPr="00AD478E" w:rsidRDefault="00AD478E" w:rsidP="001C1624">
      <w:pPr>
        <w:spacing w:after="0"/>
        <w:ind w:left="1440"/>
        <w:rPr>
          <w:rFonts w:ascii="Agency FB" w:hAnsi="Agency FB"/>
          <w:lang w:val="en-GB"/>
        </w:rPr>
      </w:pPr>
      <w:r w:rsidRPr="00AD478E">
        <w:rPr>
          <w:rFonts w:ascii="Agency FB" w:hAnsi="Agency FB"/>
          <w:lang w:val="en-GB"/>
        </w:rPr>
        <w:t>Value: 6 (Starting from SAPCR#000007 which is increment 6 from your format)</w:t>
      </w:r>
    </w:p>
    <w:p w14:paraId="1C538DD1" w14:textId="77777777" w:rsidR="00AD478E" w:rsidRPr="00AD478E" w:rsidRDefault="00AD478E" w:rsidP="00627B44">
      <w:pPr>
        <w:spacing w:after="0"/>
        <w:rPr>
          <w:lang w:val="en-GB"/>
        </w:rPr>
      </w:pPr>
      <w:r w:rsidRPr="00AD478E">
        <w:rPr>
          <w:b/>
          <w:bCs/>
          <w:lang w:val="en-GB"/>
        </w:rPr>
        <w:t>Get Items from SharePoint List</w:t>
      </w:r>
      <w:r w:rsidRPr="00AD478E">
        <w:rPr>
          <w:lang w:val="en-GB"/>
        </w:rPr>
        <w:t>:</w:t>
      </w:r>
    </w:p>
    <w:p w14:paraId="4C74448C" w14:textId="77777777" w:rsidR="00AD478E" w:rsidRPr="00AD478E" w:rsidRDefault="00AD478E" w:rsidP="00627B44">
      <w:pPr>
        <w:numPr>
          <w:ilvl w:val="0"/>
          <w:numId w:val="59"/>
        </w:numPr>
        <w:spacing w:after="0"/>
        <w:rPr>
          <w:lang w:val="en-GB"/>
        </w:rPr>
      </w:pPr>
      <w:r w:rsidRPr="00AD478E">
        <w:rPr>
          <w:lang w:val="en-GB"/>
        </w:rPr>
        <w:t xml:space="preserve">Use the </w:t>
      </w:r>
      <w:r w:rsidRPr="00AD478E">
        <w:rPr>
          <w:b/>
          <w:bCs/>
          <w:lang w:val="en-GB"/>
        </w:rPr>
        <w:t>Get items</w:t>
      </w:r>
      <w:r w:rsidRPr="00AD478E">
        <w:rPr>
          <w:lang w:val="en-GB"/>
        </w:rPr>
        <w:t xml:space="preserve"> action to retrieve the list items.</w:t>
      </w:r>
    </w:p>
    <w:p w14:paraId="23767C7D" w14:textId="77777777" w:rsidR="00AD478E" w:rsidRPr="00AD478E" w:rsidRDefault="00AD478E" w:rsidP="001367E1">
      <w:pPr>
        <w:spacing w:after="0"/>
        <w:ind w:left="1440"/>
        <w:rPr>
          <w:rFonts w:ascii="Agency FB" w:hAnsi="Agency FB"/>
          <w:lang w:val="en-GB"/>
        </w:rPr>
      </w:pPr>
      <w:r w:rsidRPr="00AD478E">
        <w:rPr>
          <w:rFonts w:ascii="Agency FB" w:hAnsi="Agency FB"/>
          <w:lang w:val="en-GB"/>
        </w:rPr>
        <w:t>Action: Get items</w:t>
      </w:r>
    </w:p>
    <w:p w14:paraId="139281C8" w14:textId="77777777" w:rsidR="00AD478E" w:rsidRPr="00AD478E" w:rsidRDefault="00AD478E" w:rsidP="001367E1">
      <w:pPr>
        <w:spacing w:after="0"/>
        <w:ind w:left="1440"/>
        <w:rPr>
          <w:rFonts w:ascii="Agency FB" w:hAnsi="Agency FB"/>
          <w:lang w:val="en-GB"/>
        </w:rPr>
      </w:pPr>
      <w:r w:rsidRPr="00AD478E">
        <w:rPr>
          <w:rFonts w:ascii="Agency FB" w:hAnsi="Agency FB"/>
          <w:lang w:val="en-GB"/>
        </w:rPr>
        <w:t>Site Address: Your SharePoint site</w:t>
      </w:r>
    </w:p>
    <w:p w14:paraId="76899C3C" w14:textId="77777777" w:rsidR="00AD478E" w:rsidRPr="00AD478E" w:rsidRDefault="00AD478E" w:rsidP="001367E1">
      <w:pPr>
        <w:spacing w:after="0"/>
        <w:ind w:left="1440"/>
        <w:rPr>
          <w:rFonts w:ascii="Agency FB" w:hAnsi="Agency FB"/>
          <w:lang w:val="en-GB"/>
        </w:rPr>
      </w:pPr>
      <w:r w:rsidRPr="00AD478E">
        <w:rPr>
          <w:rFonts w:ascii="Agency FB" w:hAnsi="Agency FB"/>
          <w:lang w:val="en-GB"/>
        </w:rPr>
        <w:t>List Name: Your SharePoint list</w:t>
      </w:r>
    </w:p>
    <w:p w14:paraId="183BAE0C" w14:textId="77777777" w:rsidR="00AD478E" w:rsidRPr="00AD478E" w:rsidRDefault="00AD478E" w:rsidP="001367E1">
      <w:pPr>
        <w:spacing w:after="0"/>
        <w:ind w:left="1440"/>
        <w:rPr>
          <w:rFonts w:ascii="Agency FB" w:hAnsi="Agency FB"/>
          <w:lang w:val="en-GB"/>
        </w:rPr>
      </w:pPr>
      <w:r w:rsidRPr="00AD478E">
        <w:rPr>
          <w:rFonts w:ascii="Agency FB" w:hAnsi="Agency FB"/>
          <w:lang w:val="en-GB"/>
        </w:rPr>
        <w:t xml:space="preserve">Order By: </w:t>
      </w:r>
      <w:proofErr w:type="spellStart"/>
      <w:r w:rsidRPr="00AD478E">
        <w:rPr>
          <w:rFonts w:ascii="Agency FB" w:hAnsi="Agency FB"/>
          <w:lang w:val="en-GB"/>
        </w:rPr>
        <w:t>RequestID</w:t>
      </w:r>
      <w:proofErr w:type="spellEnd"/>
      <w:r w:rsidRPr="00AD478E">
        <w:rPr>
          <w:rFonts w:ascii="Agency FB" w:hAnsi="Agency FB"/>
          <w:lang w:val="en-GB"/>
        </w:rPr>
        <w:t xml:space="preserve"> </w:t>
      </w:r>
      <w:proofErr w:type="spellStart"/>
      <w:r w:rsidRPr="00AD478E">
        <w:rPr>
          <w:rFonts w:ascii="Agency FB" w:hAnsi="Agency FB"/>
          <w:lang w:val="en-GB"/>
        </w:rPr>
        <w:t>desc</w:t>
      </w:r>
      <w:proofErr w:type="spellEnd"/>
    </w:p>
    <w:p w14:paraId="4490CCC3" w14:textId="77777777" w:rsidR="00AD478E" w:rsidRPr="00AD478E" w:rsidRDefault="00AD478E" w:rsidP="001367E1">
      <w:pPr>
        <w:spacing w:after="0"/>
        <w:ind w:left="1440"/>
        <w:rPr>
          <w:rFonts w:ascii="Agency FB" w:hAnsi="Agency FB"/>
          <w:lang w:val="en-GB"/>
        </w:rPr>
      </w:pPr>
      <w:r w:rsidRPr="00AD478E">
        <w:rPr>
          <w:rFonts w:ascii="Agency FB" w:hAnsi="Agency FB"/>
          <w:lang w:val="en-GB"/>
        </w:rPr>
        <w:t>Top Count: 1 (To get the highest Request ID)</w:t>
      </w:r>
    </w:p>
    <w:p w14:paraId="020C3CD8" w14:textId="77777777" w:rsidR="00AD478E" w:rsidRPr="00AD478E" w:rsidRDefault="00AD478E" w:rsidP="00627B44">
      <w:pPr>
        <w:spacing w:after="0"/>
        <w:rPr>
          <w:lang w:val="en-GB"/>
        </w:rPr>
      </w:pPr>
      <w:r w:rsidRPr="00AD478E">
        <w:rPr>
          <w:b/>
          <w:bCs/>
          <w:lang w:val="en-GB"/>
        </w:rPr>
        <w:t>Parse and Increment the Request ID</w:t>
      </w:r>
      <w:r w:rsidRPr="00AD478E">
        <w:rPr>
          <w:lang w:val="en-GB"/>
        </w:rPr>
        <w:t>:</w:t>
      </w:r>
    </w:p>
    <w:p w14:paraId="2A86E271" w14:textId="77777777" w:rsidR="00AD478E" w:rsidRPr="00AD478E" w:rsidRDefault="00AD478E" w:rsidP="00627B44">
      <w:pPr>
        <w:numPr>
          <w:ilvl w:val="0"/>
          <w:numId w:val="60"/>
        </w:numPr>
        <w:spacing w:after="0"/>
        <w:rPr>
          <w:lang w:val="en-GB"/>
        </w:rPr>
      </w:pPr>
      <w:r w:rsidRPr="00AD478E">
        <w:rPr>
          <w:lang w:val="en-GB"/>
        </w:rPr>
        <w:t xml:space="preserve">Use a </w:t>
      </w:r>
      <w:r w:rsidRPr="00AD478E">
        <w:rPr>
          <w:b/>
          <w:bCs/>
          <w:lang w:val="en-GB"/>
        </w:rPr>
        <w:t>Compose</w:t>
      </w:r>
      <w:r w:rsidRPr="00AD478E">
        <w:rPr>
          <w:lang w:val="en-GB"/>
        </w:rPr>
        <w:t xml:space="preserve"> action to parse the highest Request ID and increment it.</w:t>
      </w:r>
    </w:p>
    <w:p w14:paraId="13A9D6D5" w14:textId="77777777" w:rsidR="00AD478E" w:rsidRPr="00AD478E" w:rsidRDefault="00AD478E" w:rsidP="001367E1">
      <w:pPr>
        <w:spacing w:after="0"/>
        <w:ind w:left="1440"/>
        <w:rPr>
          <w:rFonts w:ascii="Agency FB" w:hAnsi="Agency FB"/>
          <w:lang w:val="en-GB"/>
        </w:rPr>
      </w:pPr>
      <w:r w:rsidRPr="00AD478E">
        <w:rPr>
          <w:rFonts w:ascii="Agency FB" w:hAnsi="Agency FB"/>
          <w:lang w:val="en-GB"/>
        </w:rPr>
        <w:t>Action: Compose</w:t>
      </w:r>
    </w:p>
    <w:p w14:paraId="75A36252" w14:textId="77777777" w:rsidR="00AD478E" w:rsidRPr="00AD478E" w:rsidRDefault="00AD478E" w:rsidP="001367E1">
      <w:pPr>
        <w:spacing w:after="0"/>
        <w:ind w:left="1440"/>
        <w:rPr>
          <w:rFonts w:ascii="Agency FB" w:hAnsi="Agency FB"/>
          <w:lang w:val="en-GB"/>
        </w:rPr>
      </w:pPr>
      <w:r w:rsidRPr="00AD478E">
        <w:rPr>
          <w:rFonts w:ascii="Agency FB" w:hAnsi="Agency FB"/>
          <w:lang w:val="en-GB"/>
        </w:rPr>
        <w:t>Inputs: add(int(substring(last(body('</w:t>
      </w:r>
      <w:proofErr w:type="spellStart"/>
      <w:r w:rsidRPr="00AD478E">
        <w:rPr>
          <w:rFonts w:ascii="Agency FB" w:hAnsi="Agency FB"/>
          <w:lang w:val="en-GB"/>
        </w:rPr>
        <w:t>Get_items</w:t>
      </w:r>
      <w:proofErr w:type="spellEnd"/>
      <w:r w:rsidRPr="00AD478E">
        <w:rPr>
          <w:rFonts w:ascii="Agency FB" w:hAnsi="Agency FB"/>
          <w:lang w:val="en-GB"/>
        </w:rPr>
        <w:t>'))?['</w:t>
      </w:r>
      <w:proofErr w:type="spellStart"/>
      <w:r w:rsidRPr="00AD478E">
        <w:rPr>
          <w:rFonts w:ascii="Agency FB" w:hAnsi="Agency FB"/>
          <w:lang w:val="en-GB"/>
        </w:rPr>
        <w:t>RequestID</w:t>
      </w:r>
      <w:proofErr w:type="spellEnd"/>
      <w:r w:rsidRPr="00AD478E">
        <w:rPr>
          <w:rFonts w:ascii="Agency FB" w:hAnsi="Agency FB"/>
          <w:lang w:val="en-GB"/>
        </w:rPr>
        <w:t>'], 6, 6)), 1)</w:t>
      </w:r>
    </w:p>
    <w:p w14:paraId="17FFE5CB" w14:textId="77777777" w:rsidR="00AD478E" w:rsidRPr="00AD478E" w:rsidRDefault="00AD478E" w:rsidP="00627B44">
      <w:pPr>
        <w:spacing w:after="0"/>
        <w:rPr>
          <w:lang w:val="en-GB"/>
        </w:rPr>
      </w:pPr>
      <w:r w:rsidRPr="00AD478E">
        <w:rPr>
          <w:b/>
          <w:bCs/>
          <w:lang w:val="en-GB"/>
        </w:rPr>
        <w:t>Generate the New Request ID</w:t>
      </w:r>
      <w:r w:rsidRPr="00AD478E">
        <w:rPr>
          <w:lang w:val="en-GB"/>
        </w:rPr>
        <w:t>:</w:t>
      </w:r>
    </w:p>
    <w:p w14:paraId="4F1F55EA" w14:textId="77777777" w:rsidR="00AD478E" w:rsidRPr="00AD478E" w:rsidRDefault="00AD478E" w:rsidP="00627B44">
      <w:pPr>
        <w:numPr>
          <w:ilvl w:val="0"/>
          <w:numId w:val="61"/>
        </w:numPr>
        <w:spacing w:after="0"/>
        <w:rPr>
          <w:lang w:val="en-GB"/>
        </w:rPr>
      </w:pPr>
      <w:r w:rsidRPr="00AD478E">
        <w:rPr>
          <w:lang w:val="en-GB"/>
        </w:rPr>
        <w:t xml:space="preserve">Use a </w:t>
      </w:r>
      <w:r w:rsidRPr="00AD478E">
        <w:rPr>
          <w:b/>
          <w:bCs/>
          <w:lang w:val="en-GB"/>
        </w:rPr>
        <w:t>Compose</w:t>
      </w:r>
      <w:r w:rsidRPr="00AD478E">
        <w:rPr>
          <w:lang w:val="en-GB"/>
        </w:rPr>
        <w:t xml:space="preserve"> action to format the new Request ID.</w:t>
      </w:r>
    </w:p>
    <w:p w14:paraId="002FE28E" w14:textId="77777777" w:rsidR="00AD478E" w:rsidRPr="00AD478E" w:rsidRDefault="00AD478E" w:rsidP="00457805">
      <w:pPr>
        <w:spacing w:after="0"/>
        <w:ind w:left="1440"/>
        <w:rPr>
          <w:rFonts w:ascii="Agency FB" w:hAnsi="Agency FB"/>
          <w:lang w:val="en-GB"/>
        </w:rPr>
      </w:pPr>
      <w:r w:rsidRPr="00AD478E">
        <w:rPr>
          <w:rFonts w:ascii="Agency FB" w:hAnsi="Agency FB"/>
          <w:lang w:val="en-GB"/>
        </w:rPr>
        <w:t>Action: Compose</w:t>
      </w:r>
    </w:p>
    <w:p w14:paraId="48130E51" w14:textId="77777777" w:rsidR="00AD478E" w:rsidRPr="00AD478E" w:rsidRDefault="00AD478E" w:rsidP="00457805">
      <w:pPr>
        <w:spacing w:after="0"/>
        <w:ind w:left="1440"/>
        <w:rPr>
          <w:rFonts w:ascii="Agency FB" w:hAnsi="Agency FB"/>
          <w:lang w:val="en-GB"/>
        </w:rPr>
      </w:pPr>
      <w:r w:rsidRPr="00AD478E">
        <w:rPr>
          <w:rFonts w:ascii="Agency FB" w:hAnsi="Agency FB"/>
          <w:lang w:val="en-GB"/>
        </w:rPr>
        <w:t xml:space="preserve">Inputs: </w:t>
      </w:r>
      <w:proofErr w:type="spellStart"/>
      <w:r w:rsidRPr="00AD478E">
        <w:rPr>
          <w:rFonts w:ascii="Agency FB" w:hAnsi="Agency FB"/>
          <w:lang w:val="en-GB"/>
        </w:rPr>
        <w:t>concat</w:t>
      </w:r>
      <w:proofErr w:type="spellEnd"/>
      <w:r w:rsidRPr="00AD478E">
        <w:rPr>
          <w:rFonts w:ascii="Agency FB" w:hAnsi="Agency FB"/>
          <w:lang w:val="en-GB"/>
        </w:rPr>
        <w:t xml:space="preserve">('SAPCR#', </w:t>
      </w:r>
      <w:proofErr w:type="spellStart"/>
      <w:r w:rsidRPr="00AD478E">
        <w:rPr>
          <w:rFonts w:ascii="Agency FB" w:hAnsi="Agency FB"/>
          <w:lang w:val="en-GB"/>
        </w:rPr>
        <w:t>padLeft</w:t>
      </w:r>
      <w:proofErr w:type="spellEnd"/>
      <w:r w:rsidRPr="00AD478E">
        <w:rPr>
          <w:rFonts w:ascii="Agency FB" w:hAnsi="Agency FB"/>
          <w:lang w:val="en-GB"/>
        </w:rPr>
        <w:t>(string(outputs('Compose')), 6, '0'))</w:t>
      </w:r>
    </w:p>
    <w:p w14:paraId="1E192421" w14:textId="77777777" w:rsidR="00AD478E" w:rsidRPr="00AD478E" w:rsidRDefault="00AD478E" w:rsidP="00627B44">
      <w:pPr>
        <w:spacing w:after="0"/>
        <w:rPr>
          <w:lang w:val="en-GB"/>
        </w:rPr>
      </w:pPr>
      <w:r w:rsidRPr="00AD478E">
        <w:rPr>
          <w:b/>
          <w:bCs/>
          <w:lang w:val="en-GB"/>
        </w:rPr>
        <w:t>Update the SharePoint Item</w:t>
      </w:r>
      <w:r w:rsidRPr="00AD478E">
        <w:rPr>
          <w:lang w:val="en-GB"/>
        </w:rPr>
        <w:t>:</w:t>
      </w:r>
    </w:p>
    <w:p w14:paraId="458BBAAA" w14:textId="77777777" w:rsidR="00AD478E" w:rsidRPr="00AD478E" w:rsidRDefault="00AD478E" w:rsidP="00627B44">
      <w:pPr>
        <w:numPr>
          <w:ilvl w:val="0"/>
          <w:numId w:val="62"/>
        </w:numPr>
        <w:spacing w:after="0"/>
        <w:rPr>
          <w:lang w:val="en-GB"/>
        </w:rPr>
      </w:pPr>
      <w:r w:rsidRPr="00AD478E">
        <w:rPr>
          <w:lang w:val="en-GB"/>
        </w:rPr>
        <w:t xml:space="preserve">Use the </w:t>
      </w:r>
      <w:r w:rsidRPr="00AD478E">
        <w:rPr>
          <w:b/>
          <w:bCs/>
          <w:lang w:val="en-GB"/>
        </w:rPr>
        <w:t>Update item</w:t>
      </w:r>
      <w:r w:rsidRPr="00AD478E">
        <w:rPr>
          <w:lang w:val="en-GB"/>
        </w:rPr>
        <w:t xml:space="preserve"> action to update the newly created item with the new Request ID.</w:t>
      </w:r>
    </w:p>
    <w:p w14:paraId="1C84D9D6" w14:textId="77777777" w:rsidR="00AD478E" w:rsidRPr="00AD478E" w:rsidRDefault="00AD478E" w:rsidP="00457805">
      <w:pPr>
        <w:spacing w:after="0"/>
        <w:ind w:left="1440"/>
        <w:rPr>
          <w:rFonts w:ascii="Agency FB" w:hAnsi="Agency FB"/>
          <w:lang w:val="en-GB"/>
        </w:rPr>
      </w:pPr>
      <w:r w:rsidRPr="00AD478E">
        <w:rPr>
          <w:rFonts w:ascii="Agency FB" w:hAnsi="Agency FB"/>
          <w:lang w:val="en-GB"/>
        </w:rPr>
        <w:t>Action: Update item</w:t>
      </w:r>
    </w:p>
    <w:p w14:paraId="2FA5A48F" w14:textId="77777777" w:rsidR="00AD478E" w:rsidRPr="00AD478E" w:rsidRDefault="00AD478E" w:rsidP="00457805">
      <w:pPr>
        <w:spacing w:after="0"/>
        <w:ind w:left="1440"/>
        <w:rPr>
          <w:rFonts w:ascii="Agency FB" w:hAnsi="Agency FB"/>
          <w:lang w:val="en-GB"/>
        </w:rPr>
      </w:pPr>
      <w:r w:rsidRPr="00AD478E">
        <w:rPr>
          <w:rFonts w:ascii="Agency FB" w:hAnsi="Agency FB"/>
          <w:lang w:val="en-GB"/>
        </w:rPr>
        <w:t>Site Address: Your SharePoint site</w:t>
      </w:r>
    </w:p>
    <w:p w14:paraId="00A6D62C" w14:textId="77777777" w:rsidR="00AD478E" w:rsidRPr="00AD478E" w:rsidRDefault="00AD478E" w:rsidP="00457805">
      <w:pPr>
        <w:spacing w:after="0"/>
        <w:ind w:left="1440"/>
        <w:rPr>
          <w:rFonts w:ascii="Agency FB" w:hAnsi="Agency FB"/>
          <w:lang w:val="en-GB"/>
        </w:rPr>
      </w:pPr>
      <w:r w:rsidRPr="00AD478E">
        <w:rPr>
          <w:rFonts w:ascii="Agency FB" w:hAnsi="Agency FB"/>
          <w:lang w:val="en-GB"/>
        </w:rPr>
        <w:t>List Name: Your SharePoint list</w:t>
      </w:r>
    </w:p>
    <w:p w14:paraId="1B730FC2" w14:textId="77777777" w:rsidR="00AD478E" w:rsidRPr="00AD478E" w:rsidRDefault="00AD478E" w:rsidP="00457805">
      <w:pPr>
        <w:spacing w:after="0"/>
        <w:ind w:left="1440"/>
        <w:rPr>
          <w:rFonts w:ascii="Agency FB" w:hAnsi="Agency FB"/>
          <w:lang w:val="en-GB"/>
        </w:rPr>
      </w:pPr>
      <w:r w:rsidRPr="00AD478E">
        <w:rPr>
          <w:rFonts w:ascii="Agency FB" w:hAnsi="Agency FB"/>
          <w:lang w:val="en-GB"/>
        </w:rPr>
        <w:t>Id: ID of the newly created item</w:t>
      </w:r>
    </w:p>
    <w:p w14:paraId="28303AAE" w14:textId="77777777" w:rsidR="00AD478E" w:rsidRPr="00AD478E" w:rsidRDefault="00AD478E" w:rsidP="00457805">
      <w:pPr>
        <w:ind w:left="1440"/>
        <w:rPr>
          <w:rFonts w:ascii="Agency FB" w:hAnsi="Agency FB"/>
          <w:lang w:val="en-GB"/>
        </w:rPr>
      </w:pPr>
      <w:proofErr w:type="spellStart"/>
      <w:r w:rsidRPr="00AD478E">
        <w:rPr>
          <w:rFonts w:ascii="Agency FB" w:hAnsi="Agency FB"/>
          <w:lang w:val="en-GB"/>
        </w:rPr>
        <w:t>RequestID</w:t>
      </w:r>
      <w:proofErr w:type="spellEnd"/>
      <w:r w:rsidRPr="00AD478E">
        <w:rPr>
          <w:rFonts w:ascii="Agency FB" w:hAnsi="Agency FB"/>
          <w:lang w:val="en-GB"/>
        </w:rPr>
        <w:t>: outputs('Compose')</w:t>
      </w:r>
    </w:p>
    <w:p w14:paraId="5D47E2D7" w14:textId="77777777" w:rsidR="00AD478E" w:rsidRDefault="00AD478E" w:rsidP="004839FE">
      <w:pPr>
        <w:pStyle w:val="Heading3"/>
        <w:rPr>
          <w:lang w:val="en-GB"/>
        </w:rPr>
      </w:pPr>
      <w:r w:rsidRPr="00AD478E">
        <w:rPr>
          <w:lang w:val="en-GB"/>
        </w:rPr>
        <w:t>Example Flow:</w:t>
      </w:r>
    </w:p>
    <w:p w14:paraId="1ECB80A3" w14:textId="77777777" w:rsidR="004839FE" w:rsidRPr="004839FE" w:rsidRDefault="004839FE" w:rsidP="004839FE">
      <w:pPr>
        <w:rPr>
          <w:lang w:val="en-GB"/>
        </w:rPr>
      </w:pPr>
    </w:p>
    <w:p w14:paraId="29D62816" w14:textId="0386A6CA" w:rsidR="00AD478E" w:rsidRPr="00AD478E" w:rsidRDefault="00291F7E" w:rsidP="00291F7E">
      <w:pPr>
        <w:spacing w:after="0"/>
        <w:rPr>
          <w:lang w:val="en-GB"/>
        </w:rPr>
      </w:pPr>
      <w:r w:rsidRPr="00291F7E">
        <w:rPr>
          <w:b/>
          <w:bCs/>
          <w:lang w:val="en-GB"/>
        </w:rPr>
        <w:t>1.</w:t>
      </w:r>
      <w:r w:rsidR="00AD478E" w:rsidRPr="00AD478E">
        <w:rPr>
          <w:lang w:val="en-GB"/>
        </w:rPr>
        <w:t xml:space="preserve"> </w:t>
      </w:r>
      <w:r w:rsidR="00AD478E" w:rsidRPr="00AD478E">
        <w:rPr>
          <w:b/>
          <w:bCs/>
          <w:lang w:val="en-GB"/>
        </w:rPr>
        <w:t>Trigger</w:t>
      </w:r>
      <w:r w:rsidR="00AD478E" w:rsidRPr="00AD478E">
        <w:rPr>
          <w:lang w:val="en-GB"/>
        </w:rPr>
        <w:t>:</w:t>
      </w:r>
    </w:p>
    <w:p w14:paraId="17CCAB36" w14:textId="77777777" w:rsidR="00AD478E" w:rsidRPr="00AD478E" w:rsidRDefault="00AD478E" w:rsidP="00291F7E">
      <w:pPr>
        <w:numPr>
          <w:ilvl w:val="0"/>
          <w:numId w:val="63"/>
        </w:numPr>
        <w:spacing w:after="0"/>
        <w:rPr>
          <w:lang w:val="en-GB"/>
        </w:rPr>
      </w:pPr>
      <w:r w:rsidRPr="00AD478E">
        <w:rPr>
          <w:lang w:val="en-GB"/>
        </w:rPr>
        <w:t>When an item is created in the SharePoint list.</w:t>
      </w:r>
    </w:p>
    <w:p w14:paraId="21D0FA94" w14:textId="4B36301C" w:rsidR="00AD478E" w:rsidRPr="00AD478E" w:rsidRDefault="00291F7E" w:rsidP="00291F7E">
      <w:pPr>
        <w:spacing w:after="0"/>
        <w:rPr>
          <w:lang w:val="en-GB"/>
        </w:rPr>
      </w:pPr>
      <w:r w:rsidRPr="00291F7E">
        <w:rPr>
          <w:b/>
          <w:bCs/>
          <w:lang w:val="en-GB"/>
        </w:rPr>
        <w:t>2.</w:t>
      </w:r>
      <w:r w:rsidR="00AD478E" w:rsidRPr="00AD478E">
        <w:rPr>
          <w:lang w:val="en-GB"/>
        </w:rPr>
        <w:t xml:space="preserve"> </w:t>
      </w:r>
      <w:r w:rsidR="00AD478E" w:rsidRPr="00AD478E">
        <w:rPr>
          <w:b/>
          <w:bCs/>
          <w:lang w:val="en-GB"/>
        </w:rPr>
        <w:t>Initialize Variable</w:t>
      </w:r>
      <w:r w:rsidR="00AD478E" w:rsidRPr="00AD478E">
        <w:rPr>
          <w:lang w:val="en-GB"/>
        </w:rPr>
        <w:t>:</w:t>
      </w:r>
    </w:p>
    <w:p w14:paraId="6929CFF0" w14:textId="77777777" w:rsidR="00AD478E" w:rsidRPr="00AD478E" w:rsidRDefault="00AD478E" w:rsidP="00125BE7">
      <w:pPr>
        <w:spacing w:after="0"/>
        <w:ind w:left="720"/>
        <w:rPr>
          <w:rFonts w:ascii="Agency FB" w:hAnsi="Agency FB"/>
          <w:lang w:val="en-GB"/>
        </w:rPr>
      </w:pPr>
      <w:r w:rsidRPr="00AD478E">
        <w:rPr>
          <w:rFonts w:ascii="Agency FB" w:hAnsi="Agency FB"/>
          <w:lang w:val="en-GB"/>
        </w:rPr>
        <w:t>Action: Initialize variable</w:t>
      </w:r>
    </w:p>
    <w:p w14:paraId="041B11AB" w14:textId="77777777" w:rsidR="00AD478E" w:rsidRPr="00AD478E" w:rsidRDefault="00AD478E" w:rsidP="00125BE7">
      <w:pPr>
        <w:spacing w:after="0"/>
        <w:ind w:left="720"/>
        <w:rPr>
          <w:rFonts w:ascii="Agency FB" w:hAnsi="Agency FB"/>
          <w:lang w:val="en-GB"/>
        </w:rPr>
      </w:pPr>
      <w:r w:rsidRPr="00AD478E">
        <w:rPr>
          <w:rFonts w:ascii="Agency FB" w:hAnsi="Agency FB"/>
          <w:lang w:val="en-GB"/>
        </w:rPr>
        <w:t xml:space="preserve">Name: </w:t>
      </w:r>
      <w:proofErr w:type="spellStart"/>
      <w:r w:rsidRPr="00AD478E">
        <w:rPr>
          <w:rFonts w:ascii="Agency FB" w:hAnsi="Agency FB"/>
          <w:lang w:val="en-GB"/>
        </w:rPr>
        <w:t>HighestRequestID</w:t>
      </w:r>
      <w:proofErr w:type="spellEnd"/>
    </w:p>
    <w:p w14:paraId="1D817AAE" w14:textId="77777777" w:rsidR="00AD478E" w:rsidRPr="00AD478E" w:rsidRDefault="00AD478E" w:rsidP="00125BE7">
      <w:pPr>
        <w:spacing w:after="0"/>
        <w:ind w:left="720"/>
        <w:rPr>
          <w:rFonts w:ascii="Agency FB" w:hAnsi="Agency FB"/>
          <w:lang w:val="en-GB"/>
        </w:rPr>
      </w:pPr>
      <w:r w:rsidRPr="00AD478E">
        <w:rPr>
          <w:rFonts w:ascii="Agency FB" w:hAnsi="Agency FB"/>
          <w:lang w:val="en-GB"/>
        </w:rPr>
        <w:t>Type: Integer</w:t>
      </w:r>
    </w:p>
    <w:p w14:paraId="0B4C2979" w14:textId="77777777" w:rsidR="00AD478E" w:rsidRDefault="00AD478E" w:rsidP="00125BE7">
      <w:pPr>
        <w:spacing w:after="0"/>
        <w:ind w:left="720"/>
        <w:rPr>
          <w:rFonts w:ascii="Agency FB" w:hAnsi="Agency FB"/>
          <w:lang w:val="en-GB"/>
        </w:rPr>
      </w:pPr>
      <w:r w:rsidRPr="00AD478E">
        <w:rPr>
          <w:rFonts w:ascii="Agency FB" w:hAnsi="Agency FB"/>
          <w:lang w:val="en-GB"/>
        </w:rPr>
        <w:t>Value: 6</w:t>
      </w:r>
    </w:p>
    <w:p w14:paraId="69A50A30" w14:textId="77777777" w:rsidR="004839FE" w:rsidRPr="00AD478E" w:rsidRDefault="004839FE" w:rsidP="00125BE7">
      <w:pPr>
        <w:spacing w:after="0"/>
        <w:ind w:left="720"/>
        <w:rPr>
          <w:rFonts w:ascii="Agency FB" w:hAnsi="Agency FB"/>
          <w:lang w:val="en-GB"/>
        </w:rPr>
      </w:pPr>
    </w:p>
    <w:p w14:paraId="03DFCCA5" w14:textId="2A249E48" w:rsidR="00AD478E" w:rsidRPr="00AD478E" w:rsidRDefault="00291F7E" w:rsidP="00291F7E">
      <w:pPr>
        <w:spacing w:after="0"/>
        <w:rPr>
          <w:lang w:val="en-GB"/>
        </w:rPr>
      </w:pPr>
      <w:r>
        <w:rPr>
          <w:b/>
          <w:bCs/>
          <w:lang w:val="en-GB"/>
        </w:rPr>
        <w:lastRenderedPageBreak/>
        <w:t xml:space="preserve">3. </w:t>
      </w:r>
      <w:r w:rsidR="00AD478E" w:rsidRPr="00AD478E">
        <w:rPr>
          <w:b/>
          <w:bCs/>
          <w:lang w:val="en-GB"/>
        </w:rPr>
        <w:t>Get Items</w:t>
      </w:r>
      <w:r w:rsidR="00AD478E" w:rsidRPr="00AD478E">
        <w:rPr>
          <w:lang w:val="en-GB"/>
        </w:rPr>
        <w:t>:</w:t>
      </w:r>
    </w:p>
    <w:p w14:paraId="3BBA8692" w14:textId="77777777" w:rsidR="00AD478E" w:rsidRPr="00AD478E" w:rsidRDefault="00AD478E" w:rsidP="00125BE7">
      <w:pPr>
        <w:spacing w:after="0"/>
        <w:ind w:left="720"/>
        <w:rPr>
          <w:rFonts w:ascii="Agency FB" w:hAnsi="Agency FB"/>
          <w:lang w:val="en-GB"/>
        </w:rPr>
      </w:pPr>
      <w:r w:rsidRPr="00AD478E">
        <w:rPr>
          <w:rFonts w:ascii="Agency FB" w:hAnsi="Agency FB"/>
          <w:lang w:val="en-GB"/>
        </w:rPr>
        <w:t>Action: Get items</w:t>
      </w:r>
    </w:p>
    <w:p w14:paraId="7DC96474" w14:textId="77777777" w:rsidR="00AD478E" w:rsidRPr="00AD478E" w:rsidRDefault="00AD478E" w:rsidP="00125BE7">
      <w:pPr>
        <w:spacing w:after="0"/>
        <w:ind w:left="720"/>
        <w:rPr>
          <w:rFonts w:ascii="Agency FB" w:hAnsi="Agency FB"/>
          <w:lang w:val="en-GB"/>
        </w:rPr>
      </w:pPr>
      <w:r w:rsidRPr="00AD478E">
        <w:rPr>
          <w:rFonts w:ascii="Agency FB" w:hAnsi="Agency FB"/>
          <w:lang w:val="en-GB"/>
        </w:rPr>
        <w:t>Site Address: Your SharePoint site</w:t>
      </w:r>
    </w:p>
    <w:p w14:paraId="321FB90B" w14:textId="77777777" w:rsidR="00AD478E" w:rsidRPr="00AD478E" w:rsidRDefault="00AD478E" w:rsidP="00125BE7">
      <w:pPr>
        <w:spacing w:after="0"/>
        <w:ind w:left="720"/>
        <w:rPr>
          <w:rFonts w:ascii="Agency FB" w:hAnsi="Agency FB"/>
          <w:lang w:val="en-GB"/>
        </w:rPr>
      </w:pPr>
      <w:r w:rsidRPr="00AD478E">
        <w:rPr>
          <w:rFonts w:ascii="Agency FB" w:hAnsi="Agency FB"/>
          <w:lang w:val="en-GB"/>
        </w:rPr>
        <w:t>List Name: Your SharePoint list</w:t>
      </w:r>
    </w:p>
    <w:p w14:paraId="060A9B10" w14:textId="77777777" w:rsidR="00AD478E" w:rsidRPr="00AD478E" w:rsidRDefault="00AD478E" w:rsidP="00125BE7">
      <w:pPr>
        <w:spacing w:after="0"/>
        <w:ind w:left="720"/>
        <w:rPr>
          <w:rFonts w:ascii="Agency FB" w:hAnsi="Agency FB"/>
          <w:lang w:val="en-GB"/>
        </w:rPr>
      </w:pPr>
      <w:r w:rsidRPr="00AD478E">
        <w:rPr>
          <w:rFonts w:ascii="Agency FB" w:hAnsi="Agency FB"/>
          <w:lang w:val="en-GB"/>
        </w:rPr>
        <w:t xml:space="preserve">Order By: </w:t>
      </w:r>
      <w:proofErr w:type="spellStart"/>
      <w:r w:rsidRPr="00AD478E">
        <w:rPr>
          <w:rFonts w:ascii="Agency FB" w:hAnsi="Agency FB"/>
          <w:lang w:val="en-GB"/>
        </w:rPr>
        <w:t>RequestID</w:t>
      </w:r>
      <w:proofErr w:type="spellEnd"/>
      <w:r w:rsidRPr="00AD478E">
        <w:rPr>
          <w:rFonts w:ascii="Agency FB" w:hAnsi="Agency FB"/>
          <w:lang w:val="en-GB"/>
        </w:rPr>
        <w:t xml:space="preserve"> </w:t>
      </w:r>
      <w:proofErr w:type="spellStart"/>
      <w:r w:rsidRPr="00AD478E">
        <w:rPr>
          <w:rFonts w:ascii="Agency FB" w:hAnsi="Agency FB"/>
          <w:lang w:val="en-GB"/>
        </w:rPr>
        <w:t>desc</w:t>
      </w:r>
      <w:proofErr w:type="spellEnd"/>
    </w:p>
    <w:p w14:paraId="5FEB73E7" w14:textId="77777777" w:rsidR="00AD478E" w:rsidRPr="00AD478E" w:rsidRDefault="00AD478E" w:rsidP="00125BE7">
      <w:pPr>
        <w:spacing w:after="0"/>
        <w:ind w:left="720"/>
        <w:rPr>
          <w:rFonts w:ascii="Agency FB" w:hAnsi="Agency FB"/>
          <w:lang w:val="en-GB"/>
        </w:rPr>
      </w:pPr>
      <w:r w:rsidRPr="00AD478E">
        <w:rPr>
          <w:rFonts w:ascii="Agency FB" w:hAnsi="Agency FB"/>
          <w:lang w:val="en-GB"/>
        </w:rPr>
        <w:t>Top Count: 1</w:t>
      </w:r>
    </w:p>
    <w:p w14:paraId="66CA3C82" w14:textId="4094B840" w:rsidR="00AD478E" w:rsidRPr="00AD478E" w:rsidRDefault="00291F7E" w:rsidP="00291F7E">
      <w:pPr>
        <w:spacing w:after="0"/>
        <w:rPr>
          <w:lang w:val="en-GB"/>
        </w:rPr>
      </w:pPr>
      <w:r>
        <w:rPr>
          <w:b/>
          <w:bCs/>
          <w:lang w:val="en-GB"/>
        </w:rPr>
        <w:t xml:space="preserve">4. </w:t>
      </w:r>
      <w:r w:rsidR="00AD478E" w:rsidRPr="00AD478E">
        <w:rPr>
          <w:b/>
          <w:bCs/>
          <w:lang w:val="en-GB"/>
        </w:rPr>
        <w:t>Parse and Increment</w:t>
      </w:r>
      <w:r w:rsidR="00AD478E" w:rsidRPr="00AD478E">
        <w:rPr>
          <w:lang w:val="en-GB"/>
        </w:rPr>
        <w:t>:</w:t>
      </w:r>
    </w:p>
    <w:p w14:paraId="77802E06" w14:textId="77777777" w:rsidR="00AD478E" w:rsidRPr="00AD478E" w:rsidRDefault="00AD478E" w:rsidP="00125BE7">
      <w:pPr>
        <w:spacing w:after="0"/>
        <w:ind w:left="720"/>
        <w:rPr>
          <w:rFonts w:ascii="Agency FB" w:hAnsi="Agency FB"/>
          <w:lang w:val="en-GB"/>
        </w:rPr>
      </w:pPr>
      <w:r w:rsidRPr="00AD478E">
        <w:rPr>
          <w:rFonts w:ascii="Agency FB" w:hAnsi="Agency FB"/>
          <w:lang w:val="en-GB"/>
        </w:rPr>
        <w:t>Action: Compose</w:t>
      </w:r>
    </w:p>
    <w:p w14:paraId="0B72A47A" w14:textId="77777777" w:rsidR="00AD478E" w:rsidRPr="00AD478E" w:rsidRDefault="00AD478E" w:rsidP="00125BE7">
      <w:pPr>
        <w:spacing w:after="0"/>
        <w:ind w:left="720"/>
        <w:rPr>
          <w:rFonts w:ascii="Agency FB" w:hAnsi="Agency FB"/>
          <w:lang w:val="en-GB"/>
        </w:rPr>
      </w:pPr>
      <w:r w:rsidRPr="00AD478E">
        <w:rPr>
          <w:rFonts w:ascii="Agency FB" w:hAnsi="Agency FB"/>
          <w:lang w:val="en-GB"/>
        </w:rPr>
        <w:t>Inputs: add(int(substring(last(body('</w:t>
      </w:r>
      <w:proofErr w:type="spellStart"/>
      <w:r w:rsidRPr="00AD478E">
        <w:rPr>
          <w:rFonts w:ascii="Agency FB" w:hAnsi="Agency FB"/>
          <w:lang w:val="en-GB"/>
        </w:rPr>
        <w:t>Get_items</w:t>
      </w:r>
      <w:proofErr w:type="spellEnd"/>
      <w:r w:rsidRPr="00AD478E">
        <w:rPr>
          <w:rFonts w:ascii="Agency FB" w:hAnsi="Agency FB"/>
          <w:lang w:val="en-GB"/>
        </w:rPr>
        <w:t>'))?['</w:t>
      </w:r>
      <w:proofErr w:type="spellStart"/>
      <w:r w:rsidRPr="00AD478E">
        <w:rPr>
          <w:rFonts w:ascii="Agency FB" w:hAnsi="Agency FB"/>
          <w:lang w:val="en-GB"/>
        </w:rPr>
        <w:t>RequestID</w:t>
      </w:r>
      <w:proofErr w:type="spellEnd"/>
      <w:r w:rsidRPr="00AD478E">
        <w:rPr>
          <w:rFonts w:ascii="Agency FB" w:hAnsi="Agency FB"/>
          <w:lang w:val="en-GB"/>
        </w:rPr>
        <w:t>'], 6, 6)), 1)</w:t>
      </w:r>
    </w:p>
    <w:p w14:paraId="481C9F62" w14:textId="3972DEFD" w:rsidR="00AD478E" w:rsidRPr="00AD478E" w:rsidRDefault="00291F7E" w:rsidP="00291F7E">
      <w:pPr>
        <w:spacing w:after="0"/>
        <w:rPr>
          <w:lang w:val="en-GB"/>
        </w:rPr>
      </w:pPr>
      <w:r>
        <w:rPr>
          <w:b/>
          <w:bCs/>
          <w:lang w:val="en-GB"/>
        </w:rPr>
        <w:t xml:space="preserve">5. </w:t>
      </w:r>
      <w:r w:rsidR="00AD478E" w:rsidRPr="00AD478E">
        <w:rPr>
          <w:b/>
          <w:bCs/>
          <w:lang w:val="en-GB"/>
        </w:rPr>
        <w:t>Generate Request ID</w:t>
      </w:r>
      <w:r w:rsidR="00AD478E" w:rsidRPr="00AD478E">
        <w:rPr>
          <w:lang w:val="en-GB"/>
        </w:rPr>
        <w:t>:</w:t>
      </w:r>
    </w:p>
    <w:p w14:paraId="0D1B3BE3" w14:textId="77777777" w:rsidR="00AD478E" w:rsidRPr="00AD478E" w:rsidRDefault="00AD478E" w:rsidP="00A52E03">
      <w:pPr>
        <w:spacing w:after="0"/>
        <w:ind w:left="720"/>
        <w:rPr>
          <w:rFonts w:ascii="Agency FB" w:hAnsi="Agency FB"/>
          <w:lang w:val="en-GB"/>
        </w:rPr>
      </w:pPr>
      <w:r w:rsidRPr="00AD478E">
        <w:rPr>
          <w:rFonts w:ascii="Agency FB" w:hAnsi="Agency FB"/>
          <w:lang w:val="en-GB"/>
        </w:rPr>
        <w:t>Action: Compose</w:t>
      </w:r>
    </w:p>
    <w:p w14:paraId="68D5194D" w14:textId="77777777" w:rsidR="00AD478E" w:rsidRPr="00AD478E" w:rsidRDefault="00AD478E" w:rsidP="00A52E03">
      <w:pPr>
        <w:spacing w:after="0"/>
        <w:ind w:left="720"/>
        <w:rPr>
          <w:rFonts w:ascii="Agency FB" w:hAnsi="Agency FB"/>
          <w:lang w:val="en-GB"/>
        </w:rPr>
      </w:pPr>
      <w:r w:rsidRPr="00AD478E">
        <w:rPr>
          <w:rFonts w:ascii="Agency FB" w:hAnsi="Agency FB"/>
          <w:lang w:val="en-GB"/>
        </w:rPr>
        <w:t xml:space="preserve">Inputs: </w:t>
      </w:r>
      <w:proofErr w:type="spellStart"/>
      <w:r w:rsidRPr="00AD478E">
        <w:rPr>
          <w:rFonts w:ascii="Agency FB" w:hAnsi="Agency FB"/>
          <w:lang w:val="en-GB"/>
        </w:rPr>
        <w:t>concat</w:t>
      </w:r>
      <w:proofErr w:type="spellEnd"/>
      <w:r w:rsidRPr="00AD478E">
        <w:rPr>
          <w:rFonts w:ascii="Agency FB" w:hAnsi="Agency FB"/>
          <w:lang w:val="en-GB"/>
        </w:rPr>
        <w:t xml:space="preserve">('SAPCR#', </w:t>
      </w:r>
      <w:proofErr w:type="spellStart"/>
      <w:r w:rsidRPr="00AD478E">
        <w:rPr>
          <w:rFonts w:ascii="Agency FB" w:hAnsi="Agency FB"/>
          <w:lang w:val="en-GB"/>
        </w:rPr>
        <w:t>padLeft</w:t>
      </w:r>
      <w:proofErr w:type="spellEnd"/>
      <w:r w:rsidRPr="00AD478E">
        <w:rPr>
          <w:rFonts w:ascii="Agency FB" w:hAnsi="Agency FB"/>
          <w:lang w:val="en-GB"/>
        </w:rPr>
        <w:t>(string(outputs('Compose')), 6, '0'))</w:t>
      </w:r>
    </w:p>
    <w:p w14:paraId="523894C2" w14:textId="2E663F5E" w:rsidR="00AD478E" w:rsidRPr="00AD478E" w:rsidRDefault="00125BE7" w:rsidP="00291F7E">
      <w:pPr>
        <w:spacing w:after="0"/>
        <w:rPr>
          <w:lang w:val="en-GB"/>
        </w:rPr>
      </w:pPr>
      <w:r>
        <w:rPr>
          <w:b/>
          <w:bCs/>
          <w:lang w:val="en-GB"/>
        </w:rPr>
        <w:t xml:space="preserve">6. </w:t>
      </w:r>
      <w:r w:rsidR="00AD478E" w:rsidRPr="00AD478E">
        <w:rPr>
          <w:b/>
          <w:bCs/>
          <w:lang w:val="en-GB"/>
        </w:rPr>
        <w:t>Update Item</w:t>
      </w:r>
      <w:r w:rsidR="00AD478E" w:rsidRPr="00AD478E">
        <w:rPr>
          <w:lang w:val="en-GB"/>
        </w:rPr>
        <w:t>:</w:t>
      </w:r>
    </w:p>
    <w:p w14:paraId="5FAFC4FF" w14:textId="77777777" w:rsidR="00AD478E" w:rsidRPr="00AD478E" w:rsidRDefault="00AD478E" w:rsidP="00A52E03">
      <w:pPr>
        <w:spacing w:after="0"/>
        <w:ind w:left="720"/>
        <w:rPr>
          <w:rFonts w:ascii="Agency FB" w:hAnsi="Agency FB"/>
          <w:lang w:val="en-GB"/>
        </w:rPr>
      </w:pPr>
      <w:r w:rsidRPr="00AD478E">
        <w:rPr>
          <w:rFonts w:ascii="Agency FB" w:hAnsi="Agency FB"/>
          <w:lang w:val="en-GB"/>
        </w:rPr>
        <w:t>Action: Update item</w:t>
      </w:r>
    </w:p>
    <w:p w14:paraId="75254167" w14:textId="77777777" w:rsidR="00AD478E" w:rsidRPr="00AD478E" w:rsidRDefault="00AD478E" w:rsidP="00A52E03">
      <w:pPr>
        <w:spacing w:after="0"/>
        <w:ind w:left="720"/>
        <w:rPr>
          <w:rFonts w:ascii="Agency FB" w:hAnsi="Agency FB"/>
          <w:lang w:val="en-GB"/>
        </w:rPr>
      </w:pPr>
      <w:r w:rsidRPr="00AD478E">
        <w:rPr>
          <w:rFonts w:ascii="Agency FB" w:hAnsi="Agency FB"/>
          <w:lang w:val="en-GB"/>
        </w:rPr>
        <w:t>Site Address: Your SharePoint site</w:t>
      </w:r>
    </w:p>
    <w:p w14:paraId="314AF34C" w14:textId="77777777" w:rsidR="00AD478E" w:rsidRPr="00AD478E" w:rsidRDefault="00AD478E" w:rsidP="00A52E03">
      <w:pPr>
        <w:spacing w:after="0"/>
        <w:ind w:left="720"/>
        <w:rPr>
          <w:rFonts w:ascii="Agency FB" w:hAnsi="Agency FB"/>
          <w:lang w:val="en-GB"/>
        </w:rPr>
      </w:pPr>
      <w:r w:rsidRPr="00AD478E">
        <w:rPr>
          <w:rFonts w:ascii="Agency FB" w:hAnsi="Agency FB"/>
          <w:lang w:val="en-GB"/>
        </w:rPr>
        <w:t>List Name: Your SharePoint list</w:t>
      </w:r>
    </w:p>
    <w:p w14:paraId="23646D39" w14:textId="77777777" w:rsidR="00AD478E" w:rsidRPr="00AD478E" w:rsidRDefault="00AD478E" w:rsidP="00A52E03">
      <w:pPr>
        <w:spacing w:after="0"/>
        <w:ind w:left="720"/>
        <w:rPr>
          <w:rFonts w:ascii="Agency FB" w:hAnsi="Agency FB"/>
          <w:lang w:val="en-GB"/>
        </w:rPr>
      </w:pPr>
      <w:r w:rsidRPr="00AD478E">
        <w:rPr>
          <w:rFonts w:ascii="Agency FB" w:hAnsi="Agency FB"/>
          <w:lang w:val="en-GB"/>
        </w:rPr>
        <w:t>Id: ID of the newly created item</w:t>
      </w:r>
    </w:p>
    <w:p w14:paraId="5EBEE98A" w14:textId="77777777" w:rsidR="00AD478E" w:rsidRPr="00AD478E" w:rsidRDefault="00AD478E" w:rsidP="00A52E03">
      <w:pPr>
        <w:ind w:left="720"/>
        <w:rPr>
          <w:rFonts w:ascii="Agency FB" w:hAnsi="Agency FB"/>
          <w:lang w:val="en-GB"/>
        </w:rPr>
      </w:pPr>
      <w:proofErr w:type="spellStart"/>
      <w:r w:rsidRPr="00AD478E">
        <w:rPr>
          <w:rFonts w:ascii="Agency FB" w:hAnsi="Agency FB"/>
          <w:lang w:val="en-GB"/>
        </w:rPr>
        <w:t>RequestID</w:t>
      </w:r>
      <w:proofErr w:type="spellEnd"/>
      <w:r w:rsidRPr="00AD478E">
        <w:rPr>
          <w:rFonts w:ascii="Agency FB" w:hAnsi="Agency FB"/>
          <w:lang w:val="en-GB"/>
        </w:rPr>
        <w:t>: outputs('Compose')</w:t>
      </w:r>
    </w:p>
    <w:p w14:paraId="5D12380F" w14:textId="77777777" w:rsidR="00AD478E" w:rsidRPr="00AD478E" w:rsidRDefault="00AD478E" w:rsidP="004839FE">
      <w:pPr>
        <w:spacing w:after="0"/>
        <w:rPr>
          <w:lang w:val="en-GB"/>
        </w:rPr>
      </w:pPr>
      <w:r w:rsidRPr="00AD478E">
        <w:rPr>
          <w:lang w:val="en-GB"/>
        </w:rPr>
        <w:t>This setup ensures that each new item in the SharePoint list gets a unique Request ID in the specified format, incrementing from the last Request ID.</w:t>
      </w:r>
    </w:p>
    <w:p w14:paraId="30136D9E" w14:textId="423F337C" w:rsidR="00F06EA8" w:rsidRPr="004839FE" w:rsidRDefault="00AD478E" w:rsidP="00F06EA8">
      <w:pPr>
        <w:rPr>
          <w:lang w:val="en-GB"/>
        </w:rPr>
      </w:pPr>
      <w:r w:rsidRPr="00AD478E">
        <w:rPr>
          <w:lang w:val="en-GB"/>
        </w:rPr>
        <w:t>Would you like more detailed guidance on any specific step, or do you have any other questions?</w:t>
      </w:r>
    </w:p>
    <w:p w14:paraId="4ABFD854" w14:textId="77777777" w:rsidR="00F06EA8" w:rsidRDefault="00F06EA8" w:rsidP="00F06EA8">
      <w:pPr>
        <w:pStyle w:val="Heading2"/>
      </w:pPr>
      <w:proofErr w:type="gramStart"/>
      <w:r>
        <w:t>You</w:t>
      </w:r>
      <w:proofErr w:type="gramEnd"/>
    </w:p>
    <w:p w14:paraId="3CDADF97" w14:textId="59B71ED7" w:rsidR="00F06EA8" w:rsidRPr="005628BA" w:rsidRDefault="005628BA" w:rsidP="00F06EA8">
      <w:pPr>
        <w:rPr>
          <w:lang w:val="en-GB"/>
        </w:rPr>
      </w:pPr>
      <w:r w:rsidRPr="005628BA">
        <w:rPr>
          <w:lang w:val="en-GB"/>
        </w:rPr>
        <w:t xml:space="preserve">How can I create an ODATA </w:t>
      </w:r>
      <w:proofErr w:type="spellStart"/>
      <w:r w:rsidRPr="005628BA">
        <w:rPr>
          <w:lang w:val="en-GB"/>
        </w:rPr>
        <w:t>orderBy</w:t>
      </w:r>
      <w:proofErr w:type="spellEnd"/>
      <w:r w:rsidRPr="005628BA">
        <w:rPr>
          <w:lang w:val="en-GB"/>
        </w:rPr>
        <w:t xml:space="preserve"> query for this step: Sort the items in descending order based on the Request ID to get the latest Request ID.</w:t>
      </w:r>
    </w:p>
    <w:p w14:paraId="33C06BDD" w14:textId="77777777" w:rsidR="00F06EA8" w:rsidRDefault="00F06EA8" w:rsidP="00F06EA8">
      <w:pPr>
        <w:pStyle w:val="Heading2"/>
      </w:pPr>
      <w:r>
        <w:t>Copilot</w:t>
      </w:r>
    </w:p>
    <w:p w14:paraId="72F97603" w14:textId="77777777" w:rsidR="005811ED" w:rsidRPr="005811ED" w:rsidRDefault="005811ED" w:rsidP="005811ED">
      <w:pPr>
        <w:rPr>
          <w:lang w:val="en-GB"/>
        </w:rPr>
      </w:pPr>
      <w:r w:rsidRPr="005811ED">
        <w:rPr>
          <w:lang w:val="en-GB"/>
        </w:rPr>
        <w:t xml:space="preserve">You can use the OData query options in Power Automate to sort the items in descending order based on the Request ID. The OData </w:t>
      </w:r>
      <w:proofErr w:type="spellStart"/>
      <w:r w:rsidRPr="005811ED">
        <w:rPr>
          <w:lang w:val="en-GB"/>
        </w:rPr>
        <w:t>orderBy</w:t>
      </w:r>
      <w:proofErr w:type="spellEnd"/>
      <w:r w:rsidRPr="005811ED">
        <w:rPr>
          <w:lang w:val="en-GB"/>
        </w:rPr>
        <w:t xml:space="preserve"> query parameter is used for this purpose. Here's how to create the OData query:</w:t>
      </w:r>
    </w:p>
    <w:p w14:paraId="673153C3" w14:textId="77777777" w:rsidR="005811ED" w:rsidRPr="005811ED" w:rsidRDefault="005811ED" w:rsidP="00336A38">
      <w:pPr>
        <w:pStyle w:val="Heading3"/>
        <w:rPr>
          <w:lang w:val="en-GB"/>
        </w:rPr>
      </w:pPr>
      <w:r w:rsidRPr="005811ED">
        <w:rPr>
          <w:lang w:val="en-GB"/>
        </w:rPr>
        <w:t>Step-by-Step Guide:</w:t>
      </w:r>
    </w:p>
    <w:p w14:paraId="6A6757A6" w14:textId="096B8ACE" w:rsidR="005811ED" w:rsidRPr="005811ED" w:rsidRDefault="00850F3C" w:rsidP="00336A38">
      <w:pPr>
        <w:spacing w:after="0"/>
        <w:rPr>
          <w:lang w:val="en-GB"/>
        </w:rPr>
      </w:pPr>
      <w:r w:rsidRPr="00850F3C">
        <w:rPr>
          <w:b/>
          <w:bCs/>
          <w:lang w:val="en-GB"/>
        </w:rPr>
        <w:t>1.</w:t>
      </w:r>
      <w:r w:rsidR="005811ED" w:rsidRPr="005811ED">
        <w:rPr>
          <w:lang w:val="en-GB"/>
        </w:rPr>
        <w:t xml:space="preserve"> </w:t>
      </w:r>
      <w:r w:rsidR="005811ED" w:rsidRPr="005811ED">
        <w:rPr>
          <w:b/>
          <w:bCs/>
          <w:lang w:val="en-GB"/>
        </w:rPr>
        <w:t>Get Items Action</w:t>
      </w:r>
      <w:r w:rsidR="005811ED" w:rsidRPr="005811ED">
        <w:rPr>
          <w:lang w:val="en-GB"/>
        </w:rPr>
        <w:t>:</w:t>
      </w:r>
    </w:p>
    <w:p w14:paraId="199A6628" w14:textId="77777777" w:rsidR="005811ED" w:rsidRPr="005811ED" w:rsidRDefault="005811ED" w:rsidP="00336A38">
      <w:pPr>
        <w:numPr>
          <w:ilvl w:val="0"/>
          <w:numId w:val="64"/>
        </w:numPr>
        <w:spacing w:after="0"/>
        <w:rPr>
          <w:sz w:val="22"/>
          <w:szCs w:val="22"/>
          <w:lang w:val="en-GB"/>
        </w:rPr>
      </w:pPr>
      <w:r w:rsidRPr="005811ED">
        <w:rPr>
          <w:sz w:val="22"/>
          <w:szCs w:val="22"/>
          <w:lang w:val="en-GB"/>
        </w:rPr>
        <w:t xml:space="preserve">In your flow, add or configure the </w:t>
      </w:r>
      <w:r w:rsidRPr="005811ED">
        <w:rPr>
          <w:b/>
          <w:bCs/>
          <w:sz w:val="22"/>
          <w:szCs w:val="22"/>
          <w:lang w:val="en-GB"/>
        </w:rPr>
        <w:t>Get items</w:t>
      </w:r>
      <w:r w:rsidRPr="005811ED">
        <w:rPr>
          <w:sz w:val="22"/>
          <w:szCs w:val="22"/>
          <w:lang w:val="en-GB"/>
        </w:rPr>
        <w:t xml:space="preserve"> action to retrieve items from your SharePoint list.</w:t>
      </w:r>
    </w:p>
    <w:p w14:paraId="534DC0C1" w14:textId="3741B912" w:rsidR="005811ED" w:rsidRPr="005811ED" w:rsidRDefault="00850F3C" w:rsidP="00336A38">
      <w:pPr>
        <w:spacing w:after="0"/>
        <w:rPr>
          <w:lang w:val="en-GB"/>
        </w:rPr>
      </w:pPr>
      <w:r w:rsidRPr="00850F3C">
        <w:rPr>
          <w:b/>
          <w:bCs/>
          <w:lang w:val="en-GB"/>
        </w:rPr>
        <w:t>2.</w:t>
      </w:r>
      <w:r w:rsidR="005811ED" w:rsidRPr="005811ED">
        <w:rPr>
          <w:lang w:val="en-GB"/>
        </w:rPr>
        <w:t xml:space="preserve"> </w:t>
      </w:r>
      <w:r w:rsidR="005811ED" w:rsidRPr="005811ED">
        <w:rPr>
          <w:b/>
          <w:bCs/>
          <w:lang w:val="en-GB"/>
        </w:rPr>
        <w:t>Specify the OData Query</w:t>
      </w:r>
      <w:r w:rsidR="005811ED" w:rsidRPr="005811ED">
        <w:rPr>
          <w:lang w:val="en-GB"/>
        </w:rPr>
        <w:t>:</w:t>
      </w:r>
    </w:p>
    <w:p w14:paraId="68E89D1A" w14:textId="77777777" w:rsidR="005811ED" w:rsidRPr="005811ED" w:rsidRDefault="005811ED" w:rsidP="00336A38">
      <w:pPr>
        <w:numPr>
          <w:ilvl w:val="0"/>
          <w:numId w:val="65"/>
        </w:numPr>
        <w:spacing w:after="0"/>
        <w:rPr>
          <w:sz w:val="22"/>
          <w:szCs w:val="22"/>
          <w:lang w:val="en-GB"/>
        </w:rPr>
      </w:pPr>
      <w:r w:rsidRPr="005811ED">
        <w:rPr>
          <w:sz w:val="22"/>
          <w:szCs w:val="22"/>
          <w:lang w:val="en-GB"/>
        </w:rPr>
        <w:t xml:space="preserve">In the </w:t>
      </w:r>
      <w:r w:rsidRPr="005811ED">
        <w:rPr>
          <w:b/>
          <w:bCs/>
          <w:sz w:val="22"/>
          <w:szCs w:val="22"/>
          <w:lang w:val="en-GB"/>
        </w:rPr>
        <w:t>Get items</w:t>
      </w:r>
      <w:r w:rsidRPr="005811ED">
        <w:rPr>
          <w:sz w:val="22"/>
          <w:szCs w:val="22"/>
          <w:lang w:val="en-GB"/>
        </w:rPr>
        <w:t xml:space="preserve"> action, locate the </w:t>
      </w:r>
      <w:r w:rsidRPr="005811ED">
        <w:rPr>
          <w:b/>
          <w:bCs/>
          <w:sz w:val="22"/>
          <w:szCs w:val="22"/>
          <w:lang w:val="en-GB"/>
        </w:rPr>
        <w:t>Order By</w:t>
      </w:r>
      <w:r w:rsidRPr="005811ED">
        <w:rPr>
          <w:sz w:val="22"/>
          <w:szCs w:val="22"/>
          <w:lang w:val="en-GB"/>
        </w:rPr>
        <w:t xml:space="preserve"> field.</w:t>
      </w:r>
    </w:p>
    <w:p w14:paraId="3EDFEB5A" w14:textId="77777777" w:rsidR="005811ED" w:rsidRPr="005811ED" w:rsidRDefault="005811ED" w:rsidP="00336A38">
      <w:pPr>
        <w:numPr>
          <w:ilvl w:val="0"/>
          <w:numId w:val="65"/>
        </w:numPr>
        <w:spacing w:after="0"/>
        <w:rPr>
          <w:sz w:val="22"/>
          <w:szCs w:val="22"/>
          <w:lang w:val="en-GB"/>
        </w:rPr>
      </w:pPr>
      <w:r w:rsidRPr="005811ED">
        <w:rPr>
          <w:sz w:val="22"/>
          <w:szCs w:val="22"/>
          <w:lang w:val="en-GB"/>
        </w:rPr>
        <w:t xml:space="preserve">To sort items by the </w:t>
      </w:r>
      <w:proofErr w:type="spellStart"/>
      <w:r w:rsidRPr="005811ED">
        <w:rPr>
          <w:sz w:val="22"/>
          <w:szCs w:val="22"/>
          <w:lang w:val="en-GB"/>
        </w:rPr>
        <w:t>RequestID</w:t>
      </w:r>
      <w:proofErr w:type="spellEnd"/>
      <w:r w:rsidRPr="005811ED">
        <w:rPr>
          <w:sz w:val="22"/>
          <w:szCs w:val="22"/>
          <w:lang w:val="en-GB"/>
        </w:rPr>
        <w:t xml:space="preserve"> column in descending order, enter the following query: </w:t>
      </w:r>
    </w:p>
    <w:p w14:paraId="2F54ADAB" w14:textId="77777777" w:rsidR="005811ED" w:rsidRPr="005811ED" w:rsidRDefault="005811ED" w:rsidP="00336A38">
      <w:pPr>
        <w:ind w:left="1440"/>
        <w:rPr>
          <w:rFonts w:ascii="Agency FB" w:hAnsi="Agency FB"/>
          <w:lang w:val="en-GB"/>
        </w:rPr>
      </w:pPr>
      <w:proofErr w:type="spellStart"/>
      <w:r w:rsidRPr="005811ED">
        <w:rPr>
          <w:rFonts w:ascii="Agency FB" w:hAnsi="Agency FB"/>
          <w:lang w:val="en-GB"/>
        </w:rPr>
        <w:t>RequestID</w:t>
      </w:r>
      <w:proofErr w:type="spellEnd"/>
      <w:r w:rsidRPr="005811ED">
        <w:rPr>
          <w:rFonts w:ascii="Agency FB" w:hAnsi="Agency FB"/>
          <w:lang w:val="en-GB"/>
        </w:rPr>
        <w:t xml:space="preserve"> </w:t>
      </w:r>
      <w:proofErr w:type="spellStart"/>
      <w:r w:rsidRPr="005811ED">
        <w:rPr>
          <w:rFonts w:ascii="Agency FB" w:hAnsi="Agency FB"/>
          <w:lang w:val="en-GB"/>
        </w:rPr>
        <w:t>desc</w:t>
      </w:r>
      <w:proofErr w:type="spellEnd"/>
    </w:p>
    <w:p w14:paraId="5E974805" w14:textId="77777777" w:rsidR="005811ED" w:rsidRPr="005811ED" w:rsidRDefault="005811ED" w:rsidP="00336A38">
      <w:pPr>
        <w:pStyle w:val="Heading3"/>
        <w:rPr>
          <w:lang w:val="en-GB"/>
        </w:rPr>
      </w:pPr>
      <w:r w:rsidRPr="005811ED">
        <w:rPr>
          <w:lang w:val="en-GB"/>
        </w:rPr>
        <w:lastRenderedPageBreak/>
        <w:t>Example Flow Configuration:</w:t>
      </w:r>
    </w:p>
    <w:p w14:paraId="6CB2CBEB" w14:textId="77777777" w:rsidR="005811ED" w:rsidRPr="005811ED" w:rsidRDefault="005811ED" w:rsidP="00336A38">
      <w:pPr>
        <w:numPr>
          <w:ilvl w:val="0"/>
          <w:numId w:val="66"/>
        </w:numPr>
        <w:spacing w:after="0"/>
        <w:rPr>
          <w:lang w:val="en-GB"/>
        </w:rPr>
      </w:pPr>
      <w:r w:rsidRPr="005811ED">
        <w:rPr>
          <w:b/>
          <w:bCs/>
          <w:lang w:val="en-GB"/>
        </w:rPr>
        <w:t>Get Items</w:t>
      </w:r>
      <w:r w:rsidRPr="005811ED">
        <w:rPr>
          <w:lang w:val="en-GB"/>
        </w:rPr>
        <w:t xml:space="preserve">: </w:t>
      </w:r>
    </w:p>
    <w:p w14:paraId="2245E9FD" w14:textId="77777777" w:rsidR="005811ED" w:rsidRPr="005811ED" w:rsidRDefault="005811ED" w:rsidP="00336A38">
      <w:pPr>
        <w:numPr>
          <w:ilvl w:val="1"/>
          <w:numId w:val="66"/>
        </w:numPr>
        <w:spacing w:after="0"/>
        <w:rPr>
          <w:lang w:val="en-GB"/>
        </w:rPr>
      </w:pPr>
      <w:r w:rsidRPr="005811ED">
        <w:rPr>
          <w:b/>
          <w:bCs/>
          <w:lang w:val="en-GB"/>
        </w:rPr>
        <w:t>Site Address</w:t>
      </w:r>
      <w:r w:rsidRPr="005811ED">
        <w:rPr>
          <w:lang w:val="en-GB"/>
        </w:rPr>
        <w:t>: Your SharePoint site</w:t>
      </w:r>
    </w:p>
    <w:p w14:paraId="6F2E4CE0" w14:textId="77777777" w:rsidR="005811ED" w:rsidRPr="005811ED" w:rsidRDefault="005811ED" w:rsidP="00336A38">
      <w:pPr>
        <w:numPr>
          <w:ilvl w:val="1"/>
          <w:numId w:val="66"/>
        </w:numPr>
        <w:spacing w:after="0"/>
        <w:rPr>
          <w:lang w:val="en-GB"/>
        </w:rPr>
      </w:pPr>
      <w:r w:rsidRPr="005811ED">
        <w:rPr>
          <w:b/>
          <w:bCs/>
          <w:lang w:val="en-GB"/>
        </w:rPr>
        <w:t>List Name</w:t>
      </w:r>
      <w:r w:rsidRPr="005811ED">
        <w:rPr>
          <w:lang w:val="en-GB"/>
        </w:rPr>
        <w:t>: Your SharePoint list</w:t>
      </w:r>
    </w:p>
    <w:p w14:paraId="5E480F88" w14:textId="77777777" w:rsidR="005811ED" w:rsidRPr="005811ED" w:rsidRDefault="005811ED" w:rsidP="00336A38">
      <w:pPr>
        <w:numPr>
          <w:ilvl w:val="1"/>
          <w:numId w:val="66"/>
        </w:numPr>
        <w:spacing w:after="0"/>
        <w:rPr>
          <w:lang w:val="en-GB"/>
        </w:rPr>
      </w:pPr>
      <w:r w:rsidRPr="005811ED">
        <w:rPr>
          <w:b/>
          <w:bCs/>
          <w:lang w:val="en-GB"/>
        </w:rPr>
        <w:t>Order By</w:t>
      </w:r>
      <w:r w:rsidRPr="005811ED">
        <w:rPr>
          <w:lang w:val="en-GB"/>
        </w:rPr>
        <w:t xml:space="preserve">: </w:t>
      </w:r>
      <w:proofErr w:type="spellStart"/>
      <w:r w:rsidRPr="005811ED">
        <w:rPr>
          <w:lang w:val="en-GB"/>
        </w:rPr>
        <w:t>RequestID</w:t>
      </w:r>
      <w:proofErr w:type="spellEnd"/>
      <w:r w:rsidRPr="005811ED">
        <w:rPr>
          <w:lang w:val="en-GB"/>
        </w:rPr>
        <w:t xml:space="preserve"> </w:t>
      </w:r>
      <w:proofErr w:type="spellStart"/>
      <w:r w:rsidRPr="005811ED">
        <w:rPr>
          <w:lang w:val="en-GB"/>
        </w:rPr>
        <w:t>desc</w:t>
      </w:r>
      <w:proofErr w:type="spellEnd"/>
    </w:p>
    <w:p w14:paraId="0D88AC73" w14:textId="77777777" w:rsidR="005811ED" w:rsidRPr="005811ED" w:rsidRDefault="005811ED" w:rsidP="005811ED">
      <w:pPr>
        <w:numPr>
          <w:ilvl w:val="1"/>
          <w:numId w:val="66"/>
        </w:numPr>
        <w:rPr>
          <w:lang w:val="en-GB"/>
        </w:rPr>
      </w:pPr>
      <w:r w:rsidRPr="005811ED">
        <w:rPr>
          <w:b/>
          <w:bCs/>
          <w:lang w:val="en-GB"/>
        </w:rPr>
        <w:t>Top Count</w:t>
      </w:r>
      <w:r w:rsidRPr="005811ED">
        <w:rPr>
          <w:lang w:val="en-GB"/>
        </w:rPr>
        <w:t>: 1 (to get the latest item)</w:t>
      </w:r>
    </w:p>
    <w:p w14:paraId="4F4C7BA9" w14:textId="77777777" w:rsidR="005811ED" w:rsidRPr="005811ED" w:rsidRDefault="005811ED" w:rsidP="00336A38">
      <w:pPr>
        <w:pStyle w:val="Heading3"/>
        <w:rPr>
          <w:lang w:val="en-GB"/>
        </w:rPr>
      </w:pPr>
      <w:r w:rsidRPr="005811ED">
        <w:rPr>
          <w:lang w:val="en-GB"/>
        </w:rPr>
        <w:t>Full Example:</w:t>
      </w:r>
    </w:p>
    <w:p w14:paraId="4430F1F6" w14:textId="77777777" w:rsidR="005811ED" w:rsidRPr="005811ED" w:rsidRDefault="005811ED" w:rsidP="00336A38">
      <w:pPr>
        <w:spacing w:after="0"/>
        <w:ind w:left="720"/>
        <w:rPr>
          <w:rFonts w:ascii="Agency FB" w:hAnsi="Agency FB"/>
          <w:lang w:val="en-GB"/>
        </w:rPr>
      </w:pPr>
      <w:r w:rsidRPr="005811ED">
        <w:rPr>
          <w:rFonts w:ascii="Agency FB" w:hAnsi="Agency FB"/>
          <w:lang w:val="en-GB"/>
        </w:rPr>
        <w:t>Action: Get items</w:t>
      </w:r>
    </w:p>
    <w:p w14:paraId="24BF55F7" w14:textId="77777777" w:rsidR="005811ED" w:rsidRPr="005811ED" w:rsidRDefault="005811ED" w:rsidP="00336A38">
      <w:pPr>
        <w:spacing w:after="0"/>
        <w:ind w:left="720"/>
        <w:rPr>
          <w:rFonts w:ascii="Agency FB" w:hAnsi="Agency FB"/>
          <w:lang w:val="en-GB"/>
        </w:rPr>
      </w:pPr>
      <w:r w:rsidRPr="005811ED">
        <w:rPr>
          <w:rFonts w:ascii="Agency FB" w:hAnsi="Agency FB"/>
          <w:lang w:val="en-GB"/>
        </w:rPr>
        <w:t>Site Address: https://yoursharepointsite.sharepoint.com/sites/yoursite</w:t>
      </w:r>
    </w:p>
    <w:p w14:paraId="5B51B846" w14:textId="77777777" w:rsidR="005811ED" w:rsidRPr="005811ED" w:rsidRDefault="005811ED" w:rsidP="00336A38">
      <w:pPr>
        <w:spacing w:after="0"/>
        <w:ind w:left="720"/>
        <w:rPr>
          <w:rFonts w:ascii="Agency FB" w:hAnsi="Agency FB"/>
          <w:lang w:val="en-GB"/>
        </w:rPr>
      </w:pPr>
      <w:r w:rsidRPr="005811ED">
        <w:rPr>
          <w:rFonts w:ascii="Agency FB" w:hAnsi="Agency FB"/>
          <w:lang w:val="en-GB"/>
        </w:rPr>
        <w:t xml:space="preserve">List Name: </w:t>
      </w:r>
      <w:proofErr w:type="spellStart"/>
      <w:r w:rsidRPr="005811ED">
        <w:rPr>
          <w:rFonts w:ascii="Agency FB" w:hAnsi="Agency FB"/>
          <w:lang w:val="en-GB"/>
        </w:rPr>
        <w:t>YourListName</w:t>
      </w:r>
      <w:proofErr w:type="spellEnd"/>
    </w:p>
    <w:p w14:paraId="69174392" w14:textId="77777777" w:rsidR="005811ED" w:rsidRPr="005811ED" w:rsidRDefault="005811ED" w:rsidP="00336A38">
      <w:pPr>
        <w:spacing w:after="0"/>
        <w:ind w:left="720"/>
        <w:rPr>
          <w:rFonts w:ascii="Agency FB" w:hAnsi="Agency FB"/>
          <w:lang w:val="en-GB"/>
        </w:rPr>
      </w:pPr>
      <w:r w:rsidRPr="005811ED">
        <w:rPr>
          <w:rFonts w:ascii="Agency FB" w:hAnsi="Agency FB"/>
          <w:lang w:val="en-GB"/>
        </w:rPr>
        <w:t xml:space="preserve">Order By: </w:t>
      </w:r>
      <w:proofErr w:type="spellStart"/>
      <w:r w:rsidRPr="005811ED">
        <w:rPr>
          <w:rFonts w:ascii="Agency FB" w:hAnsi="Agency FB"/>
          <w:lang w:val="en-GB"/>
        </w:rPr>
        <w:t>RequestID</w:t>
      </w:r>
      <w:proofErr w:type="spellEnd"/>
      <w:r w:rsidRPr="005811ED">
        <w:rPr>
          <w:rFonts w:ascii="Agency FB" w:hAnsi="Agency FB"/>
          <w:lang w:val="en-GB"/>
        </w:rPr>
        <w:t xml:space="preserve"> </w:t>
      </w:r>
      <w:proofErr w:type="spellStart"/>
      <w:r w:rsidRPr="005811ED">
        <w:rPr>
          <w:rFonts w:ascii="Agency FB" w:hAnsi="Agency FB"/>
          <w:lang w:val="en-GB"/>
        </w:rPr>
        <w:t>desc</w:t>
      </w:r>
      <w:proofErr w:type="spellEnd"/>
    </w:p>
    <w:p w14:paraId="3C8838B1" w14:textId="77777777" w:rsidR="005811ED" w:rsidRPr="005811ED" w:rsidRDefault="005811ED" w:rsidP="00336A38">
      <w:pPr>
        <w:ind w:left="720"/>
        <w:rPr>
          <w:rFonts w:ascii="Agency FB" w:hAnsi="Agency FB"/>
          <w:lang w:val="en-GB"/>
        </w:rPr>
      </w:pPr>
      <w:r w:rsidRPr="005811ED">
        <w:rPr>
          <w:rFonts w:ascii="Agency FB" w:hAnsi="Agency FB"/>
          <w:lang w:val="en-GB"/>
        </w:rPr>
        <w:t>Top Count: 1</w:t>
      </w:r>
    </w:p>
    <w:p w14:paraId="50F3B36B" w14:textId="77777777" w:rsidR="005811ED" w:rsidRPr="005811ED" w:rsidRDefault="005811ED" w:rsidP="00336A38">
      <w:pPr>
        <w:pStyle w:val="Heading3"/>
        <w:rPr>
          <w:lang w:val="en-GB"/>
        </w:rPr>
      </w:pPr>
      <w:r w:rsidRPr="005811ED">
        <w:rPr>
          <w:lang w:val="en-GB"/>
        </w:rPr>
        <w:t>Explanation:</w:t>
      </w:r>
    </w:p>
    <w:p w14:paraId="3036F6E6" w14:textId="77777777" w:rsidR="005811ED" w:rsidRPr="005811ED" w:rsidRDefault="005811ED" w:rsidP="00336A38">
      <w:pPr>
        <w:numPr>
          <w:ilvl w:val="0"/>
          <w:numId w:val="67"/>
        </w:numPr>
        <w:spacing w:after="0"/>
        <w:rPr>
          <w:sz w:val="22"/>
          <w:szCs w:val="22"/>
          <w:lang w:val="en-GB"/>
        </w:rPr>
      </w:pPr>
      <w:r w:rsidRPr="005811ED">
        <w:rPr>
          <w:b/>
          <w:bCs/>
          <w:sz w:val="22"/>
          <w:szCs w:val="22"/>
          <w:lang w:val="en-GB"/>
        </w:rPr>
        <w:t>Order By</w:t>
      </w:r>
      <w:r w:rsidRPr="005811ED">
        <w:rPr>
          <w:sz w:val="22"/>
          <w:szCs w:val="22"/>
          <w:lang w:val="en-GB"/>
        </w:rPr>
        <w:t xml:space="preserve">: </w:t>
      </w:r>
      <w:proofErr w:type="spellStart"/>
      <w:r w:rsidRPr="005811ED">
        <w:rPr>
          <w:sz w:val="22"/>
          <w:szCs w:val="22"/>
          <w:lang w:val="en-GB"/>
        </w:rPr>
        <w:t>RequestID</w:t>
      </w:r>
      <w:proofErr w:type="spellEnd"/>
      <w:r w:rsidRPr="005811ED">
        <w:rPr>
          <w:sz w:val="22"/>
          <w:szCs w:val="22"/>
          <w:lang w:val="en-GB"/>
        </w:rPr>
        <w:t xml:space="preserve"> </w:t>
      </w:r>
      <w:proofErr w:type="spellStart"/>
      <w:r w:rsidRPr="005811ED">
        <w:rPr>
          <w:sz w:val="22"/>
          <w:szCs w:val="22"/>
          <w:lang w:val="en-GB"/>
        </w:rPr>
        <w:t>desc</w:t>
      </w:r>
      <w:proofErr w:type="spellEnd"/>
      <w:r w:rsidRPr="005811ED">
        <w:rPr>
          <w:sz w:val="22"/>
          <w:szCs w:val="22"/>
          <w:lang w:val="en-GB"/>
        </w:rPr>
        <w:t xml:space="preserve"> sorts the items by the </w:t>
      </w:r>
      <w:proofErr w:type="spellStart"/>
      <w:r w:rsidRPr="005811ED">
        <w:rPr>
          <w:sz w:val="22"/>
          <w:szCs w:val="22"/>
          <w:lang w:val="en-GB"/>
        </w:rPr>
        <w:t>RequestID</w:t>
      </w:r>
      <w:proofErr w:type="spellEnd"/>
      <w:r w:rsidRPr="005811ED">
        <w:rPr>
          <w:sz w:val="22"/>
          <w:szCs w:val="22"/>
          <w:lang w:val="en-GB"/>
        </w:rPr>
        <w:t xml:space="preserve"> column in descending order, ensuring that the item with the highest Request ID is retrieved first.</w:t>
      </w:r>
    </w:p>
    <w:p w14:paraId="47AAA607" w14:textId="77777777" w:rsidR="005811ED" w:rsidRPr="005811ED" w:rsidRDefault="005811ED" w:rsidP="005811ED">
      <w:pPr>
        <w:numPr>
          <w:ilvl w:val="0"/>
          <w:numId w:val="67"/>
        </w:numPr>
        <w:rPr>
          <w:sz w:val="22"/>
          <w:szCs w:val="22"/>
          <w:lang w:val="en-GB"/>
        </w:rPr>
      </w:pPr>
      <w:r w:rsidRPr="005811ED">
        <w:rPr>
          <w:b/>
          <w:bCs/>
          <w:sz w:val="22"/>
          <w:szCs w:val="22"/>
          <w:lang w:val="en-GB"/>
        </w:rPr>
        <w:t>Top Count</w:t>
      </w:r>
      <w:r w:rsidRPr="005811ED">
        <w:rPr>
          <w:sz w:val="22"/>
          <w:szCs w:val="22"/>
          <w:lang w:val="en-GB"/>
        </w:rPr>
        <w:t>: 1 ensures that only the latest item (with the highest Request ID) is retrieved.</w:t>
      </w:r>
    </w:p>
    <w:p w14:paraId="78B03787" w14:textId="77777777" w:rsidR="005811ED" w:rsidRPr="005811ED" w:rsidRDefault="005811ED" w:rsidP="00336A38">
      <w:pPr>
        <w:spacing w:after="0"/>
        <w:rPr>
          <w:lang w:val="en-GB"/>
        </w:rPr>
      </w:pPr>
      <w:r w:rsidRPr="005811ED">
        <w:rPr>
          <w:lang w:val="en-GB"/>
        </w:rPr>
        <w:t xml:space="preserve">This configuration will allow you to get the latest item based on the </w:t>
      </w:r>
      <w:proofErr w:type="spellStart"/>
      <w:r w:rsidRPr="005811ED">
        <w:rPr>
          <w:lang w:val="en-GB"/>
        </w:rPr>
        <w:t>RequestID</w:t>
      </w:r>
      <w:proofErr w:type="spellEnd"/>
      <w:r w:rsidRPr="005811ED">
        <w:rPr>
          <w:lang w:val="en-GB"/>
        </w:rPr>
        <w:t xml:space="preserve"> and proceed with incrementing it for new entries.</w:t>
      </w:r>
    </w:p>
    <w:p w14:paraId="77F6C61D" w14:textId="10F208BF" w:rsidR="00F06EA8" w:rsidRPr="005811ED" w:rsidRDefault="005811ED" w:rsidP="00F06EA8">
      <w:pPr>
        <w:rPr>
          <w:lang w:val="en-GB"/>
        </w:rPr>
      </w:pPr>
      <w:r w:rsidRPr="005811ED">
        <w:rPr>
          <w:lang w:val="en-GB"/>
        </w:rPr>
        <w:t>Would you like more detailed guidance on any specific step or have any other questions?</w:t>
      </w:r>
    </w:p>
    <w:p w14:paraId="2C7B9FE1" w14:textId="77777777" w:rsidR="00F06EA8" w:rsidRDefault="00F06EA8" w:rsidP="00F06EA8">
      <w:pPr>
        <w:pStyle w:val="Heading2"/>
      </w:pPr>
      <w:proofErr w:type="gramStart"/>
      <w:r>
        <w:t>You</w:t>
      </w:r>
      <w:proofErr w:type="gramEnd"/>
    </w:p>
    <w:p w14:paraId="1DB13902" w14:textId="09614F09" w:rsidR="00F06EA8" w:rsidRPr="00EF3747" w:rsidRDefault="00EF3747" w:rsidP="00F06EA8">
      <w:pPr>
        <w:rPr>
          <w:lang w:val="en-GB"/>
        </w:rPr>
      </w:pPr>
      <w:r w:rsidRPr="00EF3747">
        <w:rPr>
          <w:lang w:val="en-GB"/>
        </w:rPr>
        <w:t>How about if the top ID is already "SAPCR#000006", what would be the flow steps then?</w:t>
      </w:r>
    </w:p>
    <w:p w14:paraId="32E4B308" w14:textId="77777777" w:rsidR="00F06EA8" w:rsidRDefault="00F06EA8" w:rsidP="00F06EA8">
      <w:pPr>
        <w:pStyle w:val="Heading2"/>
      </w:pPr>
      <w:r>
        <w:t>Copilot</w:t>
      </w:r>
    </w:p>
    <w:p w14:paraId="714B343F" w14:textId="77777777" w:rsidR="00543011" w:rsidRPr="00543011" w:rsidRDefault="00543011" w:rsidP="00543011">
      <w:pPr>
        <w:rPr>
          <w:lang w:val="en-GB"/>
        </w:rPr>
      </w:pPr>
      <w:r w:rsidRPr="00543011">
        <w:rPr>
          <w:lang w:val="en-GB"/>
        </w:rPr>
        <w:t>It sounds like you're working on a system where IDs are used to track something, and the current top ID is "SAPCR#000006." Here’s a general flow for continuing from that point:</w:t>
      </w:r>
    </w:p>
    <w:p w14:paraId="6D20449A" w14:textId="77777777" w:rsidR="00543011" w:rsidRPr="00543011" w:rsidRDefault="00543011" w:rsidP="00543011">
      <w:pPr>
        <w:numPr>
          <w:ilvl w:val="0"/>
          <w:numId w:val="68"/>
        </w:numPr>
        <w:spacing w:after="0"/>
        <w:rPr>
          <w:lang w:val="en-GB"/>
        </w:rPr>
      </w:pPr>
      <w:r w:rsidRPr="00543011">
        <w:rPr>
          <w:b/>
          <w:bCs/>
          <w:lang w:val="en-GB"/>
        </w:rPr>
        <w:t>ID Generation</w:t>
      </w:r>
      <w:r w:rsidRPr="00543011">
        <w:rPr>
          <w:lang w:val="en-GB"/>
        </w:rPr>
        <w:t>: When a new entry needs an ID, increment the existing top ID. So, the next ID would be "SAPCR#000007".</w:t>
      </w:r>
    </w:p>
    <w:p w14:paraId="09F4C18F" w14:textId="77777777" w:rsidR="00543011" w:rsidRPr="00543011" w:rsidRDefault="00543011" w:rsidP="00543011">
      <w:pPr>
        <w:numPr>
          <w:ilvl w:val="0"/>
          <w:numId w:val="68"/>
        </w:numPr>
        <w:spacing w:after="0"/>
        <w:rPr>
          <w:lang w:val="en-GB"/>
        </w:rPr>
      </w:pPr>
      <w:r w:rsidRPr="00543011">
        <w:rPr>
          <w:b/>
          <w:bCs/>
          <w:lang w:val="en-GB"/>
        </w:rPr>
        <w:t>Check for Uniqueness</w:t>
      </w:r>
      <w:r w:rsidRPr="00543011">
        <w:rPr>
          <w:lang w:val="en-GB"/>
        </w:rPr>
        <w:t>: Ensure this new ID is not duplicated. Most systems will have checks in place to confirm that the new ID is unique.</w:t>
      </w:r>
    </w:p>
    <w:p w14:paraId="0DB236EF" w14:textId="77777777" w:rsidR="00543011" w:rsidRPr="00543011" w:rsidRDefault="00543011" w:rsidP="00543011">
      <w:pPr>
        <w:numPr>
          <w:ilvl w:val="0"/>
          <w:numId w:val="68"/>
        </w:numPr>
        <w:spacing w:after="0"/>
        <w:rPr>
          <w:lang w:val="en-GB"/>
        </w:rPr>
      </w:pPr>
      <w:r w:rsidRPr="00543011">
        <w:rPr>
          <w:b/>
          <w:bCs/>
          <w:lang w:val="en-GB"/>
        </w:rPr>
        <w:t>Assign ID</w:t>
      </w:r>
      <w:r w:rsidRPr="00543011">
        <w:rPr>
          <w:lang w:val="en-GB"/>
        </w:rPr>
        <w:t>: Assign the generated ID to the new entry.</w:t>
      </w:r>
    </w:p>
    <w:p w14:paraId="08F23A35" w14:textId="77777777" w:rsidR="00543011" w:rsidRPr="00543011" w:rsidRDefault="00543011" w:rsidP="00543011">
      <w:pPr>
        <w:numPr>
          <w:ilvl w:val="0"/>
          <w:numId w:val="68"/>
        </w:numPr>
        <w:spacing w:after="0"/>
        <w:rPr>
          <w:lang w:val="en-GB"/>
        </w:rPr>
      </w:pPr>
      <w:r w:rsidRPr="00543011">
        <w:rPr>
          <w:b/>
          <w:bCs/>
          <w:lang w:val="en-GB"/>
        </w:rPr>
        <w:t>Store Entry</w:t>
      </w:r>
      <w:r w:rsidRPr="00543011">
        <w:rPr>
          <w:lang w:val="en-GB"/>
        </w:rPr>
        <w:t>: Save the new entry with its assigned ID to your database or tracking system.</w:t>
      </w:r>
    </w:p>
    <w:p w14:paraId="4FAFAC64" w14:textId="77777777" w:rsidR="00543011" w:rsidRPr="00543011" w:rsidRDefault="00543011" w:rsidP="00543011">
      <w:pPr>
        <w:numPr>
          <w:ilvl w:val="0"/>
          <w:numId w:val="68"/>
        </w:numPr>
        <w:rPr>
          <w:lang w:val="en-GB"/>
        </w:rPr>
      </w:pPr>
      <w:r w:rsidRPr="00543011">
        <w:rPr>
          <w:b/>
          <w:bCs/>
          <w:lang w:val="en-GB"/>
        </w:rPr>
        <w:t>Update Top ID</w:t>
      </w:r>
      <w:r w:rsidRPr="00543011">
        <w:rPr>
          <w:lang w:val="en-GB"/>
        </w:rPr>
        <w:t>: Update the system's reference for the top ID to "SAPCR#000007" for future increments.</w:t>
      </w:r>
    </w:p>
    <w:p w14:paraId="21754774" w14:textId="77777777" w:rsidR="00543011" w:rsidRPr="00543011" w:rsidRDefault="00543011" w:rsidP="00543011">
      <w:pPr>
        <w:rPr>
          <w:lang w:val="en-GB"/>
        </w:rPr>
      </w:pPr>
      <w:r w:rsidRPr="00543011">
        <w:rPr>
          <w:lang w:val="en-GB"/>
        </w:rPr>
        <w:lastRenderedPageBreak/>
        <w:t>Make sure your ID generation script or function is robust to handle potential edge cases, such as simultaneous requests. Some systems use transaction locks or unique constraints in their database to manage this.</w:t>
      </w:r>
    </w:p>
    <w:p w14:paraId="0AB50151" w14:textId="44FCC057" w:rsidR="00F06EA8" w:rsidRPr="00543011" w:rsidRDefault="00543011" w:rsidP="00F06EA8">
      <w:pPr>
        <w:rPr>
          <w:lang w:val="en-GB"/>
        </w:rPr>
      </w:pPr>
      <w:r w:rsidRPr="00543011">
        <w:rPr>
          <w:lang w:val="en-GB"/>
        </w:rPr>
        <w:t>Does this align with your needs or is there a specific system you're working with?</w:t>
      </w:r>
    </w:p>
    <w:p w14:paraId="024E8EC5" w14:textId="77777777" w:rsidR="00F06EA8" w:rsidRDefault="00F06EA8" w:rsidP="00F06EA8">
      <w:pPr>
        <w:pStyle w:val="Heading2"/>
      </w:pPr>
      <w:proofErr w:type="gramStart"/>
      <w:r>
        <w:t>You</w:t>
      </w:r>
      <w:proofErr w:type="gramEnd"/>
    </w:p>
    <w:p w14:paraId="1AC7BC9D" w14:textId="248B3968" w:rsidR="00F06EA8" w:rsidRPr="009E07A4" w:rsidRDefault="009E07A4" w:rsidP="00F06EA8">
      <w:pPr>
        <w:rPr>
          <w:lang w:val="en-GB"/>
        </w:rPr>
      </w:pPr>
      <w:r w:rsidRPr="009E07A4">
        <w:rPr>
          <w:lang w:val="en-GB"/>
        </w:rPr>
        <w:t>What would be the power automate flow then?</w:t>
      </w:r>
    </w:p>
    <w:p w14:paraId="7B9B8A7B" w14:textId="77777777" w:rsidR="00F06EA8" w:rsidRDefault="00F06EA8" w:rsidP="00F06EA8">
      <w:pPr>
        <w:pStyle w:val="Heading2"/>
      </w:pPr>
      <w:r>
        <w:t>Copilot</w:t>
      </w:r>
    </w:p>
    <w:p w14:paraId="5DC84220" w14:textId="77777777" w:rsidR="00F83EA2" w:rsidRPr="00F83EA2" w:rsidRDefault="00F83EA2" w:rsidP="00F83EA2">
      <w:pPr>
        <w:rPr>
          <w:lang w:val="en-GB"/>
        </w:rPr>
      </w:pPr>
      <w:r w:rsidRPr="00F83EA2">
        <w:rPr>
          <w:lang w:val="en-GB"/>
        </w:rPr>
        <w:t xml:space="preserve">To create a </w:t>
      </w:r>
      <w:proofErr w:type="gramStart"/>
      <w:r w:rsidRPr="00F83EA2">
        <w:rPr>
          <w:lang w:val="en-GB"/>
        </w:rPr>
        <w:t>Power</w:t>
      </w:r>
      <w:proofErr w:type="gramEnd"/>
      <w:r w:rsidRPr="00F83EA2">
        <w:rPr>
          <w:lang w:val="en-GB"/>
        </w:rPr>
        <w:t xml:space="preserve"> Automate flow for generating and assigning IDs, you can follow these steps:</w:t>
      </w:r>
    </w:p>
    <w:p w14:paraId="669DBFFB" w14:textId="77777777" w:rsidR="00F83EA2" w:rsidRPr="00F83EA2" w:rsidRDefault="00F83EA2" w:rsidP="00F83EA2">
      <w:pPr>
        <w:numPr>
          <w:ilvl w:val="0"/>
          <w:numId w:val="69"/>
        </w:numPr>
        <w:spacing w:after="0"/>
        <w:rPr>
          <w:lang w:val="en-GB"/>
        </w:rPr>
      </w:pPr>
      <w:r w:rsidRPr="00F83EA2">
        <w:rPr>
          <w:b/>
          <w:bCs/>
          <w:lang w:val="en-GB"/>
        </w:rPr>
        <w:t>Create a New Flow</w:t>
      </w:r>
      <w:r w:rsidRPr="00F83EA2">
        <w:rPr>
          <w:lang w:val="en-GB"/>
        </w:rPr>
        <w:t>: Open Power Automate and create a new flow. Choose "Manually trigger a flow" under "Choose how to trigger this flow".</w:t>
      </w:r>
    </w:p>
    <w:p w14:paraId="4CDAF1C6" w14:textId="77777777" w:rsidR="00F83EA2" w:rsidRPr="00F83EA2" w:rsidRDefault="00F83EA2" w:rsidP="00F83EA2">
      <w:pPr>
        <w:numPr>
          <w:ilvl w:val="0"/>
          <w:numId w:val="69"/>
        </w:numPr>
        <w:spacing w:after="0"/>
        <w:rPr>
          <w:lang w:val="en-GB"/>
        </w:rPr>
      </w:pPr>
      <w:r w:rsidRPr="00F83EA2">
        <w:rPr>
          <w:b/>
          <w:bCs/>
          <w:lang w:val="en-GB"/>
        </w:rPr>
        <w:t>Add Compose Action</w:t>
      </w:r>
      <w:r w:rsidRPr="00F83EA2">
        <w:rPr>
          <w:lang w:val="en-GB"/>
        </w:rPr>
        <w:t>: Add a "Compose" action to generate the new ID. Use the expression guid() to generate a globally unique identifier (GUID).</w:t>
      </w:r>
    </w:p>
    <w:p w14:paraId="067A20DC" w14:textId="77777777" w:rsidR="00F83EA2" w:rsidRPr="00F83EA2" w:rsidRDefault="00F83EA2" w:rsidP="00F83EA2">
      <w:pPr>
        <w:numPr>
          <w:ilvl w:val="0"/>
          <w:numId w:val="69"/>
        </w:numPr>
        <w:spacing w:after="0"/>
        <w:rPr>
          <w:lang w:val="en-GB"/>
        </w:rPr>
      </w:pPr>
      <w:r w:rsidRPr="00F83EA2">
        <w:rPr>
          <w:b/>
          <w:bCs/>
          <w:lang w:val="en-GB"/>
        </w:rPr>
        <w:t>Check for Uniqueness</w:t>
      </w:r>
      <w:r w:rsidRPr="00F83EA2">
        <w:rPr>
          <w:lang w:val="en-GB"/>
        </w:rPr>
        <w:t>: Add a condition to check if the generated ID already exists in your database or list. You can use the "Get items" action to query your database or list.</w:t>
      </w:r>
    </w:p>
    <w:p w14:paraId="164B48EE" w14:textId="77777777" w:rsidR="00F83EA2" w:rsidRPr="00F83EA2" w:rsidRDefault="00F83EA2" w:rsidP="00F83EA2">
      <w:pPr>
        <w:numPr>
          <w:ilvl w:val="0"/>
          <w:numId w:val="69"/>
        </w:numPr>
        <w:spacing w:after="0"/>
        <w:rPr>
          <w:lang w:val="en-GB"/>
        </w:rPr>
      </w:pPr>
      <w:r w:rsidRPr="00F83EA2">
        <w:rPr>
          <w:b/>
          <w:bCs/>
          <w:lang w:val="en-GB"/>
        </w:rPr>
        <w:t>Assign ID</w:t>
      </w:r>
      <w:r w:rsidRPr="00F83EA2">
        <w:rPr>
          <w:lang w:val="en-GB"/>
        </w:rPr>
        <w:t>: If the ID is unique, proceed to assign it to the new entry. You can use the "Create item" or "Update item" action to save the new entry with the assigned ID.</w:t>
      </w:r>
    </w:p>
    <w:p w14:paraId="61397DFE" w14:textId="77777777" w:rsidR="00F83EA2" w:rsidRPr="00F83EA2" w:rsidRDefault="00F83EA2" w:rsidP="00F83EA2">
      <w:pPr>
        <w:numPr>
          <w:ilvl w:val="0"/>
          <w:numId w:val="69"/>
        </w:numPr>
        <w:spacing w:after="0"/>
        <w:rPr>
          <w:lang w:val="en-GB"/>
        </w:rPr>
      </w:pPr>
      <w:r w:rsidRPr="00F83EA2">
        <w:rPr>
          <w:b/>
          <w:bCs/>
          <w:lang w:val="en-GB"/>
        </w:rPr>
        <w:t>Update Top ID</w:t>
      </w:r>
      <w:r w:rsidRPr="00F83EA2">
        <w:rPr>
          <w:lang w:val="en-GB"/>
        </w:rPr>
        <w:t>: If the ID is assigned successfully, update the reference for the top ID. You can use the "Update item" action to set the new top ID.</w:t>
      </w:r>
    </w:p>
    <w:p w14:paraId="75A36791" w14:textId="77777777" w:rsidR="00F83EA2" w:rsidRPr="00F83EA2" w:rsidRDefault="00F83EA2" w:rsidP="00F83EA2">
      <w:pPr>
        <w:numPr>
          <w:ilvl w:val="0"/>
          <w:numId w:val="69"/>
        </w:numPr>
        <w:spacing w:after="0"/>
        <w:rPr>
          <w:lang w:val="en-GB"/>
        </w:rPr>
      </w:pPr>
      <w:r w:rsidRPr="00F83EA2">
        <w:rPr>
          <w:b/>
          <w:bCs/>
          <w:lang w:val="en-GB"/>
        </w:rPr>
        <w:t>Store Entry</w:t>
      </w:r>
      <w:r w:rsidRPr="00F83EA2">
        <w:rPr>
          <w:lang w:val="en-GB"/>
        </w:rPr>
        <w:t>: Save the new entry with its assigned ID to your database or tracking system.</w:t>
      </w:r>
    </w:p>
    <w:p w14:paraId="18C90DE7" w14:textId="77777777" w:rsidR="00F83EA2" w:rsidRPr="00F83EA2" w:rsidRDefault="00F83EA2" w:rsidP="00F83EA2">
      <w:pPr>
        <w:numPr>
          <w:ilvl w:val="0"/>
          <w:numId w:val="69"/>
        </w:numPr>
        <w:rPr>
          <w:lang w:val="en-GB"/>
        </w:rPr>
      </w:pPr>
      <w:r w:rsidRPr="00F83EA2">
        <w:rPr>
          <w:b/>
          <w:bCs/>
          <w:lang w:val="en-GB"/>
        </w:rPr>
        <w:t>Notify User</w:t>
      </w:r>
      <w:r w:rsidRPr="00F83EA2">
        <w:rPr>
          <w:lang w:val="en-GB"/>
        </w:rPr>
        <w:t>: Optionally, add a step to notify the user that the ID has been successfully assigned.</w:t>
      </w:r>
    </w:p>
    <w:p w14:paraId="742723DE" w14:textId="77777777" w:rsidR="00F83EA2" w:rsidRPr="00F83EA2" w:rsidRDefault="00F83EA2" w:rsidP="00F83EA2">
      <w:pPr>
        <w:rPr>
          <w:lang w:val="en-GB"/>
        </w:rPr>
      </w:pPr>
      <w:r w:rsidRPr="00F83EA2">
        <w:rPr>
          <w:lang w:val="en-GB"/>
        </w:rPr>
        <w:t>Here's a simplified example of what the flow might look like:</w:t>
      </w:r>
    </w:p>
    <w:p w14:paraId="1C97EA65" w14:textId="77777777" w:rsidR="00F83EA2" w:rsidRPr="00F83EA2" w:rsidRDefault="00F83EA2" w:rsidP="00F83EA2">
      <w:pPr>
        <w:spacing w:after="0"/>
        <w:rPr>
          <w:lang w:val="en-GB"/>
        </w:rPr>
      </w:pPr>
      <w:r w:rsidRPr="00F83EA2">
        <w:rPr>
          <w:lang w:val="en-GB"/>
        </w:rPr>
        <w:t>1. **Trigger**: Manually trigger the flow.</w:t>
      </w:r>
    </w:p>
    <w:p w14:paraId="0B07EA27" w14:textId="77777777" w:rsidR="00F83EA2" w:rsidRPr="00F83EA2" w:rsidRDefault="00F83EA2" w:rsidP="00F83EA2">
      <w:pPr>
        <w:spacing w:after="0"/>
        <w:rPr>
          <w:lang w:val="en-GB"/>
        </w:rPr>
      </w:pPr>
      <w:r w:rsidRPr="00F83EA2">
        <w:rPr>
          <w:lang w:val="en-GB"/>
        </w:rPr>
        <w:t>2. **Compose**: `guid()` to generate a new ID.</w:t>
      </w:r>
    </w:p>
    <w:p w14:paraId="49AE9C41" w14:textId="77777777" w:rsidR="00F83EA2" w:rsidRPr="00F83EA2" w:rsidRDefault="00F83EA2" w:rsidP="00F83EA2">
      <w:pPr>
        <w:spacing w:after="0"/>
        <w:rPr>
          <w:lang w:val="en-GB"/>
        </w:rPr>
      </w:pPr>
      <w:r w:rsidRPr="00F83EA2">
        <w:rPr>
          <w:lang w:val="en-GB"/>
        </w:rPr>
        <w:t>3. **Condition**: Check if the ID exists in the database.</w:t>
      </w:r>
    </w:p>
    <w:p w14:paraId="4AAD4B65" w14:textId="77777777" w:rsidR="00F83EA2" w:rsidRPr="00F83EA2" w:rsidRDefault="00F83EA2" w:rsidP="00F83EA2">
      <w:pPr>
        <w:spacing w:after="0"/>
        <w:rPr>
          <w:lang w:val="en-GB"/>
        </w:rPr>
      </w:pPr>
      <w:r w:rsidRPr="00F83EA2">
        <w:rPr>
          <w:lang w:val="en-GB"/>
        </w:rPr>
        <w:t xml:space="preserve">4. **If </w:t>
      </w:r>
      <w:proofErr w:type="gramStart"/>
      <w:r w:rsidRPr="00F83EA2">
        <w:rPr>
          <w:lang w:val="en-GB"/>
        </w:rPr>
        <w:t>Yes</w:t>
      </w:r>
      <w:proofErr w:type="gramEnd"/>
      <w:r w:rsidRPr="00F83EA2">
        <w:rPr>
          <w:lang w:val="en-GB"/>
        </w:rPr>
        <w:t>**: Go to the next step.</w:t>
      </w:r>
    </w:p>
    <w:p w14:paraId="75323D1A" w14:textId="77777777" w:rsidR="00F83EA2" w:rsidRPr="00F83EA2" w:rsidRDefault="00F83EA2" w:rsidP="00F83EA2">
      <w:pPr>
        <w:spacing w:after="0"/>
        <w:rPr>
          <w:lang w:val="en-GB"/>
        </w:rPr>
      </w:pPr>
      <w:r w:rsidRPr="00F83EA2">
        <w:rPr>
          <w:lang w:val="en-GB"/>
        </w:rPr>
        <w:t>5. **If No**: Assign the ID to the new entry and update the top ID.</w:t>
      </w:r>
    </w:p>
    <w:p w14:paraId="235EFF5D" w14:textId="77777777" w:rsidR="00F83EA2" w:rsidRPr="00F83EA2" w:rsidRDefault="00F83EA2" w:rsidP="00F83EA2">
      <w:pPr>
        <w:spacing w:after="0"/>
        <w:rPr>
          <w:lang w:val="en-GB"/>
        </w:rPr>
      </w:pPr>
      <w:r w:rsidRPr="00F83EA2">
        <w:rPr>
          <w:lang w:val="en-GB"/>
        </w:rPr>
        <w:t>6. **Store Entry**: Save the new entry with the assigned ID.</w:t>
      </w:r>
    </w:p>
    <w:p w14:paraId="0E776270" w14:textId="77777777" w:rsidR="00F83EA2" w:rsidRPr="00F83EA2" w:rsidRDefault="00F83EA2" w:rsidP="00F83EA2">
      <w:pPr>
        <w:rPr>
          <w:lang w:val="en-GB"/>
        </w:rPr>
      </w:pPr>
      <w:r w:rsidRPr="00F83EA2">
        <w:rPr>
          <w:lang w:val="en-GB"/>
        </w:rPr>
        <w:t>7. **Notify User**: Send a notification about the successful ID assignment.</w:t>
      </w:r>
    </w:p>
    <w:p w14:paraId="15081963" w14:textId="77777777" w:rsidR="00F83EA2" w:rsidRPr="00F83EA2" w:rsidRDefault="00F83EA2" w:rsidP="00F83EA2">
      <w:pPr>
        <w:rPr>
          <w:lang w:val="en-GB"/>
        </w:rPr>
      </w:pPr>
      <w:r w:rsidRPr="00F83EA2">
        <w:rPr>
          <w:lang w:val="en-GB"/>
        </w:rPr>
        <w:t>Does this help with what you're trying to achieve?</w:t>
      </w:r>
    </w:p>
    <w:p w14:paraId="72C2B55E" w14:textId="77777777" w:rsidR="00F83EA2" w:rsidRPr="00F83EA2" w:rsidRDefault="00F83EA2" w:rsidP="00F83EA2">
      <w:pPr>
        <w:pStyle w:val="Heading3"/>
        <w:rPr>
          <w:lang w:val="en-GB"/>
        </w:rPr>
      </w:pPr>
      <w:r w:rsidRPr="00F83EA2">
        <w:rPr>
          <w:lang w:val="en-GB"/>
        </w:rPr>
        <w:lastRenderedPageBreak/>
        <w:t>References</w:t>
      </w:r>
    </w:p>
    <w:p w14:paraId="0384B38C" w14:textId="14E8B051" w:rsidR="00F83EA2" w:rsidRPr="00F83EA2" w:rsidRDefault="00F83EA2" w:rsidP="003E486D">
      <w:pPr>
        <w:pStyle w:val="ListParagraph"/>
        <w:numPr>
          <w:ilvl w:val="1"/>
          <w:numId w:val="70"/>
        </w:numPr>
        <w:rPr>
          <w:lang w:val="en-GB"/>
        </w:rPr>
      </w:pPr>
      <w:hyperlink r:id="rId15" w:history="1">
        <w:r w:rsidRPr="00F83EA2">
          <w:rPr>
            <w:rStyle w:val="Hyperlink"/>
            <w:lang w:val="en-GB"/>
          </w:rPr>
          <w:t>process.st.com</w:t>
        </w:r>
      </w:hyperlink>
      <w:r w:rsidRPr="00F83EA2">
        <w:rPr>
          <w:lang w:val="en-GB"/>
        </w:rPr>
        <w:t xml:space="preserve"> </w:t>
      </w:r>
    </w:p>
    <w:p w14:paraId="6B92146C" w14:textId="77777777" w:rsidR="00F83EA2" w:rsidRDefault="00F83EA2" w:rsidP="003E486D">
      <w:pPr>
        <w:pStyle w:val="ListParagraph"/>
        <w:numPr>
          <w:ilvl w:val="1"/>
          <w:numId w:val="70"/>
        </w:numPr>
        <w:rPr>
          <w:lang w:val="en-GB"/>
        </w:rPr>
      </w:pPr>
      <w:hyperlink r:id="rId16" w:history="1">
        <w:r w:rsidRPr="00F83EA2">
          <w:rPr>
            <w:rStyle w:val="Hyperlink"/>
            <w:lang w:val="en-GB"/>
          </w:rPr>
          <w:t>learn.microsoft.com</w:t>
        </w:r>
      </w:hyperlink>
      <w:r w:rsidRPr="00F83EA2">
        <w:rPr>
          <w:lang w:val="en-GB"/>
        </w:rPr>
        <w:t xml:space="preserve"> </w:t>
      </w:r>
    </w:p>
    <w:p w14:paraId="08FC33F5" w14:textId="77777777" w:rsidR="00F83EA2" w:rsidRDefault="00F83EA2" w:rsidP="003E486D">
      <w:pPr>
        <w:pStyle w:val="ListParagraph"/>
        <w:numPr>
          <w:ilvl w:val="1"/>
          <w:numId w:val="70"/>
        </w:numPr>
        <w:rPr>
          <w:lang w:val="en-GB"/>
        </w:rPr>
      </w:pPr>
      <w:hyperlink r:id="rId17" w:history="1">
        <w:r w:rsidRPr="00F83EA2">
          <w:rPr>
            <w:rStyle w:val="Hyperlink"/>
            <w:lang w:val="en-GB"/>
          </w:rPr>
          <w:t>powertechtips.com</w:t>
        </w:r>
      </w:hyperlink>
      <w:r w:rsidRPr="00F83EA2">
        <w:rPr>
          <w:lang w:val="en-GB"/>
        </w:rPr>
        <w:t xml:space="preserve"> </w:t>
      </w:r>
    </w:p>
    <w:p w14:paraId="191C916A" w14:textId="76FDFDBD" w:rsidR="00F06EA8" w:rsidRPr="00F83EA2" w:rsidRDefault="00F83EA2" w:rsidP="003E486D">
      <w:pPr>
        <w:pStyle w:val="ListParagraph"/>
        <w:numPr>
          <w:ilvl w:val="1"/>
          <w:numId w:val="70"/>
        </w:numPr>
        <w:rPr>
          <w:lang w:val="en-GB"/>
        </w:rPr>
      </w:pPr>
      <w:hyperlink r:id="rId18" w:history="1">
        <w:r w:rsidRPr="00F83EA2">
          <w:rPr>
            <w:rStyle w:val="Hyperlink"/>
            <w:lang w:val="en-GB"/>
          </w:rPr>
          <w:t>techcommunity.microsoft.com</w:t>
        </w:r>
      </w:hyperlink>
    </w:p>
    <w:p w14:paraId="751FB578" w14:textId="77777777" w:rsidR="00F06EA8" w:rsidRDefault="00F06EA8" w:rsidP="00F06EA8">
      <w:pPr>
        <w:pStyle w:val="Heading2"/>
      </w:pPr>
      <w:proofErr w:type="gramStart"/>
      <w:r>
        <w:t>You</w:t>
      </w:r>
      <w:proofErr w:type="gramEnd"/>
    </w:p>
    <w:p w14:paraId="2C64D62A" w14:textId="77777777" w:rsidR="00E3625A" w:rsidRPr="00E3625A" w:rsidRDefault="00E3625A" w:rsidP="00E3625A">
      <w:pPr>
        <w:rPr>
          <w:lang w:val="en-GB"/>
        </w:rPr>
      </w:pPr>
      <w:r w:rsidRPr="00E3625A">
        <w:rPr>
          <w:sz w:val="22"/>
          <w:szCs w:val="22"/>
          <w:lang w:val="en-GB"/>
        </w:rPr>
        <w:t>I'm saying how would this flow be amended if my top ID was "SAPCR#000006" to begin with:</w:t>
      </w:r>
      <w:r w:rsidRPr="00E3625A">
        <w:rPr>
          <w:lang w:val="en-GB"/>
        </w:rPr>
        <w:br/>
      </w:r>
      <w:r w:rsidRPr="00E3625A">
        <w:rPr>
          <w:i/>
          <w:iCs/>
          <w:u w:val="single"/>
          <w:lang w:val="en-GB"/>
        </w:rPr>
        <w:t>Example Flow:</w:t>
      </w:r>
    </w:p>
    <w:p w14:paraId="3378D037" w14:textId="77777777" w:rsidR="00E3625A" w:rsidRPr="00E3625A" w:rsidRDefault="00E3625A" w:rsidP="006E343A">
      <w:pPr>
        <w:spacing w:after="0"/>
        <w:rPr>
          <w:lang w:val="en-GB"/>
        </w:rPr>
      </w:pPr>
      <w:r w:rsidRPr="00E3625A">
        <w:rPr>
          <w:lang w:val="en-GB"/>
        </w:rPr>
        <w:t xml:space="preserve">    Trigger: When an item is created in the SharePoint list. </w:t>
      </w:r>
    </w:p>
    <w:p w14:paraId="3CD8A858" w14:textId="77777777" w:rsidR="00E3625A" w:rsidRPr="00E3625A" w:rsidRDefault="00E3625A" w:rsidP="006E343A">
      <w:pPr>
        <w:spacing w:after="0"/>
        <w:rPr>
          <w:lang w:val="en-GB"/>
        </w:rPr>
      </w:pPr>
      <w:r w:rsidRPr="00E3625A">
        <w:rPr>
          <w:lang w:val="en-GB"/>
        </w:rPr>
        <w:t xml:space="preserve">    Initialize Variable: plaintext </w:t>
      </w:r>
    </w:p>
    <w:p w14:paraId="5EBF140E" w14:textId="77777777" w:rsidR="00E3625A" w:rsidRPr="00E3625A" w:rsidRDefault="00E3625A" w:rsidP="006E343A">
      <w:pPr>
        <w:spacing w:after="0"/>
        <w:rPr>
          <w:lang w:val="en-GB"/>
        </w:rPr>
      </w:pPr>
      <w:r w:rsidRPr="00E3625A">
        <w:rPr>
          <w:lang w:val="en-GB"/>
        </w:rPr>
        <w:t xml:space="preserve">    </w:t>
      </w:r>
    </w:p>
    <w:p w14:paraId="63713FFD" w14:textId="77777777" w:rsidR="00E3625A" w:rsidRPr="00E3625A" w:rsidRDefault="00E3625A" w:rsidP="006E343A">
      <w:pPr>
        <w:spacing w:after="0"/>
        <w:rPr>
          <w:lang w:val="en-GB"/>
        </w:rPr>
      </w:pPr>
      <w:r w:rsidRPr="00E3625A">
        <w:rPr>
          <w:lang w:val="en-GB"/>
        </w:rPr>
        <w:t xml:space="preserve">    Action: Initialize variable </w:t>
      </w:r>
    </w:p>
    <w:p w14:paraId="0AB0C420" w14:textId="77777777" w:rsidR="00E3625A" w:rsidRPr="00E3625A" w:rsidRDefault="00E3625A" w:rsidP="006E343A">
      <w:pPr>
        <w:spacing w:after="0"/>
        <w:rPr>
          <w:lang w:val="en-GB"/>
        </w:rPr>
      </w:pPr>
      <w:r w:rsidRPr="00E3625A">
        <w:rPr>
          <w:lang w:val="en-GB"/>
        </w:rPr>
        <w:t xml:space="preserve">    Name: </w:t>
      </w:r>
      <w:proofErr w:type="spellStart"/>
      <w:r w:rsidRPr="00E3625A">
        <w:rPr>
          <w:lang w:val="en-GB"/>
        </w:rPr>
        <w:t>HighestRequestID</w:t>
      </w:r>
      <w:proofErr w:type="spellEnd"/>
      <w:r w:rsidRPr="00E3625A">
        <w:rPr>
          <w:lang w:val="en-GB"/>
        </w:rPr>
        <w:t xml:space="preserve"> </w:t>
      </w:r>
    </w:p>
    <w:p w14:paraId="3A60B2BA" w14:textId="77777777" w:rsidR="00E3625A" w:rsidRPr="00E3625A" w:rsidRDefault="00E3625A" w:rsidP="006E343A">
      <w:pPr>
        <w:spacing w:after="0"/>
        <w:rPr>
          <w:lang w:val="en-GB"/>
        </w:rPr>
      </w:pPr>
      <w:r w:rsidRPr="00E3625A">
        <w:rPr>
          <w:lang w:val="en-GB"/>
        </w:rPr>
        <w:t xml:space="preserve">    Type: Integer </w:t>
      </w:r>
    </w:p>
    <w:p w14:paraId="2AB55EC4" w14:textId="77777777" w:rsidR="00E3625A" w:rsidRPr="00E3625A" w:rsidRDefault="00E3625A" w:rsidP="006E343A">
      <w:pPr>
        <w:spacing w:after="0"/>
        <w:rPr>
          <w:lang w:val="en-GB"/>
        </w:rPr>
      </w:pPr>
      <w:r w:rsidRPr="00E3625A">
        <w:rPr>
          <w:lang w:val="en-GB"/>
        </w:rPr>
        <w:t xml:space="preserve">    Value: 6 </w:t>
      </w:r>
    </w:p>
    <w:p w14:paraId="0B014CD7" w14:textId="77777777" w:rsidR="00E3625A" w:rsidRPr="00E3625A" w:rsidRDefault="00E3625A" w:rsidP="006E343A">
      <w:pPr>
        <w:spacing w:after="0"/>
        <w:rPr>
          <w:lang w:val="en-GB"/>
        </w:rPr>
      </w:pPr>
      <w:r w:rsidRPr="00E3625A">
        <w:rPr>
          <w:lang w:val="en-GB"/>
        </w:rPr>
        <w:t xml:space="preserve">    </w:t>
      </w:r>
    </w:p>
    <w:p w14:paraId="4BED7A18" w14:textId="77777777" w:rsidR="00E3625A" w:rsidRPr="00E3625A" w:rsidRDefault="00E3625A" w:rsidP="006E343A">
      <w:pPr>
        <w:spacing w:after="0"/>
        <w:rPr>
          <w:lang w:val="en-GB"/>
        </w:rPr>
      </w:pPr>
      <w:r w:rsidRPr="00E3625A">
        <w:rPr>
          <w:lang w:val="en-GB"/>
        </w:rPr>
        <w:t xml:space="preserve">    Get Items: plaintext </w:t>
      </w:r>
    </w:p>
    <w:p w14:paraId="7071C814" w14:textId="77777777" w:rsidR="00E3625A" w:rsidRPr="00E3625A" w:rsidRDefault="00E3625A" w:rsidP="006E343A">
      <w:pPr>
        <w:spacing w:after="0"/>
        <w:rPr>
          <w:lang w:val="en-GB"/>
        </w:rPr>
      </w:pPr>
      <w:r w:rsidRPr="00E3625A">
        <w:rPr>
          <w:lang w:val="en-GB"/>
        </w:rPr>
        <w:t xml:space="preserve">    Action: Get items </w:t>
      </w:r>
    </w:p>
    <w:p w14:paraId="58158D8B" w14:textId="77777777" w:rsidR="00E3625A" w:rsidRPr="00E3625A" w:rsidRDefault="00E3625A" w:rsidP="006E343A">
      <w:pPr>
        <w:spacing w:after="0"/>
        <w:rPr>
          <w:lang w:val="en-GB"/>
        </w:rPr>
      </w:pPr>
      <w:r w:rsidRPr="00E3625A">
        <w:rPr>
          <w:lang w:val="en-GB"/>
        </w:rPr>
        <w:t xml:space="preserve">    Site Address: Your SharePoint site </w:t>
      </w:r>
    </w:p>
    <w:p w14:paraId="4DE3E516" w14:textId="77777777" w:rsidR="00E3625A" w:rsidRPr="00E3625A" w:rsidRDefault="00E3625A" w:rsidP="006E343A">
      <w:pPr>
        <w:spacing w:after="0"/>
        <w:rPr>
          <w:lang w:val="en-GB"/>
        </w:rPr>
      </w:pPr>
      <w:r w:rsidRPr="00E3625A">
        <w:rPr>
          <w:lang w:val="en-GB"/>
        </w:rPr>
        <w:t xml:space="preserve">    List Name: Your SharePoint list </w:t>
      </w:r>
    </w:p>
    <w:p w14:paraId="3AD863CB" w14:textId="77777777" w:rsidR="00E3625A" w:rsidRPr="00E3625A" w:rsidRDefault="00E3625A" w:rsidP="006E343A">
      <w:pPr>
        <w:spacing w:after="0"/>
        <w:rPr>
          <w:lang w:val="en-GB"/>
        </w:rPr>
      </w:pPr>
      <w:r w:rsidRPr="00E3625A">
        <w:rPr>
          <w:lang w:val="en-GB"/>
        </w:rPr>
        <w:t xml:space="preserve">    Order By: </w:t>
      </w:r>
      <w:proofErr w:type="spellStart"/>
      <w:r w:rsidRPr="00E3625A">
        <w:rPr>
          <w:lang w:val="en-GB"/>
        </w:rPr>
        <w:t>RequestID</w:t>
      </w:r>
      <w:proofErr w:type="spellEnd"/>
      <w:r w:rsidRPr="00E3625A">
        <w:rPr>
          <w:lang w:val="en-GB"/>
        </w:rPr>
        <w:t xml:space="preserve"> </w:t>
      </w:r>
      <w:proofErr w:type="spellStart"/>
      <w:r w:rsidRPr="00E3625A">
        <w:rPr>
          <w:lang w:val="en-GB"/>
        </w:rPr>
        <w:t>desc</w:t>
      </w:r>
      <w:proofErr w:type="spellEnd"/>
      <w:r w:rsidRPr="00E3625A">
        <w:rPr>
          <w:lang w:val="en-GB"/>
        </w:rPr>
        <w:t xml:space="preserve"> </w:t>
      </w:r>
    </w:p>
    <w:p w14:paraId="1A7944AE" w14:textId="77777777" w:rsidR="00E3625A" w:rsidRPr="00E3625A" w:rsidRDefault="00E3625A" w:rsidP="006E343A">
      <w:pPr>
        <w:spacing w:after="0"/>
        <w:rPr>
          <w:lang w:val="en-GB"/>
        </w:rPr>
      </w:pPr>
      <w:r w:rsidRPr="00E3625A">
        <w:rPr>
          <w:lang w:val="en-GB"/>
        </w:rPr>
        <w:t xml:space="preserve">    Top Count: 1 </w:t>
      </w:r>
    </w:p>
    <w:p w14:paraId="394C8A33" w14:textId="77777777" w:rsidR="00E3625A" w:rsidRPr="00E3625A" w:rsidRDefault="00E3625A" w:rsidP="006E343A">
      <w:pPr>
        <w:spacing w:after="0"/>
        <w:rPr>
          <w:lang w:val="en-GB"/>
        </w:rPr>
      </w:pPr>
      <w:r w:rsidRPr="00E3625A">
        <w:rPr>
          <w:lang w:val="en-GB"/>
        </w:rPr>
        <w:t xml:space="preserve">    </w:t>
      </w:r>
    </w:p>
    <w:p w14:paraId="485E88D7" w14:textId="77777777" w:rsidR="00E3625A" w:rsidRPr="00E3625A" w:rsidRDefault="00E3625A" w:rsidP="006E343A">
      <w:pPr>
        <w:spacing w:after="0"/>
        <w:rPr>
          <w:lang w:val="en-GB"/>
        </w:rPr>
      </w:pPr>
      <w:r w:rsidRPr="00E3625A">
        <w:rPr>
          <w:lang w:val="en-GB"/>
        </w:rPr>
        <w:t xml:space="preserve">    Parse and Increment: plaintext </w:t>
      </w:r>
    </w:p>
    <w:p w14:paraId="6DB4706D" w14:textId="77777777" w:rsidR="00E3625A" w:rsidRPr="00E3625A" w:rsidRDefault="00E3625A" w:rsidP="006E343A">
      <w:pPr>
        <w:spacing w:after="0"/>
        <w:rPr>
          <w:lang w:val="en-GB"/>
        </w:rPr>
      </w:pPr>
      <w:r w:rsidRPr="00E3625A">
        <w:rPr>
          <w:lang w:val="en-GB"/>
        </w:rPr>
        <w:t xml:space="preserve">    Action: Compose </w:t>
      </w:r>
    </w:p>
    <w:p w14:paraId="3E49FB03" w14:textId="77777777" w:rsidR="00E3625A" w:rsidRPr="00E3625A" w:rsidRDefault="00E3625A" w:rsidP="006E343A">
      <w:pPr>
        <w:spacing w:after="0"/>
        <w:rPr>
          <w:lang w:val="en-GB"/>
        </w:rPr>
      </w:pPr>
      <w:r w:rsidRPr="00E3625A">
        <w:rPr>
          <w:lang w:val="en-GB"/>
        </w:rPr>
        <w:t xml:space="preserve">    Inputs: add(int(substring(last(body('</w:t>
      </w:r>
      <w:proofErr w:type="spellStart"/>
      <w:r w:rsidRPr="00E3625A">
        <w:rPr>
          <w:lang w:val="en-GB"/>
        </w:rPr>
        <w:t>Get_items</w:t>
      </w:r>
      <w:proofErr w:type="spellEnd"/>
      <w:r w:rsidRPr="00E3625A">
        <w:rPr>
          <w:lang w:val="en-GB"/>
        </w:rPr>
        <w:t>'))?['</w:t>
      </w:r>
      <w:proofErr w:type="spellStart"/>
      <w:r w:rsidRPr="00E3625A">
        <w:rPr>
          <w:lang w:val="en-GB"/>
        </w:rPr>
        <w:t>RequestID</w:t>
      </w:r>
      <w:proofErr w:type="spellEnd"/>
      <w:r w:rsidRPr="00E3625A">
        <w:rPr>
          <w:lang w:val="en-GB"/>
        </w:rPr>
        <w:t xml:space="preserve">'], 6, 6)), 1) </w:t>
      </w:r>
    </w:p>
    <w:p w14:paraId="372F6DD8" w14:textId="77777777" w:rsidR="00E3625A" w:rsidRPr="00E3625A" w:rsidRDefault="00E3625A" w:rsidP="006E343A">
      <w:pPr>
        <w:spacing w:after="0"/>
        <w:rPr>
          <w:lang w:val="en-GB"/>
        </w:rPr>
      </w:pPr>
      <w:r w:rsidRPr="00E3625A">
        <w:rPr>
          <w:lang w:val="en-GB"/>
        </w:rPr>
        <w:t xml:space="preserve">    </w:t>
      </w:r>
    </w:p>
    <w:p w14:paraId="3195C372" w14:textId="77777777" w:rsidR="00E3625A" w:rsidRPr="00E3625A" w:rsidRDefault="00E3625A" w:rsidP="006E343A">
      <w:pPr>
        <w:spacing w:after="0"/>
        <w:rPr>
          <w:lang w:val="en-GB"/>
        </w:rPr>
      </w:pPr>
      <w:r w:rsidRPr="00E3625A">
        <w:rPr>
          <w:lang w:val="en-GB"/>
        </w:rPr>
        <w:t xml:space="preserve">    Generate Request ID: plaintext </w:t>
      </w:r>
    </w:p>
    <w:p w14:paraId="5977CD4C" w14:textId="77777777" w:rsidR="00E3625A" w:rsidRPr="00E3625A" w:rsidRDefault="00E3625A" w:rsidP="006E343A">
      <w:pPr>
        <w:spacing w:after="0"/>
        <w:rPr>
          <w:lang w:val="en-GB"/>
        </w:rPr>
      </w:pPr>
      <w:r w:rsidRPr="00E3625A">
        <w:rPr>
          <w:lang w:val="en-GB"/>
        </w:rPr>
        <w:t xml:space="preserve">    Action: Compose </w:t>
      </w:r>
    </w:p>
    <w:p w14:paraId="640BB120" w14:textId="77777777" w:rsidR="00E3625A" w:rsidRPr="00E3625A" w:rsidRDefault="00E3625A" w:rsidP="006E343A">
      <w:pPr>
        <w:spacing w:after="0"/>
        <w:rPr>
          <w:lang w:val="en-GB"/>
        </w:rPr>
      </w:pPr>
      <w:r w:rsidRPr="00E3625A">
        <w:rPr>
          <w:lang w:val="en-GB"/>
        </w:rPr>
        <w:t xml:space="preserve">    Inputs: </w:t>
      </w:r>
      <w:proofErr w:type="spellStart"/>
      <w:r w:rsidRPr="00E3625A">
        <w:rPr>
          <w:lang w:val="en-GB"/>
        </w:rPr>
        <w:t>concat</w:t>
      </w:r>
      <w:proofErr w:type="spellEnd"/>
      <w:r w:rsidRPr="00E3625A">
        <w:rPr>
          <w:lang w:val="en-GB"/>
        </w:rPr>
        <w:t xml:space="preserve">('SAPCR#', </w:t>
      </w:r>
      <w:proofErr w:type="spellStart"/>
      <w:r w:rsidRPr="00E3625A">
        <w:rPr>
          <w:lang w:val="en-GB"/>
        </w:rPr>
        <w:t>padLeft</w:t>
      </w:r>
      <w:proofErr w:type="spellEnd"/>
      <w:r w:rsidRPr="00E3625A">
        <w:rPr>
          <w:lang w:val="en-GB"/>
        </w:rPr>
        <w:t xml:space="preserve">(string(outputs('Compose')), 6, '0')) </w:t>
      </w:r>
    </w:p>
    <w:p w14:paraId="2F9714A2" w14:textId="77777777" w:rsidR="00E3625A" w:rsidRPr="00E3625A" w:rsidRDefault="00E3625A" w:rsidP="006E343A">
      <w:pPr>
        <w:spacing w:after="0"/>
        <w:rPr>
          <w:lang w:val="en-GB"/>
        </w:rPr>
      </w:pPr>
      <w:r w:rsidRPr="00E3625A">
        <w:rPr>
          <w:lang w:val="en-GB"/>
        </w:rPr>
        <w:t xml:space="preserve">    </w:t>
      </w:r>
    </w:p>
    <w:p w14:paraId="51FF55EE" w14:textId="77777777" w:rsidR="00E3625A" w:rsidRPr="00E3625A" w:rsidRDefault="00E3625A" w:rsidP="006E343A">
      <w:pPr>
        <w:spacing w:after="0"/>
        <w:rPr>
          <w:lang w:val="en-GB"/>
        </w:rPr>
      </w:pPr>
      <w:r w:rsidRPr="00E3625A">
        <w:rPr>
          <w:lang w:val="en-GB"/>
        </w:rPr>
        <w:t xml:space="preserve">    Update Item: plaintext </w:t>
      </w:r>
    </w:p>
    <w:p w14:paraId="4B906573" w14:textId="77777777" w:rsidR="00E3625A" w:rsidRPr="00E3625A" w:rsidRDefault="00E3625A" w:rsidP="006E343A">
      <w:pPr>
        <w:spacing w:after="0"/>
        <w:rPr>
          <w:lang w:val="en-GB"/>
        </w:rPr>
      </w:pPr>
      <w:r w:rsidRPr="00E3625A">
        <w:rPr>
          <w:lang w:val="en-GB"/>
        </w:rPr>
        <w:t xml:space="preserve">    Action: Update item </w:t>
      </w:r>
    </w:p>
    <w:p w14:paraId="7D90CC62" w14:textId="77777777" w:rsidR="00E3625A" w:rsidRPr="00E3625A" w:rsidRDefault="00E3625A" w:rsidP="006E343A">
      <w:pPr>
        <w:spacing w:after="0"/>
        <w:rPr>
          <w:lang w:val="en-GB"/>
        </w:rPr>
      </w:pPr>
      <w:r w:rsidRPr="00E3625A">
        <w:rPr>
          <w:lang w:val="en-GB"/>
        </w:rPr>
        <w:t xml:space="preserve">    Site Address: Your SharePoint site </w:t>
      </w:r>
    </w:p>
    <w:p w14:paraId="36FDC31D" w14:textId="77777777" w:rsidR="00E3625A" w:rsidRPr="00E3625A" w:rsidRDefault="00E3625A" w:rsidP="006E343A">
      <w:pPr>
        <w:spacing w:after="0"/>
        <w:rPr>
          <w:lang w:val="en-GB"/>
        </w:rPr>
      </w:pPr>
      <w:r w:rsidRPr="00E3625A">
        <w:rPr>
          <w:lang w:val="en-GB"/>
        </w:rPr>
        <w:t xml:space="preserve">    List Name: Your SharePoint list </w:t>
      </w:r>
    </w:p>
    <w:p w14:paraId="4032FE96" w14:textId="77777777" w:rsidR="00E3625A" w:rsidRPr="00E3625A" w:rsidRDefault="00E3625A" w:rsidP="006E343A">
      <w:pPr>
        <w:spacing w:after="0"/>
        <w:rPr>
          <w:lang w:val="en-GB"/>
        </w:rPr>
      </w:pPr>
      <w:r w:rsidRPr="00E3625A">
        <w:rPr>
          <w:lang w:val="en-GB"/>
        </w:rPr>
        <w:t xml:space="preserve">    Id: ID of the newly created item</w:t>
      </w:r>
    </w:p>
    <w:p w14:paraId="7F5D8C2B" w14:textId="77777777" w:rsidR="00E3625A" w:rsidRPr="00E3625A" w:rsidRDefault="00E3625A" w:rsidP="00E3625A">
      <w:pPr>
        <w:rPr>
          <w:lang w:val="en-GB"/>
        </w:rPr>
      </w:pPr>
      <w:r w:rsidRPr="00E3625A">
        <w:rPr>
          <w:lang w:val="en-GB"/>
        </w:rPr>
        <w:t xml:space="preserve">    </w:t>
      </w:r>
      <w:proofErr w:type="spellStart"/>
      <w:r w:rsidRPr="00E3625A">
        <w:rPr>
          <w:lang w:val="en-GB"/>
        </w:rPr>
        <w:t>RequestID</w:t>
      </w:r>
      <w:proofErr w:type="spellEnd"/>
      <w:r w:rsidRPr="00E3625A">
        <w:rPr>
          <w:lang w:val="en-GB"/>
        </w:rPr>
        <w:t xml:space="preserve">: outputs('Compose') </w:t>
      </w:r>
    </w:p>
    <w:p w14:paraId="5C81C5F0" w14:textId="42D738FE" w:rsidR="00F06EA8" w:rsidRDefault="00E3625A" w:rsidP="00E3625A">
      <w:r w:rsidRPr="00E3625A">
        <w:rPr>
          <w:lang w:val="en-GB"/>
        </w:rPr>
        <w:lastRenderedPageBreak/>
        <w:t>This setup ensures that each new item in the SharePoint list gets a unique Request ID in the specified format, incrementing from the last Request ID.</w:t>
      </w:r>
    </w:p>
    <w:p w14:paraId="79936013" w14:textId="77777777" w:rsidR="00F06EA8" w:rsidRDefault="00F06EA8" w:rsidP="00F06EA8">
      <w:pPr>
        <w:pStyle w:val="Heading2"/>
      </w:pPr>
      <w:r>
        <w:t>Copilot</w:t>
      </w:r>
    </w:p>
    <w:p w14:paraId="41D6B3EE" w14:textId="77777777" w:rsidR="00150675" w:rsidRPr="00150675" w:rsidRDefault="00150675" w:rsidP="00150675">
      <w:pPr>
        <w:rPr>
          <w:lang w:val="en-GB"/>
        </w:rPr>
      </w:pPr>
      <w:r w:rsidRPr="00150675">
        <w:rPr>
          <w:lang w:val="en-GB"/>
        </w:rPr>
        <w:t>Got it! Thanks for sharing your flow. If your top ID starts at "SAPCR#000006," you can follow these steps to amend your Power Automate flow:</w:t>
      </w:r>
    </w:p>
    <w:p w14:paraId="64C19304" w14:textId="77777777" w:rsidR="00150675" w:rsidRPr="00150675" w:rsidRDefault="00150675" w:rsidP="00150675">
      <w:pPr>
        <w:numPr>
          <w:ilvl w:val="0"/>
          <w:numId w:val="71"/>
        </w:numPr>
        <w:spacing w:after="0"/>
        <w:rPr>
          <w:lang w:val="en-GB"/>
        </w:rPr>
      </w:pPr>
      <w:r w:rsidRPr="00150675">
        <w:rPr>
          <w:b/>
          <w:bCs/>
          <w:lang w:val="en-GB"/>
        </w:rPr>
        <w:t>Trigger:</w:t>
      </w:r>
    </w:p>
    <w:p w14:paraId="7131ED52" w14:textId="77777777" w:rsidR="00150675" w:rsidRPr="00150675" w:rsidRDefault="00150675" w:rsidP="00150675">
      <w:pPr>
        <w:numPr>
          <w:ilvl w:val="1"/>
          <w:numId w:val="71"/>
        </w:numPr>
        <w:spacing w:after="0"/>
        <w:rPr>
          <w:lang w:val="en-GB"/>
        </w:rPr>
      </w:pPr>
      <w:r w:rsidRPr="00150675">
        <w:rPr>
          <w:lang w:val="en-GB"/>
        </w:rPr>
        <w:t>When an item is created in the SharePoint list.</w:t>
      </w:r>
    </w:p>
    <w:p w14:paraId="236A6012" w14:textId="77777777" w:rsidR="00150675" w:rsidRPr="00150675" w:rsidRDefault="00150675" w:rsidP="00150675">
      <w:pPr>
        <w:numPr>
          <w:ilvl w:val="0"/>
          <w:numId w:val="71"/>
        </w:numPr>
        <w:spacing w:after="0"/>
        <w:rPr>
          <w:lang w:val="en-GB"/>
        </w:rPr>
      </w:pPr>
      <w:r w:rsidRPr="00150675">
        <w:rPr>
          <w:b/>
          <w:bCs/>
          <w:lang w:val="en-GB"/>
        </w:rPr>
        <w:t>Initialize Variable:</w:t>
      </w:r>
    </w:p>
    <w:p w14:paraId="42F460FD" w14:textId="77777777" w:rsidR="00150675" w:rsidRPr="00150675" w:rsidRDefault="00150675" w:rsidP="00150675">
      <w:pPr>
        <w:numPr>
          <w:ilvl w:val="1"/>
          <w:numId w:val="71"/>
        </w:numPr>
        <w:spacing w:after="0"/>
        <w:rPr>
          <w:lang w:val="en-GB"/>
        </w:rPr>
      </w:pPr>
      <w:r w:rsidRPr="00150675">
        <w:rPr>
          <w:b/>
          <w:bCs/>
          <w:lang w:val="en-GB"/>
        </w:rPr>
        <w:t>Action</w:t>
      </w:r>
      <w:r w:rsidRPr="00150675">
        <w:rPr>
          <w:lang w:val="en-GB"/>
        </w:rPr>
        <w:t>: Initialize variable</w:t>
      </w:r>
    </w:p>
    <w:p w14:paraId="3439AA92" w14:textId="77777777" w:rsidR="00150675" w:rsidRPr="00150675" w:rsidRDefault="00150675" w:rsidP="00150675">
      <w:pPr>
        <w:numPr>
          <w:ilvl w:val="1"/>
          <w:numId w:val="71"/>
        </w:numPr>
        <w:spacing w:after="0"/>
        <w:rPr>
          <w:lang w:val="en-GB"/>
        </w:rPr>
      </w:pPr>
      <w:r w:rsidRPr="00150675">
        <w:rPr>
          <w:b/>
          <w:bCs/>
          <w:lang w:val="en-GB"/>
        </w:rPr>
        <w:t>Name</w:t>
      </w:r>
      <w:r w:rsidRPr="00150675">
        <w:rPr>
          <w:lang w:val="en-GB"/>
        </w:rPr>
        <w:t xml:space="preserve">: </w:t>
      </w:r>
      <w:proofErr w:type="spellStart"/>
      <w:r w:rsidRPr="00150675">
        <w:rPr>
          <w:lang w:val="en-GB"/>
        </w:rPr>
        <w:t>HighestRequestID</w:t>
      </w:r>
      <w:proofErr w:type="spellEnd"/>
    </w:p>
    <w:p w14:paraId="235162A8" w14:textId="77777777" w:rsidR="00150675" w:rsidRPr="00150675" w:rsidRDefault="00150675" w:rsidP="00150675">
      <w:pPr>
        <w:numPr>
          <w:ilvl w:val="1"/>
          <w:numId w:val="71"/>
        </w:numPr>
        <w:spacing w:after="0"/>
        <w:rPr>
          <w:lang w:val="en-GB"/>
        </w:rPr>
      </w:pPr>
      <w:r w:rsidRPr="00150675">
        <w:rPr>
          <w:b/>
          <w:bCs/>
          <w:lang w:val="en-GB"/>
        </w:rPr>
        <w:t>Type</w:t>
      </w:r>
      <w:r w:rsidRPr="00150675">
        <w:rPr>
          <w:lang w:val="en-GB"/>
        </w:rPr>
        <w:t>: Integer</w:t>
      </w:r>
    </w:p>
    <w:p w14:paraId="044282AE" w14:textId="77777777" w:rsidR="00150675" w:rsidRPr="00150675" w:rsidRDefault="00150675" w:rsidP="00150675">
      <w:pPr>
        <w:numPr>
          <w:ilvl w:val="1"/>
          <w:numId w:val="71"/>
        </w:numPr>
        <w:spacing w:after="0"/>
        <w:rPr>
          <w:lang w:val="en-GB"/>
        </w:rPr>
      </w:pPr>
      <w:r w:rsidRPr="00150675">
        <w:rPr>
          <w:b/>
          <w:bCs/>
          <w:lang w:val="en-GB"/>
        </w:rPr>
        <w:t>Value</w:t>
      </w:r>
      <w:r w:rsidRPr="00150675">
        <w:rPr>
          <w:lang w:val="en-GB"/>
        </w:rPr>
        <w:t>: 6 (This is your initial top ID value)</w:t>
      </w:r>
    </w:p>
    <w:p w14:paraId="069BF0CE" w14:textId="77777777" w:rsidR="00150675" w:rsidRPr="00150675" w:rsidRDefault="00150675" w:rsidP="00150675">
      <w:pPr>
        <w:numPr>
          <w:ilvl w:val="0"/>
          <w:numId w:val="71"/>
        </w:numPr>
        <w:spacing w:after="0"/>
        <w:rPr>
          <w:lang w:val="en-GB"/>
        </w:rPr>
      </w:pPr>
      <w:r w:rsidRPr="00150675">
        <w:rPr>
          <w:b/>
          <w:bCs/>
          <w:lang w:val="en-GB"/>
        </w:rPr>
        <w:t>Get Items:</w:t>
      </w:r>
    </w:p>
    <w:p w14:paraId="2771CD07" w14:textId="77777777" w:rsidR="00150675" w:rsidRPr="00150675" w:rsidRDefault="00150675" w:rsidP="00150675">
      <w:pPr>
        <w:numPr>
          <w:ilvl w:val="1"/>
          <w:numId w:val="71"/>
        </w:numPr>
        <w:spacing w:after="0"/>
        <w:rPr>
          <w:lang w:val="en-GB"/>
        </w:rPr>
      </w:pPr>
      <w:r w:rsidRPr="00150675">
        <w:rPr>
          <w:b/>
          <w:bCs/>
          <w:lang w:val="en-GB"/>
        </w:rPr>
        <w:t>Action</w:t>
      </w:r>
      <w:r w:rsidRPr="00150675">
        <w:rPr>
          <w:lang w:val="en-GB"/>
        </w:rPr>
        <w:t>: Get items</w:t>
      </w:r>
    </w:p>
    <w:p w14:paraId="53D3563D" w14:textId="77777777" w:rsidR="00150675" w:rsidRPr="00150675" w:rsidRDefault="00150675" w:rsidP="00150675">
      <w:pPr>
        <w:numPr>
          <w:ilvl w:val="1"/>
          <w:numId w:val="71"/>
        </w:numPr>
        <w:spacing w:after="0"/>
        <w:rPr>
          <w:lang w:val="en-GB"/>
        </w:rPr>
      </w:pPr>
      <w:r w:rsidRPr="00150675">
        <w:rPr>
          <w:b/>
          <w:bCs/>
          <w:lang w:val="en-GB"/>
        </w:rPr>
        <w:t>Site Address</w:t>
      </w:r>
      <w:r w:rsidRPr="00150675">
        <w:rPr>
          <w:lang w:val="en-GB"/>
        </w:rPr>
        <w:t>: Your SharePoint site</w:t>
      </w:r>
    </w:p>
    <w:p w14:paraId="6DA0540C" w14:textId="77777777" w:rsidR="00150675" w:rsidRPr="00150675" w:rsidRDefault="00150675" w:rsidP="00150675">
      <w:pPr>
        <w:numPr>
          <w:ilvl w:val="1"/>
          <w:numId w:val="71"/>
        </w:numPr>
        <w:spacing w:after="0"/>
        <w:rPr>
          <w:lang w:val="en-GB"/>
        </w:rPr>
      </w:pPr>
      <w:r w:rsidRPr="00150675">
        <w:rPr>
          <w:b/>
          <w:bCs/>
          <w:lang w:val="en-GB"/>
        </w:rPr>
        <w:t>List Name</w:t>
      </w:r>
      <w:r w:rsidRPr="00150675">
        <w:rPr>
          <w:lang w:val="en-GB"/>
        </w:rPr>
        <w:t>: Your SharePoint list</w:t>
      </w:r>
    </w:p>
    <w:p w14:paraId="3AC55429" w14:textId="77777777" w:rsidR="00150675" w:rsidRPr="00150675" w:rsidRDefault="00150675" w:rsidP="00150675">
      <w:pPr>
        <w:numPr>
          <w:ilvl w:val="1"/>
          <w:numId w:val="71"/>
        </w:numPr>
        <w:spacing w:after="0"/>
        <w:rPr>
          <w:lang w:val="en-GB"/>
        </w:rPr>
      </w:pPr>
      <w:r w:rsidRPr="00150675">
        <w:rPr>
          <w:b/>
          <w:bCs/>
          <w:lang w:val="en-GB"/>
        </w:rPr>
        <w:t>Order By</w:t>
      </w:r>
      <w:r w:rsidRPr="00150675">
        <w:rPr>
          <w:lang w:val="en-GB"/>
        </w:rPr>
        <w:t xml:space="preserve">: </w:t>
      </w:r>
      <w:proofErr w:type="spellStart"/>
      <w:r w:rsidRPr="00150675">
        <w:rPr>
          <w:lang w:val="en-GB"/>
        </w:rPr>
        <w:t>RequestID</w:t>
      </w:r>
      <w:proofErr w:type="spellEnd"/>
      <w:r w:rsidRPr="00150675">
        <w:rPr>
          <w:lang w:val="en-GB"/>
        </w:rPr>
        <w:t xml:space="preserve"> </w:t>
      </w:r>
      <w:proofErr w:type="spellStart"/>
      <w:r w:rsidRPr="00150675">
        <w:rPr>
          <w:lang w:val="en-GB"/>
        </w:rPr>
        <w:t>desc</w:t>
      </w:r>
      <w:proofErr w:type="spellEnd"/>
    </w:p>
    <w:p w14:paraId="3F3A6FDA" w14:textId="77777777" w:rsidR="00150675" w:rsidRPr="00150675" w:rsidRDefault="00150675" w:rsidP="00150675">
      <w:pPr>
        <w:numPr>
          <w:ilvl w:val="1"/>
          <w:numId w:val="71"/>
        </w:numPr>
        <w:spacing w:after="0"/>
        <w:rPr>
          <w:lang w:val="en-GB"/>
        </w:rPr>
      </w:pPr>
      <w:r w:rsidRPr="00150675">
        <w:rPr>
          <w:b/>
          <w:bCs/>
          <w:lang w:val="en-GB"/>
        </w:rPr>
        <w:t>Top Count</w:t>
      </w:r>
      <w:r w:rsidRPr="00150675">
        <w:rPr>
          <w:lang w:val="en-GB"/>
        </w:rPr>
        <w:t xml:space="preserve">: 1 (This will get the item with the highest </w:t>
      </w:r>
      <w:proofErr w:type="spellStart"/>
      <w:r w:rsidRPr="00150675">
        <w:rPr>
          <w:lang w:val="en-GB"/>
        </w:rPr>
        <w:t>RequestID</w:t>
      </w:r>
      <w:proofErr w:type="spellEnd"/>
      <w:r w:rsidRPr="00150675">
        <w:rPr>
          <w:lang w:val="en-GB"/>
        </w:rPr>
        <w:t>)</w:t>
      </w:r>
    </w:p>
    <w:p w14:paraId="3FE1D88F" w14:textId="77777777" w:rsidR="00150675" w:rsidRPr="00150675" w:rsidRDefault="00150675" w:rsidP="00150675">
      <w:pPr>
        <w:numPr>
          <w:ilvl w:val="0"/>
          <w:numId w:val="71"/>
        </w:numPr>
        <w:spacing w:after="0"/>
        <w:rPr>
          <w:lang w:val="en-GB"/>
        </w:rPr>
      </w:pPr>
      <w:r w:rsidRPr="00150675">
        <w:rPr>
          <w:b/>
          <w:bCs/>
          <w:lang w:val="en-GB"/>
        </w:rPr>
        <w:t>Parse and Increment:</w:t>
      </w:r>
    </w:p>
    <w:p w14:paraId="563DC209" w14:textId="77777777" w:rsidR="00150675" w:rsidRPr="00150675" w:rsidRDefault="00150675" w:rsidP="00150675">
      <w:pPr>
        <w:numPr>
          <w:ilvl w:val="1"/>
          <w:numId w:val="71"/>
        </w:numPr>
        <w:spacing w:after="0"/>
        <w:rPr>
          <w:lang w:val="en-GB"/>
        </w:rPr>
      </w:pPr>
      <w:r w:rsidRPr="00150675">
        <w:rPr>
          <w:b/>
          <w:bCs/>
          <w:lang w:val="en-GB"/>
        </w:rPr>
        <w:t>Action</w:t>
      </w:r>
      <w:r w:rsidRPr="00150675">
        <w:rPr>
          <w:lang w:val="en-GB"/>
        </w:rPr>
        <w:t>: Compose</w:t>
      </w:r>
    </w:p>
    <w:p w14:paraId="1A49B62D" w14:textId="77777777" w:rsidR="00150675" w:rsidRPr="00150675" w:rsidRDefault="00150675" w:rsidP="00150675">
      <w:pPr>
        <w:numPr>
          <w:ilvl w:val="1"/>
          <w:numId w:val="71"/>
        </w:numPr>
        <w:spacing w:after="0"/>
        <w:rPr>
          <w:lang w:val="en-GB"/>
        </w:rPr>
      </w:pPr>
      <w:r w:rsidRPr="00150675">
        <w:rPr>
          <w:b/>
          <w:bCs/>
          <w:lang w:val="en-GB"/>
        </w:rPr>
        <w:t>Inputs</w:t>
      </w:r>
      <w:r w:rsidRPr="00150675">
        <w:rPr>
          <w:lang w:val="en-GB"/>
        </w:rPr>
        <w:t>: add(int(substring(last(body('</w:t>
      </w:r>
      <w:proofErr w:type="spellStart"/>
      <w:r w:rsidRPr="00150675">
        <w:rPr>
          <w:lang w:val="en-GB"/>
        </w:rPr>
        <w:t>Get_items</w:t>
      </w:r>
      <w:proofErr w:type="spellEnd"/>
      <w:r w:rsidRPr="00150675">
        <w:rPr>
          <w:lang w:val="en-GB"/>
        </w:rPr>
        <w:t>'))?['</w:t>
      </w:r>
      <w:proofErr w:type="spellStart"/>
      <w:r w:rsidRPr="00150675">
        <w:rPr>
          <w:lang w:val="en-GB"/>
        </w:rPr>
        <w:t>RequestID</w:t>
      </w:r>
      <w:proofErr w:type="spellEnd"/>
      <w:r w:rsidRPr="00150675">
        <w:rPr>
          <w:lang w:val="en-GB"/>
        </w:rPr>
        <w:t>'], 6, 6)), 1)</w:t>
      </w:r>
    </w:p>
    <w:p w14:paraId="18DEAD33" w14:textId="77777777" w:rsidR="00150675" w:rsidRPr="00150675" w:rsidRDefault="00150675" w:rsidP="00150675">
      <w:pPr>
        <w:numPr>
          <w:ilvl w:val="1"/>
          <w:numId w:val="71"/>
        </w:numPr>
        <w:spacing w:after="0"/>
        <w:rPr>
          <w:lang w:val="en-GB"/>
        </w:rPr>
      </w:pPr>
      <w:r w:rsidRPr="00150675">
        <w:rPr>
          <w:lang w:val="en-GB"/>
        </w:rPr>
        <w:t xml:space="preserve">This step extracts the numeric part of the highest </w:t>
      </w:r>
      <w:proofErr w:type="spellStart"/>
      <w:r w:rsidRPr="00150675">
        <w:rPr>
          <w:lang w:val="en-GB"/>
        </w:rPr>
        <w:t>RequestID</w:t>
      </w:r>
      <w:proofErr w:type="spellEnd"/>
      <w:r w:rsidRPr="00150675">
        <w:rPr>
          <w:lang w:val="en-GB"/>
        </w:rPr>
        <w:t xml:space="preserve"> and increments it by 1.</w:t>
      </w:r>
    </w:p>
    <w:p w14:paraId="31A730A1" w14:textId="77777777" w:rsidR="00150675" w:rsidRPr="00150675" w:rsidRDefault="00150675" w:rsidP="00150675">
      <w:pPr>
        <w:numPr>
          <w:ilvl w:val="0"/>
          <w:numId w:val="71"/>
        </w:numPr>
        <w:spacing w:after="0"/>
        <w:rPr>
          <w:lang w:val="en-GB"/>
        </w:rPr>
      </w:pPr>
      <w:r w:rsidRPr="00150675">
        <w:rPr>
          <w:b/>
          <w:bCs/>
          <w:lang w:val="en-GB"/>
        </w:rPr>
        <w:t>Generate Request ID:</w:t>
      </w:r>
    </w:p>
    <w:p w14:paraId="760165AE" w14:textId="77777777" w:rsidR="00150675" w:rsidRPr="00150675" w:rsidRDefault="00150675" w:rsidP="00150675">
      <w:pPr>
        <w:numPr>
          <w:ilvl w:val="1"/>
          <w:numId w:val="71"/>
        </w:numPr>
        <w:spacing w:after="0"/>
        <w:rPr>
          <w:lang w:val="en-GB"/>
        </w:rPr>
      </w:pPr>
      <w:r w:rsidRPr="00150675">
        <w:rPr>
          <w:b/>
          <w:bCs/>
          <w:lang w:val="en-GB"/>
        </w:rPr>
        <w:t>Action</w:t>
      </w:r>
      <w:r w:rsidRPr="00150675">
        <w:rPr>
          <w:lang w:val="en-GB"/>
        </w:rPr>
        <w:t>: Compose</w:t>
      </w:r>
    </w:p>
    <w:p w14:paraId="2EA6B235" w14:textId="77777777" w:rsidR="00150675" w:rsidRPr="00150675" w:rsidRDefault="00150675" w:rsidP="00150675">
      <w:pPr>
        <w:numPr>
          <w:ilvl w:val="1"/>
          <w:numId w:val="71"/>
        </w:numPr>
        <w:spacing w:after="0"/>
        <w:rPr>
          <w:lang w:val="en-GB"/>
        </w:rPr>
      </w:pPr>
      <w:r w:rsidRPr="00150675">
        <w:rPr>
          <w:b/>
          <w:bCs/>
          <w:lang w:val="en-GB"/>
        </w:rPr>
        <w:t>Inputs</w:t>
      </w:r>
      <w:r w:rsidRPr="00150675">
        <w:rPr>
          <w:lang w:val="en-GB"/>
        </w:rPr>
        <w:t xml:space="preserve">: </w:t>
      </w:r>
      <w:proofErr w:type="spellStart"/>
      <w:r w:rsidRPr="00150675">
        <w:rPr>
          <w:lang w:val="en-GB"/>
        </w:rPr>
        <w:t>concat</w:t>
      </w:r>
      <w:proofErr w:type="spellEnd"/>
      <w:r w:rsidRPr="00150675">
        <w:rPr>
          <w:lang w:val="en-GB"/>
        </w:rPr>
        <w:t xml:space="preserve">('SAPCR#', </w:t>
      </w:r>
      <w:proofErr w:type="spellStart"/>
      <w:r w:rsidRPr="00150675">
        <w:rPr>
          <w:lang w:val="en-GB"/>
        </w:rPr>
        <w:t>padLeft</w:t>
      </w:r>
      <w:proofErr w:type="spellEnd"/>
      <w:r w:rsidRPr="00150675">
        <w:rPr>
          <w:lang w:val="en-GB"/>
        </w:rPr>
        <w:t>(string(outputs('Compose')), 6, '0'))</w:t>
      </w:r>
    </w:p>
    <w:p w14:paraId="4C0F679B" w14:textId="77777777" w:rsidR="00150675" w:rsidRPr="00150675" w:rsidRDefault="00150675" w:rsidP="00150675">
      <w:pPr>
        <w:numPr>
          <w:ilvl w:val="1"/>
          <w:numId w:val="71"/>
        </w:numPr>
        <w:spacing w:after="0"/>
        <w:rPr>
          <w:lang w:val="en-GB"/>
        </w:rPr>
      </w:pPr>
      <w:r w:rsidRPr="00150675">
        <w:rPr>
          <w:lang w:val="en-GB"/>
        </w:rPr>
        <w:t xml:space="preserve">This step generates the new </w:t>
      </w:r>
      <w:proofErr w:type="spellStart"/>
      <w:r w:rsidRPr="00150675">
        <w:rPr>
          <w:lang w:val="en-GB"/>
        </w:rPr>
        <w:t>RequestID</w:t>
      </w:r>
      <w:proofErr w:type="spellEnd"/>
      <w:r w:rsidRPr="00150675">
        <w:rPr>
          <w:lang w:val="en-GB"/>
        </w:rPr>
        <w:t xml:space="preserve"> by combining "SAPCR#" with the incremented number, padded to 6 digits.</w:t>
      </w:r>
    </w:p>
    <w:p w14:paraId="060682AC" w14:textId="77777777" w:rsidR="00150675" w:rsidRPr="00150675" w:rsidRDefault="00150675" w:rsidP="00150675">
      <w:pPr>
        <w:numPr>
          <w:ilvl w:val="0"/>
          <w:numId w:val="71"/>
        </w:numPr>
        <w:spacing w:after="0"/>
        <w:rPr>
          <w:lang w:val="en-GB"/>
        </w:rPr>
      </w:pPr>
      <w:r w:rsidRPr="00150675">
        <w:rPr>
          <w:b/>
          <w:bCs/>
          <w:lang w:val="en-GB"/>
        </w:rPr>
        <w:t>Update Item:</w:t>
      </w:r>
    </w:p>
    <w:p w14:paraId="42CFC066" w14:textId="77777777" w:rsidR="00150675" w:rsidRPr="00150675" w:rsidRDefault="00150675" w:rsidP="00150675">
      <w:pPr>
        <w:numPr>
          <w:ilvl w:val="1"/>
          <w:numId w:val="71"/>
        </w:numPr>
        <w:spacing w:after="0"/>
        <w:rPr>
          <w:lang w:val="en-GB"/>
        </w:rPr>
      </w:pPr>
      <w:r w:rsidRPr="00150675">
        <w:rPr>
          <w:b/>
          <w:bCs/>
          <w:lang w:val="en-GB"/>
        </w:rPr>
        <w:t>Action</w:t>
      </w:r>
      <w:r w:rsidRPr="00150675">
        <w:rPr>
          <w:lang w:val="en-GB"/>
        </w:rPr>
        <w:t>: Update item</w:t>
      </w:r>
    </w:p>
    <w:p w14:paraId="3714E092" w14:textId="77777777" w:rsidR="00150675" w:rsidRPr="00150675" w:rsidRDefault="00150675" w:rsidP="00150675">
      <w:pPr>
        <w:numPr>
          <w:ilvl w:val="1"/>
          <w:numId w:val="71"/>
        </w:numPr>
        <w:spacing w:after="0"/>
        <w:rPr>
          <w:lang w:val="en-GB"/>
        </w:rPr>
      </w:pPr>
      <w:r w:rsidRPr="00150675">
        <w:rPr>
          <w:b/>
          <w:bCs/>
          <w:lang w:val="en-GB"/>
        </w:rPr>
        <w:t>Site Address</w:t>
      </w:r>
      <w:r w:rsidRPr="00150675">
        <w:rPr>
          <w:lang w:val="en-GB"/>
        </w:rPr>
        <w:t>: Your SharePoint site</w:t>
      </w:r>
    </w:p>
    <w:p w14:paraId="36F820E0" w14:textId="77777777" w:rsidR="00150675" w:rsidRPr="00150675" w:rsidRDefault="00150675" w:rsidP="00150675">
      <w:pPr>
        <w:numPr>
          <w:ilvl w:val="1"/>
          <w:numId w:val="71"/>
        </w:numPr>
        <w:spacing w:after="0"/>
        <w:rPr>
          <w:lang w:val="en-GB"/>
        </w:rPr>
      </w:pPr>
      <w:r w:rsidRPr="00150675">
        <w:rPr>
          <w:b/>
          <w:bCs/>
          <w:lang w:val="en-GB"/>
        </w:rPr>
        <w:t>List Name</w:t>
      </w:r>
      <w:r w:rsidRPr="00150675">
        <w:rPr>
          <w:lang w:val="en-GB"/>
        </w:rPr>
        <w:t>: Your SharePoint list</w:t>
      </w:r>
    </w:p>
    <w:p w14:paraId="6811F110" w14:textId="77777777" w:rsidR="00150675" w:rsidRPr="00150675" w:rsidRDefault="00150675" w:rsidP="00150675">
      <w:pPr>
        <w:numPr>
          <w:ilvl w:val="1"/>
          <w:numId w:val="71"/>
        </w:numPr>
        <w:spacing w:after="0"/>
        <w:rPr>
          <w:lang w:val="en-GB"/>
        </w:rPr>
      </w:pPr>
      <w:r w:rsidRPr="00150675">
        <w:rPr>
          <w:b/>
          <w:bCs/>
          <w:lang w:val="en-GB"/>
        </w:rPr>
        <w:t>Id</w:t>
      </w:r>
      <w:r w:rsidRPr="00150675">
        <w:rPr>
          <w:lang w:val="en-GB"/>
        </w:rPr>
        <w:t>: ID of the newly created item</w:t>
      </w:r>
    </w:p>
    <w:p w14:paraId="1359DBCA" w14:textId="77777777" w:rsidR="00150675" w:rsidRPr="00150675" w:rsidRDefault="00150675" w:rsidP="00150675">
      <w:pPr>
        <w:numPr>
          <w:ilvl w:val="1"/>
          <w:numId w:val="71"/>
        </w:numPr>
        <w:spacing w:after="0"/>
        <w:rPr>
          <w:lang w:val="en-GB"/>
        </w:rPr>
      </w:pPr>
      <w:proofErr w:type="spellStart"/>
      <w:r w:rsidRPr="00150675">
        <w:rPr>
          <w:b/>
          <w:bCs/>
          <w:lang w:val="en-GB"/>
        </w:rPr>
        <w:t>RequestID</w:t>
      </w:r>
      <w:proofErr w:type="spellEnd"/>
      <w:r w:rsidRPr="00150675">
        <w:rPr>
          <w:lang w:val="en-GB"/>
        </w:rPr>
        <w:t>: outputs('Compose')</w:t>
      </w:r>
    </w:p>
    <w:p w14:paraId="79519A36" w14:textId="77777777" w:rsidR="00150675" w:rsidRDefault="00150675" w:rsidP="00150675">
      <w:pPr>
        <w:numPr>
          <w:ilvl w:val="1"/>
          <w:numId w:val="71"/>
        </w:numPr>
        <w:spacing w:after="0"/>
        <w:rPr>
          <w:lang w:val="en-GB"/>
        </w:rPr>
      </w:pPr>
      <w:r w:rsidRPr="00150675">
        <w:rPr>
          <w:lang w:val="en-GB"/>
        </w:rPr>
        <w:t xml:space="preserve">This step assigns the new </w:t>
      </w:r>
      <w:proofErr w:type="spellStart"/>
      <w:r w:rsidRPr="00150675">
        <w:rPr>
          <w:lang w:val="en-GB"/>
        </w:rPr>
        <w:t>RequestID</w:t>
      </w:r>
      <w:proofErr w:type="spellEnd"/>
      <w:r w:rsidRPr="00150675">
        <w:rPr>
          <w:lang w:val="en-GB"/>
        </w:rPr>
        <w:t xml:space="preserve"> to the newly created item.</w:t>
      </w:r>
    </w:p>
    <w:p w14:paraId="3996AF3E" w14:textId="77777777" w:rsidR="005D51A0" w:rsidRPr="00150675" w:rsidRDefault="005D51A0" w:rsidP="005D51A0">
      <w:pPr>
        <w:spacing w:after="0"/>
        <w:rPr>
          <w:lang w:val="en-GB"/>
        </w:rPr>
      </w:pPr>
    </w:p>
    <w:p w14:paraId="4A9614E9" w14:textId="77777777" w:rsidR="00150675" w:rsidRPr="00150675" w:rsidRDefault="00150675" w:rsidP="00150675">
      <w:pPr>
        <w:spacing w:after="0"/>
        <w:rPr>
          <w:lang w:val="en-GB"/>
        </w:rPr>
      </w:pPr>
      <w:r w:rsidRPr="00150675">
        <w:rPr>
          <w:lang w:val="en-GB"/>
        </w:rPr>
        <w:t>Here's how your amended flow would look:</w:t>
      </w:r>
    </w:p>
    <w:p w14:paraId="7AACFBE4" w14:textId="77777777" w:rsidR="00150675" w:rsidRPr="00150675" w:rsidRDefault="00150675" w:rsidP="00150675">
      <w:pPr>
        <w:spacing w:after="0"/>
        <w:rPr>
          <w:lang w:val="en-GB"/>
        </w:rPr>
      </w:pPr>
      <w:r w:rsidRPr="00150675">
        <w:rPr>
          <w:lang w:val="en-GB"/>
        </w:rPr>
        <w:t>1. **Trigger:** When an item is created in the SharePoint list.</w:t>
      </w:r>
    </w:p>
    <w:p w14:paraId="0674A989" w14:textId="77777777" w:rsidR="006F5B19" w:rsidRPr="00150675" w:rsidRDefault="006F5B19" w:rsidP="00150675">
      <w:pPr>
        <w:spacing w:after="0"/>
        <w:rPr>
          <w:lang w:val="en-GB"/>
        </w:rPr>
      </w:pPr>
    </w:p>
    <w:p w14:paraId="494244C0" w14:textId="77777777" w:rsidR="00150675" w:rsidRPr="00150675" w:rsidRDefault="00150675" w:rsidP="00150675">
      <w:pPr>
        <w:spacing w:after="0"/>
        <w:rPr>
          <w:lang w:val="en-GB"/>
        </w:rPr>
      </w:pPr>
      <w:r w:rsidRPr="00150675">
        <w:rPr>
          <w:lang w:val="en-GB"/>
        </w:rPr>
        <w:lastRenderedPageBreak/>
        <w:t>2. **Initialize Variable:**</w:t>
      </w:r>
    </w:p>
    <w:p w14:paraId="0E5463B4" w14:textId="77777777" w:rsidR="00150675" w:rsidRPr="00150675" w:rsidRDefault="00150675" w:rsidP="00150675">
      <w:pPr>
        <w:spacing w:after="0"/>
        <w:rPr>
          <w:lang w:val="en-GB"/>
        </w:rPr>
      </w:pPr>
      <w:r w:rsidRPr="00150675">
        <w:rPr>
          <w:lang w:val="en-GB"/>
        </w:rPr>
        <w:t xml:space="preserve">    - Action: Initialize variable</w:t>
      </w:r>
    </w:p>
    <w:p w14:paraId="56819DB9" w14:textId="77777777" w:rsidR="00150675" w:rsidRPr="00150675" w:rsidRDefault="00150675" w:rsidP="00150675">
      <w:pPr>
        <w:spacing w:after="0"/>
        <w:rPr>
          <w:lang w:val="en-GB"/>
        </w:rPr>
      </w:pPr>
      <w:r w:rsidRPr="00150675">
        <w:rPr>
          <w:lang w:val="en-GB"/>
        </w:rPr>
        <w:t xml:space="preserve">    - Name: </w:t>
      </w:r>
      <w:proofErr w:type="spellStart"/>
      <w:r w:rsidRPr="00150675">
        <w:rPr>
          <w:lang w:val="en-GB"/>
        </w:rPr>
        <w:t>HighestRequestID</w:t>
      </w:r>
      <w:proofErr w:type="spellEnd"/>
    </w:p>
    <w:p w14:paraId="458C97ED" w14:textId="77777777" w:rsidR="00150675" w:rsidRPr="00150675" w:rsidRDefault="00150675" w:rsidP="00150675">
      <w:pPr>
        <w:spacing w:after="0"/>
        <w:rPr>
          <w:lang w:val="en-GB"/>
        </w:rPr>
      </w:pPr>
      <w:r w:rsidRPr="00150675">
        <w:rPr>
          <w:lang w:val="en-GB"/>
        </w:rPr>
        <w:t xml:space="preserve">    - Type: Integer</w:t>
      </w:r>
    </w:p>
    <w:p w14:paraId="3DAD3125" w14:textId="77777777" w:rsidR="00150675" w:rsidRPr="00150675" w:rsidRDefault="00150675" w:rsidP="00150675">
      <w:pPr>
        <w:spacing w:after="0"/>
        <w:rPr>
          <w:lang w:val="en-GB"/>
        </w:rPr>
      </w:pPr>
      <w:r w:rsidRPr="00150675">
        <w:rPr>
          <w:lang w:val="en-GB"/>
        </w:rPr>
        <w:t xml:space="preserve">    - Value: 6</w:t>
      </w:r>
    </w:p>
    <w:p w14:paraId="38432E4F" w14:textId="77777777" w:rsidR="00150675" w:rsidRPr="00150675" w:rsidRDefault="00150675" w:rsidP="00150675">
      <w:pPr>
        <w:spacing w:after="0"/>
        <w:rPr>
          <w:lang w:val="en-GB"/>
        </w:rPr>
      </w:pPr>
    </w:p>
    <w:p w14:paraId="04546CB0" w14:textId="77777777" w:rsidR="00150675" w:rsidRPr="00150675" w:rsidRDefault="00150675" w:rsidP="00150675">
      <w:pPr>
        <w:spacing w:after="0"/>
        <w:rPr>
          <w:lang w:val="en-GB"/>
        </w:rPr>
      </w:pPr>
      <w:r w:rsidRPr="00150675">
        <w:rPr>
          <w:lang w:val="en-GB"/>
        </w:rPr>
        <w:t>3. **Get Items:**</w:t>
      </w:r>
    </w:p>
    <w:p w14:paraId="35DA4333" w14:textId="77777777" w:rsidR="00150675" w:rsidRPr="00150675" w:rsidRDefault="00150675" w:rsidP="00150675">
      <w:pPr>
        <w:spacing w:after="0"/>
        <w:rPr>
          <w:lang w:val="en-GB"/>
        </w:rPr>
      </w:pPr>
      <w:r w:rsidRPr="00150675">
        <w:rPr>
          <w:lang w:val="en-GB"/>
        </w:rPr>
        <w:t xml:space="preserve">    - Action: Get items</w:t>
      </w:r>
    </w:p>
    <w:p w14:paraId="1150DC43" w14:textId="77777777" w:rsidR="00150675" w:rsidRPr="00150675" w:rsidRDefault="00150675" w:rsidP="00150675">
      <w:pPr>
        <w:spacing w:after="0"/>
        <w:rPr>
          <w:lang w:val="en-GB"/>
        </w:rPr>
      </w:pPr>
      <w:r w:rsidRPr="00150675">
        <w:rPr>
          <w:lang w:val="en-GB"/>
        </w:rPr>
        <w:t xml:space="preserve">    - Site Address: Your SharePoint site</w:t>
      </w:r>
    </w:p>
    <w:p w14:paraId="661EBCEC" w14:textId="77777777" w:rsidR="00150675" w:rsidRPr="00150675" w:rsidRDefault="00150675" w:rsidP="00150675">
      <w:pPr>
        <w:spacing w:after="0"/>
        <w:rPr>
          <w:lang w:val="en-GB"/>
        </w:rPr>
      </w:pPr>
      <w:r w:rsidRPr="00150675">
        <w:rPr>
          <w:lang w:val="en-GB"/>
        </w:rPr>
        <w:t xml:space="preserve">    - List Name: Your SharePoint list</w:t>
      </w:r>
    </w:p>
    <w:p w14:paraId="4442879F" w14:textId="77777777" w:rsidR="00150675" w:rsidRPr="00150675" w:rsidRDefault="00150675" w:rsidP="00150675">
      <w:pPr>
        <w:spacing w:after="0"/>
        <w:rPr>
          <w:lang w:val="en-GB"/>
        </w:rPr>
      </w:pPr>
      <w:r w:rsidRPr="00150675">
        <w:rPr>
          <w:lang w:val="en-GB"/>
        </w:rPr>
        <w:t xml:space="preserve">    - Order By: </w:t>
      </w:r>
      <w:proofErr w:type="spellStart"/>
      <w:r w:rsidRPr="00150675">
        <w:rPr>
          <w:lang w:val="en-GB"/>
        </w:rPr>
        <w:t>RequestID</w:t>
      </w:r>
      <w:proofErr w:type="spellEnd"/>
      <w:r w:rsidRPr="00150675">
        <w:rPr>
          <w:lang w:val="en-GB"/>
        </w:rPr>
        <w:t xml:space="preserve"> </w:t>
      </w:r>
      <w:proofErr w:type="spellStart"/>
      <w:r w:rsidRPr="00150675">
        <w:rPr>
          <w:lang w:val="en-GB"/>
        </w:rPr>
        <w:t>desc</w:t>
      </w:r>
      <w:proofErr w:type="spellEnd"/>
    </w:p>
    <w:p w14:paraId="4759A917" w14:textId="77777777" w:rsidR="00150675" w:rsidRPr="00150675" w:rsidRDefault="00150675" w:rsidP="00150675">
      <w:pPr>
        <w:spacing w:after="0"/>
        <w:rPr>
          <w:lang w:val="en-GB"/>
        </w:rPr>
      </w:pPr>
      <w:r w:rsidRPr="00150675">
        <w:rPr>
          <w:lang w:val="en-GB"/>
        </w:rPr>
        <w:t xml:space="preserve">    - Top Count: 1</w:t>
      </w:r>
    </w:p>
    <w:p w14:paraId="55B8B863" w14:textId="77777777" w:rsidR="00150675" w:rsidRPr="00150675" w:rsidRDefault="00150675" w:rsidP="00150675">
      <w:pPr>
        <w:spacing w:after="0"/>
        <w:rPr>
          <w:lang w:val="en-GB"/>
        </w:rPr>
      </w:pPr>
    </w:p>
    <w:p w14:paraId="2A86906C" w14:textId="77777777" w:rsidR="00150675" w:rsidRPr="00150675" w:rsidRDefault="00150675" w:rsidP="00150675">
      <w:pPr>
        <w:spacing w:after="0"/>
        <w:rPr>
          <w:lang w:val="en-GB"/>
        </w:rPr>
      </w:pPr>
      <w:r w:rsidRPr="00150675">
        <w:rPr>
          <w:lang w:val="en-GB"/>
        </w:rPr>
        <w:t>4. **Parse and Increment:**</w:t>
      </w:r>
    </w:p>
    <w:p w14:paraId="075F4CA4" w14:textId="77777777" w:rsidR="00150675" w:rsidRPr="00150675" w:rsidRDefault="00150675" w:rsidP="00150675">
      <w:pPr>
        <w:spacing w:after="0"/>
        <w:rPr>
          <w:lang w:val="en-GB"/>
        </w:rPr>
      </w:pPr>
      <w:r w:rsidRPr="00150675">
        <w:rPr>
          <w:lang w:val="en-GB"/>
        </w:rPr>
        <w:t xml:space="preserve">    - Action: Compose</w:t>
      </w:r>
    </w:p>
    <w:p w14:paraId="6E0BD50A" w14:textId="77777777" w:rsidR="00150675" w:rsidRPr="00150675" w:rsidRDefault="00150675" w:rsidP="00150675">
      <w:pPr>
        <w:spacing w:after="0"/>
        <w:rPr>
          <w:lang w:val="en-GB"/>
        </w:rPr>
      </w:pPr>
      <w:r w:rsidRPr="00150675">
        <w:rPr>
          <w:lang w:val="en-GB"/>
        </w:rPr>
        <w:t xml:space="preserve">    - Inputs: add(int(substring(last(body('</w:t>
      </w:r>
      <w:proofErr w:type="spellStart"/>
      <w:r w:rsidRPr="00150675">
        <w:rPr>
          <w:lang w:val="en-GB"/>
        </w:rPr>
        <w:t>Get_items</w:t>
      </w:r>
      <w:proofErr w:type="spellEnd"/>
      <w:r w:rsidRPr="00150675">
        <w:rPr>
          <w:lang w:val="en-GB"/>
        </w:rPr>
        <w:t>'))?['</w:t>
      </w:r>
      <w:proofErr w:type="spellStart"/>
      <w:r w:rsidRPr="00150675">
        <w:rPr>
          <w:lang w:val="en-GB"/>
        </w:rPr>
        <w:t>RequestID</w:t>
      </w:r>
      <w:proofErr w:type="spellEnd"/>
      <w:r w:rsidRPr="00150675">
        <w:rPr>
          <w:lang w:val="en-GB"/>
        </w:rPr>
        <w:t>'], 6, 6)), 1)</w:t>
      </w:r>
    </w:p>
    <w:p w14:paraId="56F8D9F1" w14:textId="77777777" w:rsidR="00150675" w:rsidRPr="00150675" w:rsidRDefault="00150675" w:rsidP="00150675">
      <w:pPr>
        <w:spacing w:after="0"/>
        <w:rPr>
          <w:lang w:val="en-GB"/>
        </w:rPr>
      </w:pPr>
    </w:p>
    <w:p w14:paraId="23CDCF64" w14:textId="77777777" w:rsidR="00150675" w:rsidRPr="00150675" w:rsidRDefault="00150675" w:rsidP="00150675">
      <w:pPr>
        <w:spacing w:after="0"/>
        <w:rPr>
          <w:lang w:val="en-GB"/>
        </w:rPr>
      </w:pPr>
      <w:r w:rsidRPr="00150675">
        <w:rPr>
          <w:lang w:val="en-GB"/>
        </w:rPr>
        <w:t>5. **Generate Request ID:**</w:t>
      </w:r>
    </w:p>
    <w:p w14:paraId="2999E4D4" w14:textId="77777777" w:rsidR="00150675" w:rsidRPr="00150675" w:rsidRDefault="00150675" w:rsidP="00150675">
      <w:pPr>
        <w:spacing w:after="0"/>
        <w:rPr>
          <w:lang w:val="en-GB"/>
        </w:rPr>
      </w:pPr>
      <w:r w:rsidRPr="00150675">
        <w:rPr>
          <w:lang w:val="en-GB"/>
        </w:rPr>
        <w:t xml:space="preserve">    - Action: Compose</w:t>
      </w:r>
    </w:p>
    <w:p w14:paraId="0FEC6705" w14:textId="77777777" w:rsidR="00150675" w:rsidRPr="00150675" w:rsidRDefault="00150675" w:rsidP="00150675">
      <w:pPr>
        <w:spacing w:after="0"/>
        <w:rPr>
          <w:lang w:val="en-GB"/>
        </w:rPr>
      </w:pPr>
      <w:r w:rsidRPr="00150675">
        <w:rPr>
          <w:lang w:val="en-GB"/>
        </w:rPr>
        <w:t xml:space="preserve">    - Inputs: </w:t>
      </w:r>
      <w:proofErr w:type="spellStart"/>
      <w:r w:rsidRPr="00150675">
        <w:rPr>
          <w:lang w:val="en-GB"/>
        </w:rPr>
        <w:t>concat</w:t>
      </w:r>
      <w:proofErr w:type="spellEnd"/>
      <w:r w:rsidRPr="00150675">
        <w:rPr>
          <w:lang w:val="en-GB"/>
        </w:rPr>
        <w:t xml:space="preserve">('SAPCR#', </w:t>
      </w:r>
      <w:proofErr w:type="spellStart"/>
      <w:r w:rsidRPr="00150675">
        <w:rPr>
          <w:lang w:val="en-GB"/>
        </w:rPr>
        <w:t>padLeft</w:t>
      </w:r>
      <w:proofErr w:type="spellEnd"/>
      <w:r w:rsidRPr="00150675">
        <w:rPr>
          <w:lang w:val="en-GB"/>
        </w:rPr>
        <w:t>(string(outputs('Compose')), 6, '0'))</w:t>
      </w:r>
    </w:p>
    <w:p w14:paraId="7B38E1A9" w14:textId="77777777" w:rsidR="00150675" w:rsidRPr="00150675" w:rsidRDefault="00150675" w:rsidP="00150675">
      <w:pPr>
        <w:spacing w:after="0"/>
        <w:rPr>
          <w:lang w:val="en-GB"/>
        </w:rPr>
      </w:pPr>
    </w:p>
    <w:p w14:paraId="50360F19" w14:textId="77777777" w:rsidR="00150675" w:rsidRPr="00150675" w:rsidRDefault="00150675" w:rsidP="00150675">
      <w:pPr>
        <w:spacing w:after="0"/>
        <w:rPr>
          <w:lang w:val="en-GB"/>
        </w:rPr>
      </w:pPr>
      <w:r w:rsidRPr="00150675">
        <w:rPr>
          <w:lang w:val="en-GB"/>
        </w:rPr>
        <w:t>6. **Update Item:**</w:t>
      </w:r>
    </w:p>
    <w:p w14:paraId="44EE11EA" w14:textId="77777777" w:rsidR="00150675" w:rsidRPr="00150675" w:rsidRDefault="00150675" w:rsidP="00150675">
      <w:pPr>
        <w:spacing w:after="0"/>
        <w:rPr>
          <w:lang w:val="en-GB"/>
        </w:rPr>
      </w:pPr>
      <w:r w:rsidRPr="00150675">
        <w:rPr>
          <w:lang w:val="en-GB"/>
        </w:rPr>
        <w:t xml:space="preserve">    - Action: Update item</w:t>
      </w:r>
    </w:p>
    <w:p w14:paraId="7C32240F" w14:textId="77777777" w:rsidR="00150675" w:rsidRPr="00150675" w:rsidRDefault="00150675" w:rsidP="00150675">
      <w:pPr>
        <w:spacing w:after="0"/>
        <w:rPr>
          <w:lang w:val="en-GB"/>
        </w:rPr>
      </w:pPr>
      <w:r w:rsidRPr="00150675">
        <w:rPr>
          <w:lang w:val="en-GB"/>
        </w:rPr>
        <w:t xml:space="preserve">    - Site Address: Your SharePoint site</w:t>
      </w:r>
    </w:p>
    <w:p w14:paraId="2A9E3C6D" w14:textId="77777777" w:rsidR="00150675" w:rsidRPr="00150675" w:rsidRDefault="00150675" w:rsidP="00150675">
      <w:pPr>
        <w:spacing w:after="0"/>
        <w:rPr>
          <w:lang w:val="en-GB"/>
        </w:rPr>
      </w:pPr>
      <w:r w:rsidRPr="00150675">
        <w:rPr>
          <w:lang w:val="en-GB"/>
        </w:rPr>
        <w:t xml:space="preserve">    - List Name: Your SharePoint list</w:t>
      </w:r>
    </w:p>
    <w:p w14:paraId="1380E782" w14:textId="77777777" w:rsidR="00150675" w:rsidRPr="00150675" w:rsidRDefault="00150675" w:rsidP="00150675">
      <w:pPr>
        <w:spacing w:after="0"/>
        <w:rPr>
          <w:lang w:val="en-GB"/>
        </w:rPr>
      </w:pPr>
      <w:r w:rsidRPr="00150675">
        <w:rPr>
          <w:lang w:val="en-GB"/>
        </w:rPr>
        <w:t xml:space="preserve">    - Id: ID of the newly created item</w:t>
      </w:r>
    </w:p>
    <w:p w14:paraId="533E2BC2" w14:textId="77777777" w:rsidR="00150675" w:rsidRPr="00150675" w:rsidRDefault="00150675" w:rsidP="00150675">
      <w:pPr>
        <w:rPr>
          <w:lang w:val="en-GB"/>
        </w:rPr>
      </w:pPr>
      <w:r w:rsidRPr="00150675">
        <w:rPr>
          <w:lang w:val="en-GB"/>
        </w:rPr>
        <w:t xml:space="preserve">    - </w:t>
      </w:r>
      <w:proofErr w:type="spellStart"/>
      <w:r w:rsidRPr="00150675">
        <w:rPr>
          <w:lang w:val="en-GB"/>
        </w:rPr>
        <w:t>RequestID</w:t>
      </w:r>
      <w:proofErr w:type="spellEnd"/>
      <w:r w:rsidRPr="00150675">
        <w:rPr>
          <w:lang w:val="en-GB"/>
        </w:rPr>
        <w:t>: outputs('Compose')</w:t>
      </w:r>
    </w:p>
    <w:p w14:paraId="1321A0E6" w14:textId="77777777" w:rsidR="00150675" w:rsidRPr="00150675" w:rsidRDefault="00150675" w:rsidP="00150675">
      <w:pPr>
        <w:rPr>
          <w:lang w:val="en-GB"/>
        </w:rPr>
      </w:pPr>
      <w:r w:rsidRPr="00150675">
        <w:rPr>
          <w:lang w:val="en-GB"/>
        </w:rPr>
        <w:t xml:space="preserve">This setup ensures that each new item in the SharePoint list gets a unique </w:t>
      </w:r>
      <w:proofErr w:type="spellStart"/>
      <w:r w:rsidRPr="00150675">
        <w:rPr>
          <w:lang w:val="en-GB"/>
        </w:rPr>
        <w:t>RequestID</w:t>
      </w:r>
      <w:proofErr w:type="spellEnd"/>
      <w:r w:rsidRPr="00150675">
        <w:rPr>
          <w:lang w:val="en-GB"/>
        </w:rPr>
        <w:t xml:space="preserve"> in the specified format, incrementing from the last </w:t>
      </w:r>
      <w:proofErr w:type="spellStart"/>
      <w:r w:rsidRPr="00150675">
        <w:rPr>
          <w:lang w:val="en-GB"/>
        </w:rPr>
        <w:t>RequestID</w:t>
      </w:r>
      <w:proofErr w:type="spellEnd"/>
      <w:r w:rsidRPr="00150675">
        <w:rPr>
          <w:lang w:val="en-GB"/>
        </w:rPr>
        <w:t>.</w:t>
      </w:r>
    </w:p>
    <w:p w14:paraId="25D9BB94" w14:textId="501114F4" w:rsidR="00F06EA8" w:rsidRPr="00150675" w:rsidRDefault="00150675" w:rsidP="00F06EA8">
      <w:pPr>
        <w:rPr>
          <w:lang w:val="en-GB"/>
        </w:rPr>
      </w:pPr>
      <w:r w:rsidRPr="00150675">
        <w:rPr>
          <w:lang w:val="en-GB"/>
        </w:rPr>
        <w:t>Does this help with what you're trying to achieve? Anything else you'd like to know?</w:t>
      </w:r>
    </w:p>
    <w:p w14:paraId="0ADC4152" w14:textId="77777777" w:rsidR="00F06EA8" w:rsidRDefault="00F06EA8" w:rsidP="00F06EA8">
      <w:pPr>
        <w:pStyle w:val="Heading2"/>
      </w:pPr>
      <w:proofErr w:type="gramStart"/>
      <w:r>
        <w:t>You</w:t>
      </w:r>
      <w:proofErr w:type="gramEnd"/>
    </w:p>
    <w:p w14:paraId="3EC29878" w14:textId="4CDA165F" w:rsidR="00F06EA8" w:rsidRDefault="00D82C71" w:rsidP="00F06EA8">
      <w:r w:rsidRPr="00D82C71">
        <w:t>(Now Wednesday, Nov 13)</w:t>
      </w:r>
      <w:r w:rsidRPr="00D82C71">
        <w:br/>
        <w:t xml:space="preserve">In power apps, I have a gallery called Gallery1 that is connected to a </w:t>
      </w:r>
      <w:proofErr w:type="spellStart"/>
      <w:r w:rsidRPr="00D82C71">
        <w:t>sharepoint</w:t>
      </w:r>
      <w:proofErr w:type="spellEnd"/>
      <w:r w:rsidRPr="00D82C71">
        <w:t xml:space="preserve"> list, how can I retrieve the data fields from that gallery to use </w:t>
      </w:r>
      <w:proofErr w:type="spellStart"/>
      <w:r w:rsidRPr="00D82C71">
        <w:t>lesewhere</w:t>
      </w:r>
      <w:proofErr w:type="spellEnd"/>
      <w:r w:rsidRPr="00D82C71">
        <w:t xml:space="preserve"> in my app?</w:t>
      </w:r>
    </w:p>
    <w:p w14:paraId="4A5FF77A" w14:textId="77777777" w:rsidR="00F06EA8" w:rsidRDefault="00F06EA8" w:rsidP="00F06EA8">
      <w:pPr>
        <w:pStyle w:val="Heading2"/>
      </w:pPr>
      <w:r>
        <w:t>Copilot</w:t>
      </w:r>
    </w:p>
    <w:p w14:paraId="45297C66" w14:textId="77777777" w:rsidR="00CE0DB5" w:rsidRDefault="00CE0DB5" w:rsidP="00CE0DB5">
      <w:pPr>
        <w:spacing w:after="0" w:line="247" w:lineRule="auto"/>
        <w:ind w:left="-5" w:right="627" w:hanging="10"/>
        <w:rPr>
          <w:sz w:val="22"/>
          <w:szCs w:val="22"/>
        </w:rPr>
      </w:pPr>
      <w:r w:rsidRPr="000044A0">
        <w:rPr>
          <w:sz w:val="22"/>
          <w:szCs w:val="22"/>
        </w:rPr>
        <w:t>To retrieve data fields from a gallery in Power Apps and use them elsewhere in your app, you can follow these steps:</w:t>
      </w:r>
    </w:p>
    <w:p w14:paraId="0AD30B74" w14:textId="77777777" w:rsidR="00CE0DB5" w:rsidRPr="000044A0" w:rsidRDefault="00CE0DB5" w:rsidP="00CE0DB5">
      <w:pPr>
        <w:spacing w:after="0" w:line="247" w:lineRule="auto"/>
        <w:ind w:left="-5" w:right="627" w:hanging="10"/>
        <w:rPr>
          <w:sz w:val="22"/>
          <w:szCs w:val="22"/>
        </w:rPr>
      </w:pPr>
    </w:p>
    <w:p w14:paraId="6396296C" w14:textId="77777777" w:rsidR="00CE0DB5" w:rsidRPr="000044A0" w:rsidRDefault="00CE0DB5" w:rsidP="00CE0DB5">
      <w:pPr>
        <w:spacing w:after="0" w:line="247" w:lineRule="auto"/>
        <w:ind w:left="-5" w:right="627" w:hanging="10"/>
        <w:rPr>
          <w:b/>
          <w:bCs/>
        </w:rPr>
      </w:pPr>
      <w:r w:rsidRPr="000044A0">
        <w:rPr>
          <w:b/>
          <w:bCs/>
        </w:rPr>
        <w:lastRenderedPageBreak/>
        <w:t>Step-by-Step Guide</w:t>
      </w:r>
    </w:p>
    <w:p w14:paraId="12C0024F" w14:textId="77777777" w:rsidR="00CE0DB5" w:rsidRPr="000044A0" w:rsidRDefault="00CE0DB5" w:rsidP="00CE0DB5">
      <w:pPr>
        <w:numPr>
          <w:ilvl w:val="0"/>
          <w:numId w:val="72"/>
        </w:numPr>
        <w:spacing w:after="0" w:line="247" w:lineRule="auto"/>
        <w:ind w:right="627"/>
      </w:pPr>
      <w:proofErr w:type="gramStart"/>
      <w:r w:rsidRPr="000044A0">
        <w:rPr>
          <w:b/>
          <w:bCs/>
        </w:rPr>
        <w:t>Reference</w:t>
      </w:r>
      <w:proofErr w:type="gramEnd"/>
      <w:r w:rsidRPr="000044A0">
        <w:rPr>
          <w:b/>
          <w:bCs/>
        </w:rPr>
        <w:t xml:space="preserve"> the Gallery</w:t>
      </w:r>
      <w:r w:rsidRPr="000044A0">
        <w:t>:</w:t>
      </w:r>
    </w:p>
    <w:p w14:paraId="6B253DA7" w14:textId="77777777" w:rsidR="00CE0DB5" w:rsidRPr="000044A0" w:rsidRDefault="00CE0DB5" w:rsidP="00CE0DB5">
      <w:pPr>
        <w:numPr>
          <w:ilvl w:val="1"/>
          <w:numId w:val="72"/>
        </w:numPr>
        <w:spacing w:after="0" w:line="247" w:lineRule="auto"/>
        <w:ind w:right="627"/>
      </w:pPr>
      <w:r w:rsidRPr="000044A0">
        <w:t xml:space="preserve">You can reference the gallery items using </w:t>
      </w:r>
      <w:r w:rsidRPr="000044A0">
        <w:rPr>
          <w:rFonts w:ascii="Agency FB" w:eastAsia="Times New Roman" w:hAnsi="Agency FB"/>
        </w:rPr>
        <w:t>Gallery1.Selected</w:t>
      </w:r>
      <w:r w:rsidRPr="000044A0">
        <w:t>. This will give you access to the currently selected item in the gallery.</w:t>
      </w:r>
    </w:p>
    <w:p w14:paraId="0EBB2F46" w14:textId="77777777" w:rsidR="00CE0DB5" w:rsidRPr="000044A0" w:rsidRDefault="00CE0DB5" w:rsidP="00CE0DB5">
      <w:pPr>
        <w:numPr>
          <w:ilvl w:val="0"/>
          <w:numId w:val="72"/>
        </w:numPr>
        <w:spacing w:after="0" w:line="247" w:lineRule="auto"/>
        <w:ind w:right="627"/>
      </w:pPr>
      <w:r w:rsidRPr="000044A0">
        <w:rPr>
          <w:b/>
          <w:bCs/>
        </w:rPr>
        <w:t>Access Specific Fields</w:t>
      </w:r>
      <w:r w:rsidRPr="000044A0">
        <w:t>:</w:t>
      </w:r>
    </w:p>
    <w:p w14:paraId="3E1150CB" w14:textId="77777777" w:rsidR="00CE0DB5" w:rsidRPr="000044A0" w:rsidRDefault="00CE0DB5" w:rsidP="00CE0DB5">
      <w:pPr>
        <w:numPr>
          <w:ilvl w:val="1"/>
          <w:numId w:val="72"/>
        </w:numPr>
        <w:spacing w:after="0" w:line="247" w:lineRule="auto"/>
        <w:ind w:right="627"/>
      </w:pPr>
      <w:r w:rsidRPr="000044A0">
        <w:t xml:space="preserve">To access specific fields from the selected item, use the dot notation. For example, if you want to retrieve the </w:t>
      </w:r>
      <w:r w:rsidRPr="000044A0">
        <w:rPr>
          <w:rFonts w:eastAsia="Times New Roman"/>
        </w:rPr>
        <w:t>Title</w:t>
      </w:r>
      <w:r w:rsidRPr="000044A0">
        <w:t xml:space="preserve"> field from the selected item, you </w:t>
      </w:r>
      <w:proofErr w:type="gramStart"/>
      <w:r w:rsidRPr="000044A0">
        <w:t>would</w:t>
      </w:r>
      <w:proofErr w:type="gramEnd"/>
      <w:r w:rsidRPr="000044A0">
        <w:t xml:space="preserve"> use </w:t>
      </w:r>
      <w:proofErr w:type="gramStart"/>
      <w:r w:rsidRPr="000044A0">
        <w:rPr>
          <w:rFonts w:ascii="Agency FB" w:eastAsia="Times New Roman" w:hAnsi="Agency FB"/>
        </w:rPr>
        <w:t>Gallery1.Selected.Title</w:t>
      </w:r>
      <w:proofErr w:type="gramEnd"/>
      <w:r w:rsidRPr="000044A0">
        <w:t>.</w:t>
      </w:r>
    </w:p>
    <w:p w14:paraId="395556B6" w14:textId="77777777" w:rsidR="00CE0DB5" w:rsidRPr="000044A0" w:rsidRDefault="00CE0DB5" w:rsidP="00CE0DB5">
      <w:pPr>
        <w:numPr>
          <w:ilvl w:val="0"/>
          <w:numId w:val="72"/>
        </w:numPr>
        <w:spacing w:after="0" w:line="247" w:lineRule="auto"/>
        <w:ind w:right="627"/>
      </w:pPr>
      <w:r w:rsidRPr="000044A0">
        <w:rPr>
          <w:b/>
          <w:bCs/>
        </w:rPr>
        <w:t>Store Data in Variables</w:t>
      </w:r>
      <w:r w:rsidRPr="000044A0">
        <w:t>:</w:t>
      </w:r>
    </w:p>
    <w:p w14:paraId="19EC4B3A" w14:textId="77777777" w:rsidR="00CE0DB5" w:rsidRPr="000044A0" w:rsidRDefault="00CE0DB5" w:rsidP="00CE0DB5">
      <w:pPr>
        <w:numPr>
          <w:ilvl w:val="1"/>
          <w:numId w:val="72"/>
        </w:numPr>
        <w:spacing w:after="0" w:line="247" w:lineRule="auto"/>
        <w:ind w:right="627"/>
      </w:pPr>
      <w:r w:rsidRPr="000044A0">
        <w:t xml:space="preserve">To use the retrieved data elsewhere, store it in a variable. You can do this using the </w:t>
      </w:r>
      <w:r w:rsidRPr="000044A0">
        <w:rPr>
          <w:b/>
          <w:bCs/>
        </w:rPr>
        <w:t>Set</w:t>
      </w:r>
      <w:r w:rsidRPr="000044A0">
        <w:t xml:space="preserve"> function.</w:t>
      </w:r>
    </w:p>
    <w:p w14:paraId="190EB203" w14:textId="77777777" w:rsidR="00CE0DB5" w:rsidRPr="000044A0" w:rsidRDefault="00CE0DB5" w:rsidP="00CE0DB5">
      <w:pPr>
        <w:spacing w:after="0" w:line="247" w:lineRule="auto"/>
        <w:ind w:left="-5" w:right="627" w:hanging="10"/>
        <w:rPr>
          <w:b/>
          <w:bCs/>
        </w:rPr>
      </w:pPr>
      <w:r w:rsidRPr="000044A0">
        <w:rPr>
          <w:b/>
          <w:bCs/>
        </w:rPr>
        <w:t>Example</w:t>
      </w:r>
    </w:p>
    <w:p w14:paraId="63CFCA92" w14:textId="77777777" w:rsidR="00CE0DB5" w:rsidRPr="000044A0" w:rsidRDefault="00CE0DB5" w:rsidP="00CE0DB5">
      <w:pPr>
        <w:spacing w:after="0" w:line="247" w:lineRule="auto"/>
        <w:ind w:left="-5" w:right="627" w:hanging="10"/>
      </w:pPr>
      <w:r w:rsidRPr="00563D67">
        <w:rPr>
          <w:b/>
          <w:bCs/>
        </w:rPr>
        <w:t>1.</w:t>
      </w:r>
      <w:r w:rsidRPr="000044A0">
        <w:t xml:space="preserve"> </w:t>
      </w:r>
      <w:r w:rsidRPr="000044A0">
        <w:rPr>
          <w:b/>
          <w:bCs/>
        </w:rPr>
        <w:t>Select an Item in the Gallery</w:t>
      </w:r>
      <w:r w:rsidRPr="000044A0">
        <w:t>:</w:t>
      </w:r>
    </w:p>
    <w:p w14:paraId="359B26B2" w14:textId="77777777" w:rsidR="00CE0DB5" w:rsidRPr="000044A0" w:rsidRDefault="00CE0DB5" w:rsidP="00CE0DB5">
      <w:pPr>
        <w:numPr>
          <w:ilvl w:val="0"/>
          <w:numId w:val="73"/>
        </w:numPr>
        <w:spacing w:after="0" w:line="247" w:lineRule="auto"/>
        <w:ind w:right="627"/>
      </w:pPr>
      <w:r w:rsidRPr="000044A0">
        <w:t>Make sure your gallery is set up to allow item selection.</w:t>
      </w:r>
    </w:p>
    <w:p w14:paraId="1C284479" w14:textId="77777777" w:rsidR="00CE0DB5" w:rsidRPr="000044A0" w:rsidRDefault="00CE0DB5" w:rsidP="00CE0DB5">
      <w:pPr>
        <w:spacing w:after="0" w:line="247" w:lineRule="auto"/>
        <w:ind w:left="-5" w:right="627" w:hanging="10"/>
      </w:pPr>
      <w:r w:rsidRPr="00563D67">
        <w:rPr>
          <w:b/>
          <w:bCs/>
        </w:rPr>
        <w:t>2.</w:t>
      </w:r>
      <w:r w:rsidRPr="000044A0">
        <w:t xml:space="preserve"> </w:t>
      </w:r>
      <w:r w:rsidRPr="000044A0">
        <w:rPr>
          <w:b/>
          <w:bCs/>
        </w:rPr>
        <w:t>Store Selected Item Data in Variables</w:t>
      </w:r>
      <w:r w:rsidRPr="000044A0">
        <w:t>:</w:t>
      </w:r>
    </w:p>
    <w:p w14:paraId="4FD78636" w14:textId="77777777" w:rsidR="00CE0DB5" w:rsidRPr="000044A0" w:rsidRDefault="00CE0DB5" w:rsidP="00CE0DB5">
      <w:pPr>
        <w:numPr>
          <w:ilvl w:val="0"/>
          <w:numId w:val="74"/>
        </w:numPr>
        <w:spacing w:after="0" w:line="247" w:lineRule="auto"/>
        <w:ind w:right="627"/>
      </w:pPr>
      <w:r w:rsidRPr="000044A0">
        <w:t xml:space="preserve">When an item is selected, store the necessary fields in variables using a button or the </w:t>
      </w:r>
      <w:proofErr w:type="spellStart"/>
      <w:r w:rsidRPr="000044A0">
        <w:rPr>
          <w:b/>
          <w:bCs/>
        </w:rPr>
        <w:t>OnSelect</w:t>
      </w:r>
      <w:proofErr w:type="spellEnd"/>
      <w:r w:rsidRPr="000044A0">
        <w:t xml:space="preserve"> property of the gallery.</w:t>
      </w:r>
    </w:p>
    <w:p w14:paraId="1A449E8F" w14:textId="77777777" w:rsidR="00CE0DB5" w:rsidRPr="00AB0485" w:rsidRDefault="00CE0DB5" w:rsidP="00CE0DB5">
      <w:pPr>
        <w:spacing w:after="0"/>
        <w:ind w:left="1450" w:right="627"/>
        <w:rPr>
          <w:rFonts w:ascii="Agency FB" w:hAnsi="Agency FB"/>
        </w:rPr>
      </w:pPr>
      <w:proofErr w:type="gramStart"/>
      <w:r w:rsidRPr="000044A0">
        <w:rPr>
          <w:rFonts w:ascii="Agency FB" w:eastAsia="Times New Roman" w:hAnsi="Agency FB"/>
        </w:rPr>
        <w:t>Set(</w:t>
      </w:r>
      <w:proofErr w:type="spellStart"/>
      <w:proofErr w:type="gramEnd"/>
      <w:r w:rsidRPr="000044A0">
        <w:rPr>
          <w:rFonts w:ascii="Agency FB" w:eastAsia="Times New Roman" w:hAnsi="Agency FB"/>
        </w:rPr>
        <w:t>SelectedTitle</w:t>
      </w:r>
      <w:proofErr w:type="spellEnd"/>
      <w:r w:rsidRPr="000044A0">
        <w:rPr>
          <w:rFonts w:ascii="Agency FB" w:eastAsia="Times New Roman" w:hAnsi="Agency FB"/>
        </w:rPr>
        <w:t xml:space="preserve">, </w:t>
      </w:r>
      <w:proofErr w:type="gramStart"/>
      <w:r w:rsidRPr="000044A0">
        <w:rPr>
          <w:rFonts w:ascii="Agency FB" w:eastAsia="Times New Roman" w:hAnsi="Agency FB"/>
        </w:rPr>
        <w:t>Gallery1.Selected.Title);</w:t>
      </w:r>
      <w:proofErr w:type="gramEnd"/>
    </w:p>
    <w:p w14:paraId="55839EBA" w14:textId="77777777" w:rsidR="00CE0DB5" w:rsidRPr="00AB0485" w:rsidRDefault="00CE0DB5" w:rsidP="00CE0DB5">
      <w:pPr>
        <w:spacing w:after="0"/>
        <w:ind w:left="1450" w:right="627"/>
        <w:rPr>
          <w:rFonts w:ascii="Agency FB" w:hAnsi="Agency FB"/>
        </w:rPr>
      </w:pPr>
      <w:proofErr w:type="gramStart"/>
      <w:r w:rsidRPr="000044A0">
        <w:rPr>
          <w:rFonts w:ascii="Agency FB" w:eastAsia="Times New Roman" w:hAnsi="Agency FB"/>
        </w:rPr>
        <w:t>Set(</w:t>
      </w:r>
      <w:proofErr w:type="spellStart"/>
      <w:proofErr w:type="gramEnd"/>
      <w:r w:rsidRPr="000044A0">
        <w:rPr>
          <w:rFonts w:ascii="Agency FB" w:eastAsia="Times New Roman" w:hAnsi="Agency FB"/>
        </w:rPr>
        <w:t>SelectedID</w:t>
      </w:r>
      <w:proofErr w:type="spellEnd"/>
      <w:r w:rsidRPr="000044A0">
        <w:rPr>
          <w:rFonts w:ascii="Agency FB" w:eastAsia="Times New Roman" w:hAnsi="Agency FB"/>
        </w:rPr>
        <w:t>, Gallery1.Selected.ID</w:t>
      </w:r>
      <w:proofErr w:type="gramStart"/>
      <w:r w:rsidRPr="000044A0">
        <w:rPr>
          <w:rFonts w:ascii="Agency FB" w:eastAsia="Times New Roman" w:hAnsi="Agency FB"/>
        </w:rPr>
        <w:t>);</w:t>
      </w:r>
      <w:proofErr w:type="gramEnd"/>
    </w:p>
    <w:p w14:paraId="356D2A0D" w14:textId="77777777" w:rsidR="00CE0DB5" w:rsidRPr="000044A0" w:rsidRDefault="00CE0DB5" w:rsidP="00CE0DB5">
      <w:pPr>
        <w:spacing w:after="0" w:line="247" w:lineRule="auto"/>
        <w:ind w:left="1450" w:right="627" w:hanging="10"/>
        <w:rPr>
          <w:rFonts w:ascii="Agency FB" w:eastAsia="Times New Roman" w:hAnsi="Agency FB"/>
        </w:rPr>
      </w:pPr>
      <w:proofErr w:type="gramStart"/>
      <w:r w:rsidRPr="000044A0">
        <w:rPr>
          <w:rFonts w:ascii="Agency FB" w:eastAsia="Times New Roman" w:hAnsi="Agency FB"/>
        </w:rPr>
        <w:t>Set(</w:t>
      </w:r>
      <w:proofErr w:type="spellStart"/>
      <w:proofErr w:type="gramEnd"/>
      <w:r w:rsidRPr="000044A0">
        <w:rPr>
          <w:rFonts w:ascii="Agency FB" w:eastAsia="Times New Roman" w:hAnsi="Agency FB"/>
        </w:rPr>
        <w:t>SelectedDescription</w:t>
      </w:r>
      <w:proofErr w:type="spellEnd"/>
      <w:r w:rsidRPr="000044A0">
        <w:rPr>
          <w:rFonts w:ascii="Agency FB" w:eastAsia="Times New Roman" w:hAnsi="Agency FB"/>
        </w:rPr>
        <w:t xml:space="preserve">, </w:t>
      </w:r>
      <w:proofErr w:type="gramStart"/>
      <w:r w:rsidRPr="000044A0">
        <w:rPr>
          <w:rFonts w:ascii="Agency FB" w:eastAsia="Times New Roman" w:hAnsi="Agency FB"/>
        </w:rPr>
        <w:t>Gallery1.Selected.Description</w:t>
      </w:r>
      <w:proofErr w:type="gramEnd"/>
      <w:r w:rsidRPr="000044A0">
        <w:rPr>
          <w:rFonts w:ascii="Agency FB" w:eastAsia="Times New Roman" w:hAnsi="Agency FB"/>
        </w:rPr>
        <w:t>)</w:t>
      </w:r>
    </w:p>
    <w:p w14:paraId="37F2FE74" w14:textId="77777777" w:rsidR="00CE0DB5" w:rsidRPr="000044A0" w:rsidRDefault="00CE0DB5" w:rsidP="00CE0DB5">
      <w:pPr>
        <w:spacing w:after="0" w:line="247" w:lineRule="auto"/>
        <w:ind w:left="-5" w:right="627" w:hanging="10"/>
      </w:pPr>
      <w:r>
        <w:rPr>
          <w:b/>
          <w:bCs/>
        </w:rPr>
        <w:t xml:space="preserve">3. </w:t>
      </w:r>
      <w:r w:rsidRPr="000044A0">
        <w:rPr>
          <w:b/>
          <w:bCs/>
        </w:rPr>
        <w:t>Use the Variables Elsewhere</w:t>
      </w:r>
      <w:r w:rsidRPr="000044A0">
        <w:t>:</w:t>
      </w:r>
    </w:p>
    <w:p w14:paraId="001877CB" w14:textId="77777777" w:rsidR="00CE0DB5" w:rsidRPr="000044A0" w:rsidRDefault="00CE0DB5" w:rsidP="00CE0DB5">
      <w:pPr>
        <w:numPr>
          <w:ilvl w:val="0"/>
          <w:numId w:val="75"/>
        </w:numPr>
        <w:spacing w:after="0" w:line="247" w:lineRule="auto"/>
        <w:ind w:right="627"/>
      </w:pPr>
      <w:r w:rsidRPr="000044A0">
        <w:t>You can now use these variables anywhere in your app. For example, display the selected item's title in a label:</w:t>
      </w:r>
    </w:p>
    <w:p w14:paraId="45B85D72" w14:textId="77777777" w:rsidR="00CE0DB5" w:rsidRPr="000044A0" w:rsidRDefault="00CE0DB5" w:rsidP="00CE0DB5">
      <w:pPr>
        <w:spacing w:after="0" w:line="247" w:lineRule="auto"/>
        <w:ind w:left="1450" w:right="627" w:hanging="10"/>
        <w:rPr>
          <w:rFonts w:ascii="Agency FB" w:eastAsia="Times New Roman" w:hAnsi="Agency FB"/>
        </w:rPr>
      </w:pPr>
      <w:r w:rsidRPr="000044A0">
        <w:rPr>
          <w:rFonts w:ascii="Agency FB" w:eastAsia="Times New Roman" w:hAnsi="Agency FB"/>
        </w:rPr>
        <w:t xml:space="preserve">Text: </w:t>
      </w:r>
      <w:proofErr w:type="spellStart"/>
      <w:r w:rsidRPr="000044A0">
        <w:rPr>
          <w:rFonts w:ascii="Agency FB" w:eastAsia="Times New Roman" w:hAnsi="Agency FB"/>
        </w:rPr>
        <w:t>SelectedTitle</w:t>
      </w:r>
      <w:proofErr w:type="spellEnd"/>
    </w:p>
    <w:p w14:paraId="4CE5A8D2" w14:textId="77777777" w:rsidR="00CE0DB5" w:rsidRPr="000044A0" w:rsidRDefault="00CE0DB5" w:rsidP="00CE0DB5">
      <w:pPr>
        <w:spacing w:after="0" w:line="247" w:lineRule="auto"/>
        <w:ind w:left="-5" w:right="627" w:hanging="10"/>
        <w:rPr>
          <w:b/>
          <w:bCs/>
        </w:rPr>
      </w:pPr>
      <w:r w:rsidRPr="000044A0">
        <w:rPr>
          <w:b/>
          <w:bCs/>
        </w:rPr>
        <w:t>Detailed Steps</w:t>
      </w:r>
    </w:p>
    <w:p w14:paraId="218A4F91" w14:textId="77777777" w:rsidR="00CE0DB5" w:rsidRPr="000044A0" w:rsidRDefault="00CE0DB5" w:rsidP="00CE0DB5">
      <w:pPr>
        <w:spacing w:after="0" w:line="247" w:lineRule="auto"/>
        <w:ind w:left="-5" w:right="627" w:hanging="10"/>
      </w:pPr>
      <w:r w:rsidRPr="00F767FA">
        <w:rPr>
          <w:b/>
          <w:bCs/>
        </w:rPr>
        <w:t>1.</w:t>
      </w:r>
      <w:r w:rsidRPr="000044A0">
        <w:t xml:space="preserve"> </w:t>
      </w:r>
      <w:proofErr w:type="spellStart"/>
      <w:r w:rsidRPr="000044A0">
        <w:rPr>
          <w:b/>
          <w:bCs/>
        </w:rPr>
        <w:t>OnSelect</w:t>
      </w:r>
      <w:proofErr w:type="spellEnd"/>
      <w:r w:rsidRPr="000044A0">
        <w:rPr>
          <w:b/>
          <w:bCs/>
        </w:rPr>
        <w:t xml:space="preserve"> Property of Gallery</w:t>
      </w:r>
      <w:r w:rsidRPr="000044A0">
        <w:t>:</w:t>
      </w:r>
    </w:p>
    <w:p w14:paraId="521B27E5" w14:textId="77777777" w:rsidR="00CE0DB5" w:rsidRPr="000044A0" w:rsidRDefault="00CE0DB5" w:rsidP="00CE0DB5">
      <w:pPr>
        <w:numPr>
          <w:ilvl w:val="0"/>
          <w:numId w:val="76"/>
        </w:numPr>
        <w:spacing w:after="0" w:line="247" w:lineRule="auto"/>
        <w:ind w:right="627"/>
        <w:rPr>
          <w:sz w:val="22"/>
          <w:szCs w:val="22"/>
        </w:rPr>
      </w:pPr>
      <w:r w:rsidRPr="000044A0">
        <w:rPr>
          <w:sz w:val="22"/>
          <w:szCs w:val="22"/>
        </w:rPr>
        <w:t xml:space="preserve">Set the </w:t>
      </w:r>
      <w:proofErr w:type="spellStart"/>
      <w:r w:rsidRPr="000044A0">
        <w:rPr>
          <w:b/>
          <w:bCs/>
          <w:sz w:val="22"/>
          <w:szCs w:val="22"/>
        </w:rPr>
        <w:t>OnSelect</w:t>
      </w:r>
      <w:proofErr w:type="spellEnd"/>
      <w:r w:rsidRPr="000044A0">
        <w:rPr>
          <w:sz w:val="22"/>
          <w:szCs w:val="22"/>
        </w:rPr>
        <w:t xml:space="preserve"> property of the gallery to capture the selected item’s fields.</w:t>
      </w:r>
    </w:p>
    <w:p w14:paraId="76D65B33" w14:textId="77777777" w:rsidR="00CE0DB5" w:rsidRPr="000044A0" w:rsidRDefault="00CE0DB5" w:rsidP="00CE0DB5">
      <w:pPr>
        <w:spacing w:after="0" w:line="247" w:lineRule="auto"/>
        <w:ind w:left="1450" w:right="627" w:hanging="10"/>
        <w:rPr>
          <w:rFonts w:ascii="Agency FB" w:eastAsia="Times New Roman" w:hAnsi="Agency FB"/>
        </w:rPr>
      </w:pPr>
      <w:proofErr w:type="spellStart"/>
      <w:r w:rsidRPr="000044A0">
        <w:rPr>
          <w:rFonts w:ascii="Agency FB" w:eastAsia="Times New Roman" w:hAnsi="Agency FB"/>
        </w:rPr>
        <w:t>OnSelect</w:t>
      </w:r>
      <w:proofErr w:type="spellEnd"/>
      <w:r w:rsidRPr="000044A0">
        <w:rPr>
          <w:rFonts w:ascii="Agency FB" w:eastAsia="Times New Roman" w:hAnsi="Agency FB"/>
        </w:rPr>
        <w:t xml:space="preserve">: </w:t>
      </w:r>
      <w:proofErr w:type="gramStart"/>
      <w:r w:rsidRPr="000044A0">
        <w:rPr>
          <w:rFonts w:ascii="Agency FB" w:eastAsia="Times New Roman" w:hAnsi="Agency FB"/>
        </w:rPr>
        <w:t>Set(</w:t>
      </w:r>
      <w:proofErr w:type="spellStart"/>
      <w:proofErr w:type="gramEnd"/>
      <w:r w:rsidRPr="000044A0">
        <w:rPr>
          <w:rFonts w:ascii="Agency FB" w:eastAsia="Times New Roman" w:hAnsi="Agency FB"/>
        </w:rPr>
        <w:t>SelectedTitle</w:t>
      </w:r>
      <w:proofErr w:type="spellEnd"/>
      <w:r w:rsidRPr="000044A0">
        <w:rPr>
          <w:rFonts w:ascii="Agency FB" w:eastAsia="Times New Roman" w:hAnsi="Agency FB"/>
        </w:rPr>
        <w:t xml:space="preserve">, </w:t>
      </w:r>
      <w:proofErr w:type="spellStart"/>
      <w:r w:rsidRPr="000044A0">
        <w:rPr>
          <w:rFonts w:ascii="Agency FB" w:eastAsia="Times New Roman" w:hAnsi="Agency FB"/>
        </w:rPr>
        <w:t>ThisItem.Title</w:t>
      </w:r>
      <w:proofErr w:type="spellEnd"/>
      <w:r w:rsidRPr="000044A0">
        <w:rPr>
          <w:rFonts w:ascii="Agency FB" w:eastAsia="Times New Roman" w:hAnsi="Agency FB"/>
        </w:rPr>
        <w:t>)</w:t>
      </w:r>
    </w:p>
    <w:p w14:paraId="187599A8" w14:textId="77777777" w:rsidR="00CE0DB5" w:rsidRPr="000044A0" w:rsidRDefault="00CE0DB5" w:rsidP="00CE0DB5">
      <w:pPr>
        <w:spacing w:after="0" w:line="247" w:lineRule="auto"/>
        <w:ind w:left="-5" w:right="627" w:hanging="10"/>
      </w:pPr>
      <w:r>
        <w:rPr>
          <w:b/>
          <w:bCs/>
        </w:rPr>
        <w:t xml:space="preserve">2. </w:t>
      </w:r>
      <w:r w:rsidRPr="000044A0">
        <w:rPr>
          <w:b/>
          <w:bCs/>
        </w:rPr>
        <w:t>Add Controls to Display Data</w:t>
      </w:r>
      <w:r w:rsidRPr="000044A0">
        <w:t>:</w:t>
      </w:r>
    </w:p>
    <w:p w14:paraId="72948BAF" w14:textId="77777777" w:rsidR="00CE0DB5" w:rsidRPr="000044A0" w:rsidRDefault="00CE0DB5" w:rsidP="00CE0DB5">
      <w:pPr>
        <w:numPr>
          <w:ilvl w:val="0"/>
          <w:numId w:val="77"/>
        </w:numPr>
        <w:spacing w:after="0" w:line="247" w:lineRule="auto"/>
        <w:ind w:right="627"/>
      </w:pPr>
      <w:r w:rsidRPr="000044A0">
        <w:t xml:space="preserve">Add a label to display the </w:t>
      </w:r>
      <w:r w:rsidRPr="000044A0">
        <w:rPr>
          <w:rFonts w:ascii="Agency FB" w:eastAsia="Times New Roman" w:hAnsi="Agency FB"/>
        </w:rPr>
        <w:t>Title</w:t>
      </w:r>
      <w:r w:rsidRPr="000044A0">
        <w:t xml:space="preserve"> field: </w:t>
      </w:r>
    </w:p>
    <w:p w14:paraId="47BFA79E" w14:textId="77777777" w:rsidR="00CE0DB5" w:rsidRPr="000044A0" w:rsidRDefault="00CE0DB5" w:rsidP="00CE0DB5">
      <w:pPr>
        <w:spacing w:after="0" w:line="247" w:lineRule="auto"/>
        <w:ind w:left="1440" w:right="627"/>
        <w:rPr>
          <w:rFonts w:ascii="Agency FB" w:eastAsia="Times New Roman" w:hAnsi="Agency FB"/>
        </w:rPr>
      </w:pPr>
      <w:r w:rsidRPr="000044A0">
        <w:rPr>
          <w:rFonts w:ascii="Agency FB" w:eastAsia="Times New Roman" w:hAnsi="Agency FB"/>
        </w:rPr>
        <w:t xml:space="preserve">Text: </w:t>
      </w:r>
      <w:proofErr w:type="spellStart"/>
      <w:r w:rsidRPr="000044A0">
        <w:rPr>
          <w:rFonts w:ascii="Agency FB" w:eastAsia="Times New Roman" w:hAnsi="Agency FB"/>
        </w:rPr>
        <w:t>SelectedTitle</w:t>
      </w:r>
      <w:proofErr w:type="spellEnd"/>
    </w:p>
    <w:p w14:paraId="1E8E39BC" w14:textId="77777777" w:rsidR="00CE0DB5" w:rsidRPr="000044A0" w:rsidRDefault="00CE0DB5" w:rsidP="00CE0DB5">
      <w:pPr>
        <w:spacing w:after="0" w:line="247" w:lineRule="auto"/>
        <w:ind w:left="-5" w:right="627" w:hanging="10"/>
      </w:pPr>
      <w:r>
        <w:rPr>
          <w:b/>
          <w:bCs/>
        </w:rPr>
        <w:t xml:space="preserve">3. </w:t>
      </w:r>
      <w:r w:rsidRPr="000044A0">
        <w:rPr>
          <w:b/>
          <w:bCs/>
        </w:rPr>
        <w:t>Use Data in Forms or Other Controls</w:t>
      </w:r>
      <w:r w:rsidRPr="000044A0">
        <w:t>:</w:t>
      </w:r>
    </w:p>
    <w:p w14:paraId="514992E6" w14:textId="77777777" w:rsidR="00CE0DB5" w:rsidRPr="000044A0" w:rsidRDefault="00CE0DB5" w:rsidP="00CE0DB5">
      <w:pPr>
        <w:numPr>
          <w:ilvl w:val="0"/>
          <w:numId w:val="78"/>
        </w:numPr>
        <w:spacing w:after="0" w:line="247" w:lineRule="auto"/>
        <w:ind w:right="627"/>
      </w:pPr>
      <w:r w:rsidRPr="000044A0">
        <w:t xml:space="preserve">If you have a form that should display the selected item's data, set the form's </w:t>
      </w:r>
      <w:r w:rsidRPr="000044A0">
        <w:rPr>
          <w:rFonts w:ascii="Agency FB" w:eastAsia="Times New Roman" w:hAnsi="Agency FB"/>
        </w:rPr>
        <w:t>Item</w:t>
      </w:r>
      <w:r w:rsidRPr="000044A0">
        <w:t xml:space="preserve"> property to the selected item: </w:t>
      </w:r>
    </w:p>
    <w:p w14:paraId="0E9564D7" w14:textId="77777777" w:rsidR="00CE0DB5" w:rsidRPr="000044A0" w:rsidRDefault="00CE0DB5" w:rsidP="00CE0DB5">
      <w:pPr>
        <w:spacing w:after="0" w:line="247" w:lineRule="auto"/>
        <w:ind w:left="1440" w:right="627"/>
        <w:rPr>
          <w:rFonts w:ascii="Agency FB" w:eastAsia="Times New Roman" w:hAnsi="Agency FB"/>
        </w:rPr>
      </w:pPr>
      <w:r w:rsidRPr="000044A0">
        <w:rPr>
          <w:rFonts w:ascii="Agency FB" w:eastAsia="Times New Roman" w:hAnsi="Agency FB"/>
        </w:rPr>
        <w:t>Item: Gallery1.Selected</w:t>
      </w:r>
    </w:p>
    <w:p w14:paraId="144A3312" w14:textId="77777777" w:rsidR="00CE0DB5" w:rsidRPr="000044A0" w:rsidRDefault="00CE0DB5" w:rsidP="00CE0DB5">
      <w:pPr>
        <w:spacing w:after="0" w:line="247" w:lineRule="auto"/>
        <w:ind w:left="-5" w:right="627" w:hanging="10"/>
        <w:rPr>
          <w:b/>
          <w:bCs/>
        </w:rPr>
      </w:pPr>
      <w:r w:rsidRPr="000044A0">
        <w:rPr>
          <w:b/>
          <w:bCs/>
        </w:rPr>
        <w:t>Additional Example: Using Data in a Different Screen</w:t>
      </w:r>
    </w:p>
    <w:p w14:paraId="7D95FE65" w14:textId="77777777" w:rsidR="00CE0DB5" w:rsidRPr="000044A0" w:rsidRDefault="00CE0DB5" w:rsidP="00CE0DB5">
      <w:pPr>
        <w:spacing w:after="0" w:line="247" w:lineRule="auto"/>
        <w:ind w:left="-5" w:right="627" w:hanging="10"/>
      </w:pPr>
      <w:r w:rsidRPr="00B9684F">
        <w:rPr>
          <w:b/>
          <w:bCs/>
        </w:rPr>
        <w:t>1.</w:t>
      </w:r>
      <w:r w:rsidRPr="000044A0">
        <w:t xml:space="preserve"> </w:t>
      </w:r>
      <w:r w:rsidRPr="000044A0">
        <w:rPr>
          <w:b/>
          <w:bCs/>
        </w:rPr>
        <w:t>Navigate to a New Screen</w:t>
      </w:r>
      <w:r w:rsidRPr="000044A0">
        <w:t>:</w:t>
      </w:r>
    </w:p>
    <w:p w14:paraId="7E4D661E" w14:textId="77777777" w:rsidR="00CE0DB5" w:rsidRPr="000044A0" w:rsidRDefault="00CE0DB5" w:rsidP="00CE0DB5">
      <w:pPr>
        <w:numPr>
          <w:ilvl w:val="0"/>
          <w:numId w:val="79"/>
        </w:numPr>
        <w:spacing w:after="0" w:line="247" w:lineRule="auto"/>
        <w:ind w:right="627"/>
      </w:pPr>
      <w:r w:rsidRPr="000044A0">
        <w:t>Add a button to navigate to a new screen and store data:</w:t>
      </w:r>
    </w:p>
    <w:p w14:paraId="7A538FCC" w14:textId="77777777" w:rsidR="00CE0DB5" w:rsidRPr="000044A0" w:rsidRDefault="00CE0DB5" w:rsidP="00CE0DB5">
      <w:pPr>
        <w:spacing w:after="0" w:line="247" w:lineRule="auto"/>
        <w:ind w:left="1450" w:right="627" w:hanging="10"/>
        <w:rPr>
          <w:rFonts w:ascii="Agency FB" w:eastAsia="Times New Roman" w:hAnsi="Agency FB"/>
        </w:rPr>
      </w:pPr>
      <w:proofErr w:type="spellStart"/>
      <w:r w:rsidRPr="000044A0">
        <w:rPr>
          <w:rFonts w:ascii="Agency FB" w:eastAsia="Times New Roman" w:hAnsi="Agency FB"/>
        </w:rPr>
        <w:t>OnSelect</w:t>
      </w:r>
      <w:proofErr w:type="spellEnd"/>
      <w:r w:rsidRPr="000044A0">
        <w:rPr>
          <w:rFonts w:ascii="Agency FB" w:eastAsia="Times New Roman" w:hAnsi="Agency FB"/>
        </w:rPr>
        <w:t xml:space="preserve">: </w:t>
      </w:r>
      <w:proofErr w:type="gramStart"/>
      <w:r w:rsidRPr="000044A0">
        <w:rPr>
          <w:rFonts w:ascii="Agency FB" w:eastAsia="Times New Roman" w:hAnsi="Agency FB"/>
        </w:rPr>
        <w:t>Navigate(</w:t>
      </w:r>
      <w:proofErr w:type="gramEnd"/>
      <w:r w:rsidRPr="000044A0">
        <w:rPr>
          <w:rFonts w:ascii="Agency FB" w:eastAsia="Times New Roman" w:hAnsi="Agency FB"/>
        </w:rPr>
        <w:t xml:space="preserve">Screen2); </w:t>
      </w:r>
      <w:proofErr w:type="gramStart"/>
      <w:r w:rsidRPr="000044A0">
        <w:rPr>
          <w:rFonts w:ascii="Agency FB" w:eastAsia="Times New Roman" w:hAnsi="Agency FB"/>
        </w:rPr>
        <w:t>Set(</w:t>
      </w:r>
      <w:proofErr w:type="spellStart"/>
      <w:proofErr w:type="gramEnd"/>
      <w:r w:rsidRPr="000044A0">
        <w:rPr>
          <w:rFonts w:ascii="Agency FB" w:eastAsia="Times New Roman" w:hAnsi="Agency FB"/>
        </w:rPr>
        <w:t>SelectedTitle</w:t>
      </w:r>
      <w:proofErr w:type="spellEnd"/>
      <w:r w:rsidRPr="000044A0">
        <w:rPr>
          <w:rFonts w:ascii="Agency FB" w:eastAsia="Times New Roman" w:hAnsi="Agency FB"/>
        </w:rPr>
        <w:t xml:space="preserve">, </w:t>
      </w:r>
      <w:proofErr w:type="gramStart"/>
      <w:r w:rsidRPr="000044A0">
        <w:rPr>
          <w:rFonts w:ascii="Agency FB" w:eastAsia="Times New Roman" w:hAnsi="Agency FB"/>
        </w:rPr>
        <w:t>Gallery1.Selected.Title</w:t>
      </w:r>
      <w:proofErr w:type="gramEnd"/>
      <w:r w:rsidRPr="000044A0">
        <w:rPr>
          <w:rFonts w:ascii="Agency FB" w:eastAsia="Times New Roman" w:hAnsi="Agency FB"/>
        </w:rPr>
        <w:t>)</w:t>
      </w:r>
    </w:p>
    <w:p w14:paraId="72C06B89" w14:textId="77777777" w:rsidR="00CE0DB5" w:rsidRPr="000044A0" w:rsidRDefault="00CE0DB5" w:rsidP="00CE0DB5">
      <w:pPr>
        <w:spacing w:after="0" w:line="247" w:lineRule="auto"/>
        <w:ind w:left="-5" w:right="627" w:hanging="10"/>
      </w:pPr>
      <w:r>
        <w:rPr>
          <w:b/>
          <w:bCs/>
        </w:rPr>
        <w:t xml:space="preserve">2. </w:t>
      </w:r>
      <w:r w:rsidRPr="000044A0">
        <w:rPr>
          <w:b/>
          <w:bCs/>
        </w:rPr>
        <w:t>Display Data in the New Screen</w:t>
      </w:r>
      <w:r w:rsidRPr="000044A0">
        <w:t>:</w:t>
      </w:r>
    </w:p>
    <w:p w14:paraId="5AEA4C4C" w14:textId="77777777" w:rsidR="00CE0DB5" w:rsidRPr="000044A0" w:rsidRDefault="00CE0DB5" w:rsidP="00CE0DB5">
      <w:pPr>
        <w:numPr>
          <w:ilvl w:val="0"/>
          <w:numId w:val="80"/>
        </w:numPr>
        <w:spacing w:after="0" w:line="247" w:lineRule="auto"/>
        <w:ind w:right="627"/>
      </w:pPr>
      <w:r w:rsidRPr="000044A0">
        <w:t xml:space="preserve">In the new screen, add a label to display the </w:t>
      </w:r>
      <w:proofErr w:type="spellStart"/>
      <w:r w:rsidRPr="000044A0">
        <w:rPr>
          <w:rFonts w:ascii="Agency FB" w:eastAsia="Times New Roman" w:hAnsi="Agency FB"/>
        </w:rPr>
        <w:t>SelectedTitle</w:t>
      </w:r>
      <w:proofErr w:type="spellEnd"/>
      <w:r w:rsidRPr="000044A0">
        <w:t xml:space="preserve"> variable:</w:t>
      </w:r>
    </w:p>
    <w:p w14:paraId="697DDE3E" w14:textId="77777777" w:rsidR="00CE0DB5" w:rsidRPr="000044A0" w:rsidRDefault="00CE0DB5" w:rsidP="00CE0DB5">
      <w:pPr>
        <w:spacing w:after="0" w:line="247" w:lineRule="auto"/>
        <w:ind w:left="1450" w:right="627" w:hanging="10"/>
        <w:rPr>
          <w:rFonts w:ascii="Agency FB" w:eastAsia="Times New Roman" w:hAnsi="Agency FB"/>
        </w:rPr>
      </w:pPr>
      <w:r w:rsidRPr="000044A0">
        <w:rPr>
          <w:rFonts w:ascii="Agency FB" w:eastAsia="Times New Roman" w:hAnsi="Agency FB"/>
        </w:rPr>
        <w:t xml:space="preserve">Text: </w:t>
      </w:r>
      <w:proofErr w:type="spellStart"/>
      <w:r w:rsidRPr="000044A0">
        <w:rPr>
          <w:rFonts w:ascii="Agency FB" w:eastAsia="Times New Roman" w:hAnsi="Agency FB"/>
        </w:rPr>
        <w:t>SelectedTitle</w:t>
      </w:r>
      <w:proofErr w:type="spellEnd"/>
    </w:p>
    <w:p w14:paraId="1CC3DA2D" w14:textId="77777777" w:rsidR="00CE0DB5" w:rsidRPr="000044A0" w:rsidRDefault="00CE0DB5" w:rsidP="00CE0DB5">
      <w:pPr>
        <w:spacing w:after="0" w:line="247" w:lineRule="auto"/>
        <w:ind w:left="-5" w:right="627" w:hanging="10"/>
      </w:pPr>
      <w:r w:rsidRPr="000044A0">
        <w:t>These steps will help you retrieve and use data from your gallery in different parts of your Power App.</w:t>
      </w:r>
    </w:p>
    <w:p w14:paraId="5EA5F2E3" w14:textId="44588B15" w:rsidR="00F06EA8" w:rsidRDefault="00CE0DB5" w:rsidP="00CE0DB5">
      <w:pPr>
        <w:ind w:left="-5" w:right="627" w:hanging="10"/>
      </w:pPr>
      <w:r w:rsidRPr="000044A0">
        <w:t>Would you like more detailed guidance on any specific step, or do you have any other questions?</w:t>
      </w:r>
    </w:p>
    <w:p w14:paraId="6347304C" w14:textId="77777777" w:rsidR="00F06EA8" w:rsidRDefault="00F06EA8" w:rsidP="00F06EA8">
      <w:pPr>
        <w:pStyle w:val="Heading2"/>
      </w:pPr>
      <w:proofErr w:type="gramStart"/>
      <w:r>
        <w:lastRenderedPageBreak/>
        <w:t>You</w:t>
      </w:r>
      <w:proofErr w:type="gramEnd"/>
    </w:p>
    <w:p w14:paraId="3D14AFFF" w14:textId="468B0377" w:rsidR="00F06EA8" w:rsidRPr="0053655D" w:rsidRDefault="0053655D" w:rsidP="00F06EA8">
      <w:pPr>
        <w:rPr>
          <w:lang w:val="en-GB"/>
        </w:rPr>
      </w:pPr>
      <w:r w:rsidRPr="0053655D">
        <w:rPr>
          <w:lang w:val="en-GB"/>
        </w:rPr>
        <w:t xml:space="preserve">How about to display all the items in </w:t>
      </w:r>
      <w:proofErr w:type="spellStart"/>
      <w:r w:rsidRPr="0053655D">
        <w:rPr>
          <w:lang w:val="en-GB"/>
        </w:rPr>
        <w:t>teh</w:t>
      </w:r>
      <w:proofErr w:type="spellEnd"/>
      <w:r w:rsidRPr="0053655D">
        <w:rPr>
          <w:lang w:val="en-GB"/>
        </w:rPr>
        <w:t xml:space="preserve"> gallery?</w:t>
      </w:r>
    </w:p>
    <w:p w14:paraId="5DB0A20D" w14:textId="77777777" w:rsidR="00F06EA8" w:rsidRDefault="00F06EA8" w:rsidP="00F06EA8">
      <w:pPr>
        <w:pStyle w:val="Heading2"/>
      </w:pPr>
      <w:r>
        <w:t>Copilot</w:t>
      </w:r>
    </w:p>
    <w:p w14:paraId="0FFCC56F" w14:textId="77777777" w:rsidR="00C946ED" w:rsidRPr="009B106D" w:rsidRDefault="00C946ED" w:rsidP="00C946ED">
      <w:pPr>
        <w:spacing w:after="0" w:line="247" w:lineRule="auto"/>
        <w:ind w:left="-5" w:right="627" w:hanging="10"/>
      </w:pPr>
      <w:r w:rsidRPr="009B106D">
        <w:t xml:space="preserve">To display all the items in a gallery in Power Apps, you'll need to ensure that the gallery is correctly connected to your data </w:t>
      </w:r>
      <w:proofErr w:type="gramStart"/>
      <w:r w:rsidRPr="009B106D">
        <w:t>source, and</w:t>
      </w:r>
      <w:proofErr w:type="gramEnd"/>
      <w:r w:rsidRPr="009B106D">
        <w:t xml:space="preserve"> then configure the gallery to display the data fields you want. Here's how to do it:</w:t>
      </w:r>
    </w:p>
    <w:p w14:paraId="6F2EE440" w14:textId="77777777" w:rsidR="00C946ED" w:rsidRPr="009B106D" w:rsidRDefault="00C946ED" w:rsidP="00C946ED">
      <w:pPr>
        <w:spacing w:after="0" w:line="247" w:lineRule="auto"/>
        <w:ind w:left="-5" w:right="627" w:hanging="10"/>
        <w:rPr>
          <w:b/>
          <w:bCs/>
        </w:rPr>
      </w:pPr>
      <w:r w:rsidRPr="009B106D">
        <w:rPr>
          <w:b/>
          <w:bCs/>
        </w:rPr>
        <w:t>Step-by-Step Guide:</w:t>
      </w:r>
    </w:p>
    <w:p w14:paraId="74F75C8A" w14:textId="77777777" w:rsidR="00C946ED" w:rsidRPr="009B106D" w:rsidRDefault="00C946ED" w:rsidP="00C946ED">
      <w:pPr>
        <w:spacing w:after="0" w:line="247" w:lineRule="auto"/>
        <w:ind w:left="-5" w:right="627" w:hanging="10"/>
      </w:pPr>
      <w:r w:rsidRPr="00B83BB3">
        <w:rPr>
          <w:b/>
          <w:bCs/>
        </w:rPr>
        <w:t>1.</w:t>
      </w:r>
      <w:r w:rsidRPr="009B106D">
        <w:t xml:space="preserve"> </w:t>
      </w:r>
      <w:r w:rsidRPr="009B106D">
        <w:rPr>
          <w:b/>
          <w:bCs/>
        </w:rPr>
        <w:t>Set Up the Gallery</w:t>
      </w:r>
      <w:r w:rsidRPr="009B106D">
        <w:t>:</w:t>
      </w:r>
    </w:p>
    <w:p w14:paraId="50A60C8C" w14:textId="77777777" w:rsidR="00C946ED" w:rsidRPr="009B106D" w:rsidRDefault="00C946ED" w:rsidP="00C946ED">
      <w:pPr>
        <w:numPr>
          <w:ilvl w:val="0"/>
          <w:numId w:val="81"/>
        </w:numPr>
        <w:spacing w:after="0" w:line="247" w:lineRule="auto"/>
        <w:ind w:right="627"/>
      </w:pPr>
      <w:r w:rsidRPr="009B106D">
        <w:t>Ensure your gallery (</w:t>
      </w:r>
      <w:r w:rsidRPr="009B106D">
        <w:rPr>
          <w:rFonts w:eastAsia="Times New Roman"/>
          <w:i/>
          <w:iCs/>
        </w:rPr>
        <w:t>Gallery1</w:t>
      </w:r>
      <w:r w:rsidRPr="009B106D">
        <w:t>) is connected to your SharePoint list or other data source.</w:t>
      </w:r>
    </w:p>
    <w:p w14:paraId="0D3C3ECA" w14:textId="77777777" w:rsidR="00C946ED" w:rsidRPr="009B106D" w:rsidRDefault="00C946ED" w:rsidP="00C946ED">
      <w:pPr>
        <w:numPr>
          <w:ilvl w:val="0"/>
          <w:numId w:val="81"/>
        </w:numPr>
        <w:spacing w:after="0" w:line="247" w:lineRule="auto"/>
        <w:ind w:right="627"/>
      </w:pPr>
      <w:r w:rsidRPr="009B106D">
        <w:t xml:space="preserve">In the </w:t>
      </w:r>
      <w:r w:rsidRPr="009B106D">
        <w:rPr>
          <w:b/>
          <w:bCs/>
        </w:rPr>
        <w:t>Items</w:t>
      </w:r>
      <w:r w:rsidRPr="009B106D">
        <w:t xml:space="preserve"> property of the gallery, set it to the data source. For example: </w:t>
      </w:r>
    </w:p>
    <w:p w14:paraId="5B417C62" w14:textId="77777777" w:rsidR="00C946ED" w:rsidRPr="009B106D" w:rsidRDefault="00C946ED" w:rsidP="00C946ED">
      <w:pPr>
        <w:spacing w:after="0" w:line="247" w:lineRule="auto"/>
        <w:ind w:left="1440" w:right="627"/>
        <w:rPr>
          <w:rFonts w:ascii="Agency FB" w:eastAsia="Times New Roman" w:hAnsi="Agency FB"/>
        </w:rPr>
      </w:pPr>
      <w:r w:rsidRPr="009B106D">
        <w:rPr>
          <w:rFonts w:ascii="Agency FB" w:eastAsia="Times New Roman" w:hAnsi="Agency FB"/>
        </w:rPr>
        <w:t>Items: YourSharePointList</w:t>
      </w:r>
    </w:p>
    <w:p w14:paraId="7A4DB3DC" w14:textId="77777777" w:rsidR="00C946ED" w:rsidRPr="009B106D" w:rsidRDefault="00C946ED" w:rsidP="00C946ED">
      <w:pPr>
        <w:spacing w:after="0" w:line="247" w:lineRule="auto"/>
        <w:ind w:left="-5" w:right="627" w:hanging="10"/>
      </w:pPr>
      <w:r>
        <w:rPr>
          <w:b/>
          <w:bCs/>
        </w:rPr>
        <w:t xml:space="preserve">2. </w:t>
      </w:r>
      <w:r w:rsidRPr="009B106D">
        <w:rPr>
          <w:b/>
          <w:bCs/>
        </w:rPr>
        <w:t>Display Fields in the Gallery</w:t>
      </w:r>
      <w:r w:rsidRPr="009B106D">
        <w:t>:</w:t>
      </w:r>
    </w:p>
    <w:p w14:paraId="11F9ED38" w14:textId="77777777" w:rsidR="00C946ED" w:rsidRPr="009B106D" w:rsidRDefault="00C946ED" w:rsidP="00C946ED">
      <w:pPr>
        <w:numPr>
          <w:ilvl w:val="0"/>
          <w:numId w:val="82"/>
        </w:numPr>
        <w:spacing w:after="0" w:line="247" w:lineRule="auto"/>
        <w:ind w:right="627"/>
      </w:pPr>
      <w:r w:rsidRPr="009B106D">
        <w:t>Inside the gallery, you can add controls (like labels, text boxes) to display the fields from your data source.</w:t>
      </w:r>
    </w:p>
    <w:p w14:paraId="3C0E3F35" w14:textId="77777777" w:rsidR="00C946ED" w:rsidRPr="009B106D" w:rsidRDefault="00C946ED" w:rsidP="00C946ED">
      <w:pPr>
        <w:numPr>
          <w:ilvl w:val="0"/>
          <w:numId w:val="82"/>
        </w:numPr>
        <w:spacing w:after="0" w:line="247" w:lineRule="auto"/>
        <w:ind w:right="627"/>
      </w:pPr>
      <w:r w:rsidRPr="009B106D">
        <w:t xml:space="preserve">For each control, set the </w:t>
      </w:r>
      <w:r w:rsidRPr="009B106D">
        <w:rPr>
          <w:b/>
          <w:bCs/>
        </w:rPr>
        <w:t>Text</w:t>
      </w:r>
      <w:r w:rsidRPr="009B106D">
        <w:t xml:space="preserve"> property to the corresponding field. For example, if you want to display the </w:t>
      </w:r>
      <w:r w:rsidRPr="009B106D">
        <w:rPr>
          <w:rFonts w:eastAsia="Times New Roman"/>
          <w:i/>
          <w:iCs/>
        </w:rPr>
        <w:t>Title</w:t>
      </w:r>
      <w:r w:rsidRPr="009B106D">
        <w:t xml:space="preserve"> field from your SharePoint list: </w:t>
      </w:r>
    </w:p>
    <w:p w14:paraId="099BA122" w14:textId="77777777" w:rsidR="00C946ED" w:rsidRPr="009B106D" w:rsidRDefault="00C946ED" w:rsidP="00C946ED">
      <w:pPr>
        <w:spacing w:after="0" w:line="247" w:lineRule="auto"/>
        <w:ind w:left="1440" w:right="627"/>
        <w:rPr>
          <w:rFonts w:ascii="Agency FB" w:eastAsia="Times New Roman" w:hAnsi="Agency FB"/>
        </w:rPr>
      </w:pPr>
      <w:r w:rsidRPr="009B106D">
        <w:rPr>
          <w:rFonts w:ascii="Agency FB" w:eastAsia="Times New Roman" w:hAnsi="Agency FB"/>
        </w:rPr>
        <w:t xml:space="preserve">Text: </w:t>
      </w:r>
      <w:proofErr w:type="spellStart"/>
      <w:r w:rsidRPr="009B106D">
        <w:rPr>
          <w:rFonts w:ascii="Agency FB" w:eastAsia="Times New Roman" w:hAnsi="Agency FB"/>
        </w:rPr>
        <w:t>ThisItem.Title</w:t>
      </w:r>
      <w:proofErr w:type="spellEnd"/>
    </w:p>
    <w:p w14:paraId="328156C4" w14:textId="77777777" w:rsidR="00C946ED" w:rsidRPr="009B106D" w:rsidRDefault="00C946ED" w:rsidP="00C946ED">
      <w:pPr>
        <w:spacing w:after="0" w:line="247" w:lineRule="auto"/>
        <w:ind w:left="-5" w:right="627" w:hanging="10"/>
        <w:rPr>
          <w:b/>
          <w:bCs/>
        </w:rPr>
      </w:pPr>
      <w:r w:rsidRPr="009B106D">
        <w:rPr>
          <w:b/>
          <w:bCs/>
        </w:rPr>
        <w:t>Example Setup:</w:t>
      </w:r>
    </w:p>
    <w:p w14:paraId="26EA66A2" w14:textId="77777777" w:rsidR="00C946ED" w:rsidRPr="009B106D" w:rsidRDefault="00C946ED" w:rsidP="00C946ED">
      <w:pPr>
        <w:spacing w:after="0"/>
        <w:ind w:right="627"/>
      </w:pPr>
      <w:r>
        <w:rPr>
          <w:b/>
          <w:bCs/>
        </w:rPr>
        <w:t xml:space="preserve">1. </w:t>
      </w:r>
      <w:r w:rsidRPr="000535A7">
        <w:rPr>
          <w:b/>
          <w:bCs/>
        </w:rPr>
        <w:t>Connect the Gallery to the Data Source</w:t>
      </w:r>
      <w:r w:rsidRPr="009B106D">
        <w:t>:</w:t>
      </w:r>
    </w:p>
    <w:p w14:paraId="09702EFE" w14:textId="77777777" w:rsidR="00C946ED" w:rsidRPr="009B106D" w:rsidRDefault="00C946ED" w:rsidP="00C946ED">
      <w:pPr>
        <w:numPr>
          <w:ilvl w:val="0"/>
          <w:numId w:val="83"/>
        </w:numPr>
        <w:spacing w:after="0" w:line="247" w:lineRule="auto"/>
        <w:ind w:right="627"/>
      </w:pPr>
      <w:r w:rsidRPr="009B106D">
        <w:t xml:space="preserve">Select </w:t>
      </w:r>
      <w:r w:rsidRPr="009B106D">
        <w:rPr>
          <w:rFonts w:eastAsia="Times New Roman"/>
          <w:i/>
          <w:iCs/>
        </w:rPr>
        <w:t>Gallery1</w:t>
      </w:r>
      <w:r w:rsidRPr="009B106D">
        <w:t>.</w:t>
      </w:r>
    </w:p>
    <w:p w14:paraId="2FC78D75" w14:textId="77777777" w:rsidR="00C946ED" w:rsidRPr="009B106D" w:rsidRDefault="00C946ED" w:rsidP="00C946ED">
      <w:pPr>
        <w:numPr>
          <w:ilvl w:val="0"/>
          <w:numId w:val="83"/>
        </w:numPr>
        <w:spacing w:after="0" w:line="247" w:lineRule="auto"/>
        <w:ind w:right="627"/>
      </w:pPr>
      <w:r w:rsidRPr="009B106D">
        <w:t xml:space="preserve">Set the </w:t>
      </w:r>
      <w:r w:rsidRPr="009B106D">
        <w:rPr>
          <w:b/>
          <w:bCs/>
        </w:rPr>
        <w:t>Items</w:t>
      </w:r>
      <w:r w:rsidRPr="009B106D">
        <w:t xml:space="preserve"> property of the gallery: </w:t>
      </w:r>
    </w:p>
    <w:p w14:paraId="158A8A69" w14:textId="77777777" w:rsidR="00C946ED" w:rsidRPr="009B106D" w:rsidRDefault="00C946ED" w:rsidP="00C946ED">
      <w:pPr>
        <w:spacing w:after="0" w:line="247" w:lineRule="auto"/>
        <w:ind w:left="1440" w:right="627"/>
        <w:rPr>
          <w:rFonts w:ascii="Agency FB" w:eastAsia="Times New Roman" w:hAnsi="Agency FB"/>
        </w:rPr>
      </w:pPr>
      <w:r w:rsidRPr="009B106D">
        <w:rPr>
          <w:rFonts w:ascii="Agency FB" w:eastAsia="Times New Roman" w:hAnsi="Agency FB"/>
        </w:rPr>
        <w:t>Items: YourSharePointList</w:t>
      </w:r>
    </w:p>
    <w:p w14:paraId="7EECADDD" w14:textId="77777777" w:rsidR="00C946ED" w:rsidRPr="009B106D" w:rsidRDefault="00C946ED" w:rsidP="00C946ED">
      <w:pPr>
        <w:spacing w:after="0" w:line="247" w:lineRule="auto"/>
        <w:ind w:left="-5" w:right="627" w:hanging="10"/>
      </w:pPr>
      <w:r>
        <w:rPr>
          <w:b/>
          <w:bCs/>
        </w:rPr>
        <w:t xml:space="preserve">2. </w:t>
      </w:r>
      <w:r w:rsidRPr="009B106D">
        <w:rPr>
          <w:b/>
          <w:bCs/>
        </w:rPr>
        <w:t>Add Controls to Display Fields</w:t>
      </w:r>
      <w:r w:rsidRPr="009B106D">
        <w:t>:</w:t>
      </w:r>
    </w:p>
    <w:p w14:paraId="58D701AD" w14:textId="77777777" w:rsidR="00C946ED" w:rsidRPr="009B106D" w:rsidRDefault="00C946ED" w:rsidP="00C946ED">
      <w:pPr>
        <w:numPr>
          <w:ilvl w:val="0"/>
          <w:numId w:val="84"/>
        </w:numPr>
        <w:spacing w:after="0" w:line="247" w:lineRule="auto"/>
        <w:ind w:right="627"/>
      </w:pPr>
      <w:r w:rsidRPr="009B106D">
        <w:t xml:space="preserve">Add a label inside the gallery template to display the </w:t>
      </w:r>
      <w:r w:rsidRPr="009B106D">
        <w:rPr>
          <w:rFonts w:eastAsia="Times New Roman"/>
          <w:i/>
          <w:iCs/>
        </w:rPr>
        <w:t>Title</w:t>
      </w:r>
      <w:r w:rsidRPr="009B106D">
        <w:t xml:space="preserve"> field: </w:t>
      </w:r>
    </w:p>
    <w:p w14:paraId="4B683691" w14:textId="77777777" w:rsidR="00C946ED" w:rsidRPr="009B106D" w:rsidRDefault="00C946ED" w:rsidP="00C946ED">
      <w:pPr>
        <w:spacing w:after="0" w:line="247" w:lineRule="auto"/>
        <w:ind w:left="1440" w:right="627"/>
        <w:rPr>
          <w:rFonts w:ascii="Agency FB" w:eastAsia="Times New Roman" w:hAnsi="Agency FB"/>
        </w:rPr>
      </w:pPr>
      <w:r w:rsidRPr="009B106D">
        <w:rPr>
          <w:rFonts w:ascii="Agency FB" w:eastAsia="Times New Roman" w:hAnsi="Agency FB"/>
        </w:rPr>
        <w:t xml:space="preserve">Text: </w:t>
      </w:r>
      <w:proofErr w:type="spellStart"/>
      <w:r w:rsidRPr="009B106D">
        <w:rPr>
          <w:rFonts w:ascii="Agency FB" w:eastAsia="Times New Roman" w:hAnsi="Agency FB"/>
        </w:rPr>
        <w:t>ThisItem.Title</w:t>
      </w:r>
      <w:proofErr w:type="spellEnd"/>
    </w:p>
    <w:p w14:paraId="78024804" w14:textId="77777777" w:rsidR="00C946ED" w:rsidRPr="009B106D" w:rsidRDefault="00C946ED" w:rsidP="00C946ED">
      <w:pPr>
        <w:pStyle w:val="ListParagraph"/>
        <w:numPr>
          <w:ilvl w:val="0"/>
          <w:numId w:val="85"/>
        </w:numPr>
        <w:spacing w:after="0" w:line="247" w:lineRule="auto"/>
        <w:ind w:right="627"/>
      </w:pPr>
      <w:r w:rsidRPr="009B106D">
        <w:t xml:space="preserve">Similarly, add other controls (like labels, text boxes) for additional fields: </w:t>
      </w:r>
    </w:p>
    <w:p w14:paraId="0A91BE83" w14:textId="77777777" w:rsidR="00C946ED" w:rsidRPr="00C946ED" w:rsidRDefault="00C946ED" w:rsidP="00C946ED">
      <w:pPr>
        <w:spacing w:after="0"/>
        <w:ind w:left="1450" w:right="627"/>
        <w:rPr>
          <w:rFonts w:ascii="Agency FB" w:hAnsi="Agency FB"/>
        </w:rPr>
      </w:pPr>
      <w:r w:rsidRPr="009B106D">
        <w:rPr>
          <w:rFonts w:ascii="Agency FB" w:eastAsia="Times New Roman" w:hAnsi="Agency FB"/>
        </w:rPr>
        <w:t xml:space="preserve">Text: </w:t>
      </w:r>
      <w:proofErr w:type="spellStart"/>
      <w:r w:rsidRPr="009B106D">
        <w:rPr>
          <w:rFonts w:ascii="Agency FB" w:eastAsia="Times New Roman" w:hAnsi="Agency FB"/>
        </w:rPr>
        <w:t>ThisItem.Description</w:t>
      </w:r>
      <w:proofErr w:type="spellEnd"/>
    </w:p>
    <w:p w14:paraId="14466136" w14:textId="77777777" w:rsidR="00C946ED" w:rsidRPr="009B106D" w:rsidRDefault="00C946ED" w:rsidP="00C946ED">
      <w:pPr>
        <w:spacing w:after="0" w:line="247" w:lineRule="auto"/>
        <w:ind w:left="1450" w:right="627" w:hanging="10"/>
        <w:rPr>
          <w:rFonts w:eastAsia="Times New Roman"/>
          <w:i/>
          <w:iCs/>
          <w:sz w:val="22"/>
          <w:szCs w:val="22"/>
        </w:rPr>
      </w:pPr>
      <w:r w:rsidRPr="009B106D">
        <w:rPr>
          <w:rFonts w:ascii="Agency FB" w:eastAsia="Times New Roman" w:hAnsi="Agency FB"/>
        </w:rPr>
        <w:t xml:space="preserve">Text: </w:t>
      </w:r>
      <w:proofErr w:type="spellStart"/>
      <w:r w:rsidRPr="009B106D">
        <w:rPr>
          <w:rFonts w:ascii="Agency FB" w:eastAsia="Times New Roman" w:hAnsi="Agency FB"/>
        </w:rPr>
        <w:t>ThisItem</w:t>
      </w:r>
      <w:proofErr w:type="gramStart"/>
      <w:r w:rsidRPr="009B106D">
        <w:rPr>
          <w:rFonts w:ascii="Agency FB" w:eastAsia="Times New Roman" w:hAnsi="Agency FB"/>
        </w:rPr>
        <w:t>.CreatedDate</w:t>
      </w:r>
      <w:proofErr w:type="spellEnd"/>
      <w:proofErr w:type="gramEnd"/>
    </w:p>
    <w:p w14:paraId="6B0C223E" w14:textId="77777777" w:rsidR="00C946ED" w:rsidRPr="009B106D" w:rsidRDefault="00C946ED" w:rsidP="00C946ED">
      <w:pPr>
        <w:spacing w:after="0" w:line="247" w:lineRule="auto"/>
        <w:ind w:left="-5" w:right="627" w:hanging="10"/>
        <w:rPr>
          <w:b/>
          <w:bCs/>
        </w:rPr>
      </w:pPr>
      <w:r w:rsidRPr="009B106D">
        <w:rPr>
          <w:b/>
          <w:bCs/>
        </w:rPr>
        <w:t>Example Complete Configuration:</w:t>
      </w:r>
    </w:p>
    <w:p w14:paraId="4B8A8541" w14:textId="77777777" w:rsidR="00C946ED" w:rsidRPr="009B106D" w:rsidRDefault="00C946ED" w:rsidP="00C946ED">
      <w:pPr>
        <w:spacing w:after="0" w:line="247" w:lineRule="auto"/>
        <w:ind w:left="-5" w:right="627" w:hanging="10"/>
      </w:pPr>
      <w:r w:rsidRPr="00667DC6">
        <w:rPr>
          <w:b/>
          <w:bCs/>
        </w:rPr>
        <w:t>1.</w:t>
      </w:r>
      <w:r w:rsidRPr="009B106D">
        <w:t xml:space="preserve"> </w:t>
      </w:r>
      <w:r w:rsidRPr="009B106D">
        <w:rPr>
          <w:b/>
          <w:bCs/>
        </w:rPr>
        <w:t>Gallery Items Property</w:t>
      </w:r>
      <w:r w:rsidRPr="009B106D">
        <w:t>:</w:t>
      </w:r>
    </w:p>
    <w:p w14:paraId="1C26FBA3" w14:textId="77777777" w:rsidR="00C946ED" w:rsidRPr="009B106D" w:rsidRDefault="00C946ED" w:rsidP="00C946ED">
      <w:pPr>
        <w:spacing w:after="0" w:line="247" w:lineRule="auto"/>
        <w:ind w:left="730" w:right="627" w:hanging="10"/>
        <w:rPr>
          <w:rFonts w:ascii="Agency FB" w:eastAsia="Times New Roman" w:hAnsi="Agency FB"/>
        </w:rPr>
      </w:pPr>
      <w:r w:rsidRPr="009B106D">
        <w:rPr>
          <w:rFonts w:ascii="Agency FB" w:eastAsia="Times New Roman" w:hAnsi="Agency FB"/>
        </w:rPr>
        <w:t>Items: YourSharePointList</w:t>
      </w:r>
    </w:p>
    <w:p w14:paraId="1E905AB5" w14:textId="77777777" w:rsidR="00C946ED" w:rsidRPr="009B106D" w:rsidRDefault="00C946ED" w:rsidP="00C946ED">
      <w:pPr>
        <w:spacing w:after="0" w:line="247" w:lineRule="auto"/>
        <w:ind w:left="-5" w:right="627" w:hanging="10"/>
      </w:pPr>
      <w:r>
        <w:rPr>
          <w:b/>
          <w:bCs/>
        </w:rPr>
        <w:t xml:space="preserve">2. </w:t>
      </w:r>
      <w:r w:rsidRPr="009B106D">
        <w:rPr>
          <w:b/>
          <w:bCs/>
        </w:rPr>
        <w:t>Label for Title</w:t>
      </w:r>
      <w:r w:rsidRPr="009B106D">
        <w:t>:</w:t>
      </w:r>
    </w:p>
    <w:p w14:paraId="22F497F7" w14:textId="77777777" w:rsidR="00C946ED" w:rsidRPr="009B106D" w:rsidRDefault="00C946ED" w:rsidP="00C946ED">
      <w:pPr>
        <w:spacing w:after="0" w:line="247" w:lineRule="auto"/>
        <w:ind w:left="730" w:right="627" w:hanging="10"/>
        <w:rPr>
          <w:rFonts w:ascii="Agency FB" w:eastAsia="Times New Roman" w:hAnsi="Agency FB"/>
        </w:rPr>
      </w:pPr>
      <w:r w:rsidRPr="009B106D">
        <w:rPr>
          <w:rFonts w:ascii="Agency FB" w:eastAsia="Times New Roman" w:hAnsi="Agency FB"/>
        </w:rPr>
        <w:t xml:space="preserve">Text: </w:t>
      </w:r>
      <w:proofErr w:type="spellStart"/>
      <w:r w:rsidRPr="009B106D">
        <w:rPr>
          <w:rFonts w:ascii="Agency FB" w:eastAsia="Times New Roman" w:hAnsi="Agency FB"/>
        </w:rPr>
        <w:t>ThisItem.Title</w:t>
      </w:r>
      <w:proofErr w:type="spellEnd"/>
    </w:p>
    <w:p w14:paraId="1C7699C7" w14:textId="77777777" w:rsidR="00C946ED" w:rsidRPr="009B106D" w:rsidRDefault="00C946ED" w:rsidP="00C946ED">
      <w:pPr>
        <w:spacing w:after="0" w:line="247" w:lineRule="auto"/>
        <w:ind w:left="-5" w:right="627" w:hanging="10"/>
      </w:pPr>
      <w:r>
        <w:rPr>
          <w:b/>
          <w:bCs/>
        </w:rPr>
        <w:t xml:space="preserve">3. </w:t>
      </w:r>
      <w:r w:rsidRPr="009B106D">
        <w:rPr>
          <w:b/>
          <w:bCs/>
        </w:rPr>
        <w:t>Label for Description</w:t>
      </w:r>
      <w:r w:rsidRPr="009B106D">
        <w:t>:</w:t>
      </w:r>
    </w:p>
    <w:p w14:paraId="0CF61FDE" w14:textId="77777777" w:rsidR="00C946ED" w:rsidRPr="009B106D" w:rsidRDefault="00C946ED" w:rsidP="00C946ED">
      <w:pPr>
        <w:spacing w:after="0" w:line="247" w:lineRule="auto"/>
        <w:ind w:left="730" w:right="627" w:hanging="10"/>
        <w:rPr>
          <w:rFonts w:ascii="Agency FB" w:eastAsia="Times New Roman" w:hAnsi="Agency FB"/>
        </w:rPr>
      </w:pPr>
      <w:r w:rsidRPr="009B106D">
        <w:rPr>
          <w:rFonts w:ascii="Agency FB" w:eastAsia="Times New Roman" w:hAnsi="Agency FB"/>
        </w:rPr>
        <w:t xml:space="preserve">Text: </w:t>
      </w:r>
      <w:proofErr w:type="spellStart"/>
      <w:r w:rsidRPr="009B106D">
        <w:rPr>
          <w:rFonts w:ascii="Agency FB" w:eastAsia="Times New Roman" w:hAnsi="Agency FB"/>
        </w:rPr>
        <w:t>ThisItem.Description</w:t>
      </w:r>
      <w:proofErr w:type="spellEnd"/>
    </w:p>
    <w:p w14:paraId="59314071" w14:textId="77777777" w:rsidR="00C946ED" w:rsidRPr="009B106D" w:rsidRDefault="00C946ED" w:rsidP="00C946ED">
      <w:pPr>
        <w:spacing w:after="0" w:line="247" w:lineRule="auto"/>
        <w:ind w:left="-5" w:right="627" w:hanging="10"/>
      </w:pPr>
      <w:r>
        <w:rPr>
          <w:b/>
          <w:bCs/>
        </w:rPr>
        <w:t xml:space="preserve">4. </w:t>
      </w:r>
      <w:r w:rsidRPr="009B106D">
        <w:rPr>
          <w:b/>
          <w:bCs/>
        </w:rPr>
        <w:t>Label for Created Date</w:t>
      </w:r>
      <w:r w:rsidRPr="009B106D">
        <w:t>:</w:t>
      </w:r>
    </w:p>
    <w:p w14:paraId="5182231D" w14:textId="77777777" w:rsidR="00C946ED" w:rsidRDefault="00C946ED" w:rsidP="00C946ED">
      <w:pPr>
        <w:spacing w:after="0" w:line="247" w:lineRule="auto"/>
        <w:ind w:left="730" w:right="627" w:hanging="10"/>
        <w:rPr>
          <w:rFonts w:ascii="Agency FB" w:eastAsia="Times New Roman" w:hAnsi="Agency FB"/>
        </w:rPr>
      </w:pPr>
      <w:r w:rsidRPr="009B106D">
        <w:rPr>
          <w:rFonts w:ascii="Agency FB" w:eastAsia="Times New Roman" w:hAnsi="Agency FB"/>
        </w:rPr>
        <w:t xml:space="preserve">Text: </w:t>
      </w:r>
      <w:proofErr w:type="spellStart"/>
      <w:r w:rsidRPr="009B106D">
        <w:rPr>
          <w:rFonts w:ascii="Agency FB" w:eastAsia="Times New Roman" w:hAnsi="Agency FB"/>
        </w:rPr>
        <w:t>ThisItem</w:t>
      </w:r>
      <w:proofErr w:type="gramStart"/>
      <w:r w:rsidRPr="009B106D">
        <w:rPr>
          <w:rFonts w:ascii="Agency FB" w:eastAsia="Times New Roman" w:hAnsi="Agency FB"/>
        </w:rPr>
        <w:t>.CreatedDate</w:t>
      </w:r>
      <w:proofErr w:type="spellEnd"/>
      <w:proofErr w:type="gramEnd"/>
    </w:p>
    <w:p w14:paraId="134E6618" w14:textId="77777777" w:rsidR="004E46C0" w:rsidRPr="009B106D" w:rsidRDefault="004E46C0" w:rsidP="00C946ED">
      <w:pPr>
        <w:spacing w:after="0" w:line="247" w:lineRule="auto"/>
        <w:ind w:left="730" w:right="627" w:hanging="10"/>
        <w:rPr>
          <w:rFonts w:ascii="Agency FB" w:eastAsia="Times New Roman" w:hAnsi="Agency FB"/>
        </w:rPr>
      </w:pPr>
    </w:p>
    <w:p w14:paraId="0889F73D" w14:textId="77777777" w:rsidR="00C946ED" w:rsidRPr="009B106D" w:rsidRDefault="00C946ED" w:rsidP="00C946ED">
      <w:pPr>
        <w:spacing w:after="223" w:line="247" w:lineRule="auto"/>
        <w:ind w:left="-5" w:right="627" w:hanging="10"/>
      </w:pPr>
      <w:r w:rsidRPr="009B106D">
        <w:t xml:space="preserve">This configuration will ensure that all items from your SharePoint list are displayed in </w:t>
      </w:r>
      <w:r w:rsidRPr="009B106D">
        <w:rPr>
          <w:rFonts w:eastAsia="Times New Roman"/>
        </w:rPr>
        <w:t>Gallery1</w:t>
      </w:r>
      <w:r w:rsidRPr="009B106D">
        <w:t>, with each field properly shown in the gallery items.</w:t>
      </w:r>
    </w:p>
    <w:p w14:paraId="5C45B373" w14:textId="2FDEA19F" w:rsidR="00F06EA8" w:rsidRDefault="00C946ED" w:rsidP="00C946ED">
      <w:r w:rsidRPr="009B106D">
        <w:t>Would you like more detailed guidance on any specific step, or do you have any other questions?</w:t>
      </w:r>
    </w:p>
    <w:p w14:paraId="24EEACC4" w14:textId="77777777" w:rsidR="00F06EA8" w:rsidRDefault="00F06EA8" w:rsidP="00F06EA8">
      <w:pPr>
        <w:pStyle w:val="Heading2"/>
      </w:pPr>
      <w:proofErr w:type="gramStart"/>
      <w:r>
        <w:lastRenderedPageBreak/>
        <w:t>You</w:t>
      </w:r>
      <w:proofErr w:type="gramEnd"/>
    </w:p>
    <w:p w14:paraId="73669605" w14:textId="627EDEA6" w:rsidR="00F06EA8" w:rsidRPr="00630F45" w:rsidRDefault="00630F45" w:rsidP="00F06EA8">
      <w:pPr>
        <w:rPr>
          <w:lang w:val="en-GB"/>
        </w:rPr>
      </w:pPr>
      <w:r w:rsidRPr="00630F45">
        <w:rPr>
          <w:lang w:val="en-GB"/>
        </w:rPr>
        <w:t>Some of my data types that I want to display are stored as records (e.g. result of radio button selection), how can I display this as text?</w:t>
      </w:r>
    </w:p>
    <w:p w14:paraId="41962E36" w14:textId="77777777" w:rsidR="00F06EA8" w:rsidRDefault="00F06EA8" w:rsidP="00F06EA8">
      <w:pPr>
        <w:pStyle w:val="Heading2"/>
      </w:pPr>
      <w:r>
        <w:t>Copilot</w:t>
      </w:r>
    </w:p>
    <w:p w14:paraId="0B3265F6" w14:textId="77777777" w:rsidR="005E7783" w:rsidRPr="005E7783" w:rsidRDefault="005E7783" w:rsidP="006043FA">
      <w:pPr>
        <w:spacing w:after="0"/>
        <w:rPr>
          <w:lang w:val="en-GB"/>
        </w:rPr>
      </w:pPr>
      <w:r w:rsidRPr="005E7783">
        <w:rPr>
          <w:lang w:val="en-GB"/>
        </w:rPr>
        <w:t xml:space="preserve">To display data types stored as records (such as the result of a radio button selection) as text in Power Apps, you can use the </w:t>
      </w:r>
      <w:proofErr w:type="spellStart"/>
      <w:r w:rsidRPr="005E7783">
        <w:rPr>
          <w:rFonts w:ascii="Agency FB" w:hAnsi="Agency FB"/>
          <w:lang w:val="en-GB"/>
        </w:rPr>
        <w:t>ThisRecord</w:t>
      </w:r>
      <w:proofErr w:type="spellEnd"/>
      <w:r w:rsidRPr="005E7783">
        <w:rPr>
          <w:lang w:val="en-GB"/>
        </w:rPr>
        <w:t xml:space="preserve"> property and extract the specific value you want to display. Here's how to do it:</w:t>
      </w:r>
    </w:p>
    <w:p w14:paraId="277E4E35" w14:textId="77777777" w:rsidR="005E7783" w:rsidRPr="005E7783" w:rsidRDefault="005E7783" w:rsidP="006043FA">
      <w:pPr>
        <w:spacing w:after="0"/>
        <w:rPr>
          <w:b/>
          <w:bCs/>
          <w:lang w:val="en-GB"/>
        </w:rPr>
      </w:pPr>
      <w:r w:rsidRPr="005E7783">
        <w:rPr>
          <w:b/>
          <w:bCs/>
          <w:lang w:val="en-GB"/>
        </w:rPr>
        <w:t>Step-by-Step Guide:</w:t>
      </w:r>
    </w:p>
    <w:p w14:paraId="338B17CE" w14:textId="77777777" w:rsidR="005E7783" w:rsidRPr="005E7783" w:rsidRDefault="005E7783" w:rsidP="006043FA">
      <w:pPr>
        <w:numPr>
          <w:ilvl w:val="0"/>
          <w:numId w:val="86"/>
        </w:numPr>
        <w:spacing w:after="0"/>
        <w:rPr>
          <w:lang w:val="en-GB"/>
        </w:rPr>
      </w:pPr>
      <w:r w:rsidRPr="005E7783">
        <w:rPr>
          <w:b/>
          <w:bCs/>
          <w:lang w:val="en-GB"/>
        </w:rPr>
        <w:t>Identify the Record Field</w:t>
      </w:r>
      <w:r w:rsidRPr="005E7783">
        <w:rPr>
          <w:lang w:val="en-GB"/>
        </w:rPr>
        <w:t>:</w:t>
      </w:r>
    </w:p>
    <w:p w14:paraId="7A1CF76C" w14:textId="77777777" w:rsidR="005E7783" w:rsidRPr="005E7783" w:rsidRDefault="005E7783" w:rsidP="006043FA">
      <w:pPr>
        <w:numPr>
          <w:ilvl w:val="1"/>
          <w:numId w:val="86"/>
        </w:numPr>
        <w:spacing w:after="0"/>
        <w:rPr>
          <w:sz w:val="22"/>
          <w:szCs w:val="22"/>
          <w:lang w:val="en-GB"/>
        </w:rPr>
      </w:pPr>
      <w:r w:rsidRPr="005E7783">
        <w:rPr>
          <w:sz w:val="22"/>
          <w:szCs w:val="22"/>
          <w:lang w:val="en-GB"/>
        </w:rPr>
        <w:t xml:space="preserve">Determine which field in your gallery items contains the record data. For example, let's say your gallery is connected to a SharePoint list, and the column storing the radio button selection results is </w:t>
      </w:r>
      <w:r w:rsidRPr="005E7783">
        <w:rPr>
          <w:rFonts w:ascii="Agency FB" w:hAnsi="Agency FB"/>
          <w:sz w:val="22"/>
          <w:szCs w:val="22"/>
          <w:lang w:val="en-GB"/>
        </w:rPr>
        <w:t>Selection</w:t>
      </w:r>
      <w:r w:rsidRPr="005E7783">
        <w:rPr>
          <w:sz w:val="22"/>
          <w:szCs w:val="22"/>
          <w:lang w:val="en-GB"/>
        </w:rPr>
        <w:t>.</w:t>
      </w:r>
    </w:p>
    <w:p w14:paraId="444CF647" w14:textId="77777777" w:rsidR="005E7783" w:rsidRPr="005E7783" w:rsidRDefault="005E7783" w:rsidP="006043FA">
      <w:pPr>
        <w:numPr>
          <w:ilvl w:val="0"/>
          <w:numId w:val="86"/>
        </w:numPr>
        <w:spacing w:after="0"/>
        <w:rPr>
          <w:lang w:val="en-GB"/>
        </w:rPr>
      </w:pPr>
      <w:r w:rsidRPr="005E7783">
        <w:rPr>
          <w:b/>
          <w:bCs/>
          <w:lang w:val="en-GB"/>
        </w:rPr>
        <w:t>Add a Label to the Gallery</w:t>
      </w:r>
      <w:r w:rsidRPr="005E7783">
        <w:rPr>
          <w:lang w:val="en-GB"/>
        </w:rPr>
        <w:t>:</w:t>
      </w:r>
    </w:p>
    <w:p w14:paraId="5790C800" w14:textId="77777777" w:rsidR="005E7783" w:rsidRPr="005E7783" w:rsidRDefault="005E7783" w:rsidP="006043FA">
      <w:pPr>
        <w:numPr>
          <w:ilvl w:val="1"/>
          <w:numId w:val="86"/>
        </w:numPr>
        <w:spacing w:after="0"/>
        <w:rPr>
          <w:sz w:val="22"/>
          <w:szCs w:val="22"/>
          <w:lang w:val="en-GB"/>
        </w:rPr>
      </w:pPr>
      <w:r w:rsidRPr="005E7783">
        <w:rPr>
          <w:sz w:val="22"/>
          <w:szCs w:val="22"/>
          <w:lang w:val="en-GB"/>
        </w:rPr>
        <w:t>Inside the gallery template, add a label to display the value.</w:t>
      </w:r>
    </w:p>
    <w:p w14:paraId="68558968" w14:textId="77777777" w:rsidR="005E7783" w:rsidRPr="005E7783" w:rsidRDefault="005E7783" w:rsidP="006043FA">
      <w:pPr>
        <w:numPr>
          <w:ilvl w:val="0"/>
          <w:numId w:val="86"/>
        </w:numPr>
        <w:spacing w:after="0"/>
        <w:rPr>
          <w:lang w:val="en-GB"/>
        </w:rPr>
      </w:pPr>
      <w:r w:rsidRPr="005E7783">
        <w:rPr>
          <w:b/>
          <w:bCs/>
          <w:lang w:val="en-GB"/>
        </w:rPr>
        <w:t>Set the Label Text Property</w:t>
      </w:r>
      <w:r w:rsidRPr="005E7783">
        <w:rPr>
          <w:lang w:val="en-GB"/>
        </w:rPr>
        <w:t>:</w:t>
      </w:r>
    </w:p>
    <w:p w14:paraId="348539B7" w14:textId="77777777" w:rsidR="005E7783" w:rsidRPr="005E7783" w:rsidRDefault="005E7783" w:rsidP="006043FA">
      <w:pPr>
        <w:numPr>
          <w:ilvl w:val="1"/>
          <w:numId w:val="86"/>
        </w:numPr>
        <w:spacing w:after="0"/>
        <w:rPr>
          <w:sz w:val="22"/>
          <w:szCs w:val="22"/>
          <w:lang w:val="en-GB"/>
        </w:rPr>
      </w:pPr>
      <w:r w:rsidRPr="005E7783">
        <w:rPr>
          <w:sz w:val="22"/>
          <w:szCs w:val="22"/>
          <w:lang w:val="en-GB"/>
        </w:rPr>
        <w:t xml:space="preserve">Set the </w:t>
      </w:r>
      <w:r w:rsidRPr="005E7783">
        <w:rPr>
          <w:rFonts w:ascii="Agency FB" w:hAnsi="Agency FB"/>
          <w:sz w:val="22"/>
          <w:szCs w:val="22"/>
          <w:lang w:val="en-GB"/>
        </w:rPr>
        <w:t>Text</w:t>
      </w:r>
      <w:r w:rsidRPr="005E7783">
        <w:rPr>
          <w:sz w:val="22"/>
          <w:szCs w:val="22"/>
          <w:lang w:val="en-GB"/>
        </w:rPr>
        <w:t xml:space="preserve"> property of the label to extract and display the value from the record.</w:t>
      </w:r>
    </w:p>
    <w:p w14:paraId="760400A3" w14:textId="77777777" w:rsidR="005E7783" w:rsidRPr="005E7783" w:rsidRDefault="005E7783" w:rsidP="006043FA">
      <w:pPr>
        <w:spacing w:after="0"/>
        <w:rPr>
          <w:b/>
          <w:bCs/>
          <w:lang w:val="en-GB"/>
        </w:rPr>
      </w:pPr>
      <w:r w:rsidRPr="005E7783">
        <w:rPr>
          <w:b/>
          <w:bCs/>
          <w:lang w:val="en-GB"/>
        </w:rPr>
        <w:t>Example:</w:t>
      </w:r>
    </w:p>
    <w:p w14:paraId="12996148" w14:textId="342F97FF" w:rsidR="005E7783" w:rsidRPr="005E7783" w:rsidRDefault="00FF47BA" w:rsidP="006043FA">
      <w:pPr>
        <w:spacing w:after="0"/>
        <w:rPr>
          <w:lang w:val="en-GB"/>
        </w:rPr>
      </w:pPr>
      <w:r w:rsidRPr="00FF47BA">
        <w:rPr>
          <w:b/>
          <w:bCs/>
          <w:lang w:val="en-GB"/>
        </w:rPr>
        <w:t>1.</w:t>
      </w:r>
      <w:r>
        <w:rPr>
          <w:lang w:val="en-GB"/>
        </w:rPr>
        <w:t xml:space="preserve"> </w:t>
      </w:r>
      <w:r w:rsidR="005E7783" w:rsidRPr="005E7783">
        <w:rPr>
          <w:b/>
          <w:bCs/>
          <w:lang w:val="en-GB"/>
        </w:rPr>
        <w:t>Gallery Items Property</w:t>
      </w:r>
      <w:r w:rsidR="005E7783" w:rsidRPr="005E7783">
        <w:rPr>
          <w:lang w:val="en-GB"/>
        </w:rPr>
        <w:t>:</w:t>
      </w:r>
    </w:p>
    <w:p w14:paraId="2135C892" w14:textId="77777777" w:rsidR="005E7783" w:rsidRPr="005E7783" w:rsidRDefault="005E7783" w:rsidP="006043FA">
      <w:pPr>
        <w:numPr>
          <w:ilvl w:val="0"/>
          <w:numId w:val="87"/>
        </w:numPr>
        <w:spacing w:after="0"/>
        <w:rPr>
          <w:lang w:val="en-GB"/>
        </w:rPr>
      </w:pPr>
      <w:r w:rsidRPr="005E7783">
        <w:rPr>
          <w:lang w:val="en-GB"/>
        </w:rPr>
        <w:t>Ensure your gallery (</w:t>
      </w:r>
      <w:r w:rsidRPr="005E7783">
        <w:rPr>
          <w:rFonts w:ascii="Agency FB" w:hAnsi="Agency FB"/>
          <w:lang w:val="en-GB"/>
        </w:rPr>
        <w:t>Gallery1</w:t>
      </w:r>
      <w:r w:rsidRPr="005E7783">
        <w:rPr>
          <w:lang w:val="en-GB"/>
        </w:rPr>
        <w:t>) is connected to your SharePoint list.</w:t>
      </w:r>
    </w:p>
    <w:p w14:paraId="275C5278" w14:textId="77777777" w:rsidR="005E7783" w:rsidRPr="005E7783" w:rsidRDefault="005E7783" w:rsidP="006043FA">
      <w:pPr>
        <w:spacing w:after="0"/>
        <w:ind w:left="1440"/>
        <w:rPr>
          <w:rFonts w:ascii="Agency FB" w:hAnsi="Agency FB"/>
          <w:lang w:val="en-GB"/>
        </w:rPr>
      </w:pPr>
      <w:r w:rsidRPr="005E7783">
        <w:rPr>
          <w:rFonts w:ascii="Agency FB" w:hAnsi="Agency FB"/>
          <w:lang w:val="en-GB"/>
        </w:rPr>
        <w:t>Items: YourSharePointList</w:t>
      </w:r>
    </w:p>
    <w:p w14:paraId="1BD49FBC" w14:textId="610AA716" w:rsidR="005E7783" w:rsidRPr="005E7783" w:rsidRDefault="00FF47BA" w:rsidP="006043FA">
      <w:pPr>
        <w:spacing w:after="0"/>
        <w:rPr>
          <w:lang w:val="en-GB"/>
        </w:rPr>
      </w:pPr>
      <w:r w:rsidRPr="00FF47BA">
        <w:rPr>
          <w:b/>
          <w:bCs/>
          <w:lang w:val="en-GB"/>
        </w:rPr>
        <w:t>2.</w:t>
      </w:r>
      <w:r>
        <w:rPr>
          <w:lang w:val="en-GB"/>
        </w:rPr>
        <w:t xml:space="preserve"> </w:t>
      </w:r>
      <w:r w:rsidR="005E7783" w:rsidRPr="005E7783">
        <w:rPr>
          <w:b/>
          <w:bCs/>
          <w:lang w:val="en-GB"/>
        </w:rPr>
        <w:t>Add a Label to the Gallery</w:t>
      </w:r>
      <w:r w:rsidR="005E7783" w:rsidRPr="005E7783">
        <w:rPr>
          <w:lang w:val="en-GB"/>
        </w:rPr>
        <w:t>:</w:t>
      </w:r>
    </w:p>
    <w:p w14:paraId="4700B67B" w14:textId="77777777" w:rsidR="005E7783" w:rsidRPr="005E7783" w:rsidRDefault="005E7783" w:rsidP="006043FA">
      <w:pPr>
        <w:numPr>
          <w:ilvl w:val="0"/>
          <w:numId w:val="88"/>
        </w:numPr>
        <w:spacing w:after="0"/>
        <w:rPr>
          <w:sz w:val="22"/>
          <w:szCs w:val="22"/>
          <w:lang w:val="en-GB"/>
        </w:rPr>
      </w:pPr>
      <w:r w:rsidRPr="005E7783">
        <w:rPr>
          <w:sz w:val="22"/>
          <w:szCs w:val="22"/>
          <w:lang w:val="en-GB"/>
        </w:rPr>
        <w:t xml:space="preserve">Insert a label inside the gallery template to display the value from the </w:t>
      </w:r>
      <w:r w:rsidRPr="005E7783">
        <w:rPr>
          <w:rFonts w:ascii="Agency FB" w:hAnsi="Agency FB"/>
          <w:sz w:val="22"/>
          <w:szCs w:val="22"/>
          <w:lang w:val="en-GB"/>
        </w:rPr>
        <w:t>Selection</w:t>
      </w:r>
      <w:r w:rsidRPr="005E7783">
        <w:rPr>
          <w:sz w:val="22"/>
          <w:szCs w:val="22"/>
          <w:lang w:val="en-GB"/>
        </w:rPr>
        <w:t xml:space="preserve"> field.</w:t>
      </w:r>
    </w:p>
    <w:p w14:paraId="01655598" w14:textId="61847B7C" w:rsidR="005E7783" w:rsidRPr="005E7783" w:rsidRDefault="00FF47BA" w:rsidP="006043FA">
      <w:pPr>
        <w:spacing w:after="0"/>
        <w:rPr>
          <w:lang w:val="en-GB"/>
        </w:rPr>
      </w:pPr>
      <w:r w:rsidRPr="00FF47BA">
        <w:rPr>
          <w:b/>
          <w:bCs/>
          <w:lang w:val="en-GB"/>
        </w:rPr>
        <w:t>3.</w:t>
      </w:r>
      <w:r w:rsidR="005E7783" w:rsidRPr="005E7783">
        <w:rPr>
          <w:lang w:val="en-GB"/>
        </w:rPr>
        <w:t xml:space="preserve"> </w:t>
      </w:r>
      <w:r w:rsidR="005E7783" w:rsidRPr="005E7783">
        <w:rPr>
          <w:b/>
          <w:bCs/>
          <w:lang w:val="en-GB"/>
        </w:rPr>
        <w:t>Extract the Record Value</w:t>
      </w:r>
      <w:r w:rsidR="005E7783" w:rsidRPr="005E7783">
        <w:rPr>
          <w:lang w:val="en-GB"/>
        </w:rPr>
        <w:t>:</w:t>
      </w:r>
    </w:p>
    <w:p w14:paraId="27915195" w14:textId="77777777" w:rsidR="005E7783" w:rsidRPr="005E7783" w:rsidRDefault="005E7783" w:rsidP="006043FA">
      <w:pPr>
        <w:numPr>
          <w:ilvl w:val="0"/>
          <w:numId w:val="89"/>
        </w:numPr>
        <w:spacing w:after="0"/>
        <w:rPr>
          <w:lang w:val="en-GB"/>
        </w:rPr>
      </w:pPr>
      <w:r w:rsidRPr="005E7783">
        <w:rPr>
          <w:lang w:val="en-GB"/>
        </w:rPr>
        <w:t xml:space="preserve">Assuming the </w:t>
      </w:r>
      <w:r w:rsidRPr="005E7783">
        <w:rPr>
          <w:rFonts w:ascii="Agency FB" w:hAnsi="Agency FB"/>
          <w:lang w:val="en-GB"/>
        </w:rPr>
        <w:t>Selection</w:t>
      </w:r>
      <w:r w:rsidRPr="005E7783">
        <w:rPr>
          <w:lang w:val="en-GB"/>
        </w:rPr>
        <w:t xml:space="preserve"> field stores a record with a value attribute, set the Text property of the label to:</w:t>
      </w:r>
    </w:p>
    <w:p w14:paraId="0CF37ECD" w14:textId="77777777" w:rsidR="005E7783" w:rsidRPr="005E7783" w:rsidRDefault="005E7783" w:rsidP="006043FA">
      <w:pPr>
        <w:spacing w:after="0"/>
        <w:ind w:left="1440"/>
        <w:rPr>
          <w:rFonts w:ascii="Agency FB" w:hAnsi="Agency FB"/>
          <w:lang w:val="en-GB"/>
        </w:rPr>
      </w:pPr>
      <w:r w:rsidRPr="005E7783">
        <w:rPr>
          <w:rFonts w:ascii="Agency FB" w:hAnsi="Agency FB"/>
          <w:lang w:val="en-GB"/>
        </w:rPr>
        <w:t>Text: ThisItem.Selection.Value</w:t>
      </w:r>
    </w:p>
    <w:p w14:paraId="745429E4" w14:textId="77777777" w:rsidR="005E7783" w:rsidRPr="005E7783" w:rsidRDefault="005E7783" w:rsidP="006043FA">
      <w:pPr>
        <w:spacing w:after="0"/>
        <w:rPr>
          <w:b/>
          <w:bCs/>
          <w:lang w:val="en-GB"/>
        </w:rPr>
      </w:pPr>
      <w:r w:rsidRPr="005E7783">
        <w:rPr>
          <w:b/>
          <w:bCs/>
          <w:lang w:val="en-GB"/>
        </w:rPr>
        <w:t>Detailed Example:</w:t>
      </w:r>
    </w:p>
    <w:p w14:paraId="5BD806DA" w14:textId="254E4650" w:rsidR="005E7783" w:rsidRPr="005E7783" w:rsidRDefault="00C167CB" w:rsidP="006043FA">
      <w:pPr>
        <w:spacing w:after="0"/>
        <w:rPr>
          <w:lang w:val="en-GB"/>
        </w:rPr>
      </w:pPr>
      <w:r w:rsidRPr="00C167CB">
        <w:rPr>
          <w:b/>
          <w:bCs/>
          <w:lang w:val="en-GB"/>
        </w:rPr>
        <w:t>1.</w:t>
      </w:r>
      <w:r w:rsidR="005E7783" w:rsidRPr="005E7783">
        <w:rPr>
          <w:lang w:val="en-GB"/>
        </w:rPr>
        <w:t xml:space="preserve"> </w:t>
      </w:r>
      <w:r w:rsidR="005E7783" w:rsidRPr="005E7783">
        <w:rPr>
          <w:b/>
          <w:bCs/>
          <w:lang w:val="en-GB"/>
        </w:rPr>
        <w:t>Connect the Gallery to the Data Source</w:t>
      </w:r>
      <w:r w:rsidR="005E7783" w:rsidRPr="005E7783">
        <w:rPr>
          <w:lang w:val="en-GB"/>
        </w:rPr>
        <w:t>:</w:t>
      </w:r>
    </w:p>
    <w:p w14:paraId="098BB489" w14:textId="77777777" w:rsidR="005E7783" w:rsidRPr="005E7783" w:rsidRDefault="005E7783" w:rsidP="006043FA">
      <w:pPr>
        <w:spacing w:after="0"/>
        <w:ind w:left="720"/>
        <w:rPr>
          <w:rFonts w:ascii="Agency FB" w:hAnsi="Agency FB"/>
          <w:lang w:val="en-GB"/>
        </w:rPr>
      </w:pPr>
      <w:r w:rsidRPr="005E7783">
        <w:rPr>
          <w:rFonts w:ascii="Agency FB" w:hAnsi="Agency FB"/>
          <w:lang w:val="en-GB"/>
        </w:rPr>
        <w:t>Items: YourSharePointList</w:t>
      </w:r>
    </w:p>
    <w:p w14:paraId="4F99AF5B" w14:textId="135A0F76" w:rsidR="005E7783" w:rsidRPr="005E7783" w:rsidRDefault="00C167CB" w:rsidP="006043FA">
      <w:pPr>
        <w:spacing w:after="0"/>
        <w:rPr>
          <w:lang w:val="en-GB"/>
        </w:rPr>
      </w:pPr>
      <w:r w:rsidRPr="00C167CB">
        <w:rPr>
          <w:b/>
          <w:bCs/>
          <w:lang w:val="en-GB"/>
        </w:rPr>
        <w:t>2.</w:t>
      </w:r>
      <w:r w:rsidR="005E7783" w:rsidRPr="005E7783">
        <w:rPr>
          <w:lang w:val="en-GB"/>
        </w:rPr>
        <w:t xml:space="preserve"> </w:t>
      </w:r>
      <w:r w:rsidR="005E7783" w:rsidRPr="005E7783">
        <w:rPr>
          <w:b/>
          <w:bCs/>
          <w:lang w:val="en-GB"/>
        </w:rPr>
        <w:t>Add a Label</w:t>
      </w:r>
      <w:r w:rsidR="005E7783" w:rsidRPr="005E7783">
        <w:rPr>
          <w:lang w:val="en-GB"/>
        </w:rPr>
        <w:t>:</w:t>
      </w:r>
    </w:p>
    <w:p w14:paraId="55E909C1" w14:textId="77777777" w:rsidR="005E7783" w:rsidRPr="005E7783" w:rsidRDefault="005E7783" w:rsidP="006043FA">
      <w:pPr>
        <w:numPr>
          <w:ilvl w:val="0"/>
          <w:numId w:val="90"/>
        </w:numPr>
        <w:spacing w:after="0"/>
        <w:rPr>
          <w:lang w:val="en-GB"/>
        </w:rPr>
      </w:pPr>
      <w:r w:rsidRPr="005E7783">
        <w:rPr>
          <w:lang w:val="en-GB"/>
        </w:rPr>
        <w:t>Insert a label inside the gallery template.</w:t>
      </w:r>
    </w:p>
    <w:p w14:paraId="682806D4" w14:textId="06D11F27" w:rsidR="005E7783" w:rsidRPr="005E7783" w:rsidRDefault="00C167CB" w:rsidP="006043FA">
      <w:pPr>
        <w:spacing w:after="0"/>
        <w:rPr>
          <w:lang w:val="en-GB"/>
        </w:rPr>
      </w:pPr>
      <w:r w:rsidRPr="00C167CB">
        <w:rPr>
          <w:b/>
          <w:bCs/>
          <w:lang w:val="en-GB"/>
        </w:rPr>
        <w:t>3.</w:t>
      </w:r>
      <w:r w:rsidR="005E7783" w:rsidRPr="005E7783">
        <w:rPr>
          <w:lang w:val="en-GB"/>
        </w:rPr>
        <w:t xml:space="preserve"> </w:t>
      </w:r>
      <w:r w:rsidR="005E7783" w:rsidRPr="005E7783">
        <w:rPr>
          <w:b/>
          <w:bCs/>
          <w:lang w:val="en-GB"/>
        </w:rPr>
        <w:t>Set the Text Property</w:t>
      </w:r>
      <w:r w:rsidR="005E7783" w:rsidRPr="005E7783">
        <w:rPr>
          <w:lang w:val="en-GB"/>
        </w:rPr>
        <w:t>:</w:t>
      </w:r>
    </w:p>
    <w:p w14:paraId="629AEB6C" w14:textId="77777777" w:rsidR="005E7783" w:rsidRPr="005E7783" w:rsidRDefault="005E7783" w:rsidP="006043FA">
      <w:pPr>
        <w:numPr>
          <w:ilvl w:val="0"/>
          <w:numId w:val="91"/>
        </w:numPr>
        <w:spacing w:after="0"/>
        <w:rPr>
          <w:lang w:val="en-GB"/>
        </w:rPr>
      </w:pPr>
      <w:r w:rsidRPr="005E7783">
        <w:rPr>
          <w:lang w:val="en-GB"/>
        </w:rPr>
        <w:t xml:space="preserve">Assuming </w:t>
      </w:r>
      <w:r w:rsidRPr="005E7783">
        <w:rPr>
          <w:rFonts w:ascii="Agency FB" w:hAnsi="Agency FB"/>
          <w:lang w:val="en-GB"/>
        </w:rPr>
        <w:t>Selection</w:t>
      </w:r>
      <w:r w:rsidRPr="005E7783">
        <w:rPr>
          <w:lang w:val="en-GB"/>
        </w:rPr>
        <w:t xml:space="preserve"> is the field storing the radio button result, and it is a record with a </w:t>
      </w:r>
      <w:r w:rsidRPr="005E7783">
        <w:rPr>
          <w:rFonts w:ascii="Agency FB" w:hAnsi="Agency FB"/>
          <w:lang w:val="en-GB"/>
        </w:rPr>
        <w:t>Value</w:t>
      </w:r>
      <w:r w:rsidRPr="005E7783">
        <w:rPr>
          <w:lang w:val="en-GB"/>
        </w:rPr>
        <w:t xml:space="preserve"> property:</w:t>
      </w:r>
    </w:p>
    <w:p w14:paraId="6C468A77" w14:textId="77777777" w:rsidR="005E7783" w:rsidRPr="005E7783" w:rsidRDefault="005E7783" w:rsidP="006043FA">
      <w:pPr>
        <w:spacing w:after="0"/>
        <w:ind w:left="1440"/>
        <w:rPr>
          <w:rFonts w:ascii="Agency FB" w:hAnsi="Agency FB"/>
          <w:lang w:val="en-GB"/>
        </w:rPr>
      </w:pPr>
      <w:r w:rsidRPr="005E7783">
        <w:rPr>
          <w:rFonts w:ascii="Agency FB" w:hAnsi="Agency FB"/>
          <w:lang w:val="en-GB"/>
        </w:rPr>
        <w:t>Text: ThisItem.Selection.Value</w:t>
      </w:r>
    </w:p>
    <w:p w14:paraId="693AD736" w14:textId="77777777" w:rsidR="005E7783" w:rsidRPr="005E7783" w:rsidRDefault="005E7783" w:rsidP="006043FA">
      <w:pPr>
        <w:spacing w:after="0"/>
        <w:rPr>
          <w:b/>
          <w:bCs/>
          <w:lang w:val="en-GB"/>
        </w:rPr>
      </w:pPr>
      <w:r w:rsidRPr="005E7783">
        <w:rPr>
          <w:b/>
          <w:bCs/>
          <w:lang w:val="en-GB"/>
        </w:rPr>
        <w:t>General Approach:</w:t>
      </w:r>
    </w:p>
    <w:p w14:paraId="115F26AF" w14:textId="48ED1843" w:rsidR="005E7783" w:rsidRPr="008604F8" w:rsidRDefault="005E7783" w:rsidP="006043FA">
      <w:pPr>
        <w:pStyle w:val="ListParagraph"/>
        <w:numPr>
          <w:ilvl w:val="0"/>
          <w:numId w:val="91"/>
        </w:numPr>
        <w:spacing w:after="0"/>
        <w:rPr>
          <w:lang w:val="en-GB"/>
        </w:rPr>
      </w:pPr>
      <w:r w:rsidRPr="008604F8">
        <w:rPr>
          <w:lang w:val="en-GB"/>
        </w:rPr>
        <w:t xml:space="preserve">If the record has nested attributes, use the dot notation to access the specific value. For example: </w:t>
      </w:r>
    </w:p>
    <w:p w14:paraId="0A5BC8EA" w14:textId="77777777" w:rsidR="005E7783" w:rsidRPr="005E7783" w:rsidRDefault="005E7783" w:rsidP="008604F8">
      <w:pPr>
        <w:ind w:left="1440"/>
        <w:rPr>
          <w:rFonts w:ascii="Agency FB" w:hAnsi="Agency FB"/>
          <w:lang w:val="en-GB"/>
        </w:rPr>
      </w:pPr>
      <w:r w:rsidRPr="005E7783">
        <w:rPr>
          <w:rFonts w:ascii="Agency FB" w:hAnsi="Agency FB"/>
          <w:lang w:val="en-GB"/>
        </w:rPr>
        <w:t>Text: ThisItem.Selection.RecordField.Value</w:t>
      </w:r>
    </w:p>
    <w:p w14:paraId="7E377B77" w14:textId="77777777" w:rsidR="005E7783" w:rsidRPr="005E7783" w:rsidRDefault="005E7783" w:rsidP="005E7783">
      <w:pPr>
        <w:rPr>
          <w:lang w:val="en-GB"/>
        </w:rPr>
      </w:pPr>
      <w:r w:rsidRPr="005E7783">
        <w:rPr>
          <w:lang w:val="en-GB"/>
        </w:rPr>
        <w:lastRenderedPageBreak/>
        <w:t>This setup will ensure that the text representation of your record data is displayed correctly in the gallery.</w:t>
      </w:r>
    </w:p>
    <w:p w14:paraId="397792C7" w14:textId="4B8DA940" w:rsidR="00F06EA8" w:rsidRPr="005E7783" w:rsidRDefault="005E7783" w:rsidP="00F06EA8">
      <w:pPr>
        <w:rPr>
          <w:lang w:val="en-GB"/>
        </w:rPr>
      </w:pPr>
      <w:r w:rsidRPr="005E7783">
        <w:rPr>
          <w:lang w:val="en-GB"/>
        </w:rPr>
        <w:t>Would you like further details on any specific step, or do you have any other questions?</w:t>
      </w:r>
    </w:p>
    <w:p w14:paraId="4FEDA874" w14:textId="77777777" w:rsidR="00F06EA8" w:rsidRDefault="00F06EA8" w:rsidP="00F06EA8">
      <w:pPr>
        <w:pStyle w:val="Heading2"/>
      </w:pPr>
      <w:proofErr w:type="gramStart"/>
      <w:r>
        <w:t>You</w:t>
      </w:r>
      <w:proofErr w:type="gramEnd"/>
    </w:p>
    <w:p w14:paraId="6B64537D" w14:textId="452E8865" w:rsidR="00F06EA8" w:rsidRPr="009D73B2" w:rsidRDefault="009D73B2" w:rsidP="00F06EA8">
      <w:pPr>
        <w:rPr>
          <w:lang w:val="en-GB"/>
        </w:rPr>
      </w:pPr>
      <w:r w:rsidRPr="009D73B2">
        <w:rPr>
          <w:lang w:val="en-GB"/>
        </w:rPr>
        <w:t xml:space="preserve">How can I write an if statement in the text label that shows </w:t>
      </w:r>
      <w:proofErr w:type="spellStart"/>
      <w:r w:rsidRPr="009D73B2">
        <w:rPr>
          <w:lang w:val="en-GB"/>
        </w:rPr>
        <w:t>ThisItem.'Other</w:t>
      </w:r>
      <w:proofErr w:type="spellEnd"/>
      <w:r w:rsidRPr="009D73B2">
        <w:rPr>
          <w:lang w:val="en-GB"/>
        </w:rPr>
        <w:t xml:space="preserve"> Requestor Department' if </w:t>
      </w:r>
      <w:proofErr w:type="spellStart"/>
      <w:r w:rsidRPr="009D73B2">
        <w:rPr>
          <w:lang w:val="en-GB"/>
        </w:rPr>
        <w:t>ThisItem.'Requestor</w:t>
      </w:r>
      <w:proofErr w:type="spellEnd"/>
      <w:r w:rsidRPr="009D73B2">
        <w:rPr>
          <w:lang w:val="en-GB"/>
        </w:rPr>
        <w:t xml:space="preserve"> </w:t>
      </w:r>
      <w:proofErr w:type="spellStart"/>
      <w:r w:rsidRPr="009D73B2">
        <w:rPr>
          <w:lang w:val="en-GB"/>
        </w:rPr>
        <w:t>Department'.Value</w:t>
      </w:r>
      <w:proofErr w:type="spellEnd"/>
      <w:r w:rsidRPr="009D73B2">
        <w:rPr>
          <w:lang w:val="en-GB"/>
        </w:rPr>
        <w:t xml:space="preserve"> is "Other" and </w:t>
      </w:r>
      <w:proofErr w:type="spellStart"/>
      <w:r w:rsidRPr="009D73B2">
        <w:rPr>
          <w:lang w:val="en-GB"/>
        </w:rPr>
        <w:t>ThisItem.'Requestor</w:t>
      </w:r>
      <w:proofErr w:type="spellEnd"/>
      <w:r w:rsidRPr="009D73B2">
        <w:rPr>
          <w:lang w:val="en-GB"/>
        </w:rPr>
        <w:t xml:space="preserve"> </w:t>
      </w:r>
      <w:proofErr w:type="spellStart"/>
      <w:r w:rsidRPr="009D73B2">
        <w:rPr>
          <w:lang w:val="en-GB"/>
        </w:rPr>
        <w:t>Department'.Value</w:t>
      </w:r>
      <w:proofErr w:type="spellEnd"/>
      <w:r w:rsidRPr="009D73B2">
        <w:rPr>
          <w:lang w:val="en-GB"/>
        </w:rPr>
        <w:t xml:space="preserve"> otherwise?</w:t>
      </w:r>
    </w:p>
    <w:p w14:paraId="02E3CB17" w14:textId="77777777" w:rsidR="00F06EA8" w:rsidRDefault="00F06EA8" w:rsidP="00F06EA8">
      <w:pPr>
        <w:pStyle w:val="Heading2"/>
      </w:pPr>
      <w:r>
        <w:t>Copilot</w:t>
      </w:r>
    </w:p>
    <w:p w14:paraId="0CE4EE66" w14:textId="77777777" w:rsidR="00EC01F1" w:rsidRPr="00EC01F1" w:rsidRDefault="00EC01F1" w:rsidP="00363A04">
      <w:pPr>
        <w:spacing w:after="0"/>
        <w:rPr>
          <w:lang w:val="en-GB"/>
        </w:rPr>
      </w:pPr>
      <w:r w:rsidRPr="00EC01F1">
        <w:rPr>
          <w:lang w:val="en-GB"/>
        </w:rPr>
        <w:t xml:space="preserve">To achieve this, you can use the If function in the Text property of the label. This function will allow you to conditionally display text based on the value of </w:t>
      </w:r>
      <w:proofErr w:type="spellStart"/>
      <w:r w:rsidRPr="00EC01F1">
        <w:rPr>
          <w:lang w:val="en-GB"/>
        </w:rPr>
        <w:t>ThisItem.'Requestor</w:t>
      </w:r>
      <w:proofErr w:type="spellEnd"/>
      <w:r w:rsidRPr="00EC01F1">
        <w:rPr>
          <w:lang w:val="en-GB"/>
        </w:rPr>
        <w:t xml:space="preserve"> </w:t>
      </w:r>
      <w:proofErr w:type="spellStart"/>
      <w:r w:rsidRPr="00EC01F1">
        <w:rPr>
          <w:lang w:val="en-GB"/>
        </w:rPr>
        <w:t>Department'.Value</w:t>
      </w:r>
      <w:proofErr w:type="spellEnd"/>
      <w:r w:rsidRPr="00EC01F1">
        <w:rPr>
          <w:lang w:val="en-GB"/>
        </w:rPr>
        <w:t>. Here's how you can write the If statement:</w:t>
      </w:r>
    </w:p>
    <w:p w14:paraId="459A81F7" w14:textId="77777777" w:rsidR="00EC01F1" w:rsidRPr="00EC01F1" w:rsidRDefault="00EC01F1" w:rsidP="00363A04">
      <w:pPr>
        <w:spacing w:after="0"/>
        <w:rPr>
          <w:lang w:val="en-GB"/>
        </w:rPr>
      </w:pPr>
      <w:r w:rsidRPr="00EC01F1">
        <w:rPr>
          <w:lang w:val="en-GB"/>
        </w:rPr>
        <w:t>If(</w:t>
      </w:r>
      <w:proofErr w:type="spellStart"/>
      <w:r w:rsidRPr="00EC01F1">
        <w:rPr>
          <w:lang w:val="en-GB"/>
        </w:rPr>
        <w:t>ThisItem.'Requestor</w:t>
      </w:r>
      <w:proofErr w:type="spellEnd"/>
      <w:r w:rsidRPr="00EC01F1">
        <w:rPr>
          <w:lang w:val="en-GB"/>
        </w:rPr>
        <w:t xml:space="preserve"> </w:t>
      </w:r>
      <w:proofErr w:type="spellStart"/>
      <w:r w:rsidRPr="00EC01F1">
        <w:rPr>
          <w:lang w:val="en-GB"/>
        </w:rPr>
        <w:t>Department'.Value</w:t>
      </w:r>
      <w:proofErr w:type="spellEnd"/>
      <w:r w:rsidRPr="00EC01F1">
        <w:rPr>
          <w:lang w:val="en-GB"/>
        </w:rPr>
        <w:t xml:space="preserve"> = "Other", </w:t>
      </w:r>
      <w:proofErr w:type="spellStart"/>
      <w:r w:rsidRPr="00EC01F1">
        <w:rPr>
          <w:lang w:val="en-GB"/>
        </w:rPr>
        <w:t>ThisItem.'Other</w:t>
      </w:r>
      <w:proofErr w:type="spellEnd"/>
      <w:r w:rsidRPr="00EC01F1">
        <w:rPr>
          <w:lang w:val="en-GB"/>
        </w:rPr>
        <w:t xml:space="preserve"> Requestor Department', </w:t>
      </w:r>
      <w:proofErr w:type="spellStart"/>
      <w:r w:rsidRPr="00EC01F1">
        <w:rPr>
          <w:lang w:val="en-GB"/>
        </w:rPr>
        <w:t>ThisItem.'Requestor</w:t>
      </w:r>
      <w:proofErr w:type="spellEnd"/>
      <w:r w:rsidRPr="00EC01F1">
        <w:rPr>
          <w:lang w:val="en-GB"/>
        </w:rPr>
        <w:t xml:space="preserve"> </w:t>
      </w:r>
      <w:proofErr w:type="spellStart"/>
      <w:r w:rsidRPr="00EC01F1">
        <w:rPr>
          <w:lang w:val="en-GB"/>
        </w:rPr>
        <w:t>Department'.Value</w:t>
      </w:r>
      <w:proofErr w:type="spellEnd"/>
      <w:r w:rsidRPr="00EC01F1">
        <w:rPr>
          <w:lang w:val="en-GB"/>
        </w:rPr>
        <w:t>)</w:t>
      </w:r>
    </w:p>
    <w:p w14:paraId="5378C270" w14:textId="77777777" w:rsidR="00EC01F1" w:rsidRPr="00EC01F1" w:rsidRDefault="00EC01F1" w:rsidP="00363A04">
      <w:pPr>
        <w:spacing w:after="0"/>
        <w:rPr>
          <w:b/>
          <w:bCs/>
          <w:lang w:val="en-GB"/>
        </w:rPr>
      </w:pPr>
      <w:r w:rsidRPr="00EC01F1">
        <w:rPr>
          <w:b/>
          <w:bCs/>
          <w:lang w:val="en-GB"/>
        </w:rPr>
        <w:t>Explanation:</w:t>
      </w:r>
    </w:p>
    <w:p w14:paraId="5AC81721" w14:textId="77777777" w:rsidR="00EC01F1" w:rsidRPr="00EC01F1" w:rsidRDefault="00EC01F1" w:rsidP="00363A04">
      <w:pPr>
        <w:numPr>
          <w:ilvl w:val="0"/>
          <w:numId w:val="92"/>
        </w:numPr>
        <w:spacing w:after="0"/>
        <w:rPr>
          <w:lang w:val="en-GB"/>
        </w:rPr>
      </w:pPr>
      <w:proofErr w:type="spellStart"/>
      <w:r w:rsidRPr="00EC01F1">
        <w:rPr>
          <w:lang w:val="en-GB"/>
        </w:rPr>
        <w:t>ThisItem.'Requestor</w:t>
      </w:r>
      <w:proofErr w:type="spellEnd"/>
      <w:r w:rsidRPr="00EC01F1">
        <w:rPr>
          <w:lang w:val="en-GB"/>
        </w:rPr>
        <w:t xml:space="preserve"> </w:t>
      </w:r>
      <w:proofErr w:type="spellStart"/>
      <w:r w:rsidRPr="00EC01F1">
        <w:rPr>
          <w:lang w:val="en-GB"/>
        </w:rPr>
        <w:t>Department'.Value</w:t>
      </w:r>
      <w:proofErr w:type="spellEnd"/>
      <w:r w:rsidRPr="00EC01F1">
        <w:rPr>
          <w:lang w:val="en-GB"/>
        </w:rPr>
        <w:t xml:space="preserve"> = "Other": This condition checks if the value of the Requestor Department field is "Other".</w:t>
      </w:r>
    </w:p>
    <w:p w14:paraId="492C4207" w14:textId="77777777" w:rsidR="00EC01F1" w:rsidRPr="00EC01F1" w:rsidRDefault="00EC01F1" w:rsidP="00363A04">
      <w:pPr>
        <w:numPr>
          <w:ilvl w:val="0"/>
          <w:numId w:val="92"/>
        </w:numPr>
        <w:spacing w:after="0"/>
        <w:rPr>
          <w:lang w:val="en-GB"/>
        </w:rPr>
      </w:pPr>
      <w:proofErr w:type="spellStart"/>
      <w:r w:rsidRPr="00EC01F1">
        <w:rPr>
          <w:lang w:val="en-GB"/>
        </w:rPr>
        <w:t>ThisItem.'Other</w:t>
      </w:r>
      <w:proofErr w:type="spellEnd"/>
      <w:r w:rsidRPr="00EC01F1">
        <w:rPr>
          <w:lang w:val="en-GB"/>
        </w:rPr>
        <w:t xml:space="preserve"> Requestor Department': This is the text that will be displayed if the condition is true (i.e., if the value is "Other").</w:t>
      </w:r>
    </w:p>
    <w:p w14:paraId="41EDD5BE" w14:textId="77777777" w:rsidR="00EC01F1" w:rsidRPr="00EC01F1" w:rsidRDefault="00EC01F1" w:rsidP="00455E42">
      <w:pPr>
        <w:numPr>
          <w:ilvl w:val="0"/>
          <w:numId w:val="92"/>
        </w:numPr>
        <w:spacing w:after="0"/>
        <w:rPr>
          <w:lang w:val="en-GB"/>
        </w:rPr>
      </w:pPr>
      <w:proofErr w:type="spellStart"/>
      <w:r w:rsidRPr="00EC01F1">
        <w:rPr>
          <w:lang w:val="en-GB"/>
        </w:rPr>
        <w:t>ThisItem.'Requestor</w:t>
      </w:r>
      <w:proofErr w:type="spellEnd"/>
      <w:r w:rsidRPr="00EC01F1">
        <w:rPr>
          <w:lang w:val="en-GB"/>
        </w:rPr>
        <w:t xml:space="preserve"> </w:t>
      </w:r>
      <w:proofErr w:type="spellStart"/>
      <w:r w:rsidRPr="00EC01F1">
        <w:rPr>
          <w:lang w:val="en-GB"/>
        </w:rPr>
        <w:t>Department'.Value</w:t>
      </w:r>
      <w:proofErr w:type="spellEnd"/>
      <w:r w:rsidRPr="00EC01F1">
        <w:rPr>
          <w:lang w:val="en-GB"/>
        </w:rPr>
        <w:t>: This is the text that will be displayed if the condition is false (i.e., if the value is anything other than "Other").</w:t>
      </w:r>
    </w:p>
    <w:p w14:paraId="5C2DB3A3" w14:textId="77777777" w:rsidR="00EC01F1" w:rsidRPr="00EC01F1" w:rsidRDefault="00EC01F1" w:rsidP="00455E42">
      <w:pPr>
        <w:spacing w:after="0"/>
        <w:rPr>
          <w:b/>
          <w:bCs/>
          <w:lang w:val="en-GB"/>
        </w:rPr>
      </w:pPr>
      <w:r w:rsidRPr="00EC01F1">
        <w:rPr>
          <w:b/>
          <w:bCs/>
          <w:lang w:val="en-GB"/>
        </w:rPr>
        <w:t>Step-by-Step Guide:</w:t>
      </w:r>
    </w:p>
    <w:p w14:paraId="60515758" w14:textId="6A1C3188" w:rsidR="00EC01F1" w:rsidRPr="00363A04" w:rsidRDefault="00EC01F1" w:rsidP="00455E42">
      <w:pPr>
        <w:pStyle w:val="ListParagraph"/>
        <w:numPr>
          <w:ilvl w:val="0"/>
          <w:numId w:val="95"/>
        </w:numPr>
        <w:spacing w:after="0"/>
        <w:rPr>
          <w:lang w:val="en-GB"/>
        </w:rPr>
      </w:pPr>
      <w:r w:rsidRPr="00363A04">
        <w:rPr>
          <w:b/>
          <w:bCs/>
          <w:lang w:val="en-GB"/>
        </w:rPr>
        <w:t>Select the Label</w:t>
      </w:r>
      <w:r w:rsidRPr="00363A04">
        <w:rPr>
          <w:lang w:val="en-GB"/>
        </w:rPr>
        <w:t>:</w:t>
      </w:r>
    </w:p>
    <w:p w14:paraId="2B90B0B9" w14:textId="77777777" w:rsidR="00EC01F1" w:rsidRPr="00363A04" w:rsidRDefault="00EC01F1" w:rsidP="007B7A69">
      <w:pPr>
        <w:pStyle w:val="ListParagraph"/>
        <w:numPr>
          <w:ilvl w:val="0"/>
          <w:numId w:val="85"/>
        </w:numPr>
        <w:spacing w:after="0"/>
        <w:rPr>
          <w:lang w:val="en-GB"/>
        </w:rPr>
      </w:pPr>
      <w:r w:rsidRPr="00363A04">
        <w:rPr>
          <w:lang w:val="en-GB"/>
        </w:rPr>
        <w:t>Click on the label in your gallery where you want to display the text conditionally.</w:t>
      </w:r>
    </w:p>
    <w:p w14:paraId="68D8764E" w14:textId="0D8259E6" w:rsidR="00EC01F1" w:rsidRPr="00363A04" w:rsidRDefault="00EC01F1" w:rsidP="00455E42">
      <w:pPr>
        <w:pStyle w:val="ListParagraph"/>
        <w:numPr>
          <w:ilvl w:val="0"/>
          <w:numId w:val="95"/>
        </w:numPr>
        <w:spacing w:after="0"/>
        <w:rPr>
          <w:lang w:val="en-GB"/>
        </w:rPr>
      </w:pPr>
      <w:r w:rsidRPr="00363A04">
        <w:rPr>
          <w:b/>
          <w:bCs/>
          <w:lang w:val="en-GB"/>
        </w:rPr>
        <w:t>Set the Text Property</w:t>
      </w:r>
      <w:r w:rsidRPr="00363A04">
        <w:rPr>
          <w:lang w:val="en-GB"/>
        </w:rPr>
        <w:t>:</w:t>
      </w:r>
    </w:p>
    <w:p w14:paraId="533F8B04" w14:textId="77777777" w:rsidR="00EC01F1" w:rsidRPr="00363A04" w:rsidRDefault="00EC01F1" w:rsidP="00455E42">
      <w:pPr>
        <w:pStyle w:val="ListParagraph"/>
        <w:numPr>
          <w:ilvl w:val="0"/>
          <w:numId w:val="85"/>
        </w:numPr>
        <w:spacing w:after="0"/>
        <w:rPr>
          <w:lang w:val="en-GB"/>
        </w:rPr>
      </w:pPr>
      <w:r w:rsidRPr="00363A04">
        <w:rPr>
          <w:lang w:val="en-GB"/>
        </w:rPr>
        <w:t xml:space="preserve">In the </w:t>
      </w:r>
      <w:r w:rsidRPr="00363A04">
        <w:rPr>
          <w:b/>
          <w:bCs/>
          <w:lang w:val="en-GB"/>
        </w:rPr>
        <w:t>Text</w:t>
      </w:r>
      <w:r w:rsidRPr="00363A04">
        <w:rPr>
          <w:lang w:val="en-GB"/>
        </w:rPr>
        <w:t xml:space="preserve"> property of the label, enter the If statement: </w:t>
      </w:r>
    </w:p>
    <w:p w14:paraId="47C4FBE2" w14:textId="77777777" w:rsidR="00EC01F1" w:rsidRPr="00363A04" w:rsidRDefault="00EC01F1" w:rsidP="00455E42">
      <w:pPr>
        <w:spacing w:after="0"/>
        <w:ind w:left="1440"/>
        <w:rPr>
          <w:rFonts w:ascii="Agency FB" w:hAnsi="Agency FB"/>
          <w:lang w:val="en-GB"/>
        </w:rPr>
      </w:pPr>
      <w:r w:rsidRPr="00363A04">
        <w:rPr>
          <w:rFonts w:ascii="Agency FB" w:hAnsi="Agency FB"/>
          <w:lang w:val="en-GB"/>
        </w:rPr>
        <w:t>Text: If(</w:t>
      </w:r>
      <w:proofErr w:type="spellStart"/>
      <w:r w:rsidRPr="00363A04">
        <w:rPr>
          <w:rFonts w:ascii="Agency FB" w:hAnsi="Agency FB"/>
          <w:lang w:val="en-GB"/>
        </w:rPr>
        <w:t>ThisItem.'Requestor</w:t>
      </w:r>
      <w:proofErr w:type="spellEnd"/>
      <w:r w:rsidRPr="00363A04">
        <w:rPr>
          <w:rFonts w:ascii="Agency FB" w:hAnsi="Agency FB"/>
          <w:lang w:val="en-GB"/>
        </w:rPr>
        <w:t xml:space="preserve"> </w:t>
      </w:r>
      <w:proofErr w:type="spellStart"/>
      <w:r w:rsidRPr="00363A04">
        <w:rPr>
          <w:rFonts w:ascii="Agency FB" w:hAnsi="Agency FB"/>
          <w:lang w:val="en-GB"/>
        </w:rPr>
        <w:t>Department'.Value</w:t>
      </w:r>
      <w:proofErr w:type="spellEnd"/>
      <w:r w:rsidRPr="00363A04">
        <w:rPr>
          <w:rFonts w:ascii="Agency FB" w:hAnsi="Agency FB"/>
          <w:lang w:val="en-GB"/>
        </w:rPr>
        <w:t xml:space="preserve"> = "Other", </w:t>
      </w:r>
      <w:proofErr w:type="spellStart"/>
      <w:r w:rsidRPr="00363A04">
        <w:rPr>
          <w:rFonts w:ascii="Agency FB" w:hAnsi="Agency FB"/>
          <w:lang w:val="en-GB"/>
        </w:rPr>
        <w:t>ThisItem.'Other</w:t>
      </w:r>
      <w:proofErr w:type="spellEnd"/>
      <w:r w:rsidRPr="00363A04">
        <w:rPr>
          <w:rFonts w:ascii="Agency FB" w:hAnsi="Agency FB"/>
          <w:lang w:val="en-GB"/>
        </w:rPr>
        <w:t xml:space="preserve"> Requestor Department', </w:t>
      </w:r>
      <w:proofErr w:type="spellStart"/>
      <w:r w:rsidRPr="00363A04">
        <w:rPr>
          <w:rFonts w:ascii="Agency FB" w:hAnsi="Agency FB"/>
          <w:lang w:val="en-GB"/>
        </w:rPr>
        <w:t>ThisItem.'Requestor</w:t>
      </w:r>
      <w:proofErr w:type="spellEnd"/>
      <w:r w:rsidRPr="00363A04">
        <w:rPr>
          <w:rFonts w:ascii="Agency FB" w:hAnsi="Agency FB"/>
          <w:lang w:val="en-GB"/>
        </w:rPr>
        <w:t xml:space="preserve"> </w:t>
      </w:r>
      <w:proofErr w:type="spellStart"/>
      <w:r w:rsidRPr="00363A04">
        <w:rPr>
          <w:rFonts w:ascii="Agency FB" w:hAnsi="Agency FB"/>
          <w:lang w:val="en-GB"/>
        </w:rPr>
        <w:t>Department'.Value</w:t>
      </w:r>
      <w:proofErr w:type="spellEnd"/>
      <w:r w:rsidRPr="00363A04">
        <w:rPr>
          <w:rFonts w:ascii="Agency FB" w:hAnsi="Agency FB"/>
          <w:lang w:val="en-GB"/>
        </w:rPr>
        <w:t>)</w:t>
      </w:r>
    </w:p>
    <w:p w14:paraId="6AFFE85D" w14:textId="77777777" w:rsidR="00EC01F1" w:rsidRPr="00EC01F1" w:rsidRDefault="00EC01F1" w:rsidP="00EC01F1">
      <w:pPr>
        <w:rPr>
          <w:b/>
          <w:bCs/>
          <w:lang w:val="en-GB"/>
        </w:rPr>
      </w:pPr>
      <w:r w:rsidRPr="00EC01F1">
        <w:rPr>
          <w:b/>
          <w:bCs/>
          <w:lang w:val="en-GB"/>
        </w:rPr>
        <w:t>Example:</w:t>
      </w:r>
    </w:p>
    <w:p w14:paraId="76821AC3" w14:textId="4E7B8781" w:rsidR="00EC01F1" w:rsidRPr="00363A04" w:rsidRDefault="00EC01F1" w:rsidP="00363A04">
      <w:pPr>
        <w:pStyle w:val="ListParagraph"/>
        <w:numPr>
          <w:ilvl w:val="0"/>
          <w:numId w:val="96"/>
        </w:numPr>
        <w:rPr>
          <w:lang w:val="en-GB"/>
        </w:rPr>
      </w:pPr>
      <w:r w:rsidRPr="00363A04">
        <w:rPr>
          <w:b/>
          <w:bCs/>
          <w:lang w:val="en-GB"/>
        </w:rPr>
        <w:t>Gallery</w:t>
      </w:r>
      <w:r w:rsidRPr="00363A04">
        <w:rPr>
          <w:lang w:val="en-GB"/>
        </w:rPr>
        <w:t xml:space="preserve">: Assume you have a gallery named Gallery1 that displays items from a SharePoint list. </w:t>
      </w:r>
    </w:p>
    <w:p w14:paraId="7849A917" w14:textId="390CA899" w:rsidR="00EC01F1" w:rsidRPr="00363A04" w:rsidRDefault="00EC01F1" w:rsidP="00363A04">
      <w:pPr>
        <w:pStyle w:val="ListParagraph"/>
        <w:numPr>
          <w:ilvl w:val="0"/>
          <w:numId w:val="96"/>
        </w:numPr>
        <w:rPr>
          <w:lang w:val="en-GB"/>
        </w:rPr>
      </w:pPr>
      <w:r w:rsidRPr="00363A04">
        <w:rPr>
          <w:b/>
          <w:bCs/>
          <w:lang w:val="en-GB"/>
        </w:rPr>
        <w:t>Fields</w:t>
      </w:r>
      <w:r w:rsidRPr="00363A04">
        <w:rPr>
          <w:lang w:val="en-GB"/>
        </w:rPr>
        <w:t xml:space="preserve">: The list includes the fields 'Requestor Department' and 'Other Requestor Department'. </w:t>
      </w:r>
    </w:p>
    <w:p w14:paraId="3CE8DA1B" w14:textId="0922C479" w:rsidR="00EC01F1" w:rsidRPr="00363A04" w:rsidRDefault="00EC01F1" w:rsidP="00363A04">
      <w:pPr>
        <w:pStyle w:val="ListParagraph"/>
        <w:numPr>
          <w:ilvl w:val="0"/>
          <w:numId w:val="96"/>
        </w:numPr>
        <w:rPr>
          <w:lang w:val="en-GB"/>
        </w:rPr>
      </w:pPr>
      <w:r w:rsidRPr="00363A04">
        <w:rPr>
          <w:b/>
          <w:bCs/>
          <w:lang w:val="en-GB"/>
        </w:rPr>
        <w:t>Label in Gallery</w:t>
      </w:r>
      <w:r w:rsidRPr="00363A04">
        <w:rPr>
          <w:lang w:val="en-GB"/>
        </w:rPr>
        <w:t xml:space="preserve">: Add a label inside the gallery to display the department information conditionally. </w:t>
      </w:r>
    </w:p>
    <w:p w14:paraId="4C04164C" w14:textId="4D700890" w:rsidR="00EC01F1" w:rsidRPr="00363A04" w:rsidRDefault="00EC01F1" w:rsidP="00363A04">
      <w:pPr>
        <w:pStyle w:val="ListParagraph"/>
        <w:numPr>
          <w:ilvl w:val="0"/>
          <w:numId w:val="96"/>
        </w:numPr>
        <w:rPr>
          <w:lang w:val="en-GB"/>
        </w:rPr>
      </w:pPr>
      <w:r w:rsidRPr="00363A04">
        <w:rPr>
          <w:b/>
          <w:bCs/>
          <w:lang w:val="en-GB"/>
        </w:rPr>
        <w:t>Set Text Property</w:t>
      </w:r>
      <w:r w:rsidRPr="00363A04">
        <w:rPr>
          <w:lang w:val="en-GB"/>
        </w:rPr>
        <w:t xml:space="preserve">: </w:t>
      </w:r>
    </w:p>
    <w:p w14:paraId="53D84F4E" w14:textId="77777777" w:rsidR="00EC01F1" w:rsidRPr="00EC01F1" w:rsidRDefault="00EC01F1" w:rsidP="00363A04">
      <w:pPr>
        <w:ind w:left="1440"/>
        <w:rPr>
          <w:rFonts w:ascii="Agency FB" w:hAnsi="Agency FB"/>
          <w:lang w:val="en-GB"/>
        </w:rPr>
      </w:pPr>
      <w:r w:rsidRPr="00EC01F1">
        <w:rPr>
          <w:rFonts w:ascii="Agency FB" w:hAnsi="Agency FB"/>
          <w:lang w:val="en-GB"/>
        </w:rPr>
        <w:t>Text: If(</w:t>
      </w:r>
      <w:proofErr w:type="spellStart"/>
      <w:r w:rsidRPr="00EC01F1">
        <w:rPr>
          <w:rFonts w:ascii="Agency FB" w:hAnsi="Agency FB"/>
          <w:lang w:val="en-GB"/>
        </w:rPr>
        <w:t>ThisItem.'Requestor</w:t>
      </w:r>
      <w:proofErr w:type="spellEnd"/>
      <w:r w:rsidRPr="00EC01F1">
        <w:rPr>
          <w:rFonts w:ascii="Agency FB" w:hAnsi="Agency FB"/>
          <w:lang w:val="en-GB"/>
        </w:rPr>
        <w:t xml:space="preserve"> </w:t>
      </w:r>
      <w:proofErr w:type="spellStart"/>
      <w:r w:rsidRPr="00EC01F1">
        <w:rPr>
          <w:rFonts w:ascii="Agency FB" w:hAnsi="Agency FB"/>
          <w:lang w:val="en-GB"/>
        </w:rPr>
        <w:t>Department'.Value</w:t>
      </w:r>
      <w:proofErr w:type="spellEnd"/>
      <w:r w:rsidRPr="00EC01F1">
        <w:rPr>
          <w:rFonts w:ascii="Agency FB" w:hAnsi="Agency FB"/>
          <w:lang w:val="en-GB"/>
        </w:rPr>
        <w:t xml:space="preserve"> = "Other", </w:t>
      </w:r>
      <w:proofErr w:type="spellStart"/>
      <w:r w:rsidRPr="00EC01F1">
        <w:rPr>
          <w:rFonts w:ascii="Agency FB" w:hAnsi="Agency FB"/>
          <w:lang w:val="en-GB"/>
        </w:rPr>
        <w:t>ThisItem.'Other</w:t>
      </w:r>
      <w:proofErr w:type="spellEnd"/>
      <w:r w:rsidRPr="00EC01F1">
        <w:rPr>
          <w:rFonts w:ascii="Agency FB" w:hAnsi="Agency FB"/>
          <w:lang w:val="en-GB"/>
        </w:rPr>
        <w:t xml:space="preserve"> Requestor Department', </w:t>
      </w:r>
      <w:proofErr w:type="spellStart"/>
      <w:r w:rsidRPr="00EC01F1">
        <w:rPr>
          <w:rFonts w:ascii="Agency FB" w:hAnsi="Agency FB"/>
          <w:lang w:val="en-GB"/>
        </w:rPr>
        <w:t>ThisItem.'Requestor</w:t>
      </w:r>
      <w:proofErr w:type="spellEnd"/>
      <w:r w:rsidRPr="00EC01F1">
        <w:rPr>
          <w:rFonts w:ascii="Agency FB" w:hAnsi="Agency FB"/>
          <w:lang w:val="en-GB"/>
        </w:rPr>
        <w:t xml:space="preserve"> </w:t>
      </w:r>
      <w:proofErr w:type="spellStart"/>
      <w:r w:rsidRPr="00EC01F1">
        <w:rPr>
          <w:rFonts w:ascii="Agency FB" w:hAnsi="Agency FB"/>
          <w:lang w:val="en-GB"/>
        </w:rPr>
        <w:t>Department'.Value</w:t>
      </w:r>
      <w:proofErr w:type="spellEnd"/>
      <w:r w:rsidRPr="00EC01F1">
        <w:rPr>
          <w:rFonts w:ascii="Agency FB" w:hAnsi="Agency FB"/>
          <w:lang w:val="en-GB"/>
        </w:rPr>
        <w:t>)</w:t>
      </w:r>
    </w:p>
    <w:p w14:paraId="2C673A2E" w14:textId="77777777" w:rsidR="00EC01F1" w:rsidRPr="00EC01F1" w:rsidRDefault="00EC01F1" w:rsidP="00455E42">
      <w:pPr>
        <w:spacing w:after="0"/>
        <w:rPr>
          <w:lang w:val="en-GB"/>
        </w:rPr>
      </w:pPr>
      <w:r w:rsidRPr="00EC01F1">
        <w:rPr>
          <w:lang w:val="en-GB"/>
        </w:rPr>
        <w:lastRenderedPageBreak/>
        <w:t xml:space="preserve">This setup will ensure that the label displays </w:t>
      </w:r>
      <w:r w:rsidRPr="00EC01F1">
        <w:rPr>
          <w:rFonts w:ascii="Agency FB" w:hAnsi="Agency FB"/>
          <w:lang w:val="en-GB"/>
        </w:rPr>
        <w:t>'Other Requestor Department'</w:t>
      </w:r>
      <w:r w:rsidRPr="00EC01F1">
        <w:rPr>
          <w:lang w:val="en-GB"/>
        </w:rPr>
        <w:t xml:space="preserve"> if </w:t>
      </w:r>
      <w:r w:rsidRPr="00EC01F1">
        <w:rPr>
          <w:rFonts w:ascii="Agency FB" w:hAnsi="Agency FB"/>
          <w:lang w:val="en-GB"/>
        </w:rPr>
        <w:t xml:space="preserve">'Requestor </w:t>
      </w:r>
      <w:proofErr w:type="spellStart"/>
      <w:r w:rsidRPr="00EC01F1">
        <w:rPr>
          <w:rFonts w:ascii="Agency FB" w:hAnsi="Agency FB"/>
          <w:lang w:val="en-GB"/>
        </w:rPr>
        <w:t>Department'.Value</w:t>
      </w:r>
      <w:proofErr w:type="spellEnd"/>
      <w:r w:rsidRPr="00EC01F1">
        <w:rPr>
          <w:lang w:val="en-GB"/>
        </w:rPr>
        <w:t xml:space="preserve"> is "Other</w:t>
      </w:r>
      <w:proofErr w:type="gramStart"/>
      <w:r w:rsidRPr="00EC01F1">
        <w:rPr>
          <w:lang w:val="en-GB"/>
        </w:rPr>
        <w:t>", and</w:t>
      </w:r>
      <w:proofErr w:type="gramEnd"/>
      <w:r w:rsidRPr="00EC01F1">
        <w:rPr>
          <w:lang w:val="en-GB"/>
        </w:rPr>
        <w:t xml:space="preserve"> otherwise displays the value of</w:t>
      </w:r>
      <w:r w:rsidRPr="00EC01F1">
        <w:rPr>
          <w:rFonts w:ascii="Agency FB" w:hAnsi="Agency FB"/>
          <w:lang w:val="en-GB"/>
        </w:rPr>
        <w:t xml:space="preserve"> 'Requestor </w:t>
      </w:r>
      <w:proofErr w:type="spellStart"/>
      <w:r w:rsidRPr="00EC01F1">
        <w:rPr>
          <w:rFonts w:ascii="Agency FB" w:hAnsi="Agency FB"/>
          <w:lang w:val="en-GB"/>
        </w:rPr>
        <w:t>Department'.Value</w:t>
      </w:r>
      <w:proofErr w:type="spellEnd"/>
      <w:r w:rsidRPr="00EC01F1">
        <w:rPr>
          <w:lang w:val="en-GB"/>
        </w:rPr>
        <w:t>.</w:t>
      </w:r>
    </w:p>
    <w:p w14:paraId="77F2DB63" w14:textId="4CD7AF66" w:rsidR="00F06EA8" w:rsidRPr="00EC01F1" w:rsidRDefault="00EC01F1" w:rsidP="00F06EA8">
      <w:pPr>
        <w:rPr>
          <w:lang w:val="en-GB"/>
        </w:rPr>
      </w:pPr>
      <w:r w:rsidRPr="00EC01F1">
        <w:rPr>
          <w:lang w:val="en-GB"/>
        </w:rPr>
        <w:t>Would you like further details on any specific step, or do you have any other questions?</w:t>
      </w:r>
    </w:p>
    <w:p w14:paraId="12A46E37" w14:textId="77777777" w:rsidR="00F06EA8" w:rsidRDefault="00F06EA8" w:rsidP="00F06EA8">
      <w:pPr>
        <w:pStyle w:val="Heading2"/>
      </w:pPr>
      <w:proofErr w:type="gramStart"/>
      <w:r>
        <w:t>You</w:t>
      </w:r>
      <w:proofErr w:type="gramEnd"/>
    </w:p>
    <w:p w14:paraId="4924EE80" w14:textId="7DD1ADBE" w:rsidR="00F06EA8" w:rsidRPr="001F1F87" w:rsidRDefault="00E90E0A" w:rsidP="00F06EA8">
      <w:pPr>
        <w:rPr>
          <w:rFonts w:ascii="Agency FB" w:hAnsi="Agency FB"/>
          <w:sz w:val="20"/>
          <w:szCs w:val="20"/>
          <w:lang w:val="en-GB"/>
        </w:rPr>
      </w:pPr>
      <w:r w:rsidRPr="00E90E0A">
        <w:rPr>
          <w:sz w:val="22"/>
          <w:szCs w:val="22"/>
          <w:lang w:val="en-GB"/>
        </w:rPr>
        <w:t xml:space="preserve">The actual text I want to display should be in this format: </w:t>
      </w:r>
      <w:r w:rsidRPr="00E90E0A">
        <w:rPr>
          <w:rFonts w:ascii="Agency FB" w:hAnsi="Agency FB"/>
          <w:sz w:val="20"/>
          <w:szCs w:val="20"/>
          <w:lang w:val="en-GB"/>
        </w:rPr>
        <w:t>Concatenate("Requestor Department: ",</w:t>
      </w:r>
      <w:proofErr w:type="spellStart"/>
      <w:r w:rsidRPr="00E90E0A">
        <w:rPr>
          <w:rFonts w:ascii="Agency FB" w:hAnsi="Agency FB"/>
          <w:sz w:val="20"/>
          <w:szCs w:val="20"/>
          <w:lang w:val="en-GB"/>
        </w:rPr>
        <w:t>RequestorDep</w:t>
      </w:r>
      <w:proofErr w:type="spellEnd"/>
      <w:r w:rsidRPr="00E90E0A">
        <w:rPr>
          <w:rFonts w:ascii="Agency FB" w:hAnsi="Agency FB"/>
          <w:sz w:val="20"/>
          <w:szCs w:val="20"/>
          <w:lang w:val="en-GB"/>
        </w:rPr>
        <w:t>)</w:t>
      </w:r>
    </w:p>
    <w:p w14:paraId="28DE7905" w14:textId="77777777" w:rsidR="00F06EA8" w:rsidRDefault="00F06EA8" w:rsidP="00F06EA8">
      <w:pPr>
        <w:pStyle w:val="Heading2"/>
      </w:pPr>
      <w:r>
        <w:t>Copilot</w:t>
      </w:r>
    </w:p>
    <w:p w14:paraId="3D02BDAC" w14:textId="77777777" w:rsidR="00B65E28" w:rsidRPr="00AC28B4" w:rsidRDefault="00B65E28" w:rsidP="00B65E28">
      <w:pPr>
        <w:spacing w:after="0" w:line="247" w:lineRule="auto"/>
        <w:ind w:left="-5" w:right="627" w:hanging="10"/>
      </w:pPr>
      <w:r w:rsidRPr="00AC28B4">
        <w:t xml:space="preserve">You can concatenate the text in the desired format using the </w:t>
      </w:r>
      <w:r w:rsidRPr="00AC28B4">
        <w:rPr>
          <w:rFonts w:ascii="Agency FB" w:hAnsi="Agency FB"/>
        </w:rPr>
        <w:t>Concatenate</w:t>
      </w:r>
      <w:r w:rsidRPr="00AC28B4">
        <w:t xml:space="preserve"> function in Power Apps. Here's how you can do it, incorporating the conditional logic:</w:t>
      </w:r>
    </w:p>
    <w:p w14:paraId="2D3345E1" w14:textId="77777777" w:rsidR="00B65E28" w:rsidRPr="00AC28B4" w:rsidRDefault="00B65E28" w:rsidP="00B65E28">
      <w:pPr>
        <w:spacing w:after="0" w:line="247" w:lineRule="auto"/>
        <w:ind w:left="-5" w:right="627" w:hanging="10"/>
        <w:rPr>
          <w:b/>
          <w:bCs/>
        </w:rPr>
      </w:pPr>
      <w:r w:rsidRPr="00AC28B4">
        <w:rPr>
          <w:b/>
          <w:bCs/>
        </w:rPr>
        <w:t>Step-by-Step Guide:</w:t>
      </w:r>
    </w:p>
    <w:p w14:paraId="230C8CC6" w14:textId="77777777" w:rsidR="00B65E28" w:rsidRPr="00AC28B4" w:rsidRDefault="00B65E28" w:rsidP="00B65E28">
      <w:pPr>
        <w:numPr>
          <w:ilvl w:val="0"/>
          <w:numId w:val="97"/>
        </w:numPr>
        <w:spacing w:after="0" w:line="247" w:lineRule="auto"/>
        <w:ind w:right="627"/>
      </w:pPr>
      <w:r w:rsidRPr="00AC28B4">
        <w:rPr>
          <w:rFonts w:eastAsia="Times New Roman"/>
          <w:b/>
          <w:bCs/>
        </w:rPr>
        <w:t>Select the Label</w:t>
      </w:r>
      <w:r w:rsidRPr="00AC28B4">
        <w:t>:</w:t>
      </w:r>
    </w:p>
    <w:p w14:paraId="33815F13" w14:textId="77777777" w:rsidR="00B65E28" w:rsidRPr="00AC28B4" w:rsidRDefault="00B65E28" w:rsidP="00B65E28">
      <w:pPr>
        <w:numPr>
          <w:ilvl w:val="1"/>
          <w:numId w:val="97"/>
        </w:numPr>
        <w:spacing w:after="0" w:line="247" w:lineRule="auto"/>
        <w:ind w:right="627"/>
      </w:pPr>
      <w:r w:rsidRPr="00AC28B4">
        <w:t>Click on the label in your gallery where you want to display the concatenated text.</w:t>
      </w:r>
    </w:p>
    <w:p w14:paraId="052918E6" w14:textId="77777777" w:rsidR="00B65E28" w:rsidRPr="00AC28B4" w:rsidRDefault="00B65E28" w:rsidP="00B65E28">
      <w:pPr>
        <w:numPr>
          <w:ilvl w:val="0"/>
          <w:numId w:val="97"/>
        </w:numPr>
        <w:spacing w:after="0" w:line="247" w:lineRule="auto"/>
        <w:ind w:right="627"/>
      </w:pPr>
      <w:r w:rsidRPr="00AC28B4">
        <w:rPr>
          <w:rFonts w:eastAsia="Times New Roman"/>
          <w:b/>
          <w:bCs/>
        </w:rPr>
        <w:t>Set the Text Property</w:t>
      </w:r>
      <w:r w:rsidRPr="00AC28B4">
        <w:t>:</w:t>
      </w:r>
    </w:p>
    <w:p w14:paraId="14ACDD7D" w14:textId="77777777" w:rsidR="00B65E28" w:rsidRPr="00AC28B4" w:rsidRDefault="00B65E28" w:rsidP="00B65E28">
      <w:pPr>
        <w:numPr>
          <w:ilvl w:val="1"/>
          <w:numId w:val="97"/>
        </w:numPr>
        <w:spacing w:after="0" w:line="247" w:lineRule="auto"/>
        <w:ind w:right="627"/>
      </w:pPr>
      <w:r w:rsidRPr="00AC28B4">
        <w:t xml:space="preserve">Use the </w:t>
      </w:r>
      <w:r w:rsidRPr="00AC28B4">
        <w:rPr>
          <w:rFonts w:ascii="Agency FB" w:hAnsi="Agency FB"/>
        </w:rPr>
        <w:t>Concatenate</w:t>
      </w:r>
      <w:r w:rsidRPr="00AC28B4">
        <w:t xml:space="preserve"> function along with the </w:t>
      </w:r>
      <w:r w:rsidRPr="00AC28B4">
        <w:rPr>
          <w:rFonts w:ascii="Agency FB" w:hAnsi="Agency FB"/>
        </w:rPr>
        <w:t>If</w:t>
      </w:r>
      <w:r w:rsidRPr="00AC28B4">
        <w:t xml:space="preserve"> function to format the text as required.</w:t>
      </w:r>
    </w:p>
    <w:p w14:paraId="46B9C526" w14:textId="77777777" w:rsidR="00B65E28" w:rsidRPr="00AC28B4" w:rsidRDefault="00B65E28" w:rsidP="00B65E28">
      <w:pPr>
        <w:spacing w:after="0" w:line="247" w:lineRule="auto"/>
        <w:ind w:left="-5" w:right="627" w:hanging="10"/>
        <w:rPr>
          <w:b/>
          <w:bCs/>
        </w:rPr>
      </w:pPr>
      <w:r w:rsidRPr="00AC28B4">
        <w:rPr>
          <w:b/>
          <w:bCs/>
        </w:rPr>
        <w:t>Example:</w:t>
      </w:r>
    </w:p>
    <w:p w14:paraId="5FCD1A3F" w14:textId="77777777" w:rsidR="00B65E28" w:rsidRPr="00AC28B4" w:rsidRDefault="00B65E28" w:rsidP="00B65E28">
      <w:pPr>
        <w:spacing w:after="0" w:line="247" w:lineRule="auto"/>
        <w:ind w:left="730" w:right="627" w:hanging="10"/>
        <w:rPr>
          <w:rFonts w:ascii="Agency FB" w:hAnsi="Agency FB"/>
        </w:rPr>
      </w:pPr>
      <w:r w:rsidRPr="00AC28B4">
        <w:rPr>
          <w:rFonts w:ascii="Agency FB" w:hAnsi="Agency FB"/>
        </w:rPr>
        <w:t xml:space="preserve">Text: </w:t>
      </w:r>
      <w:proofErr w:type="gramStart"/>
      <w:r w:rsidRPr="00AC28B4">
        <w:rPr>
          <w:rFonts w:ascii="Agency FB" w:hAnsi="Agency FB"/>
        </w:rPr>
        <w:t>Concatenate(</w:t>
      </w:r>
      <w:proofErr w:type="gramEnd"/>
      <w:r w:rsidRPr="00AC28B4">
        <w:rPr>
          <w:rFonts w:ascii="Agency FB" w:hAnsi="Agency FB"/>
        </w:rPr>
        <w:t xml:space="preserve">"Requestor Department: ", </w:t>
      </w:r>
      <w:proofErr w:type="gramStart"/>
      <w:r w:rsidRPr="00AC28B4">
        <w:rPr>
          <w:rFonts w:ascii="Agency FB" w:hAnsi="Agency FB"/>
        </w:rPr>
        <w:t>If(</w:t>
      </w:r>
      <w:proofErr w:type="spellStart"/>
      <w:proofErr w:type="gramEnd"/>
      <w:r w:rsidRPr="00AC28B4">
        <w:rPr>
          <w:rFonts w:ascii="Agency FB" w:hAnsi="Agency FB"/>
        </w:rPr>
        <w:t>ThisItem.'Requestor</w:t>
      </w:r>
      <w:proofErr w:type="spellEnd"/>
      <w:r w:rsidRPr="00AC28B4">
        <w:rPr>
          <w:rFonts w:ascii="Agency FB" w:hAnsi="Agency FB"/>
        </w:rPr>
        <w:t xml:space="preserve"> </w:t>
      </w:r>
      <w:proofErr w:type="spellStart"/>
      <w:r w:rsidRPr="00AC28B4">
        <w:rPr>
          <w:rFonts w:ascii="Agency FB" w:hAnsi="Agency FB"/>
        </w:rPr>
        <w:t>Department</w:t>
      </w:r>
      <w:proofErr w:type="gramStart"/>
      <w:r w:rsidRPr="00AC28B4">
        <w:rPr>
          <w:rFonts w:ascii="Agency FB" w:hAnsi="Agency FB"/>
        </w:rPr>
        <w:t>'.Value</w:t>
      </w:r>
      <w:proofErr w:type="spellEnd"/>
      <w:proofErr w:type="gramEnd"/>
      <w:r w:rsidRPr="00AC28B4">
        <w:rPr>
          <w:rFonts w:ascii="Agency FB" w:hAnsi="Agency FB"/>
        </w:rPr>
        <w:t xml:space="preserve"> = "Other", </w:t>
      </w:r>
      <w:proofErr w:type="spellStart"/>
      <w:r w:rsidRPr="00AC28B4">
        <w:rPr>
          <w:rFonts w:ascii="Agency FB" w:hAnsi="Agency FB"/>
        </w:rPr>
        <w:t>ThisItem.'Other</w:t>
      </w:r>
      <w:proofErr w:type="spellEnd"/>
      <w:r w:rsidRPr="00AC28B4">
        <w:rPr>
          <w:rFonts w:ascii="Agency FB" w:hAnsi="Agency FB"/>
        </w:rPr>
        <w:t xml:space="preserve"> Requestor Department', </w:t>
      </w:r>
      <w:proofErr w:type="spellStart"/>
      <w:r w:rsidRPr="00AC28B4">
        <w:rPr>
          <w:rFonts w:ascii="Agency FB" w:hAnsi="Agency FB"/>
        </w:rPr>
        <w:t>ThisItem.'Requestor</w:t>
      </w:r>
      <w:proofErr w:type="spellEnd"/>
      <w:r w:rsidRPr="00AC28B4">
        <w:rPr>
          <w:rFonts w:ascii="Agency FB" w:hAnsi="Agency FB"/>
        </w:rPr>
        <w:t xml:space="preserve"> </w:t>
      </w:r>
      <w:proofErr w:type="spellStart"/>
      <w:r w:rsidRPr="00AC28B4">
        <w:rPr>
          <w:rFonts w:ascii="Agency FB" w:hAnsi="Agency FB"/>
        </w:rPr>
        <w:t>Department</w:t>
      </w:r>
      <w:proofErr w:type="gramStart"/>
      <w:r w:rsidRPr="00AC28B4">
        <w:rPr>
          <w:rFonts w:ascii="Agency FB" w:hAnsi="Agency FB"/>
        </w:rPr>
        <w:t>'.Value</w:t>
      </w:r>
      <w:proofErr w:type="spellEnd"/>
      <w:proofErr w:type="gramEnd"/>
      <w:r w:rsidRPr="00AC28B4">
        <w:rPr>
          <w:rFonts w:ascii="Agency FB" w:hAnsi="Agency FB"/>
        </w:rPr>
        <w:t>))</w:t>
      </w:r>
    </w:p>
    <w:p w14:paraId="5A74BBC0" w14:textId="77777777" w:rsidR="00B65E28" w:rsidRPr="00AC28B4" w:rsidRDefault="00B65E28" w:rsidP="00B65E28">
      <w:pPr>
        <w:spacing w:after="0" w:line="247" w:lineRule="auto"/>
        <w:ind w:left="-5" w:right="627" w:hanging="10"/>
        <w:rPr>
          <w:b/>
          <w:bCs/>
        </w:rPr>
      </w:pPr>
      <w:r w:rsidRPr="00AC28B4">
        <w:rPr>
          <w:b/>
          <w:bCs/>
        </w:rPr>
        <w:t>Explanation:</w:t>
      </w:r>
    </w:p>
    <w:p w14:paraId="4B539EEC" w14:textId="77777777" w:rsidR="00B65E28" w:rsidRPr="00AC28B4" w:rsidRDefault="00B65E28" w:rsidP="00B65E28">
      <w:pPr>
        <w:numPr>
          <w:ilvl w:val="0"/>
          <w:numId w:val="98"/>
        </w:numPr>
        <w:spacing w:after="0" w:line="247" w:lineRule="auto"/>
        <w:ind w:right="627"/>
      </w:pPr>
      <w:proofErr w:type="gramStart"/>
      <w:r w:rsidRPr="00AC28B4">
        <w:rPr>
          <w:rFonts w:ascii="Agency FB" w:hAnsi="Agency FB"/>
        </w:rPr>
        <w:t>Concatenate(</w:t>
      </w:r>
      <w:proofErr w:type="gramEnd"/>
      <w:r w:rsidRPr="00AC28B4">
        <w:rPr>
          <w:rFonts w:ascii="Agency FB" w:hAnsi="Agency FB"/>
        </w:rPr>
        <w:t>"Requestor Department: ", ...)</w:t>
      </w:r>
      <w:r w:rsidRPr="00AC28B4">
        <w:t xml:space="preserve">: This concatenates the string "Requestor Department: " with the value returned by the </w:t>
      </w:r>
      <w:r w:rsidRPr="00AC28B4">
        <w:rPr>
          <w:rFonts w:ascii="Agency FB" w:hAnsi="Agency FB"/>
        </w:rPr>
        <w:t>If</w:t>
      </w:r>
      <w:r w:rsidRPr="00AC28B4">
        <w:t xml:space="preserve"> function.</w:t>
      </w:r>
    </w:p>
    <w:p w14:paraId="6204AC55" w14:textId="77777777" w:rsidR="00B65E28" w:rsidRPr="00AC28B4" w:rsidRDefault="00B65E28" w:rsidP="00B65E28">
      <w:pPr>
        <w:numPr>
          <w:ilvl w:val="0"/>
          <w:numId w:val="98"/>
        </w:numPr>
        <w:spacing w:after="0" w:line="247" w:lineRule="auto"/>
        <w:ind w:right="627"/>
      </w:pPr>
      <w:proofErr w:type="gramStart"/>
      <w:r w:rsidRPr="00AC28B4">
        <w:rPr>
          <w:rFonts w:ascii="Agency FB" w:hAnsi="Agency FB"/>
        </w:rPr>
        <w:t>If(</w:t>
      </w:r>
      <w:proofErr w:type="spellStart"/>
      <w:proofErr w:type="gramEnd"/>
      <w:r w:rsidRPr="00AC28B4">
        <w:rPr>
          <w:rFonts w:ascii="Agency FB" w:hAnsi="Agency FB"/>
        </w:rPr>
        <w:t>ThisItem.'Requestor</w:t>
      </w:r>
      <w:proofErr w:type="spellEnd"/>
      <w:r w:rsidRPr="00AC28B4">
        <w:rPr>
          <w:rFonts w:ascii="Agency FB" w:hAnsi="Agency FB"/>
        </w:rPr>
        <w:t xml:space="preserve"> </w:t>
      </w:r>
      <w:proofErr w:type="spellStart"/>
      <w:r w:rsidRPr="00AC28B4">
        <w:rPr>
          <w:rFonts w:ascii="Agency FB" w:hAnsi="Agency FB"/>
        </w:rPr>
        <w:t>Department</w:t>
      </w:r>
      <w:proofErr w:type="gramStart"/>
      <w:r w:rsidRPr="00AC28B4">
        <w:rPr>
          <w:rFonts w:ascii="Agency FB" w:hAnsi="Agency FB"/>
        </w:rPr>
        <w:t>'.Value</w:t>
      </w:r>
      <w:proofErr w:type="spellEnd"/>
      <w:proofErr w:type="gramEnd"/>
      <w:r w:rsidRPr="00AC28B4">
        <w:rPr>
          <w:rFonts w:ascii="Agency FB" w:hAnsi="Agency FB"/>
        </w:rPr>
        <w:t xml:space="preserve"> = "Other", </w:t>
      </w:r>
      <w:proofErr w:type="spellStart"/>
      <w:r w:rsidRPr="00AC28B4">
        <w:rPr>
          <w:rFonts w:ascii="Agency FB" w:hAnsi="Agency FB"/>
        </w:rPr>
        <w:t>ThisItem.'Other</w:t>
      </w:r>
      <w:proofErr w:type="spellEnd"/>
      <w:r w:rsidRPr="00AC28B4">
        <w:rPr>
          <w:rFonts w:ascii="Agency FB" w:hAnsi="Agency FB"/>
        </w:rPr>
        <w:t xml:space="preserve"> Requestor Department', </w:t>
      </w:r>
      <w:proofErr w:type="spellStart"/>
      <w:r w:rsidRPr="00AC28B4">
        <w:rPr>
          <w:rFonts w:ascii="Agency FB" w:hAnsi="Agency FB"/>
        </w:rPr>
        <w:t>ThisItem.'Requestor</w:t>
      </w:r>
      <w:proofErr w:type="spellEnd"/>
      <w:r w:rsidRPr="00AC28B4">
        <w:rPr>
          <w:rFonts w:ascii="Agency FB" w:hAnsi="Agency FB"/>
        </w:rPr>
        <w:t xml:space="preserve"> </w:t>
      </w:r>
      <w:proofErr w:type="spellStart"/>
      <w:r w:rsidRPr="00AC28B4">
        <w:rPr>
          <w:rFonts w:ascii="Agency FB" w:hAnsi="Agency FB"/>
        </w:rPr>
        <w:t>Department</w:t>
      </w:r>
      <w:proofErr w:type="gramStart"/>
      <w:r w:rsidRPr="00AC28B4">
        <w:rPr>
          <w:rFonts w:ascii="Agency FB" w:hAnsi="Agency FB"/>
        </w:rPr>
        <w:t>'.Value</w:t>
      </w:r>
      <w:proofErr w:type="spellEnd"/>
      <w:proofErr w:type="gramEnd"/>
      <w:r w:rsidRPr="00AC28B4">
        <w:rPr>
          <w:rFonts w:ascii="Agency FB" w:hAnsi="Agency FB"/>
        </w:rPr>
        <w:t>)</w:t>
      </w:r>
      <w:r w:rsidRPr="00AC28B4">
        <w:t xml:space="preserve">: This checks if the </w:t>
      </w:r>
      <w:r w:rsidRPr="00AC28B4">
        <w:rPr>
          <w:rFonts w:ascii="Agency FB" w:hAnsi="Agency FB"/>
        </w:rPr>
        <w:t>Requestor Department</w:t>
      </w:r>
      <w:r w:rsidRPr="00AC28B4">
        <w:t xml:space="preserve"> value is "Other" and returns the appropriate value.</w:t>
      </w:r>
    </w:p>
    <w:p w14:paraId="68542898" w14:textId="77777777" w:rsidR="00B65E28" w:rsidRPr="00AC28B4" w:rsidRDefault="00B65E28" w:rsidP="00B65E28">
      <w:pPr>
        <w:spacing w:after="0" w:line="247" w:lineRule="auto"/>
        <w:ind w:left="-5" w:right="627" w:hanging="10"/>
        <w:rPr>
          <w:b/>
          <w:bCs/>
        </w:rPr>
      </w:pPr>
      <w:r w:rsidRPr="00AC28B4">
        <w:rPr>
          <w:b/>
          <w:bCs/>
        </w:rPr>
        <w:t>Full Example Configuration:</w:t>
      </w:r>
    </w:p>
    <w:p w14:paraId="7FA648C0" w14:textId="77777777" w:rsidR="00B65E28" w:rsidRPr="00B065FF" w:rsidRDefault="00B65E28" w:rsidP="00B65E28">
      <w:pPr>
        <w:pStyle w:val="ListParagraph"/>
        <w:numPr>
          <w:ilvl w:val="0"/>
          <w:numId w:val="99"/>
        </w:numPr>
        <w:spacing w:after="0" w:line="247" w:lineRule="auto"/>
        <w:ind w:right="627"/>
        <w:rPr>
          <w:sz w:val="22"/>
          <w:szCs w:val="22"/>
        </w:rPr>
      </w:pPr>
      <w:r w:rsidRPr="00B065FF">
        <w:rPr>
          <w:rFonts w:eastAsia="Times New Roman"/>
          <w:b/>
          <w:bCs/>
          <w:sz w:val="22"/>
          <w:szCs w:val="22"/>
        </w:rPr>
        <w:t>Gallery</w:t>
      </w:r>
      <w:r w:rsidRPr="00B065FF">
        <w:rPr>
          <w:sz w:val="22"/>
          <w:szCs w:val="22"/>
        </w:rPr>
        <w:t>: Ensure your gallery (Gallery1) is connected to your SharePoint list.</w:t>
      </w:r>
    </w:p>
    <w:p w14:paraId="2941DF6B" w14:textId="77777777" w:rsidR="00B65E28" w:rsidRPr="00B065FF" w:rsidRDefault="00B65E28" w:rsidP="00B065FF">
      <w:pPr>
        <w:spacing w:after="0"/>
        <w:ind w:left="1440" w:right="627"/>
        <w:rPr>
          <w:rFonts w:ascii="Agency FB" w:hAnsi="Agency FB"/>
          <w:sz w:val="22"/>
          <w:szCs w:val="22"/>
        </w:rPr>
      </w:pPr>
      <w:r w:rsidRPr="00B065FF">
        <w:rPr>
          <w:rFonts w:ascii="Agency FB" w:hAnsi="Agency FB"/>
          <w:sz w:val="22"/>
          <w:szCs w:val="22"/>
        </w:rPr>
        <w:t>Items: YourSharePointList</w:t>
      </w:r>
    </w:p>
    <w:p w14:paraId="5F24D47A" w14:textId="77777777" w:rsidR="00B65E28" w:rsidRPr="00B065FF" w:rsidRDefault="00B65E28" w:rsidP="00B65E28">
      <w:pPr>
        <w:pStyle w:val="ListParagraph"/>
        <w:numPr>
          <w:ilvl w:val="0"/>
          <w:numId w:val="99"/>
        </w:numPr>
        <w:spacing w:after="0" w:line="247" w:lineRule="auto"/>
        <w:ind w:right="627"/>
        <w:rPr>
          <w:sz w:val="22"/>
          <w:szCs w:val="22"/>
        </w:rPr>
      </w:pPr>
      <w:r w:rsidRPr="00B065FF">
        <w:rPr>
          <w:rFonts w:eastAsia="Times New Roman"/>
          <w:b/>
          <w:bCs/>
          <w:sz w:val="22"/>
          <w:szCs w:val="22"/>
        </w:rPr>
        <w:t>Add a Label</w:t>
      </w:r>
      <w:r w:rsidRPr="00B065FF">
        <w:rPr>
          <w:sz w:val="22"/>
          <w:szCs w:val="22"/>
        </w:rPr>
        <w:t>:</w:t>
      </w:r>
    </w:p>
    <w:p w14:paraId="22F82689" w14:textId="77777777" w:rsidR="00B65E28" w:rsidRPr="00B065FF" w:rsidRDefault="00B65E28" w:rsidP="00B65E28">
      <w:pPr>
        <w:pStyle w:val="ListParagraph"/>
        <w:numPr>
          <w:ilvl w:val="1"/>
          <w:numId w:val="85"/>
        </w:numPr>
        <w:spacing w:after="0" w:line="247" w:lineRule="auto"/>
        <w:ind w:right="627"/>
        <w:rPr>
          <w:sz w:val="22"/>
          <w:szCs w:val="22"/>
        </w:rPr>
      </w:pPr>
      <w:r w:rsidRPr="00B065FF">
        <w:rPr>
          <w:sz w:val="22"/>
          <w:szCs w:val="22"/>
        </w:rPr>
        <w:t>Insert a label inside the gallery template.</w:t>
      </w:r>
    </w:p>
    <w:p w14:paraId="24EB23EC" w14:textId="77777777" w:rsidR="00B65E28" w:rsidRPr="00B065FF" w:rsidRDefault="00B65E28" w:rsidP="00B65E28">
      <w:pPr>
        <w:pStyle w:val="ListParagraph"/>
        <w:numPr>
          <w:ilvl w:val="0"/>
          <w:numId w:val="99"/>
        </w:numPr>
        <w:spacing w:after="0" w:line="247" w:lineRule="auto"/>
        <w:ind w:right="627"/>
        <w:rPr>
          <w:sz w:val="22"/>
          <w:szCs w:val="22"/>
        </w:rPr>
      </w:pPr>
      <w:r w:rsidRPr="00B065FF">
        <w:rPr>
          <w:rFonts w:eastAsia="Times New Roman"/>
          <w:b/>
          <w:bCs/>
          <w:sz w:val="22"/>
          <w:szCs w:val="22"/>
        </w:rPr>
        <w:t>Set the Text Property</w:t>
      </w:r>
      <w:r w:rsidRPr="00B065FF">
        <w:rPr>
          <w:sz w:val="22"/>
          <w:szCs w:val="22"/>
        </w:rPr>
        <w:t>:</w:t>
      </w:r>
    </w:p>
    <w:p w14:paraId="6BCDD984" w14:textId="77777777" w:rsidR="00B65E28" w:rsidRPr="00AC28B4" w:rsidRDefault="00B65E28" w:rsidP="00B065FF">
      <w:pPr>
        <w:spacing w:after="0" w:line="247" w:lineRule="auto"/>
        <w:ind w:left="1450" w:right="627" w:hanging="10"/>
        <w:rPr>
          <w:rFonts w:ascii="Agency FB" w:hAnsi="Agency FB"/>
          <w:sz w:val="22"/>
          <w:szCs w:val="22"/>
        </w:rPr>
      </w:pPr>
      <w:r w:rsidRPr="00AC28B4">
        <w:rPr>
          <w:rFonts w:ascii="Agency FB" w:hAnsi="Agency FB"/>
          <w:sz w:val="22"/>
          <w:szCs w:val="22"/>
        </w:rPr>
        <w:t xml:space="preserve">Text: </w:t>
      </w:r>
      <w:proofErr w:type="gramStart"/>
      <w:r w:rsidRPr="00AC28B4">
        <w:rPr>
          <w:rFonts w:ascii="Agency FB" w:hAnsi="Agency FB"/>
          <w:sz w:val="22"/>
          <w:szCs w:val="22"/>
        </w:rPr>
        <w:t>Concatenate(</w:t>
      </w:r>
      <w:proofErr w:type="gramEnd"/>
      <w:r w:rsidRPr="00AC28B4">
        <w:rPr>
          <w:rFonts w:ascii="Agency FB" w:hAnsi="Agency FB"/>
          <w:sz w:val="22"/>
          <w:szCs w:val="22"/>
        </w:rPr>
        <w:t xml:space="preserve">"Requestor Department: ", </w:t>
      </w:r>
      <w:proofErr w:type="gramStart"/>
      <w:r w:rsidRPr="00AC28B4">
        <w:rPr>
          <w:rFonts w:ascii="Agency FB" w:hAnsi="Agency FB"/>
          <w:sz w:val="22"/>
          <w:szCs w:val="22"/>
        </w:rPr>
        <w:t>If(</w:t>
      </w:r>
      <w:proofErr w:type="spellStart"/>
      <w:proofErr w:type="gramEnd"/>
      <w:r w:rsidRPr="00AC28B4">
        <w:rPr>
          <w:rFonts w:ascii="Agency FB" w:hAnsi="Agency FB"/>
          <w:sz w:val="22"/>
          <w:szCs w:val="22"/>
        </w:rPr>
        <w:t>ThisItem.'Requestor</w:t>
      </w:r>
      <w:proofErr w:type="spellEnd"/>
      <w:r w:rsidRPr="00AC28B4">
        <w:rPr>
          <w:rFonts w:ascii="Agency FB" w:hAnsi="Agency FB"/>
          <w:sz w:val="22"/>
          <w:szCs w:val="22"/>
        </w:rPr>
        <w:t xml:space="preserve"> </w:t>
      </w:r>
      <w:proofErr w:type="spellStart"/>
      <w:r w:rsidRPr="00AC28B4">
        <w:rPr>
          <w:rFonts w:ascii="Agency FB" w:hAnsi="Agency FB"/>
          <w:sz w:val="22"/>
          <w:szCs w:val="22"/>
        </w:rPr>
        <w:t>Department</w:t>
      </w:r>
      <w:proofErr w:type="gramStart"/>
      <w:r w:rsidRPr="00AC28B4">
        <w:rPr>
          <w:rFonts w:ascii="Agency FB" w:hAnsi="Agency FB"/>
          <w:sz w:val="22"/>
          <w:szCs w:val="22"/>
        </w:rPr>
        <w:t>'.Value</w:t>
      </w:r>
      <w:proofErr w:type="spellEnd"/>
      <w:proofErr w:type="gramEnd"/>
      <w:r w:rsidRPr="00AC28B4">
        <w:rPr>
          <w:rFonts w:ascii="Agency FB" w:hAnsi="Agency FB"/>
          <w:sz w:val="22"/>
          <w:szCs w:val="22"/>
        </w:rPr>
        <w:t xml:space="preserve"> = "Other", </w:t>
      </w:r>
      <w:proofErr w:type="spellStart"/>
      <w:r w:rsidRPr="00AC28B4">
        <w:rPr>
          <w:rFonts w:ascii="Agency FB" w:hAnsi="Agency FB"/>
          <w:sz w:val="22"/>
          <w:szCs w:val="22"/>
        </w:rPr>
        <w:t>ThisItem.'Other</w:t>
      </w:r>
      <w:proofErr w:type="spellEnd"/>
      <w:r w:rsidRPr="00AC28B4">
        <w:rPr>
          <w:rFonts w:ascii="Agency FB" w:hAnsi="Agency FB"/>
          <w:sz w:val="22"/>
          <w:szCs w:val="22"/>
        </w:rPr>
        <w:t xml:space="preserve"> Requestor Department', </w:t>
      </w:r>
      <w:proofErr w:type="spellStart"/>
      <w:r w:rsidRPr="00AC28B4">
        <w:rPr>
          <w:rFonts w:ascii="Agency FB" w:hAnsi="Agency FB"/>
          <w:sz w:val="22"/>
          <w:szCs w:val="22"/>
        </w:rPr>
        <w:t>ThisItem.'Requestor</w:t>
      </w:r>
      <w:proofErr w:type="spellEnd"/>
      <w:r w:rsidRPr="00AC28B4">
        <w:rPr>
          <w:rFonts w:ascii="Agency FB" w:hAnsi="Agency FB"/>
          <w:sz w:val="22"/>
          <w:szCs w:val="22"/>
        </w:rPr>
        <w:t xml:space="preserve"> </w:t>
      </w:r>
      <w:proofErr w:type="spellStart"/>
      <w:r w:rsidRPr="00AC28B4">
        <w:rPr>
          <w:rFonts w:ascii="Agency FB" w:hAnsi="Agency FB"/>
          <w:sz w:val="22"/>
          <w:szCs w:val="22"/>
        </w:rPr>
        <w:t>Department</w:t>
      </w:r>
      <w:proofErr w:type="gramStart"/>
      <w:r w:rsidRPr="00AC28B4">
        <w:rPr>
          <w:rFonts w:ascii="Agency FB" w:hAnsi="Agency FB"/>
          <w:sz w:val="22"/>
          <w:szCs w:val="22"/>
        </w:rPr>
        <w:t>'.Value</w:t>
      </w:r>
      <w:proofErr w:type="spellEnd"/>
      <w:proofErr w:type="gramEnd"/>
      <w:r w:rsidRPr="00AC28B4">
        <w:rPr>
          <w:rFonts w:ascii="Agency FB" w:hAnsi="Agency FB"/>
          <w:sz w:val="22"/>
          <w:szCs w:val="22"/>
        </w:rPr>
        <w:t>))</w:t>
      </w:r>
    </w:p>
    <w:p w14:paraId="531E936A" w14:textId="77777777" w:rsidR="00B65E28" w:rsidRPr="00AC28B4" w:rsidRDefault="00B65E28" w:rsidP="00B65E28">
      <w:pPr>
        <w:spacing w:after="0" w:line="247" w:lineRule="auto"/>
        <w:ind w:left="-5" w:right="627" w:hanging="10"/>
      </w:pPr>
      <w:r w:rsidRPr="00AC28B4">
        <w:t>This setup will display the text in the desired format, showing "Requestor Department: [value]" with the correct department value based on the user's selection.</w:t>
      </w:r>
    </w:p>
    <w:p w14:paraId="79D58A75" w14:textId="570A2A17" w:rsidR="00F06EA8" w:rsidRDefault="00B65E28" w:rsidP="00B65E28">
      <w:r w:rsidRPr="00AC28B4">
        <w:t>Would you like further details on any specific step, or do you have any other questions?</w:t>
      </w:r>
    </w:p>
    <w:p w14:paraId="60902348" w14:textId="77777777" w:rsidR="00F06EA8" w:rsidRDefault="00F06EA8" w:rsidP="00F06EA8">
      <w:pPr>
        <w:pStyle w:val="Heading2"/>
      </w:pPr>
      <w:proofErr w:type="gramStart"/>
      <w:r>
        <w:t>You</w:t>
      </w:r>
      <w:proofErr w:type="gramEnd"/>
    </w:p>
    <w:p w14:paraId="14A663EA" w14:textId="6FB24B26" w:rsidR="00F06EA8" w:rsidRPr="00F80B69" w:rsidRDefault="00F80B69" w:rsidP="00F06EA8">
      <w:pPr>
        <w:rPr>
          <w:lang w:val="en-GB"/>
        </w:rPr>
      </w:pPr>
      <w:r w:rsidRPr="00F80B69">
        <w:rPr>
          <w:lang w:val="en-GB"/>
        </w:rPr>
        <w:t xml:space="preserve">Also I've got </w:t>
      </w:r>
      <w:proofErr w:type="spellStart"/>
      <w:r w:rsidRPr="00F80B69">
        <w:rPr>
          <w:lang w:val="en-GB"/>
        </w:rPr>
        <w:t>teh</w:t>
      </w:r>
      <w:proofErr w:type="spellEnd"/>
      <w:r w:rsidRPr="00F80B69">
        <w:rPr>
          <w:lang w:val="en-GB"/>
        </w:rPr>
        <w:t xml:space="preserve"> Request date as a String (</w:t>
      </w:r>
      <w:proofErr w:type="spellStart"/>
      <w:r w:rsidRPr="00F80B69">
        <w:rPr>
          <w:lang w:val="en-GB"/>
        </w:rPr>
        <w:t>ThisItem.'Request</w:t>
      </w:r>
      <w:proofErr w:type="spellEnd"/>
      <w:r w:rsidRPr="00F80B69">
        <w:rPr>
          <w:lang w:val="en-GB"/>
        </w:rPr>
        <w:t xml:space="preserve"> Date') but I want to display it in a different format (a current example is: 11/5/2024), however I want to display it either as DD/MM/YYYY or Day, Month, Year (using that example, either like 5/11/2024 or 5 November, 2024), how can I do this?</w:t>
      </w:r>
    </w:p>
    <w:p w14:paraId="4E53CAEB" w14:textId="77777777" w:rsidR="00F06EA8" w:rsidRDefault="00F06EA8" w:rsidP="00F06EA8">
      <w:pPr>
        <w:pStyle w:val="Heading2"/>
      </w:pPr>
      <w:r>
        <w:lastRenderedPageBreak/>
        <w:t>Copilot</w:t>
      </w:r>
    </w:p>
    <w:p w14:paraId="52194A68" w14:textId="77777777" w:rsidR="00C26C5B" w:rsidRPr="00C26C5B" w:rsidRDefault="00C26C5B" w:rsidP="00717F34">
      <w:pPr>
        <w:spacing w:after="0"/>
        <w:rPr>
          <w:lang w:val="en-GB"/>
        </w:rPr>
      </w:pPr>
      <w:r w:rsidRPr="00C26C5B">
        <w:rPr>
          <w:lang w:val="en-GB"/>
        </w:rPr>
        <w:t xml:space="preserve">You can format the date string in Power Apps using the </w:t>
      </w:r>
      <w:proofErr w:type="spellStart"/>
      <w:r w:rsidRPr="00C26C5B">
        <w:rPr>
          <w:rFonts w:ascii="Agency FB" w:hAnsi="Agency FB"/>
          <w:lang w:val="en-GB"/>
        </w:rPr>
        <w:t>DateValue</w:t>
      </w:r>
      <w:proofErr w:type="spellEnd"/>
      <w:r w:rsidRPr="00C26C5B">
        <w:rPr>
          <w:lang w:val="en-GB"/>
        </w:rPr>
        <w:t xml:space="preserve">, </w:t>
      </w:r>
      <w:r w:rsidRPr="00C26C5B">
        <w:rPr>
          <w:rFonts w:ascii="Agency FB" w:hAnsi="Agency FB"/>
          <w:lang w:val="en-GB"/>
        </w:rPr>
        <w:t>Text</w:t>
      </w:r>
      <w:r w:rsidRPr="00C26C5B">
        <w:rPr>
          <w:lang w:val="en-GB"/>
        </w:rPr>
        <w:t xml:space="preserve">, and </w:t>
      </w:r>
      <w:r w:rsidRPr="00C26C5B">
        <w:rPr>
          <w:rFonts w:ascii="Agency FB" w:hAnsi="Agency FB"/>
          <w:lang w:val="en-GB"/>
        </w:rPr>
        <w:t>Date</w:t>
      </w:r>
      <w:r w:rsidRPr="00C26C5B">
        <w:rPr>
          <w:lang w:val="en-GB"/>
        </w:rPr>
        <w:t xml:space="preserve"> functions. Here's how you can do it:</w:t>
      </w:r>
    </w:p>
    <w:p w14:paraId="2F484E7A" w14:textId="77777777" w:rsidR="00C26C5B" w:rsidRPr="00C26C5B" w:rsidRDefault="00C26C5B" w:rsidP="00717F34">
      <w:pPr>
        <w:spacing w:after="0"/>
        <w:rPr>
          <w:b/>
          <w:bCs/>
          <w:lang w:val="en-GB"/>
        </w:rPr>
      </w:pPr>
      <w:r w:rsidRPr="00C26C5B">
        <w:rPr>
          <w:b/>
          <w:bCs/>
          <w:lang w:val="en-GB"/>
        </w:rPr>
        <w:t>Step-by-Step Guide:</w:t>
      </w:r>
    </w:p>
    <w:p w14:paraId="03F757DF" w14:textId="77777777" w:rsidR="00C26C5B" w:rsidRPr="00C26C5B" w:rsidRDefault="00C26C5B" w:rsidP="00717F34">
      <w:pPr>
        <w:numPr>
          <w:ilvl w:val="0"/>
          <w:numId w:val="100"/>
        </w:numPr>
        <w:spacing w:after="0"/>
        <w:rPr>
          <w:lang w:val="en-GB"/>
        </w:rPr>
      </w:pPr>
      <w:r w:rsidRPr="00C26C5B">
        <w:rPr>
          <w:b/>
          <w:bCs/>
          <w:lang w:val="en-GB"/>
        </w:rPr>
        <w:t>Convert the String to a Date</w:t>
      </w:r>
      <w:r w:rsidRPr="00C26C5B">
        <w:rPr>
          <w:lang w:val="en-GB"/>
        </w:rPr>
        <w:t>:</w:t>
      </w:r>
    </w:p>
    <w:p w14:paraId="42F2A64E" w14:textId="77777777" w:rsidR="00C26C5B" w:rsidRPr="00C26C5B" w:rsidRDefault="00C26C5B" w:rsidP="00717F34">
      <w:pPr>
        <w:numPr>
          <w:ilvl w:val="1"/>
          <w:numId w:val="100"/>
        </w:numPr>
        <w:spacing w:after="0"/>
        <w:rPr>
          <w:lang w:val="en-GB"/>
        </w:rPr>
      </w:pPr>
      <w:r w:rsidRPr="00C26C5B">
        <w:rPr>
          <w:lang w:val="en-GB"/>
        </w:rPr>
        <w:t xml:space="preserve">Use the </w:t>
      </w:r>
      <w:proofErr w:type="spellStart"/>
      <w:r w:rsidRPr="00C26C5B">
        <w:rPr>
          <w:rFonts w:ascii="Agency FB" w:hAnsi="Agency FB"/>
          <w:lang w:val="en-GB"/>
        </w:rPr>
        <w:t>DateValue</w:t>
      </w:r>
      <w:proofErr w:type="spellEnd"/>
      <w:r w:rsidRPr="00C26C5B">
        <w:rPr>
          <w:lang w:val="en-GB"/>
        </w:rPr>
        <w:t xml:space="preserve"> function to convert the string to a date.</w:t>
      </w:r>
    </w:p>
    <w:p w14:paraId="71E2E330" w14:textId="77777777" w:rsidR="00C26C5B" w:rsidRPr="00C26C5B" w:rsidRDefault="00C26C5B" w:rsidP="00717F34">
      <w:pPr>
        <w:numPr>
          <w:ilvl w:val="0"/>
          <w:numId w:val="100"/>
        </w:numPr>
        <w:spacing w:after="0"/>
        <w:rPr>
          <w:lang w:val="en-GB"/>
        </w:rPr>
      </w:pPr>
      <w:r w:rsidRPr="00C26C5B">
        <w:rPr>
          <w:b/>
          <w:bCs/>
          <w:lang w:val="en-GB"/>
        </w:rPr>
        <w:t>Format the Date</w:t>
      </w:r>
      <w:r w:rsidRPr="00C26C5B">
        <w:rPr>
          <w:lang w:val="en-GB"/>
        </w:rPr>
        <w:t>:</w:t>
      </w:r>
    </w:p>
    <w:p w14:paraId="28329503" w14:textId="77777777" w:rsidR="00C26C5B" w:rsidRDefault="00C26C5B" w:rsidP="00717F34">
      <w:pPr>
        <w:numPr>
          <w:ilvl w:val="1"/>
          <w:numId w:val="100"/>
        </w:numPr>
        <w:spacing w:after="0"/>
        <w:rPr>
          <w:sz w:val="22"/>
          <w:szCs w:val="22"/>
          <w:lang w:val="en-GB"/>
        </w:rPr>
      </w:pPr>
      <w:r w:rsidRPr="00C26C5B">
        <w:rPr>
          <w:sz w:val="22"/>
          <w:szCs w:val="22"/>
          <w:lang w:val="en-GB"/>
        </w:rPr>
        <w:t xml:space="preserve">Use the </w:t>
      </w:r>
      <w:r w:rsidRPr="00C26C5B">
        <w:rPr>
          <w:rFonts w:ascii="Agency FB" w:hAnsi="Agency FB"/>
          <w:sz w:val="22"/>
          <w:szCs w:val="22"/>
          <w:lang w:val="en-GB"/>
        </w:rPr>
        <w:t>Text</w:t>
      </w:r>
      <w:r w:rsidRPr="00C26C5B">
        <w:rPr>
          <w:sz w:val="22"/>
          <w:szCs w:val="22"/>
          <w:lang w:val="en-GB"/>
        </w:rPr>
        <w:t xml:space="preserve"> function to format the date as DD/MM/YYYY or Day, Month, Year.</w:t>
      </w:r>
    </w:p>
    <w:p w14:paraId="5ADFE6A3" w14:textId="77777777" w:rsidR="004903A2" w:rsidRPr="00C26C5B" w:rsidRDefault="004903A2" w:rsidP="004903A2">
      <w:pPr>
        <w:spacing w:after="0"/>
        <w:rPr>
          <w:sz w:val="22"/>
          <w:szCs w:val="22"/>
          <w:lang w:val="en-GB"/>
        </w:rPr>
      </w:pPr>
    </w:p>
    <w:p w14:paraId="378B4F36" w14:textId="77777777" w:rsidR="00C26C5B" w:rsidRPr="00C26C5B" w:rsidRDefault="00C26C5B" w:rsidP="00717F34">
      <w:pPr>
        <w:spacing w:after="0"/>
        <w:rPr>
          <w:b/>
          <w:bCs/>
          <w:lang w:val="en-GB"/>
        </w:rPr>
      </w:pPr>
      <w:r w:rsidRPr="00C26C5B">
        <w:rPr>
          <w:b/>
          <w:bCs/>
          <w:lang w:val="en-GB"/>
        </w:rPr>
        <w:t>Example:</w:t>
      </w:r>
    </w:p>
    <w:p w14:paraId="766A8A27" w14:textId="46351EA4" w:rsidR="00C26C5B" w:rsidRPr="00717F34" w:rsidRDefault="00C26C5B" w:rsidP="00717F34">
      <w:pPr>
        <w:pStyle w:val="ListParagraph"/>
        <w:numPr>
          <w:ilvl w:val="0"/>
          <w:numId w:val="106"/>
        </w:numPr>
        <w:spacing w:after="0"/>
        <w:rPr>
          <w:lang w:val="en-GB"/>
        </w:rPr>
      </w:pPr>
      <w:r w:rsidRPr="00717F34">
        <w:rPr>
          <w:b/>
          <w:bCs/>
          <w:lang w:val="en-GB"/>
        </w:rPr>
        <w:t>Convert String to Date</w:t>
      </w:r>
      <w:r w:rsidRPr="00717F34">
        <w:rPr>
          <w:lang w:val="en-GB"/>
        </w:rPr>
        <w:t>:</w:t>
      </w:r>
    </w:p>
    <w:p w14:paraId="7042FB91" w14:textId="77777777" w:rsidR="00C26C5B" w:rsidRPr="00C26C5B" w:rsidRDefault="00C26C5B" w:rsidP="00717F34">
      <w:pPr>
        <w:numPr>
          <w:ilvl w:val="0"/>
          <w:numId w:val="101"/>
        </w:numPr>
        <w:spacing w:after="0"/>
        <w:rPr>
          <w:lang w:val="en-GB"/>
        </w:rPr>
      </w:pPr>
      <w:r w:rsidRPr="00C26C5B">
        <w:rPr>
          <w:lang w:val="en-GB"/>
        </w:rPr>
        <w:t xml:space="preserve">Assuming the string is in the format MM/DD/YYYY, use the </w:t>
      </w:r>
      <w:proofErr w:type="spellStart"/>
      <w:r w:rsidRPr="00C26C5B">
        <w:rPr>
          <w:rFonts w:ascii="Agency FB" w:hAnsi="Agency FB"/>
          <w:lang w:val="en-GB"/>
        </w:rPr>
        <w:t>DateValue</w:t>
      </w:r>
      <w:proofErr w:type="spellEnd"/>
      <w:r w:rsidRPr="00C26C5B">
        <w:rPr>
          <w:lang w:val="en-GB"/>
        </w:rPr>
        <w:t xml:space="preserve"> function: </w:t>
      </w:r>
    </w:p>
    <w:p w14:paraId="54B9DE30" w14:textId="77777777" w:rsidR="00C26C5B" w:rsidRPr="00C26C5B" w:rsidRDefault="00C26C5B" w:rsidP="00D92E8C">
      <w:pPr>
        <w:spacing w:after="0"/>
        <w:ind w:left="1080"/>
        <w:rPr>
          <w:rFonts w:ascii="Agency FB" w:hAnsi="Agency FB"/>
          <w:lang w:val="en-GB"/>
        </w:rPr>
      </w:pPr>
      <w:proofErr w:type="spellStart"/>
      <w:r w:rsidRPr="00C26C5B">
        <w:rPr>
          <w:rFonts w:ascii="Agency FB" w:hAnsi="Agency FB"/>
          <w:lang w:val="en-GB"/>
        </w:rPr>
        <w:t>DateValue</w:t>
      </w:r>
      <w:proofErr w:type="spellEnd"/>
      <w:r w:rsidRPr="00C26C5B">
        <w:rPr>
          <w:rFonts w:ascii="Agency FB" w:hAnsi="Agency FB"/>
          <w:lang w:val="en-GB"/>
        </w:rPr>
        <w:t>(</w:t>
      </w:r>
      <w:proofErr w:type="spellStart"/>
      <w:r w:rsidRPr="00C26C5B">
        <w:rPr>
          <w:rFonts w:ascii="Agency FB" w:hAnsi="Agency FB"/>
          <w:lang w:val="en-GB"/>
        </w:rPr>
        <w:t>ThisItem.'Request</w:t>
      </w:r>
      <w:proofErr w:type="spellEnd"/>
      <w:r w:rsidRPr="00C26C5B">
        <w:rPr>
          <w:rFonts w:ascii="Agency FB" w:hAnsi="Agency FB"/>
          <w:lang w:val="en-GB"/>
        </w:rPr>
        <w:t xml:space="preserve"> Date', "</w:t>
      </w:r>
      <w:proofErr w:type="spellStart"/>
      <w:r w:rsidRPr="00C26C5B">
        <w:rPr>
          <w:rFonts w:ascii="Agency FB" w:hAnsi="Agency FB"/>
          <w:lang w:val="en-GB"/>
        </w:rPr>
        <w:t>en</w:t>
      </w:r>
      <w:proofErr w:type="spellEnd"/>
      <w:r w:rsidRPr="00C26C5B">
        <w:rPr>
          <w:rFonts w:ascii="Agency FB" w:hAnsi="Agency FB"/>
          <w:lang w:val="en-GB"/>
        </w:rPr>
        <w:t>-US")</w:t>
      </w:r>
    </w:p>
    <w:p w14:paraId="798DC2A8" w14:textId="77777777" w:rsidR="00C26C5B" w:rsidRPr="00717F34" w:rsidRDefault="00C26C5B" w:rsidP="00717F34">
      <w:pPr>
        <w:pStyle w:val="ListParagraph"/>
        <w:numPr>
          <w:ilvl w:val="0"/>
          <w:numId w:val="107"/>
        </w:numPr>
        <w:spacing w:after="0"/>
        <w:rPr>
          <w:lang w:val="en-GB"/>
        </w:rPr>
      </w:pPr>
      <w:r w:rsidRPr="00717F34">
        <w:rPr>
          <w:b/>
          <w:bCs/>
          <w:lang w:val="en-GB"/>
        </w:rPr>
        <w:t>Format as DD/MM/YYYY</w:t>
      </w:r>
      <w:r w:rsidRPr="00717F34">
        <w:rPr>
          <w:lang w:val="en-GB"/>
        </w:rPr>
        <w:t>:</w:t>
      </w:r>
    </w:p>
    <w:p w14:paraId="4E71A476" w14:textId="77777777" w:rsidR="00C26C5B" w:rsidRPr="00C26C5B" w:rsidRDefault="00C26C5B" w:rsidP="00717F34">
      <w:pPr>
        <w:numPr>
          <w:ilvl w:val="0"/>
          <w:numId w:val="102"/>
        </w:numPr>
        <w:spacing w:after="0"/>
        <w:rPr>
          <w:lang w:val="en-GB"/>
        </w:rPr>
      </w:pPr>
      <w:r w:rsidRPr="00C26C5B">
        <w:rPr>
          <w:lang w:val="en-GB"/>
        </w:rPr>
        <w:t xml:space="preserve">Use the </w:t>
      </w:r>
      <w:r w:rsidRPr="00C26C5B">
        <w:rPr>
          <w:rFonts w:ascii="Agency FB" w:hAnsi="Agency FB"/>
          <w:lang w:val="en-GB"/>
        </w:rPr>
        <w:t>Text</w:t>
      </w:r>
      <w:r w:rsidRPr="00C26C5B">
        <w:rPr>
          <w:lang w:val="en-GB"/>
        </w:rPr>
        <w:t xml:space="preserve"> function to format the date: </w:t>
      </w:r>
    </w:p>
    <w:p w14:paraId="78BF1F67" w14:textId="77777777" w:rsidR="00C26C5B" w:rsidRPr="00C26C5B" w:rsidRDefault="00C26C5B" w:rsidP="00717F34">
      <w:pPr>
        <w:numPr>
          <w:ilvl w:val="0"/>
          <w:numId w:val="102"/>
        </w:numPr>
        <w:spacing w:after="0"/>
        <w:rPr>
          <w:lang w:val="en-GB"/>
        </w:rPr>
      </w:pPr>
      <w:r w:rsidRPr="00C26C5B">
        <w:rPr>
          <w:lang w:val="en-GB"/>
        </w:rPr>
        <w:t>Text(</w:t>
      </w:r>
      <w:proofErr w:type="spellStart"/>
      <w:r w:rsidRPr="00C26C5B">
        <w:rPr>
          <w:lang w:val="en-GB"/>
        </w:rPr>
        <w:t>DateValue</w:t>
      </w:r>
      <w:proofErr w:type="spellEnd"/>
      <w:r w:rsidRPr="00C26C5B">
        <w:rPr>
          <w:lang w:val="en-GB"/>
        </w:rPr>
        <w:t>(</w:t>
      </w:r>
      <w:proofErr w:type="spellStart"/>
      <w:r w:rsidRPr="00C26C5B">
        <w:rPr>
          <w:lang w:val="en-GB"/>
        </w:rPr>
        <w:t>ThisItem.'Request</w:t>
      </w:r>
      <w:proofErr w:type="spellEnd"/>
      <w:r w:rsidRPr="00C26C5B">
        <w:rPr>
          <w:lang w:val="en-GB"/>
        </w:rPr>
        <w:t xml:space="preserve"> Date', "</w:t>
      </w:r>
      <w:proofErr w:type="spellStart"/>
      <w:r w:rsidRPr="00C26C5B">
        <w:rPr>
          <w:lang w:val="en-GB"/>
        </w:rPr>
        <w:t>en</w:t>
      </w:r>
      <w:proofErr w:type="spellEnd"/>
      <w:r w:rsidRPr="00C26C5B">
        <w:rPr>
          <w:lang w:val="en-GB"/>
        </w:rPr>
        <w:t>-US"), "[$-</w:t>
      </w:r>
      <w:proofErr w:type="spellStart"/>
      <w:r w:rsidRPr="00C26C5B">
        <w:rPr>
          <w:lang w:val="en-GB"/>
        </w:rPr>
        <w:t>en</w:t>
      </w:r>
      <w:proofErr w:type="spellEnd"/>
      <w:r w:rsidRPr="00C26C5B">
        <w:rPr>
          <w:lang w:val="en-GB"/>
        </w:rPr>
        <w:t>-GB]dd/mm/</w:t>
      </w:r>
      <w:proofErr w:type="spellStart"/>
      <w:r w:rsidRPr="00C26C5B">
        <w:rPr>
          <w:lang w:val="en-GB"/>
        </w:rPr>
        <w:t>yyyy</w:t>
      </w:r>
      <w:proofErr w:type="spellEnd"/>
      <w:r w:rsidRPr="00C26C5B">
        <w:rPr>
          <w:lang w:val="en-GB"/>
        </w:rPr>
        <w:t>")</w:t>
      </w:r>
    </w:p>
    <w:p w14:paraId="572498C5" w14:textId="77777777" w:rsidR="00C26C5B" w:rsidRPr="00717F34" w:rsidRDefault="00C26C5B" w:rsidP="00717F34">
      <w:pPr>
        <w:pStyle w:val="ListParagraph"/>
        <w:numPr>
          <w:ilvl w:val="0"/>
          <w:numId w:val="107"/>
        </w:numPr>
        <w:spacing w:after="0"/>
        <w:rPr>
          <w:lang w:val="en-GB"/>
        </w:rPr>
      </w:pPr>
      <w:r w:rsidRPr="00717F34">
        <w:rPr>
          <w:b/>
          <w:bCs/>
          <w:lang w:val="en-GB"/>
        </w:rPr>
        <w:t>Format as Day, Month, Year</w:t>
      </w:r>
      <w:r w:rsidRPr="00717F34">
        <w:rPr>
          <w:lang w:val="en-GB"/>
        </w:rPr>
        <w:t>:</w:t>
      </w:r>
    </w:p>
    <w:p w14:paraId="32059C34" w14:textId="77777777" w:rsidR="00C26C5B" w:rsidRPr="00C26C5B" w:rsidRDefault="00C26C5B" w:rsidP="00717F34">
      <w:pPr>
        <w:numPr>
          <w:ilvl w:val="0"/>
          <w:numId w:val="103"/>
        </w:numPr>
        <w:spacing w:after="0"/>
        <w:rPr>
          <w:lang w:val="en-GB"/>
        </w:rPr>
      </w:pPr>
      <w:r w:rsidRPr="00C26C5B">
        <w:rPr>
          <w:lang w:val="en-GB"/>
        </w:rPr>
        <w:t xml:space="preserve">Use the Text function to format the date: </w:t>
      </w:r>
    </w:p>
    <w:p w14:paraId="4488E00C" w14:textId="16EC0EAF" w:rsidR="004903A2" w:rsidRDefault="00C26C5B" w:rsidP="00717F34">
      <w:pPr>
        <w:numPr>
          <w:ilvl w:val="0"/>
          <w:numId w:val="103"/>
        </w:numPr>
        <w:tabs>
          <w:tab w:val="clear" w:pos="720"/>
        </w:tabs>
        <w:spacing w:after="0"/>
        <w:rPr>
          <w:lang w:val="en-GB"/>
        </w:rPr>
      </w:pPr>
      <w:r w:rsidRPr="00C26C5B">
        <w:rPr>
          <w:lang w:val="en-GB"/>
        </w:rPr>
        <w:t>Text(</w:t>
      </w:r>
      <w:proofErr w:type="spellStart"/>
      <w:r w:rsidRPr="00C26C5B">
        <w:rPr>
          <w:lang w:val="en-GB"/>
        </w:rPr>
        <w:t>DateValue</w:t>
      </w:r>
      <w:proofErr w:type="spellEnd"/>
      <w:r w:rsidRPr="00C26C5B">
        <w:rPr>
          <w:lang w:val="en-GB"/>
        </w:rPr>
        <w:t>(</w:t>
      </w:r>
      <w:proofErr w:type="spellStart"/>
      <w:r w:rsidRPr="00C26C5B">
        <w:rPr>
          <w:lang w:val="en-GB"/>
        </w:rPr>
        <w:t>ThisItem.'Request</w:t>
      </w:r>
      <w:proofErr w:type="spellEnd"/>
      <w:r w:rsidRPr="00C26C5B">
        <w:rPr>
          <w:lang w:val="en-GB"/>
        </w:rPr>
        <w:t xml:space="preserve"> Date', "</w:t>
      </w:r>
      <w:proofErr w:type="spellStart"/>
      <w:r w:rsidRPr="00C26C5B">
        <w:rPr>
          <w:lang w:val="en-GB"/>
        </w:rPr>
        <w:t>en</w:t>
      </w:r>
      <w:proofErr w:type="spellEnd"/>
      <w:r w:rsidRPr="00C26C5B">
        <w:rPr>
          <w:lang w:val="en-GB"/>
        </w:rPr>
        <w:t>-US"), "[$-</w:t>
      </w:r>
      <w:proofErr w:type="spellStart"/>
      <w:r w:rsidRPr="00C26C5B">
        <w:rPr>
          <w:lang w:val="en-GB"/>
        </w:rPr>
        <w:t>en</w:t>
      </w:r>
      <w:proofErr w:type="spellEnd"/>
      <w:r w:rsidRPr="00C26C5B">
        <w:rPr>
          <w:lang w:val="en-GB"/>
        </w:rPr>
        <w:t xml:space="preserve">-GB]d </w:t>
      </w:r>
      <w:proofErr w:type="spellStart"/>
      <w:r w:rsidRPr="00C26C5B">
        <w:rPr>
          <w:lang w:val="en-GB"/>
        </w:rPr>
        <w:t>mmmm</w:t>
      </w:r>
      <w:proofErr w:type="spellEnd"/>
      <w:r w:rsidRPr="00C26C5B">
        <w:rPr>
          <w:lang w:val="en-GB"/>
        </w:rPr>
        <w:t xml:space="preserve">, </w:t>
      </w:r>
      <w:proofErr w:type="spellStart"/>
      <w:r w:rsidRPr="00C26C5B">
        <w:rPr>
          <w:lang w:val="en-GB"/>
        </w:rPr>
        <w:t>yyyy</w:t>
      </w:r>
      <w:proofErr w:type="spellEnd"/>
      <w:r w:rsidRPr="00C26C5B">
        <w:rPr>
          <w:lang w:val="en-GB"/>
        </w:rPr>
        <w:t>")</w:t>
      </w:r>
    </w:p>
    <w:p w14:paraId="7683E199" w14:textId="77777777" w:rsidR="004903A2" w:rsidRPr="00C26C5B" w:rsidRDefault="004903A2" w:rsidP="004903A2">
      <w:pPr>
        <w:spacing w:after="0"/>
        <w:rPr>
          <w:lang w:val="en-GB"/>
        </w:rPr>
      </w:pPr>
    </w:p>
    <w:p w14:paraId="4D32AE88" w14:textId="77777777" w:rsidR="00C26C5B" w:rsidRPr="00C26C5B" w:rsidRDefault="00C26C5B" w:rsidP="00717F34">
      <w:pPr>
        <w:spacing w:after="0"/>
        <w:rPr>
          <w:b/>
          <w:bCs/>
          <w:lang w:val="en-GB"/>
        </w:rPr>
      </w:pPr>
      <w:r w:rsidRPr="00C26C5B">
        <w:rPr>
          <w:b/>
          <w:bCs/>
          <w:lang w:val="en-GB"/>
        </w:rPr>
        <w:t>Detailed Steps:</w:t>
      </w:r>
    </w:p>
    <w:p w14:paraId="2C5E7D9C" w14:textId="28EE3572" w:rsidR="00C26C5B" w:rsidRPr="00717F34" w:rsidRDefault="00C26C5B" w:rsidP="00717F34">
      <w:pPr>
        <w:pStyle w:val="ListParagraph"/>
        <w:numPr>
          <w:ilvl w:val="0"/>
          <w:numId w:val="108"/>
        </w:numPr>
        <w:spacing w:after="0"/>
        <w:rPr>
          <w:lang w:val="en-GB"/>
        </w:rPr>
      </w:pPr>
      <w:r w:rsidRPr="00717F34">
        <w:rPr>
          <w:b/>
          <w:bCs/>
          <w:lang w:val="en-GB"/>
        </w:rPr>
        <w:t>Add a Label to Display the Formatted Date</w:t>
      </w:r>
      <w:r w:rsidRPr="00717F34">
        <w:rPr>
          <w:lang w:val="en-GB"/>
        </w:rPr>
        <w:t>:</w:t>
      </w:r>
    </w:p>
    <w:p w14:paraId="40059A38" w14:textId="77777777" w:rsidR="00C26C5B" w:rsidRPr="00C26C5B" w:rsidRDefault="00C26C5B" w:rsidP="00717F34">
      <w:pPr>
        <w:spacing w:after="0"/>
        <w:ind w:left="360"/>
        <w:rPr>
          <w:lang w:val="en-GB"/>
        </w:rPr>
      </w:pPr>
      <w:r w:rsidRPr="00C26C5B">
        <w:rPr>
          <w:lang w:val="en-GB"/>
        </w:rPr>
        <w:t>Insert a label in your Power App.</w:t>
      </w:r>
    </w:p>
    <w:p w14:paraId="31FA3A4D" w14:textId="52EE3296" w:rsidR="00C26C5B" w:rsidRPr="00717F34" w:rsidRDefault="00C26C5B" w:rsidP="00717F34">
      <w:pPr>
        <w:pStyle w:val="ListParagraph"/>
        <w:numPr>
          <w:ilvl w:val="0"/>
          <w:numId w:val="108"/>
        </w:numPr>
        <w:spacing w:after="0"/>
        <w:rPr>
          <w:lang w:val="en-GB"/>
        </w:rPr>
      </w:pPr>
      <w:r w:rsidRPr="00717F34">
        <w:rPr>
          <w:b/>
          <w:bCs/>
          <w:lang w:val="en-GB"/>
        </w:rPr>
        <w:t>Set the Text Property for DD/MM/YYYY</w:t>
      </w:r>
      <w:r w:rsidRPr="00717F34">
        <w:rPr>
          <w:lang w:val="en-GB"/>
        </w:rPr>
        <w:t>:</w:t>
      </w:r>
    </w:p>
    <w:p w14:paraId="679B5B49" w14:textId="77777777" w:rsidR="00C26C5B" w:rsidRPr="00C26C5B" w:rsidRDefault="00C26C5B" w:rsidP="004903A2">
      <w:pPr>
        <w:spacing w:after="0"/>
        <w:ind w:left="720"/>
        <w:rPr>
          <w:rFonts w:ascii="Agency FB" w:hAnsi="Agency FB"/>
          <w:lang w:val="en-GB"/>
        </w:rPr>
      </w:pPr>
      <w:r w:rsidRPr="00C26C5B">
        <w:rPr>
          <w:rFonts w:ascii="Agency FB" w:hAnsi="Agency FB"/>
          <w:lang w:val="en-GB"/>
        </w:rPr>
        <w:t>Text: Text(</w:t>
      </w:r>
      <w:proofErr w:type="spellStart"/>
      <w:r w:rsidRPr="00C26C5B">
        <w:rPr>
          <w:rFonts w:ascii="Agency FB" w:hAnsi="Agency FB"/>
          <w:lang w:val="en-GB"/>
        </w:rPr>
        <w:t>DateValue</w:t>
      </w:r>
      <w:proofErr w:type="spellEnd"/>
      <w:r w:rsidRPr="00C26C5B">
        <w:rPr>
          <w:rFonts w:ascii="Agency FB" w:hAnsi="Agency FB"/>
          <w:lang w:val="en-GB"/>
        </w:rPr>
        <w:t>(</w:t>
      </w:r>
      <w:proofErr w:type="spellStart"/>
      <w:r w:rsidRPr="00C26C5B">
        <w:rPr>
          <w:rFonts w:ascii="Agency FB" w:hAnsi="Agency FB"/>
          <w:lang w:val="en-GB"/>
        </w:rPr>
        <w:t>ThisItem.'Request</w:t>
      </w:r>
      <w:proofErr w:type="spellEnd"/>
      <w:r w:rsidRPr="00C26C5B">
        <w:rPr>
          <w:rFonts w:ascii="Agency FB" w:hAnsi="Agency FB"/>
          <w:lang w:val="en-GB"/>
        </w:rPr>
        <w:t xml:space="preserve"> Date', "</w:t>
      </w:r>
      <w:proofErr w:type="spellStart"/>
      <w:r w:rsidRPr="00C26C5B">
        <w:rPr>
          <w:rFonts w:ascii="Agency FB" w:hAnsi="Agency FB"/>
          <w:lang w:val="en-GB"/>
        </w:rPr>
        <w:t>en</w:t>
      </w:r>
      <w:proofErr w:type="spellEnd"/>
      <w:r w:rsidRPr="00C26C5B">
        <w:rPr>
          <w:rFonts w:ascii="Agency FB" w:hAnsi="Agency FB"/>
          <w:lang w:val="en-GB"/>
        </w:rPr>
        <w:t>-US"), "[$-</w:t>
      </w:r>
      <w:proofErr w:type="spellStart"/>
      <w:r w:rsidRPr="00C26C5B">
        <w:rPr>
          <w:rFonts w:ascii="Agency FB" w:hAnsi="Agency FB"/>
          <w:lang w:val="en-GB"/>
        </w:rPr>
        <w:t>en</w:t>
      </w:r>
      <w:proofErr w:type="spellEnd"/>
      <w:r w:rsidRPr="00C26C5B">
        <w:rPr>
          <w:rFonts w:ascii="Agency FB" w:hAnsi="Agency FB"/>
          <w:lang w:val="en-GB"/>
        </w:rPr>
        <w:t>-GB]dd/mm/</w:t>
      </w:r>
      <w:proofErr w:type="spellStart"/>
      <w:r w:rsidRPr="00C26C5B">
        <w:rPr>
          <w:rFonts w:ascii="Agency FB" w:hAnsi="Agency FB"/>
          <w:lang w:val="en-GB"/>
        </w:rPr>
        <w:t>yyyy</w:t>
      </w:r>
      <w:proofErr w:type="spellEnd"/>
      <w:r w:rsidRPr="00C26C5B">
        <w:rPr>
          <w:rFonts w:ascii="Agency FB" w:hAnsi="Agency FB"/>
          <w:lang w:val="en-GB"/>
        </w:rPr>
        <w:t>")</w:t>
      </w:r>
    </w:p>
    <w:p w14:paraId="4E09EC04" w14:textId="77777777" w:rsidR="00C26C5B" w:rsidRPr="00C26C5B" w:rsidRDefault="00C26C5B" w:rsidP="00717F34">
      <w:pPr>
        <w:spacing w:after="0"/>
        <w:rPr>
          <w:lang w:val="en-GB"/>
        </w:rPr>
      </w:pPr>
      <w:r w:rsidRPr="00C26C5B">
        <w:rPr>
          <w:b/>
          <w:bCs/>
          <w:lang w:val="en-GB"/>
        </w:rPr>
        <w:t>Set the Text Property for Day, Month, Year</w:t>
      </w:r>
      <w:r w:rsidRPr="00C26C5B">
        <w:rPr>
          <w:lang w:val="en-GB"/>
        </w:rPr>
        <w:t>:</w:t>
      </w:r>
    </w:p>
    <w:p w14:paraId="6DB02FE4" w14:textId="77777777" w:rsidR="00C26C5B" w:rsidRPr="00C26C5B" w:rsidRDefault="00C26C5B" w:rsidP="00717F34">
      <w:pPr>
        <w:spacing w:after="0"/>
        <w:ind w:left="720"/>
        <w:rPr>
          <w:rFonts w:ascii="Agency FB" w:hAnsi="Agency FB"/>
          <w:lang w:val="en-GB"/>
        </w:rPr>
      </w:pPr>
      <w:r w:rsidRPr="00C26C5B">
        <w:rPr>
          <w:rFonts w:ascii="Agency FB" w:hAnsi="Agency FB"/>
          <w:lang w:val="en-GB"/>
        </w:rPr>
        <w:t>Text: Text(</w:t>
      </w:r>
      <w:proofErr w:type="spellStart"/>
      <w:r w:rsidRPr="00C26C5B">
        <w:rPr>
          <w:rFonts w:ascii="Agency FB" w:hAnsi="Agency FB"/>
          <w:lang w:val="en-GB"/>
        </w:rPr>
        <w:t>DateValue</w:t>
      </w:r>
      <w:proofErr w:type="spellEnd"/>
      <w:r w:rsidRPr="00C26C5B">
        <w:rPr>
          <w:rFonts w:ascii="Agency FB" w:hAnsi="Agency FB"/>
          <w:lang w:val="en-GB"/>
        </w:rPr>
        <w:t>(</w:t>
      </w:r>
      <w:proofErr w:type="spellStart"/>
      <w:r w:rsidRPr="00C26C5B">
        <w:rPr>
          <w:rFonts w:ascii="Agency FB" w:hAnsi="Agency FB"/>
          <w:lang w:val="en-GB"/>
        </w:rPr>
        <w:t>ThisItem.'Request</w:t>
      </w:r>
      <w:proofErr w:type="spellEnd"/>
      <w:r w:rsidRPr="00C26C5B">
        <w:rPr>
          <w:rFonts w:ascii="Agency FB" w:hAnsi="Agency FB"/>
          <w:lang w:val="en-GB"/>
        </w:rPr>
        <w:t xml:space="preserve"> Date', "</w:t>
      </w:r>
      <w:proofErr w:type="spellStart"/>
      <w:r w:rsidRPr="00C26C5B">
        <w:rPr>
          <w:rFonts w:ascii="Agency FB" w:hAnsi="Agency FB"/>
          <w:lang w:val="en-GB"/>
        </w:rPr>
        <w:t>en</w:t>
      </w:r>
      <w:proofErr w:type="spellEnd"/>
      <w:r w:rsidRPr="00C26C5B">
        <w:rPr>
          <w:rFonts w:ascii="Agency FB" w:hAnsi="Agency FB"/>
          <w:lang w:val="en-GB"/>
        </w:rPr>
        <w:t>-US"), "[$-</w:t>
      </w:r>
      <w:proofErr w:type="spellStart"/>
      <w:r w:rsidRPr="00C26C5B">
        <w:rPr>
          <w:rFonts w:ascii="Agency FB" w:hAnsi="Agency FB"/>
          <w:lang w:val="en-GB"/>
        </w:rPr>
        <w:t>en</w:t>
      </w:r>
      <w:proofErr w:type="spellEnd"/>
      <w:r w:rsidRPr="00C26C5B">
        <w:rPr>
          <w:rFonts w:ascii="Agency FB" w:hAnsi="Agency FB"/>
          <w:lang w:val="en-GB"/>
        </w:rPr>
        <w:t xml:space="preserve">-GB]d </w:t>
      </w:r>
      <w:proofErr w:type="spellStart"/>
      <w:r w:rsidRPr="00C26C5B">
        <w:rPr>
          <w:rFonts w:ascii="Agency FB" w:hAnsi="Agency FB"/>
          <w:lang w:val="en-GB"/>
        </w:rPr>
        <w:t>mmmm</w:t>
      </w:r>
      <w:proofErr w:type="spellEnd"/>
      <w:r w:rsidRPr="00C26C5B">
        <w:rPr>
          <w:rFonts w:ascii="Agency FB" w:hAnsi="Agency FB"/>
          <w:lang w:val="en-GB"/>
        </w:rPr>
        <w:t xml:space="preserve">, </w:t>
      </w:r>
      <w:proofErr w:type="spellStart"/>
      <w:r w:rsidRPr="00C26C5B">
        <w:rPr>
          <w:rFonts w:ascii="Agency FB" w:hAnsi="Agency FB"/>
          <w:lang w:val="en-GB"/>
        </w:rPr>
        <w:t>yyyy</w:t>
      </w:r>
      <w:proofErr w:type="spellEnd"/>
      <w:r w:rsidRPr="00C26C5B">
        <w:rPr>
          <w:rFonts w:ascii="Agency FB" w:hAnsi="Agency FB"/>
          <w:lang w:val="en-GB"/>
        </w:rPr>
        <w:t>")</w:t>
      </w:r>
    </w:p>
    <w:p w14:paraId="1B2A20E3" w14:textId="77777777" w:rsidR="00C26C5B" w:rsidRPr="00C26C5B" w:rsidRDefault="00C26C5B" w:rsidP="00717F34">
      <w:pPr>
        <w:spacing w:after="0"/>
        <w:rPr>
          <w:b/>
          <w:bCs/>
          <w:lang w:val="en-GB"/>
        </w:rPr>
      </w:pPr>
      <w:r w:rsidRPr="00C26C5B">
        <w:rPr>
          <w:b/>
          <w:bCs/>
          <w:lang w:val="en-GB"/>
        </w:rPr>
        <w:t>Explanation:</w:t>
      </w:r>
    </w:p>
    <w:p w14:paraId="3A3C5D09" w14:textId="77777777" w:rsidR="00C26C5B" w:rsidRPr="00C26C5B" w:rsidRDefault="00C26C5B" w:rsidP="00717F34">
      <w:pPr>
        <w:numPr>
          <w:ilvl w:val="0"/>
          <w:numId w:val="105"/>
        </w:numPr>
        <w:spacing w:after="0"/>
        <w:rPr>
          <w:lang w:val="en-GB"/>
        </w:rPr>
      </w:pPr>
      <w:proofErr w:type="spellStart"/>
      <w:r w:rsidRPr="00C26C5B">
        <w:rPr>
          <w:b/>
          <w:bCs/>
          <w:lang w:val="en-GB"/>
        </w:rPr>
        <w:t>DateValue</w:t>
      </w:r>
      <w:proofErr w:type="spellEnd"/>
      <w:r w:rsidRPr="00C26C5B">
        <w:rPr>
          <w:b/>
          <w:bCs/>
          <w:lang w:val="en-GB"/>
        </w:rPr>
        <w:t>(</w:t>
      </w:r>
      <w:proofErr w:type="spellStart"/>
      <w:r w:rsidRPr="00C26C5B">
        <w:rPr>
          <w:b/>
          <w:bCs/>
          <w:lang w:val="en-GB"/>
        </w:rPr>
        <w:t>ThisItem.'Request</w:t>
      </w:r>
      <w:proofErr w:type="spellEnd"/>
      <w:r w:rsidRPr="00C26C5B">
        <w:rPr>
          <w:b/>
          <w:bCs/>
          <w:lang w:val="en-GB"/>
        </w:rPr>
        <w:t xml:space="preserve"> Date', "</w:t>
      </w:r>
      <w:proofErr w:type="spellStart"/>
      <w:r w:rsidRPr="00C26C5B">
        <w:rPr>
          <w:b/>
          <w:bCs/>
          <w:lang w:val="en-GB"/>
        </w:rPr>
        <w:t>en</w:t>
      </w:r>
      <w:proofErr w:type="spellEnd"/>
      <w:r w:rsidRPr="00C26C5B">
        <w:rPr>
          <w:b/>
          <w:bCs/>
          <w:lang w:val="en-GB"/>
        </w:rPr>
        <w:t>-US")</w:t>
      </w:r>
      <w:r w:rsidRPr="00C26C5B">
        <w:rPr>
          <w:lang w:val="en-GB"/>
        </w:rPr>
        <w:t>: Converts the string to a date assuming the format MM/DD/YYYY.</w:t>
      </w:r>
    </w:p>
    <w:p w14:paraId="38CA016E" w14:textId="77777777" w:rsidR="00C26C5B" w:rsidRPr="00C26C5B" w:rsidRDefault="00C26C5B" w:rsidP="00717F34">
      <w:pPr>
        <w:numPr>
          <w:ilvl w:val="0"/>
          <w:numId w:val="105"/>
        </w:numPr>
        <w:spacing w:after="0"/>
        <w:rPr>
          <w:lang w:val="en-GB"/>
        </w:rPr>
      </w:pPr>
      <w:r w:rsidRPr="00C26C5B">
        <w:rPr>
          <w:b/>
          <w:bCs/>
          <w:lang w:val="en-GB"/>
        </w:rPr>
        <w:t>Text(</w:t>
      </w:r>
      <w:proofErr w:type="spellStart"/>
      <w:r w:rsidRPr="00C26C5B">
        <w:rPr>
          <w:b/>
          <w:bCs/>
          <w:lang w:val="en-GB"/>
        </w:rPr>
        <w:t>DateValue</w:t>
      </w:r>
      <w:proofErr w:type="spellEnd"/>
      <w:r w:rsidRPr="00C26C5B">
        <w:rPr>
          <w:b/>
          <w:bCs/>
          <w:lang w:val="en-GB"/>
        </w:rPr>
        <w:t>(</w:t>
      </w:r>
      <w:proofErr w:type="spellStart"/>
      <w:r w:rsidRPr="00C26C5B">
        <w:rPr>
          <w:b/>
          <w:bCs/>
          <w:lang w:val="en-GB"/>
        </w:rPr>
        <w:t>ThisItem.'Request</w:t>
      </w:r>
      <w:proofErr w:type="spellEnd"/>
      <w:r w:rsidRPr="00C26C5B">
        <w:rPr>
          <w:b/>
          <w:bCs/>
          <w:lang w:val="en-GB"/>
        </w:rPr>
        <w:t xml:space="preserve"> Date', "</w:t>
      </w:r>
      <w:proofErr w:type="spellStart"/>
      <w:r w:rsidRPr="00C26C5B">
        <w:rPr>
          <w:b/>
          <w:bCs/>
          <w:lang w:val="en-GB"/>
        </w:rPr>
        <w:t>en</w:t>
      </w:r>
      <w:proofErr w:type="spellEnd"/>
      <w:r w:rsidRPr="00C26C5B">
        <w:rPr>
          <w:b/>
          <w:bCs/>
          <w:lang w:val="en-GB"/>
        </w:rPr>
        <w:t>-US"), "[$-</w:t>
      </w:r>
      <w:proofErr w:type="spellStart"/>
      <w:r w:rsidRPr="00C26C5B">
        <w:rPr>
          <w:b/>
          <w:bCs/>
          <w:lang w:val="en-GB"/>
        </w:rPr>
        <w:t>en</w:t>
      </w:r>
      <w:proofErr w:type="spellEnd"/>
      <w:r w:rsidRPr="00C26C5B">
        <w:rPr>
          <w:b/>
          <w:bCs/>
          <w:lang w:val="en-GB"/>
        </w:rPr>
        <w:t>-GB]dd/mm/</w:t>
      </w:r>
      <w:proofErr w:type="spellStart"/>
      <w:r w:rsidRPr="00C26C5B">
        <w:rPr>
          <w:b/>
          <w:bCs/>
          <w:lang w:val="en-GB"/>
        </w:rPr>
        <w:t>yyyy</w:t>
      </w:r>
      <w:proofErr w:type="spellEnd"/>
      <w:r w:rsidRPr="00C26C5B">
        <w:rPr>
          <w:b/>
          <w:bCs/>
          <w:lang w:val="en-GB"/>
        </w:rPr>
        <w:t>")</w:t>
      </w:r>
      <w:r w:rsidRPr="00C26C5B">
        <w:rPr>
          <w:lang w:val="en-GB"/>
        </w:rPr>
        <w:t>: Formats the date as DD/MM/YYYY.</w:t>
      </w:r>
    </w:p>
    <w:p w14:paraId="38A5A6AA" w14:textId="77777777" w:rsidR="00C26C5B" w:rsidRPr="00C26C5B" w:rsidRDefault="00C26C5B" w:rsidP="00717F34">
      <w:pPr>
        <w:numPr>
          <w:ilvl w:val="0"/>
          <w:numId w:val="105"/>
        </w:numPr>
        <w:spacing w:after="0"/>
        <w:rPr>
          <w:lang w:val="en-GB"/>
        </w:rPr>
      </w:pPr>
      <w:r w:rsidRPr="00C26C5B">
        <w:rPr>
          <w:b/>
          <w:bCs/>
          <w:lang w:val="en-GB"/>
        </w:rPr>
        <w:t>Text(</w:t>
      </w:r>
      <w:proofErr w:type="spellStart"/>
      <w:r w:rsidRPr="00C26C5B">
        <w:rPr>
          <w:b/>
          <w:bCs/>
          <w:lang w:val="en-GB"/>
        </w:rPr>
        <w:t>DateValue</w:t>
      </w:r>
      <w:proofErr w:type="spellEnd"/>
      <w:r w:rsidRPr="00C26C5B">
        <w:rPr>
          <w:b/>
          <w:bCs/>
          <w:lang w:val="en-GB"/>
        </w:rPr>
        <w:t>(</w:t>
      </w:r>
      <w:proofErr w:type="spellStart"/>
      <w:r w:rsidRPr="00C26C5B">
        <w:rPr>
          <w:b/>
          <w:bCs/>
          <w:lang w:val="en-GB"/>
        </w:rPr>
        <w:t>ThisItem.'Request</w:t>
      </w:r>
      <w:proofErr w:type="spellEnd"/>
      <w:r w:rsidRPr="00C26C5B">
        <w:rPr>
          <w:b/>
          <w:bCs/>
          <w:lang w:val="en-GB"/>
        </w:rPr>
        <w:t xml:space="preserve"> Date', "</w:t>
      </w:r>
      <w:proofErr w:type="spellStart"/>
      <w:r w:rsidRPr="00C26C5B">
        <w:rPr>
          <w:b/>
          <w:bCs/>
          <w:lang w:val="en-GB"/>
        </w:rPr>
        <w:t>en</w:t>
      </w:r>
      <w:proofErr w:type="spellEnd"/>
      <w:r w:rsidRPr="00C26C5B">
        <w:rPr>
          <w:b/>
          <w:bCs/>
          <w:lang w:val="en-GB"/>
        </w:rPr>
        <w:t>-US"), "[$-</w:t>
      </w:r>
      <w:proofErr w:type="spellStart"/>
      <w:r w:rsidRPr="00C26C5B">
        <w:rPr>
          <w:b/>
          <w:bCs/>
          <w:lang w:val="en-GB"/>
        </w:rPr>
        <w:t>en</w:t>
      </w:r>
      <w:proofErr w:type="spellEnd"/>
      <w:r w:rsidRPr="00C26C5B">
        <w:rPr>
          <w:b/>
          <w:bCs/>
          <w:lang w:val="en-GB"/>
        </w:rPr>
        <w:t xml:space="preserve">-GB]d </w:t>
      </w:r>
      <w:proofErr w:type="spellStart"/>
      <w:r w:rsidRPr="00C26C5B">
        <w:rPr>
          <w:b/>
          <w:bCs/>
          <w:lang w:val="en-GB"/>
        </w:rPr>
        <w:t>mmmm</w:t>
      </w:r>
      <w:proofErr w:type="spellEnd"/>
      <w:r w:rsidRPr="00C26C5B">
        <w:rPr>
          <w:b/>
          <w:bCs/>
          <w:lang w:val="en-GB"/>
        </w:rPr>
        <w:t xml:space="preserve">, </w:t>
      </w:r>
      <w:proofErr w:type="spellStart"/>
      <w:r w:rsidRPr="00C26C5B">
        <w:rPr>
          <w:b/>
          <w:bCs/>
          <w:lang w:val="en-GB"/>
        </w:rPr>
        <w:t>yyyy</w:t>
      </w:r>
      <w:proofErr w:type="spellEnd"/>
      <w:r w:rsidRPr="00C26C5B">
        <w:rPr>
          <w:b/>
          <w:bCs/>
          <w:lang w:val="en-GB"/>
        </w:rPr>
        <w:t>")</w:t>
      </w:r>
      <w:r w:rsidRPr="00C26C5B">
        <w:rPr>
          <w:lang w:val="en-GB"/>
        </w:rPr>
        <w:t>: Formats the date as Day, Month, Year.</w:t>
      </w:r>
    </w:p>
    <w:p w14:paraId="45F78918" w14:textId="77777777" w:rsidR="00C26C5B" w:rsidRPr="00C26C5B" w:rsidRDefault="00C26C5B" w:rsidP="00717F34">
      <w:pPr>
        <w:spacing w:after="0"/>
        <w:rPr>
          <w:sz w:val="28"/>
          <w:szCs w:val="28"/>
          <w:lang w:val="en-GB"/>
        </w:rPr>
      </w:pPr>
      <w:r w:rsidRPr="00C26C5B">
        <w:rPr>
          <w:lang w:val="en-GB"/>
        </w:rPr>
        <w:t xml:space="preserve">This approach will help you display the </w:t>
      </w:r>
      <w:r w:rsidRPr="00C26C5B">
        <w:rPr>
          <w:rFonts w:ascii="Agency FB" w:hAnsi="Agency FB"/>
          <w:lang w:val="en-GB"/>
        </w:rPr>
        <w:t xml:space="preserve">Request Date </w:t>
      </w:r>
      <w:r w:rsidRPr="00C26C5B">
        <w:rPr>
          <w:lang w:val="en-GB"/>
        </w:rPr>
        <w:t>in the desired format.</w:t>
      </w:r>
    </w:p>
    <w:p w14:paraId="7F9C7B13" w14:textId="4F664EBA" w:rsidR="00F06EA8" w:rsidRPr="00717F34" w:rsidRDefault="00C26C5B" w:rsidP="00F06EA8">
      <w:pPr>
        <w:rPr>
          <w:sz w:val="20"/>
          <w:szCs w:val="20"/>
          <w:lang w:val="en-GB"/>
        </w:rPr>
      </w:pPr>
      <w:r w:rsidRPr="00C26C5B">
        <w:rPr>
          <w:sz w:val="20"/>
          <w:szCs w:val="20"/>
          <w:lang w:val="en-GB"/>
        </w:rPr>
        <w:t>Would you like more detailed guidance on any specific step, or do you have any other questions?</w:t>
      </w:r>
    </w:p>
    <w:p w14:paraId="2DD8F045" w14:textId="77777777" w:rsidR="00F06EA8" w:rsidRDefault="00F06EA8" w:rsidP="00F06EA8">
      <w:pPr>
        <w:pStyle w:val="Heading2"/>
      </w:pPr>
      <w:proofErr w:type="gramStart"/>
      <w:r>
        <w:t>You</w:t>
      </w:r>
      <w:proofErr w:type="gramEnd"/>
    </w:p>
    <w:p w14:paraId="76865F67" w14:textId="3560B41C" w:rsidR="00F06EA8" w:rsidRPr="003C0C00" w:rsidRDefault="003C0C00" w:rsidP="00F06EA8">
      <w:pPr>
        <w:rPr>
          <w:lang w:val="en-GB"/>
        </w:rPr>
      </w:pPr>
      <w:r w:rsidRPr="003C0C00">
        <w:rPr>
          <w:lang w:val="en-GB"/>
        </w:rPr>
        <w:t xml:space="preserve">How about to concatenate all </w:t>
      </w:r>
      <w:proofErr w:type="spellStart"/>
      <w:r w:rsidRPr="003C0C00">
        <w:rPr>
          <w:lang w:val="en-GB"/>
        </w:rPr>
        <w:t>teh</w:t>
      </w:r>
      <w:proofErr w:type="spellEnd"/>
      <w:r w:rsidRPr="003C0C00">
        <w:rPr>
          <w:lang w:val="en-GB"/>
        </w:rPr>
        <w:t xml:space="preserve"> values of a table (with a comma </w:t>
      </w:r>
      <w:proofErr w:type="spellStart"/>
      <w:r w:rsidRPr="003C0C00">
        <w:rPr>
          <w:lang w:val="en-GB"/>
        </w:rPr>
        <w:t>inbetween</w:t>
      </w:r>
      <w:proofErr w:type="spellEnd"/>
      <w:r w:rsidRPr="003C0C00">
        <w:rPr>
          <w:lang w:val="en-GB"/>
        </w:rPr>
        <w:t xml:space="preserve">) </w:t>
      </w:r>
      <w:proofErr w:type="spellStart"/>
      <w:r w:rsidRPr="003C0C00">
        <w:rPr>
          <w:lang w:val="en-GB"/>
        </w:rPr>
        <w:t>refernced</w:t>
      </w:r>
      <w:proofErr w:type="spellEnd"/>
      <w:r w:rsidRPr="003C0C00">
        <w:rPr>
          <w:lang w:val="en-GB"/>
        </w:rPr>
        <w:t xml:space="preserve"> as </w:t>
      </w:r>
      <w:proofErr w:type="spellStart"/>
      <w:r w:rsidRPr="003C0C00">
        <w:rPr>
          <w:lang w:val="en-GB"/>
        </w:rPr>
        <w:t>ThisItem.'Request</w:t>
      </w:r>
      <w:proofErr w:type="spellEnd"/>
      <w:r w:rsidRPr="003C0C00">
        <w:rPr>
          <w:lang w:val="en-GB"/>
        </w:rPr>
        <w:t xml:space="preserve"> Departments'</w:t>
      </w:r>
    </w:p>
    <w:p w14:paraId="1C06F88B" w14:textId="77777777" w:rsidR="00F06EA8" w:rsidRDefault="00F06EA8" w:rsidP="00F06EA8">
      <w:pPr>
        <w:pStyle w:val="Heading2"/>
      </w:pPr>
      <w:r>
        <w:lastRenderedPageBreak/>
        <w:t>Copilot</w:t>
      </w:r>
    </w:p>
    <w:p w14:paraId="12D658BF" w14:textId="77777777" w:rsidR="00833E2C" w:rsidRPr="00306FF4" w:rsidRDefault="00833E2C" w:rsidP="00833E2C">
      <w:pPr>
        <w:spacing w:after="0" w:line="247" w:lineRule="auto"/>
        <w:ind w:left="-5" w:right="627" w:hanging="10"/>
      </w:pPr>
      <w:r w:rsidRPr="00306FF4">
        <w:t xml:space="preserve">To concatenate all the values in a table (or collection) and separate them with commas in Power Apps, you can use the </w:t>
      </w:r>
      <w:proofErr w:type="spellStart"/>
      <w:r w:rsidRPr="00306FF4">
        <w:rPr>
          <w:rFonts w:ascii="Agency FB" w:hAnsi="Agency FB"/>
          <w:i/>
          <w:iCs/>
        </w:rPr>
        <w:t>Concat</w:t>
      </w:r>
      <w:proofErr w:type="spellEnd"/>
      <w:r w:rsidRPr="00306FF4">
        <w:t xml:space="preserve"> function. This function concatenates the results of a formula applied to each record of a table. Here's how you can achieve this with your </w:t>
      </w:r>
      <w:proofErr w:type="spellStart"/>
      <w:r w:rsidRPr="00306FF4">
        <w:rPr>
          <w:rFonts w:ascii="Agency FB" w:hAnsi="Agency FB"/>
          <w:i/>
          <w:iCs/>
        </w:rPr>
        <w:t>ThisItem.'Request</w:t>
      </w:r>
      <w:proofErr w:type="spellEnd"/>
      <w:r w:rsidRPr="00306FF4">
        <w:rPr>
          <w:rFonts w:ascii="Agency FB" w:hAnsi="Agency FB"/>
          <w:i/>
          <w:iCs/>
        </w:rPr>
        <w:t xml:space="preserve"> Departments'</w:t>
      </w:r>
      <w:r w:rsidRPr="00306FF4">
        <w:t xml:space="preserve"> table:</w:t>
      </w:r>
    </w:p>
    <w:p w14:paraId="4417417F" w14:textId="77777777" w:rsidR="00833E2C" w:rsidRPr="00306FF4" w:rsidRDefault="00833E2C" w:rsidP="00833E2C">
      <w:pPr>
        <w:spacing w:after="0" w:line="247" w:lineRule="auto"/>
        <w:ind w:left="-5" w:right="627" w:hanging="10"/>
        <w:rPr>
          <w:b/>
          <w:bCs/>
        </w:rPr>
      </w:pPr>
      <w:r w:rsidRPr="00306FF4">
        <w:rPr>
          <w:b/>
          <w:bCs/>
        </w:rPr>
        <w:t>Step-by-Step Guide</w:t>
      </w:r>
    </w:p>
    <w:p w14:paraId="4B38821F" w14:textId="77777777" w:rsidR="00833E2C" w:rsidRPr="00306FF4" w:rsidRDefault="00833E2C" w:rsidP="00833E2C">
      <w:pPr>
        <w:numPr>
          <w:ilvl w:val="0"/>
          <w:numId w:val="109"/>
        </w:numPr>
        <w:spacing w:after="0" w:line="247" w:lineRule="auto"/>
        <w:ind w:right="627"/>
      </w:pPr>
      <w:r w:rsidRPr="00306FF4">
        <w:rPr>
          <w:rFonts w:eastAsia="Times New Roman"/>
          <w:b/>
          <w:bCs/>
        </w:rPr>
        <w:t xml:space="preserve">Use the </w:t>
      </w:r>
      <w:proofErr w:type="spellStart"/>
      <w:r w:rsidRPr="00306FF4">
        <w:rPr>
          <w:rFonts w:eastAsia="Times New Roman"/>
          <w:b/>
          <w:bCs/>
        </w:rPr>
        <w:t>Concat</w:t>
      </w:r>
      <w:proofErr w:type="spellEnd"/>
      <w:r w:rsidRPr="00306FF4">
        <w:rPr>
          <w:rFonts w:eastAsia="Times New Roman"/>
          <w:b/>
          <w:bCs/>
        </w:rPr>
        <w:t xml:space="preserve"> Function</w:t>
      </w:r>
      <w:r w:rsidRPr="00306FF4">
        <w:t>:</w:t>
      </w:r>
    </w:p>
    <w:p w14:paraId="51E4C90F" w14:textId="77777777" w:rsidR="00833E2C" w:rsidRPr="00306FF4" w:rsidRDefault="00833E2C" w:rsidP="00833E2C">
      <w:pPr>
        <w:numPr>
          <w:ilvl w:val="1"/>
          <w:numId w:val="109"/>
        </w:numPr>
        <w:spacing w:after="0" w:line="247" w:lineRule="auto"/>
        <w:ind w:right="627"/>
      </w:pPr>
      <w:r w:rsidRPr="00306FF4">
        <w:t xml:space="preserve">The </w:t>
      </w:r>
      <w:proofErr w:type="spellStart"/>
      <w:r w:rsidRPr="00306FF4">
        <w:rPr>
          <w:rFonts w:ascii="Agency FB" w:hAnsi="Agency FB"/>
          <w:i/>
          <w:iCs/>
        </w:rPr>
        <w:t>Concat</w:t>
      </w:r>
      <w:proofErr w:type="spellEnd"/>
      <w:r w:rsidRPr="00306FF4">
        <w:t xml:space="preserve"> function allows you to concatenate values from a table.</w:t>
      </w:r>
    </w:p>
    <w:p w14:paraId="51023092" w14:textId="77777777" w:rsidR="00833E2C" w:rsidRPr="00306FF4" w:rsidRDefault="00833E2C" w:rsidP="00833E2C">
      <w:pPr>
        <w:numPr>
          <w:ilvl w:val="1"/>
          <w:numId w:val="109"/>
        </w:numPr>
        <w:spacing w:after="0" w:line="247" w:lineRule="auto"/>
        <w:ind w:right="627"/>
        <w:rPr>
          <w:rFonts w:ascii="Agency FB" w:hAnsi="Agency FB"/>
        </w:rPr>
      </w:pPr>
      <w:r w:rsidRPr="00306FF4">
        <w:t xml:space="preserve">The syntax is: </w:t>
      </w:r>
      <w:proofErr w:type="spellStart"/>
      <w:proofErr w:type="gramStart"/>
      <w:r w:rsidRPr="00306FF4">
        <w:rPr>
          <w:rFonts w:ascii="Agency FB" w:hAnsi="Agency FB"/>
        </w:rPr>
        <w:t>Concat</w:t>
      </w:r>
      <w:proofErr w:type="spellEnd"/>
      <w:r w:rsidRPr="00306FF4">
        <w:rPr>
          <w:rFonts w:ascii="Agency FB" w:hAnsi="Agency FB"/>
        </w:rPr>
        <w:t>(</w:t>
      </w:r>
      <w:proofErr w:type="gramEnd"/>
      <w:r w:rsidRPr="00306FF4">
        <w:rPr>
          <w:rFonts w:ascii="Agency FB" w:hAnsi="Agency FB"/>
        </w:rPr>
        <w:t>Table, Formula, Separator)</w:t>
      </w:r>
    </w:p>
    <w:p w14:paraId="5C0E2EFF" w14:textId="77777777" w:rsidR="00833E2C" w:rsidRPr="00306FF4" w:rsidRDefault="00833E2C" w:rsidP="00833E2C">
      <w:pPr>
        <w:numPr>
          <w:ilvl w:val="0"/>
          <w:numId w:val="109"/>
        </w:numPr>
        <w:spacing w:after="0" w:line="247" w:lineRule="auto"/>
        <w:ind w:right="627"/>
      </w:pPr>
      <w:r w:rsidRPr="00306FF4">
        <w:rPr>
          <w:rFonts w:eastAsia="Times New Roman"/>
          <w:b/>
          <w:bCs/>
        </w:rPr>
        <w:t>Set the Text Property</w:t>
      </w:r>
      <w:r w:rsidRPr="00306FF4">
        <w:t>:</w:t>
      </w:r>
    </w:p>
    <w:p w14:paraId="272DE44D" w14:textId="77777777" w:rsidR="00833E2C" w:rsidRPr="00306FF4" w:rsidRDefault="00833E2C" w:rsidP="00833E2C">
      <w:pPr>
        <w:numPr>
          <w:ilvl w:val="1"/>
          <w:numId w:val="109"/>
        </w:numPr>
        <w:spacing w:after="0" w:line="247" w:lineRule="auto"/>
        <w:ind w:right="627"/>
      </w:pPr>
      <w:r w:rsidRPr="00306FF4">
        <w:t xml:space="preserve">Use the </w:t>
      </w:r>
      <w:proofErr w:type="spellStart"/>
      <w:r w:rsidRPr="00306FF4">
        <w:rPr>
          <w:rFonts w:ascii="Agency FB" w:hAnsi="Agency FB"/>
          <w:i/>
          <w:iCs/>
        </w:rPr>
        <w:t>Concat</w:t>
      </w:r>
      <w:proofErr w:type="spellEnd"/>
      <w:r w:rsidRPr="00306FF4">
        <w:t xml:space="preserve"> function in the </w:t>
      </w:r>
      <w:r w:rsidRPr="00306FF4">
        <w:rPr>
          <w:i/>
          <w:iCs/>
        </w:rPr>
        <w:t>Text</w:t>
      </w:r>
      <w:r w:rsidRPr="00306FF4">
        <w:t xml:space="preserve"> property of a label to display the concatenated values.</w:t>
      </w:r>
    </w:p>
    <w:p w14:paraId="269C1486" w14:textId="77777777" w:rsidR="00833E2C" w:rsidRPr="00306FF4" w:rsidRDefault="00833E2C" w:rsidP="00833E2C">
      <w:pPr>
        <w:spacing w:after="0" w:line="247" w:lineRule="auto"/>
        <w:ind w:left="-5" w:right="627" w:hanging="10"/>
        <w:rPr>
          <w:b/>
          <w:bCs/>
        </w:rPr>
      </w:pPr>
      <w:r w:rsidRPr="00306FF4">
        <w:rPr>
          <w:b/>
          <w:bCs/>
        </w:rPr>
        <w:t>Example:</w:t>
      </w:r>
    </w:p>
    <w:p w14:paraId="4CCC1525" w14:textId="77777777" w:rsidR="00833E2C" w:rsidRPr="00306FF4" w:rsidRDefault="00833E2C" w:rsidP="00833E2C">
      <w:pPr>
        <w:spacing w:after="0" w:line="247" w:lineRule="auto"/>
        <w:ind w:left="-5" w:right="627" w:hanging="10"/>
      </w:pPr>
      <w:r w:rsidRPr="00306FF4">
        <w:t xml:space="preserve">Assume </w:t>
      </w:r>
      <w:proofErr w:type="spellStart"/>
      <w:r w:rsidRPr="00306FF4">
        <w:rPr>
          <w:rFonts w:ascii="Agency FB" w:hAnsi="Agency FB"/>
          <w:i/>
          <w:iCs/>
        </w:rPr>
        <w:t>ThisItem.'Request</w:t>
      </w:r>
      <w:proofErr w:type="spellEnd"/>
      <w:r w:rsidRPr="00306FF4">
        <w:rPr>
          <w:rFonts w:ascii="Agency FB" w:hAnsi="Agency FB"/>
          <w:i/>
          <w:iCs/>
        </w:rPr>
        <w:t xml:space="preserve"> Departments'</w:t>
      </w:r>
      <w:r w:rsidRPr="00306FF4">
        <w:t xml:space="preserve"> is the table containing the department values.</w:t>
      </w:r>
    </w:p>
    <w:p w14:paraId="4C541CAF" w14:textId="77777777" w:rsidR="00833E2C" w:rsidRPr="00306FF4" w:rsidRDefault="00833E2C" w:rsidP="00833E2C">
      <w:pPr>
        <w:numPr>
          <w:ilvl w:val="0"/>
          <w:numId w:val="110"/>
        </w:numPr>
        <w:spacing w:after="0" w:line="247" w:lineRule="auto"/>
        <w:ind w:right="627"/>
      </w:pPr>
      <w:r w:rsidRPr="00306FF4">
        <w:rPr>
          <w:rFonts w:eastAsia="Times New Roman"/>
          <w:b/>
          <w:bCs/>
        </w:rPr>
        <w:t>Set the Text Property of a Label</w:t>
      </w:r>
      <w:r w:rsidRPr="00306FF4">
        <w:t xml:space="preserve">: </w:t>
      </w:r>
    </w:p>
    <w:p w14:paraId="51DD4329" w14:textId="77777777" w:rsidR="00833E2C" w:rsidRPr="00306FF4" w:rsidRDefault="00833E2C" w:rsidP="00833E2C">
      <w:pPr>
        <w:spacing w:after="0" w:line="247" w:lineRule="auto"/>
        <w:ind w:left="720" w:right="627"/>
        <w:rPr>
          <w:rFonts w:ascii="Agency FB" w:hAnsi="Agency FB"/>
        </w:rPr>
      </w:pPr>
      <w:r w:rsidRPr="00306FF4">
        <w:rPr>
          <w:rFonts w:ascii="Agency FB" w:hAnsi="Agency FB"/>
        </w:rPr>
        <w:t xml:space="preserve">Text: </w:t>
      </w:r>
      <w:proofErr w:type="spellStart"/>
      <w:proofErr w:type="gramStart"/>
      <w:r w:rsidRPr="00306FF4">
        <w:rPr>
          <w:rFonts w:ascii="Agency FB" w:hAnsi="Agency FB"/>
        </w:rPr>
        <w:t>Concat</w:t>
      </w:r>
      <w:proofErr w:type="spellEnd"/>
      <w:r w:rsidRPr="00306FF4">
        <w:rPr>
          <w:rFonts w:ascii="Agency FB" w:hAnsi="Agency FB"/>
        </w:rPr>
        <w:t>(</w:t>
      </w:r>
      <w:proofErr w:type="spellStart"/>
      <w:proofErr w:type="gramEnd"/>
      <w:r w:rsidRPr="00306FF4">
        <w:rPr>
          <w:rFonts w:ascii="Agency FB" w:hAnsi="Agency FB"/>
        </w:rPr>
        <w:t>ThisItem.'Request</w:t>
      </w:r>
      <w:proofErr w:type="spellEnd"/>
      <w:r w:rsidRPr="00306FF4">
        <w:rPr>
          <w:rFonts w:ascii="Agency FB" w:hAnsi="Agency FB"/>
        </w:rPr>
        <w:t xml:space="preserve"> Departments', Value, ", ")</w:t>
      </w:r>
    </w:p>
    <w:p w14:paraId="306650B7" w14:textId="77777777" w:rsidR="00833E2C" w:rsidRPr="00306FF4" w:rsidRDefault="00833E2C" w:rsidP="00833E2C">
      <w:pPr>
        <w:spacing w:after="0" w:line="247" w:lineRule="auto"/>
        <w:ind w:left="-5" w:right="627" w:hanging="10"/>
        <w:rPr>
          <w:b/>
          <w:bCs/>
        </w:rPr>
      </w:pPr>
      <w:r w:rsidRPr="00306FF4">
        <w:rPr>
          <w:b/>
          <w:bCs/>
        </w:rPr>
        <w:t>Explanation:</w:t>
      </w:r>
    </w:p>
    <w:p w14:paraId="603347A2" w14:textId="77777777" w:rsidR="00833E2C" w:rsidRPr="00306FF4" w:rsidRDefault="00833E2C" w:rsidP="00833E2C">
      <w:pPr>
        <w:numPr>
          <w:ilvl w:val="0"/>
          <w:numId w:val="111"/>
        </w:numPr>
        <w:spacing w:after="0" w:line="247" w:lineRule="auto"/>
        <w:ind w:right="627"/>
      </w:pPr>
      <w:proofErr w:type="spellStart"/>
      <w:r w:rsidRPr="00306FF4">
        <w:rPr>
          <w:rFonts w:ascii="Agency FB" w:hAnsi="Agency FB"/>
        </w:rPr>
        <w:t>ThisItem.'Request</w:t>
      </w:r>
      <w:proofErr w:type="spellEnd"/>
      <w:r w:rsidRPr="00306FF4">
        <w:rPr>
          <w:rFonts w:ascii="Agency FB" w:hAnsi="Agency FB"/>
        </w:rPr>
        <w:t xml:space="preserve"> Departments'</w:t>
      </w:r>
      <w:r w:rsidRPr="00306FF4">
        <w:t>: The table you want to concatenate values from.</w:t>
      </w:r>
    </w:p>
    <w:p w14:paraId="2A4FF2CF" w14:textId="77777777" w:rsidR="00833E2C" w:rsidRPr="00306FF4" w:rsidRDefault="00833E2C" w:rsidP="00833E2C">
      <w:pPr>
        <w:numPr>
          <w:ilvl w:val="0"/>
          <w:numId w:val="111"/>
        </w:numPr>
        <w:spacing w:after="0" w:line="247" w:lineRule="auto"/>
        <w:ind w:right="627"/>
      </w:pPr>
      <w:r w:rsidRPr="00306FF4">
        <w:rPr>
          <w:rFonts w:ascii="Agency FB" w:hAnsi="Agency FB"/>
        </w:rPr>
        <w:t>Value</w:t>
      </w:r>
      <w:r w:rsidRPr="00306FF4">
        <w:t>: The field within each record of the table that you want to concatenate. Replace Value with the actual field name if it is different.</w:t>
      </w:r>
    </w:p>
    <w:p w14:paraId="5822CAAF" w14:textId="38556AE8" w:rsidR="00833E2C" w:rsidRPr="00306FF4" w:rsidRDefault="00833E2C" w:rsidP="00833E2C">
      <w:pPr>
        <w:numPr>
          <w:ilvl w:val="0"/>
          <w:numId w:val="111"/>
        </w:numPr>
        <w:spacing w:after="0" w:line="247" w:lineRule="auto"/>
        <w:ind w:right="627"/>
      </w:pPr>
      <w:r w:rsidRPr="00306FF4">
        <w:rPr>
          <w:rFonts w:ascii="Agency FB" w:hAnsi="Agency FB"/>
        </w:rPr>
        <w:t>"</w:t>
      </w:r>
      <w:r w:rsidR="00B0491A">
        <w:rPr>
          <w:rFonts w:ascii="Agency FB" w:hAnsi="Agency FB"/>
        </w:rPr>
        <w:t>,</w:t>
      </w:r>
      <w:r w:rsidRPr="00306FF4">
        <w:rPr>
          <w:rFonts w:ascii="Agency FB" w:hAnsi="Agency FB"/>
        </w:rPr>
        <w:t xml:space="preserve"> "</w:t>
      </w:r>
      <w:r w:rsidRPr="00306FF4">
        <w:t>: The separator to use between concatenated values (in this case, a comma and a space).</w:t>
      </w:r>
    </w:p>
    <w:p w14:paraId="49C69376" w14:textId="77777777" w:rsidR="00833E2C" w:rsidRPr="00306FF4" w:rsidRDefault="00833E2C" w:rsidP="00833E2C">
      <w:pPr>
        <w:spacing w:after="0" w:line="247" w:lineRule="auto"/>
        <w:ind w:left="-5" w:right="627" w:hanging="10"/>
        <w:rPr>
          <w:b/>
          <w:bCs/>
        </w:rPr>
      </w:pPr>
      <w:r w:rsidRPr="00306FF4">
        <w:rPr>
          <w:b/>
          <w:bCs/>
        </w:rPr>
        <w:t>Detailed Steps:</w:t>
      </w:r>
    </w:p>
    <w:p w14:paraId="6213E151" w14:textId="77777777" w:rsidR="00833E2C" w:rsidRPr="00306FF4" w:rsidRDefault="00833E2C" w:rsidP="00833E2C">
      <w:pPr>
        <w:pStyle w:val="ListParagraph"/>
        <w:numPr>
          <w:ilvl w:val="0"/>
          <w:numId w:val="115"/>
        </w:numPr>
        <w:spacing w:after="0" w:line="247" w:lineRule="auto"/>
        <w:ind w:right="627"/>
      </w:pPr>
      <w:r w:rsidRPr="00C90A10">
        <w:rPr>
          <w:rFonts w:eastAsia="Times New Roman"/>
          <w:b/>
          <w:bCs/>
        </w:rPr>
        <w:t>Select the Label</w:t>
      </w:r>
      <w:r w:rsidRPr="00306FF4">
        <w:t>:</w:t>
      </w:r>
    </w:p>
    <w:p w14:paraId="2FB7DD42" w14:textId="77777777" w:rsidR="00833E2C" w:rsidRPr="00306FF4" w:rsidRDefault="00833E2C" w:rsidP="00833E2C">
      <w:pPr>
        <w:numPr>
          <w:ilvl w:val="0"/>
          <w:numId w:val="112"/>
        </w:numPr>
        <w:spacing w:after="0" w:line="247" w:lineRule="auto"/>
        <w:ind w:right="627"/>
      </w:pPr>
      <w:r w:rsidRPr="00306FF4">
        <w:t>Click on the label where you want to display the concatenated values.</w:t>
      </w:r>
    </w:p>
    <w:p w14:paraId="3BAFF7FB" w14:textId="77777777" w:rsidR="00833E2C" w:rsidRPr="00306FF4" w:rsidRDefault="00833E2C" w:rsidP="00833E2C">
      <w:pPr>
        <w:pStyle w:val="ListParagraph"/>
        <w:numPr>
          <w:ilvl w:val="0"/>
          <w:numId w:val="116"/>
        </w:numPr>
        <w:spacing w:after="0" w:line="247" w:lineRule="auto"/>
        <w:ind w:right="627"/>
      </w:pPr>
      <w:r w:rsidRPr="00C90A10">
        <w:rPr>
          <w:rFonts w:eastAsia="Times New Roman"/>
          <w:b/>
          <w:bCs/>
        </w:rPr>
        <w:t>Set the Text Property</w:t>
      </w:r>
      <w:r w:rsidRPr="00306FF4">
        <w:t>:</w:t>
      </w:r>
    </w:p>
    <w:p w14:paraId="68C92B34" w14:textId="77777777" w:rsidR="00833E2C" w:rsidRPr="00306FF4" w:rsidRDefault="00833E2C" w:rsidP="00833E2C">
      <w:pPr>
        <w:numPr>
          <w:ilvl w:val="0"/>
          <w:numId w:val="113"/>
        </w:numPr>
        <w:spacing w:after="0" w:line="247" w:lineRule="auto"/>
        <w:ind w:right="627"/>
      </w:pPr>
      <w:r w:rsidRPr="00306FF4">
        <w:t xml:space="preserve">Enter the following formula: </w:t>
      </w:r>
    </w:p>
    <w:p w14:paraId="088B4DA0" w14:textId="77777777" w:rsidR="00833E2C" w:rsidRPr="00306FF4" w:rsidRDefault="00833E2C" w:rsidP="00833E2C">
      <w:pPr>
        <w:spacing w:after="0" w:line="247" w:lineRule="auto"/>
        <w:ind w:left="1080" w:right="627"/>
        <w:rPr>
          <w:rFonts w:ascii="Agency FB" w:hAnsi="Agency FB"/>
        </w:rPr>
      </w:pPr>
      <w:r w:rsidRPr="00306FF4">
        <w:rPr>
          <w:rFonts w:ascii="Agency FB" w:hAnsi="Agency FB"/>
        </w:rPr>
        <w:t xml:space="preserve">Text: </w:t>
      </w:r>
      <w:proofErr w:type="spellStart"/>
      <w:proofErr w:type="gramStart"/>
      <w:r w:rsidRPr="00306FF4">
        <w:rPr>
          <w:rFonts w:ascii="Agency FB" w:hAnsi="Agency FB"/>
        </w:rPr>
        <w:t>Concat</w:t>
      </w:r>
      <w:proofErr w:type="spellEnd"/>
      <w:r w:rsidRPr="00306FF4">
        <w:rPr>
          <w:rFonts w:ascii="Agency FB" w:hAnsi="Agency FB"/>
        </w:rPr>
        <w:t>(</w:t>
      </w:r>
      <w:proofErr w:type="spellStart"/>
      <w:proofErr w:type="gramEnd"/>
      <w:r w:rsidRPr="00306FF4">
        <w:rPr>
          <w:rFonts w:ascii="Agency FB" w:hAnsi="Agency FB"/>
        </w:rPr>
        <w:t>ThisItem.'Request</w:t>
      </w:r>
      <w:proofErr w:type="spellEnd"/>
      <w:r w:rsidRPr="00306FF4">
        <w:rPr>
          <w:rFonts w:ascii="Agency FB" w:hAnsi="Agency FB"/>
        </w:rPr>
        <w:t xml:space="preserve"> Departments', Value, ", ")</w:t>
      </w:r>
    </w:p>
    <w:p w14:paraId="632D9D88" w14:textId="77777777" w:rsidR="00833E2C" w:rsidRPr="00306FF4" w:rsidRDefault="00833E2C" w:rsidP="00833E2C">
      <w:pPr>
        <w:numPr>
          <w:ilvl w:val="0"/>
          <w:numId w:val="114"/>
        </w:numPr>
        <w:spacing w:after="0" w:line="247" w:lineRule="auto"/>
        <w:ind w:right="627"/>
      </w:pPr>
      <w:r w:rsidRPr="00306FF4">
        <w:t xml:space="preserve">Replace </w:t>
      </w:r>
      <w:r w:rsidRPr="00306FF4">
        <w:rPr>
          <w:rFonts w:ascii="Agency FB" w:hAnsi="Agency FB"/>
          <w:i/>
          <w:iCs/>
        </w:rPr>
        <w:t>Value</w:t>
      </w:r>
      <w:r w:rsidRPr="00306FF4">
        <w:t xml:space="preserve"> with the actual field name within each record that you want to concatenate.</w:t>
      </w:r>
    </w:p>
    <w:p w14:paraId="68016343" w14:textId="77777777" w:rsidR="00833E2C" w:rsidRPr="00306FF4" w:rsidRDefault="00833E2C" w:rsidP="00833E2C">
      <w:pPr>
        <w:spacing w:after="0" w:line="247" w:lineRule="auto"/>
        <w:ind w:left="-5" w:right="627" w:hanging="10"/>
      </w:pPr>
      <w:r w:rsidRPr="00306FF4">
        <w:t xml:space="preserve">This setup will concatenate all the values in the </w:t>
      </w:r>
      <w:proofErr w:type="spellStart"/>
      <w:r w:rsidRPr="00306FF4">
        <w:rPr>
          <w:rFonts w:ascii="Agency FB" w:hAnsi="Agency FB"/>
          <w:i/>
          <w:iCs/>
        </w:rPr>
        <w:t>ThisItem.'Request</w:t>
      </w:r>
      <w:proofErr w:type="spellEnd"/>
      <w:r w:rsidRPr="00306FF4">
        <w:rPr>
          <w:rFonts w:ascii="Agency FB" w:hAnsi="Agency FB"/>
          <w:i/>
          <w:iCs/>
        </w:rPr>
        <w:t xml:space="preserve"> Departments'</w:t>
      </w:r>
      <w:r w:rsidRPr="00306FF4">
        <w:rPr>
          <w:rFonts w:ascii="Agency FB" w:hAnsi="Agency FB"/>
        </w:rPr>
        <w:t xml:space="preserve"> </w:t>
      </w:r>
      <w:r w:rsidRPr="00306FF4">
        <w:t>table, separating them with commas.</w:t>
      </w:r>
    </w:p>
    <w:p w14:paraId="5279A55E" w14:textId="34D00AD1" w:rsidR="00F06EA8" w:rsidRDefault="00833E2C" w:rsidP="00833E2C">
      <w:pPr>
        <w:ind w:left="-5" w:right="627" w:hanging="10"/>
      </w:pPr>
      <w:r w:rsidRPr="00306FF4">
        <w:t>Would you like more detailed guidance on any specific step, or do you have any other questions?</w:t>
      </w:r>
    </w:p>
    <w:p w14:paraId="0ADE0480" w14:textId="77777777" w:rsidR="00F06EA8" w:rsidRDefault="00F06EA8" w:rsidP="00F06EA8">
      <w:pPr>
        <w:pStyle w:val="Heading2"/>
      </w:pPr>
      <w:proofErr w:type="gramStart"/>
      <w:r>
        <w:t>You</w:t>
      </w:r>
      <w:proofErr w:type="gramEnd"/>
    </w:p>
    <w:p w14:paraId="025F52AF" w14:textId="2824E8AA" w:rsidR="00F06EA8" w:rsidRPr="00485ECC" w:rsidRDefault="00485ECC" w:rsidP="00F06EA8">
      <w:pPr>
        <w:rPr>
          <w:lang w:val="en-GB"/>
        </w:rPr>
      </w:pPr>
      <w:r w:rsidRPr="00485ECC">
        <w:rPr>
          <w:lang w:val="en-GB"/>
        </w:rPr>
        <w:t xml:space="preserve">How about keeping the </w:t>
      </w:r>
      <w:proofErr w:type="spellStart"/>
      <w:r w:rsidRPr="00485ECC">
        <w:rPr>
          <w:lang w:val="en-GB"/>
        </w:rPr>
        <w:t>concat</w:t>
      </w:r>
      <w:proofErr w:type="spellEnd"/>
      <w:r w:rsidRPr="00485ECC">
        <w:rPr>
          <w:lang w:val="en-GB"/>
        </w:rPr>
        <w:t xml:space="preserve"> but if there is the value "Other" </w:t>
      </w:r>
      <w:proofErr w:type="spellStart"/>
      <w:r w:rsidRPr="00485ECC">
        <w:rPr>
          <w:lang w:val="en-GB"/>
        </w:rPr>
        <w:t>prsent</w:t>
      </w:r>
      <w:proofErr w:type="spellEnd"/>
      <w:r w:rsidRPr="00485ECC">
        <w:rPr>
          <w:lang w:val="en-GB"/>
        </w:rPr>
        <w:t xml:space="preserve"> within the table, then other is replaced by the value </w:t>
      </w:r>
      <w:proofErr w:type="spellStart"/>
      <w:r w:rsidRPr="00485ECC">
        <w:rPr>
          <w:lang w:val="en-GB"/>
        </w:rPr>
        <w:t>refernced</w:t>
      </w:r>
      <w:proofErr w:type="spellEnd"/>
      <w:r w:rsidRPr="00485ECC">
        <w:rPr>
          <w:lang w:val="en-GB"/>
        </w:rPr>
        <w:t xml:space="preserve"> by </w:t>
      </w:r>
      <w:proofErr w:type="spellStart"/>
      <w:r w:rsidRPr="00485ECC">
        <w:rPr>
          <w:lang w:val="en-GB"/>
        </w:rPr>
        <w:t>ThisItem.'Other</w:t>
      </w:r>
      <w:proofErr w:type="spellEnd"/>
      <w:r w:rsidRPr="00485ECC">
        <w:rPr>
          <w:lang w:val="en-GB"/>
        </w:rPr>
        <w:t xml:space="preserve"> Request Departments'</w:t>
      </w:r>
    </w:p>
    <w:p w14:paraId="1DF3AF2F" w14:textId="77777777" w:rsidR="00F06EA8" w:rsidRDefault="00F06EA8" w:rsidP="00F06EA8">
      <w:pPr>
        <w:pStyle w:val="Heading2"/>
      </w:pPr>
      <w:r>
        <w:t>Copilot</w:t>
      </w:r>
    </w:p>
    <w:p w14:paraId="2EA81876" w14:textId="7A70C702" w:rsidR="0072652D" w:rsidRPr="0072652D" w:rsidRDefault="0072652D" w:rsidP="00E33C30">
      <w:pPr>
        <w:spacing w:after="0"/>
        <w:rPr>
          <w:sz w:val="22"/>
          <w:szCs w:val="22"/>
          <w:lang w:val="en-GB"/>
        </w:rPr>
      </w:pPr>
      <w:r w:rsidRPr="0072652D">
        <w:rPr>
          <w:sz w:val="22"/>
          <w:szCs w:val="22"/>
          <w:lang w:val="en-GB"/>
        </w:rPr>
        <w:t xml:space="preserve">To achieve this, you can use the </w:t>
      </w:r>
      <w:proofErr w:type="spellStart"/>
      <w:r w:rsidRPr="0072652D">
        <w:rPr>
          <w:rFonts w:ascii="Agency FB" w:hAnsi="Agency FB"/>
          <w:i/>
          <w:iCs/>
          <w:sz w:val="22"/>
          <w:szCs w:val="22"/>
          <w:lang w:val="en-GB"/>
        </w:rPr>
        <w:t>Concat</w:t>
      </w:r>
      <w:proofErr w:type="spellEnd"/>
      <w:r w:rsidRPr="0072652D">
        <w:rPr>
          <w:sz w:val="22"/>
          <w:szCs w:val="22"/>
          <w:lang w:val="en-GB"/>
        </w:rPr>
        <w:t xml:space="preserve">, </w:t>
      </w:r>
      <w:r w:rsidRPr="0072652D">
        <w:rPr>
          <w:rFonts w:ascii="Agency FB" w:hAnsi="Agency FB"/>
          <w:i/>
          <w:iCs/>
          <w:sz w:val="22"/>
          <w:szCs w:val="22"/>
          <w:lang w:val="en-GB"/>
        </w:rPr>
        <w:t>If</w:t>
      </w:r>
      <w:r w:rsidRPr="0072652D">
        <w:rPr>
          <w:sz w:val="22"/>
          <w:szCs w:val="22"/>
          <w:lang w:val="en-GB"/>
        </w:rPr>
        <w:t xml:space="preserve">, and </w:t>
      </w:r>
      <w:r w:rsidRPr="0072652D">
        <w:rPr>
          <w:rFonts w:ascii="Agency FB" w:hAnsi="Agency FB"/>
          <w:i/>
          <w:iCs/>
          <w:sz w:val="22"/>
          <w:szCs w:val="22"/>
          <w:lang w:val="en-GB"/>
        </w:rPr>
        <w:t>ForAll</w:t>
      </w:r>
      <w:r w:rsidRPr="0072652D">
        <w:rPr>
          <w:sz w:val="22"/>
          <w:szCs w:val="22"/>
          <w:lang w:val="en-GB"/>
        </w:rPr>
        <w:t xml:space="preserve"> </w:t>
      </w:r>
      <w:r w:rsidR="00D2188D" w:rsidRPr="00D2188D">
        <w:rPr>
          <w:sz w:val="22"/>
          <w:szCs w:val="22"/>
          <w:lang w:val="en-GB"/>
        </w:rPr>
        <w:t xml:space="preserve"> </w:t>
      </w:r>
      <w:r w:rsidRPr="0072652D">
        <w:rPr>
          <w:sz w:val="22"/>
          <w:szCs w:val="22"/>
          <w:lang w:val="en-GB"/>
        </w:rPr>
        <w:t xml:space="preserve">functions in Power Apps to conditionally replace the value "Other" with </w:t>
      </w:r>
      <w:proofErr w:type="spellStart"/>
      <w:r w:rsidRPr="0072652D">
        <w:rPr>
          <w:rFonts w:ascii="Agency FB" w:hAnsi="Agency FB"/>
          <w:i/>
          <w:iCs/>
          <w:sz w:val="22"/>
          <w:szCs w:val="22"/>
          <w:lang w:val="en-GB"/>
        </w:rPr>
        <w:t>ThisItem.'Other</w:t>
      </w:r>
      <w:proofErr w:type="spellEnd"/>
      <w:r w:rsidRPr="0072652D">
        <w:rPr>
          <w:rFonts w:ascii="Agency FB" w:hAnsi="Agency FB"/>
          <w:i/>
          <w:iCs/>
          <w:sz w:val="22"/>
          <w:szCs w:val="22"/>
          <w:lang w:val="en-GB"/>
        </w:rPr>
        <w:t xml:space="preserve"> Request Departments'</w:t>
      </w:r>
      <w:r w:rsidR="00124441">
        <w:rPr>
          <w:rFonts w:ascii="Agency FB" w:hAnsi="Agency FB"/>
          <w:i/>
          <w:iCs/>
          <w:sz w:val="22"/>
          <w:szCs w:val="22"/>
          <w:lang w:val="en-GB"/>
        </w:rPr>
        <w:t xml:space="preserve">  </w:t>
      </w:r>
      <w:r w:rsidRPr="0072652D">
        <w:rPr>
          <w:sz w:val="22"/>
          <w:szCs w:val="22"/>
          <w:lang w:val="en-GB"/>
        </w:rPr>
        <w:t xml:space="preserve">while concatenating the values from the </w:t>
      </w:r>
      <w:proofErr w:type="spellStart"/>
      <w:r w:rsidRPr="0072652D">
        <w:rPr>
          <w:rFonts w:ascii="Agency FB" w:hAnsi="Agency FB"/>
          <w:i/>
          <w:iCs/>
          <w:sz w:val="22"/>
          <w:szCs w:val="22"/>
          <w:lang w:val="en-GB"/>
        </w:rPr>
        <w:t>ThisItem.'Request</w:t>
      </w:r>
      <w:proofErr w:type="spellEnd"/>
      <w:r w:rsidRPr="0072652D">
        <w:rPr>
          <w:rFonts w:ascii="Agency FB" w:hAnsi="Agency FB"/>
          <w:i/>
          <w:iCs/>
          <w:sz w:val="22"/>
          <w:szCs w:val="22"/>
          <w:lang w:val="en-GB"/>
        </w:rPr>
        <w:t xml:space="preserve"> Departments'</w:t>
      </w:r>
      <w:r w:rsidRPr="0072652D">
        <w:rPr>
          <w:sz w:val="22"/>
          <w:szCs w:val="22"/>
          <w:lang w:val="en-GB"/>
        </w:rPr>
        <w:t xml:space="preserve"> </w:t>
      </w:r>
      <w:r w:rsidR="00D2188D">
        <w:rPr>
          <w:sz w:val="22"/>
          <w:szCs w:val="22"/>
          <w:lang w:val="en-GB"/>
        </w:rPr>
        <w:t xml:space="preserve"> </w:t>
      </w:r>
      <w:r w:rsidRPr="0072652D">
        <w:rPr>
          <w:sz w:val="22"/>
          <w:szCs w:val="22"/>
          <w:lang w:val="en-GB"/>
        </w:rPr>
        <w:t>table. Here's how you can do it:</w:t>
      </w:r>
    </w:p>
    <w:p w14:paraId="01BF3911" w14:textId="77777777" w:rsidR="0072652D" w:rsidRPr="0072652D" w:rsidRDefault="0072652D" w:rsidP="00E33C30">
      <w:pPr>
        <w:spacing w:after="0"/>
        <w:rPr>
          <w:b/>
          <w:bCs/>
          <w:lang w:val="en-GB"/>
        </w:rPr>
      </w:pPr>
      <w:r w:rsidRPr="0072652D">
        <w:rPr>
          <w:b/>
          <w:bCs/>
          <w:lang w:val="en-GB"/>
        </w:rPr>
        <w:lastRenderedPageBreak/>
        <w:t>Step-by-Step Guide</w:t>
      </w:r>
    </w:p>
    <w:p w14:paraId="1FFCFE9F" w14:textId="77777777" w:rsidR="0072652D" w:rsidRPr="0072652D" w:rsidRDefault="0072652D" w:rsidP="00E33C30">
      <w:pPr>
        <w:numPr>
          <w:ilvl w:val="0"/>
          <w:numId w:val="117"/>
        </w:numPr>
        <w:spacing w:after="0"/>
        <w:rPr>
          <w:lang w:val="en-GB"/>
        </w:rPr>
      </w:pPr>
      <w:r w:rsidRPr="0072652D">
        <w:rPr>
          <w:b/>
          <w:bCs/>
          <w:lang w:val="en-GB"/>
        </w:rPr>
        <w:t>Use ForAll to Iterate Over the Table</w:t>
      </w:r>
      <w:r w:rsidRPr="0072652D">
        <w:rPr>
          <w:lang w:val="en-GB"/>
        </w:rPr>
        <w:t>:</w:t>
      </w:r>
    </w:p>
    <w:p w14:paraId="47C0CB24" w14:textId="0878F5D9" w:rsidR="0072652D" w:rsidRPr="0072652D" w:rsidRDefault="0072652D" w:rsidP="00E33C30">
      <w:pPr>
        <w:numPr>
          <w:ilvl w:val="1"/>
          <w:numId w:val="117"/>
        </w:numPr>
        <w:spacing w:after="0"/>
        <w:rPr>
          <w:lang w:val="en-GB"/>
        </w:rPr>
      </w:pPr>
      <w:r w:rsidRPr="0072652D">
        <w:rPr>
          <w:lang w:val="en-GB"/>
        </w:rPr>
        <w:t xml:space="preserve">Use the </w:t>
      </w:r>
      <w:r w:rsidRPr="0072652D">
        <w:rPr>
          <w:rFonts w:ascii="Agency FB" w:hAnsi="Agency FB"/>
          <w:i/>
          <w:iCs/>
          <w:lang w:val="en-GB"/>
        </w:rPr>
        <w:t>ForAll</w:t>
      </w:r>
      <w:r w:rsidR="00FB6540">
        <w:rPr>
          <w:rFonts w:ascii="Agency FB" w:hAnsi="Agency FB"/>
          <w:i/>
          <w:iCs/>
          <w:lang w:val="en-GB"/>
        </w:rPr>
        <w:t xml:space="preserve"> </w:t>
      </w:r>
      <w:r w:rsidRPr="0072652D">
        <w:rPr>
          <w:lang w:val="en-GB"/>
        </w:rPr>
        <w:t xml:space="preserve"> function to iterate over each item in the table.</w:t>
      </w:r>
    </w:p>
    <w:p w14:paraId="4A3E0975" w14:textId="7F234E1F" w:rsidR="0072652D" w:rsidRPr="0072652D" w:rsidRDefault="0072652D" w:rsidP="00E33C30">
      <w:pPr>
        <w:numPr>
          <w:ilvl w:val="1"/>
          <w:numId w:val="117"/>
        </w:numPr>
        <w:spacing w:after="0"/>
        <w:rPr>
          <w:lang w:val="en-GB"/>
        </w:rPr>
      </w:pPr>
      <w:r w:rsidRPr="0072652D">
        <w:rPr>
          <w:lang w:val="en-GB"/>
        </w:rPr>
        <w:t xml:space="preserve">Use the </w:t>
      </w:r>
      <w:r w:rsidRPr="0072652D">
        <w:rPr>
          <w:rFonts w:ascii="Agency FB" w:hAnsi="Agency FB"/>
          <w:i/>
          <w:iCs/>
          <w:lang w:val="en-GB"/>
        </w:rPr>
        <w:t>If</w:t>
      </w:r>
      <w:r w:rsidR="00FB6540">
        <w:rPr>
          <w:lang w:val="en-GB"/>
        </w:rPr>
        <w:t xml:space="preserve"> </w:t>
      </w:r>
      <w:r w:rsidRPr="0072652D">
        <w:rPr>
          <w:lang w:val="en-GB"/>
        </w:rPr>
        <w:t xml:space="preserve"> function to check if the value is "Other" and replace it accordingly.</w:t>
      </w:r>
    </w:p>
    <w:p w14:paraId="48FD9E20" w14:textId="77777777" w:rsidR="0072652D" w:rsidRPr="0072652D" w:rsidRDefault="0072652D" w:rsidP="00E33C30">
      <w:pPr>
        <w:numPr>
          <w:ilvl w:val="0"/>
          <w:numId w:val="117"/>
        </w:numPr>
        <w:spacing w:after="0"/>
        <w:rPr>
          <w:lang w:val="en-GB"/>
        </w:rPr>
      </w:pPr>
      <w:r w:rsidRPr="0072652D">
        <w:rPr>
          <w:b/>
          <w:bCs/>
          <w:lang w:val="en-GB"/>
        </w:rPr>
        <w:t>Concatenate the Values</w:t>
      </w:r>
      <w:r w:rsidRPr="0072652D">
        <w:rPr>
          <w:lang w:val="en-GB"/>
        </w:rPr>
        <w:t>:</w:t>
      </w:r>
    </w:p>
    <w:p w14:paraId="44A81C8C" w14:textId="50946C1A" w:rsidR="0072652D" w:rsidRPr="0072652D" w:rsidRDefault="0072652D" w:rsidP="00E33C30">
      <w:pPr>
        <w:numPr>
          <w:ilvl w:val="1"/>
          <w:numId w:val="117"/>
        </w:numPr>
        <w:spacing w:after="0"/>
        <w:rPr>
          <w:sz w:val="22"/>
          <w:szCs w:val="22"/>
          <w:lang w:val="en-GB"/>
        </w:rPr>
      </w:pPr>
      <w:r w:rsidRPr="0072652D">
        <w:rPr>
          <w:sz w:val="22"/>
          <w:szCs w:val="22"/>
          <w:lang w:val="en-GB"/>
        </w:rPr>
        <w:t xml:space="preserve">Use the </w:t>
      </w:r>
      <w:proofErr w:type="spellStart"/>
      <w:r w:rsidRPr="0072652D">
        <w:rPr>
          <w:rFonts w:ascii="Agency FB" w:hAnsi="Agency FB"/>
          <w:i/>
          <w:iCs/>
          <w:sz w:val="22"/>
          <w:szCs w:val="22"/>
          <w:lang w:val="en-GB"/>
        </w:rPr>
        <w:t>Concat</w:t>
      </w:r>
      <w:proofErr w:type="spellEnd"/>
      <w:r w:rsidRPr="0072652D">
        <w:rPr>
          <w:sz w:val="22"/>
          <w:szCs w:val="22"/>
          <w:lang w:val="en-GB"/>
        </w:rPr>
        <w:t xml:space="preserve"> </w:t>
      </w:r>
      <w:r w:rsidR="00FB6540" w:rsidRPr="00FB6540">
        <w:rPr>
          <w:sz w:val="22"/>
          <w:szCs w:val="22"/>
          <w:lang w:val="en-GB"/>
        </w:rPr>
        <w:t xml:space="preserve"> </w:t>
      </w:r>
      <w:r w:rsidRPr="0072652D">
        <w:rPr>
          <w:sz w:val="22"/>
          <w:szCs w:val="22"/>
          <w:lang w:val="en-GB"/>
        </w:rPr>
        <w:t>function to concatenate the values with a comma separator.</w:t>
      </w:r>
    </w:p>
    <w:p w14:paraId="005C086C" w14:textId="77777777" w:rsidR="0072652D" w:rsidRPr="0072652D" w:rsidRDefault="0072652D" w:rsidP="00E33C30">
      <w:pPr>
        <w:spacing w:after="0"/>
        <w:rPr>
          <w:b/>
          <w:bCs/>
          <w:lang w:val="en-GB"/>
        </w:rPr>
      </w:pPr>
      <w:r w:rsidRPr="0072652D">
        <w:rPr>
          <w:b/>
          <w:bCs/>
          <w:lang w:val="en-GB"/>
        </w:rPr>
        <w:t>Example Formula:</w:t>
      </w:r>
    </w:p>
    <w:p w14:paraId="65BBB760" w14:textId="77777777" w:rsidR="0072652D" w:rsidRPr="0072652D" w:rsidRDefault="0072652D" w:rsidP="00BD258C">
      <w:pPr>
        <w:spacing w:after="0"/>
        <w:ind w:left="720"/>
        <w:rPr>
          <w:rFonts w:ascii="Agency FB" w:hAnsi="Agency FB"/>
          <w:lang w:val="en-GB"/>
        </w:rPr>
      </w:pPr>
      <w:r w:rsidRPr="0072652D">
        <w:rPr>
          <w:rFonts w:ascii="Agency FB" w:hAnsi="Agency FB"/>
          <w:lang w:val="en-GB"/>
        </w:rPr>
        <w:t xml:space="preserve">Text: </w:t>
      </w:r>
      <w:proofErr w:type="spellStart"/>
      <w:r w:rsidRPr="0072652D">
        <w:rPr>
          <w:rFonts w:ascii="Agency FB" w:hAnsi="Agency FB"/>
          <w:lang w:val="en-GB"/>
        </w:rPr>
        <w:t>Concat</w:t>
      </w:r>
      <w:proofErr w:type="spellEnd"/>
      <w:r w:rsidRPr="0072652D">
        <w:rPr>
          <w:rFonts w:ascii="Agency FB" w:hAnsi="Agency FB"/>
          <w:lang w:val="en-GB"/>
        </w:rPr>
        <w:t>(</w:t>
      </w:r>
    </w:p>
    <w:p w14:paraId="6D76DB27" w14:textId="77777777" w:rsidR="0072652D" w:rsidRPr="0072652D" w:rsidRDefault="0072652D" w:rsidP="00BD258C">
      <w:pPr>
        <w:spacing w:after="0"/>
        <w:ind w:left="720"/>
        <w:rPr>
          <w:rFonts w:ascii="Agency FB" w:hAnsi="Agency FB"/>
          <w:lang w:val="en-GB"/>
        </w:rPr>
      </w:pPr>
      <w:r w:rsidRPr="0072652D">
        <w:rPr>
          <w:rFonts w:ascii="Agency FB" w:hAnsi="Agency FB"/>
          <w:lang w:val="en-GB"/>
        </w:rPr>
        <w:t xml:space="preserve">    ForAll(</w:t>
      </w:r>
    </w:p>
    <w:p w14:paraId="03C26A5F" w14:textId="77777777" w:rsidR="0072652D" w:rsidRPr="0072652D" w:rsidRDefault="0072652D" w:rsidP="00BD258C">
      <w:pPr>
        <w:spacing w:after="0"/>
        <w:ind w:left="720"/>
        <w:rPr>
          <w:rFonts w:ascii="Agency FB" w:hAnsi="Agency FB"/>
          <w:lang w:val="en-GB"/>
        </w:rPr>
      </w:pPr>
      <w:r w:rsidRPr="0072652D">
        <w:rPr>
          <w:rFonts w:ascii="Agency FB" w:hAnsi="Agency FB"/>
          <w:lang w:val="en-GB"/>
        </w:rPr>
        <w:t xml:space="preserve">        </w:t>
      </w:r>
      <w:proofErr w:type="spellStart"/>
      <w:r w:rsidRPr="0072652D">
        <w:rPr>
          <w:rFonts w:ascii="Agency FB" w:hAnsi="Agency FB"/>
          <w:lang w:val="en-GB"/>
        </w:rPr>
        <w:t>ThisItem.'Request</w:t>
      </w:r>
      <w:proofErr w:type="spellEnd"/>
      <w:r w:rsidRPr="0072652D">
        <w:rPr>
          <w:rFonts w:ascii="Agency FB" w:hAnsi="Agency FB"/>
          <w:lang w:val="en-GB"/>
        </w:rPr>
        <w:t xml:space="preserve"> Departments',</w:t>
      </w:r>
    </w:p>
    <w:p w14:paraId="54777416" w14:textId="77777777" w:rsidR="0072652D" w:rsidRPr="0072652D" w:rsidRDefault="0072652D" w:rsidP="00BD258C">
      <w:pPr>
        <w:spacing w:after="0"/>
        <w:ind w:left="720"/>
        <w:rPr>
          <w:rFonts w:ascii="Agency FB" w:hAnsi="Agency FB"/>
          <w:lang w:val="en-GB"/>
        </w:rPr>
      </w:pPr>
      <w:r w:rsidRPr="0072652D">
        <w:rPr>
          <w:rFonts w:ascii="Agency FB" w:hAnsi="Agency FB"/>
          <w:lang w:val="en-GB"/>
        </w:rPr>
        <w:t xml:space="preserve">        If(</w:t>
      </w:r>
    </w:p>
    <w:p w14:paraId="05AD44F7" w14:textId="77777777" w:rsidR="0072652D" w:rsidRPr="0072652D" w:rsidRDefault="0072652D" w:rsidP="00BD258C">
      <w:pPr>
        <w:spacing w:after="0"/>
        <w:ind w:left="720"/>
        <w:rPr>
          <w:rFonts w:ascii="Agency FB" w:hAnsi="Agency FB"/>
          <w:lang w:val="en-GB"/>
        </w:rPr>
      </w:pPr>
      <w:r w:rsidRPr="0072652D">
        <w:rPr>
          <w:rFonts w:ascii="Agency FB" w:hAnsi="Agency FB"/>
          <w:lang w:val="en-GB"/>
        </w:rPr>
        <w:t xml:space="preserve">            Value = "Other",</w:t>
      </w:r>
    </w:p>
    <w:p w14:paraId="633B6A75" w14:textId="77777777" w:rsidR="0072652D" w:rsidRPr="0072652D" w:rsidRDefault="0072652D" w:rsidP="00BD258C">
      <w:pPr>
        <w:spacing w:after="0"/>
        <w:ind w:left="720"/>
        <w:rPr>
          <w:rFonts w:ascii="Agency FB" w:hAnsi="Agency FB"/>
          <w:lang w:val="en-GB"/>
        </w:rPr>
      </w:pPr>
      <w:r w:rsidRPr="0072652D">
        <w:rPr>
          <w:rFonts w:ascii="Agency FB" w:hAnsi="Agency FB"/>
          <w:lang w:val="en-GB"/>
        </w:rPr>
        <w:t xml:space="preserve">            </w:t>
      </w:r>
      <w:proofErr w:type="spellStart"/>
      <w:r w:rsidRPr="0072652D">
        <w:rPr>
          <w:rFonts w:ascii="Agency FB" w:hAnsi="Agency FB"/>
          <w:lang w:val="en-GB"/>
        </w:rPr>
        <w:t>ThisItem.'Other</w:t>
      </w:r>
      <w:proofErr w:type="spellEnd"/>
      <w:r w:rsidRPr="0072652D">
        <w:rPr>
          <w:rFonts w:ascii="Agency FB" w:hAnsi="Agency FB"/>
          <w:lang w:val="en-GB"/>
        </w:rPr>
        <w:t xml:space="preserve"> Request Departments',</w:t>
      </w:r>
    </w:p>
    <w:p w14:paraId="796FE337" w14:textId="77777777" w:rsidR="0072652D" w:rsidRPr="0072652D" w:rsidRDefault="0072652D" w:rsidP="00BD258C">
      <w:pPr>
        <w:spacing w:after="0"/>
        <w:ind w:left="720"/>
        <w:rPr>
          <w:rFonts w:ascii="Agency FB" w:hAnsi="Agency FB"/>
          <w:lang w:val="en-GB"/>
        </w:rPr>
      </w:pPr>
      <w:r w:rsidRPr="0072652D">
        <w:rPr>
          <w:rFonts w:ascii="Agency FB" w:hAnsi="Agency FB"/>
          <w:lang w:val="en-GB"/>
        </w:rPr>
        <w:t xml:space="preserve">            Value</w:t>
      </w:r>
    </w:p>
    <w:p w14:paraId="546CB794" w14:textId="77777777" w:rsidR="0072652D" w:rsidRPr="0072652D" w:rsidRDefault="0072652D" w:rsidP="00BD258C">
      <w:pPr>
        <w:spacing w:after="0"/>
        <w:ind w:left="720"/>
        <w:rPr>
          <w:rFonts w:ascii="Agency FB" w:hAnsi="Agency FB"/>
          <w:lang w:val="en-GB"/>
        </w:rPr>
      </w:pPr>
      <w:r w:rsidRPr="0072652D">
        <w:rPr>
          <w:rFonts w:ascii="Agency FB" w:hAnsi="Agency FB"/>
          <w:lang w:val="en-GB"/>
        </w:rPr>
        <w:t xml:space="preserve">        )</w:t>
      </w:r>
    </w:p>
    <w:p w14:paraId="69CB99AE" w14:textId="77777777" w:rsidR="0072652D" w:rsidRPr="0072652D" w:rsidRDefault="0072652D" w:rsidP="00BD258C">
      <w:pPr>
        <w:spacing w:after="0"/>
        <w:ind w:left="720"/>
        <w:rPr>
          <w:rFonts w:ascii="Agency FB" w:hAnsi="Agency FB"/>
          <w:lang w:val="en-GB"/>
        </w:rPr>
      </w:pPr>
      <w:r w:rsidRPr="0072652D">
        <w:rPr>
          <w:rFonts w:ascii="Agency FB" w:hAnsi="Agency FB"/>
          <w:lang w:val="en-GB"/>
        </w:rPr>
        <w:t xml:space="preserve">    ),</w:t>
      </w:r>
    </w:p>
    <w:p w14:paraId="42D39E26" w14:textId="77777777" w:rsidR="0072652D" w:rsidRPr="0072652D" w:rsidRDefault="0072652D" w:rsidP="00BD258C">
      <w:pPr>
        <w:spacing w:after="0"/>
        <w:ind w:left="720"/>
        <w:rPr>
          <w:rFonts w:ascii="Agency FB" w:hAnsi="Agency FB"/>
          <w:lang w:val="en-GB"/>
        </w:rPr>
      </w:pPr>
      <w:r w:rsidRPr="0072652D">
        <w:rPr>
          <w:rFonts w:ascii="Agency FB" w:hAnsi="Agency FB"/>
          <w:lang w:val="en-GB"/>
        </w:rPr>
        <w:t xml:space="preserve">    ", "</w:t>
      </w:r>
    </w:p>
    <w:p w14:paraId="4B66EDE6" w14:textId="77777777" w:rsidR="0072652D" w:rsidRPr="0072652D" w:rsidRDefault="0072652D" w:rsidP="00BD258C">
      <w:pPr>
        <w:spacing w:after="0"/>
        <w:ind w:left="720"/>
        <w:rPr>
          <w:rFonts w:ascii="Agency FB" w:hAnsi="Agency FB"/>
          <w:lang w:val="en-GB"/>
        </w:rPr>
      </w:pPr>
      <w:r w:rsidRPr="0072652D">
        <w:rPr>
          <w:rFonts w:ascii="Agency FB" w:hAnsi="Agency FB"/>
          <w:lang w:val="en-GB"/>
        </w:rPr>
        <w:t>)</w:t>
      </w:r>
    </w:p>
    <w:p w14:paraId="46C15F14" w14:textId="77777777" w:rsidR="0072652D" w:rsidRPr="0072652D" w:rsidRDefault="0072652D" w:rsidP="00E33C30">
      <w:pPr>
        <w:spacing w:after="0"/>
        <w:rPr>
          <w:b/>
          <w:bCs/>
          <w:lang w:val="en-GB"/>
        </w:rPr>
      </w:pPr>
      <w:r w:rsidRPr="0072652D">
        <w:rPr>
          <w:b/>
          <w:bCs/>
          <w:lang w:val="en-GB"/>
        </w:rPr>
        <w:t>Explanation:</w:t>
      </w:r>
    </w:p>
    <w:p w14:paraId="036969E5" w14:textId="77777777" w:rsidR="0072652D" w:rsidRPr="0072652D" w:rsidRDefault="0072652D" w:rsidP="00E33C30">
      <w:pPr>
        <w:numPr>
          <w:ilvl w:val="0"/>
          <w:numId w:val="118"/>
        </w:numPr>
        <w:spacing w:after="0"/>
        <w:rPr>
          <w:lang w:val="en-GB"/>
        </w:rPr>
      </w:pPr>
      <w:r w:rsidRPr="0072652D">
        <w:rPr>
          <w:rFonts w:ascii="Agency FB" w:hAnsi="Agency FB"/>
          <w:lang w:val="en-GB"/>
        </w:rPr>
        <w:t>ForAll(</w:t>
      </w:r>
      <w:proofErr w:type="spellStart"/>
      <w:r w:rsidRPr="0072652D">
        <w:rPr>
          <w:rFonts w:ascii="Agency FB" w:hAnsi="Agency FB"/>
          <w:lang w:val="en-GB"/>
        </w:rPr>
        <w:t>ThisItem.'Request</w:t>
      </w:r>
      <w:proofErr w:type="spellEnd"/>
      <w:r w:rsidRPr="0072652D">
        <w:rPr>
          <w:rFonts w:ascii="Agency FB" w:hAnsi="Agency FB"/>
          <w:lang w:val="en-GB"/>
        </w:rPr>
        <w:t xml:space="preserve"> Departments', ...)</w:t>
      </w:r>
      <w:r w:rsidRPr="0072652D">
        <w:rPr>
          <w:lang w:val="en-GB"/>
        </w:rPr>
        <w:t>: Iterates over each record in the Request Departments table.</w:t>
      </w:r>
    </w:p>
    <w:p w14:paraId="7E1031AE" w14:textId="77777777" w:rsidR="0072652D" w:rsidRPr="0072652D" w:rsidRDefault="0072652D" w:rsidP="00E33C30">
      <w:pPr>
        <w:numPr>
          <w:ilvl w:val="0"/>
          <w:numId w:val="118"/>
        </w:numPr>
        <w:spacing w:after="0"/>
        <w:rPr>
          <w:lang w:val="en-GB"/>
        </w:rPr>
      </w:pPr>
      <w:r w:rsidRPr="0072652D">
        <w:rPr>
          <w:rFonts w:ascii="Agency FB" w:hAnsi="Agency FB"/>
          <w:lang w:val="en-GB"/>
        </w:rPr>
        <w:t xml:space="preserve">If(Value = "Other", </w:t>
      </w:r>
      <w:proofErr w:type="spellStart"/>
      <w:r w:rsidRPr="0072652D">
        <w:rPr>
          <w:rFonts w:ascii="Agency FB" w:hAnsi="Agency FB"/>
          <w:lang w:val="en-GB"/>
        </w:rPr>
        <w:t>ThisItem.'Other</w:t>
      </w:r>
      <w:proofErr w:type="spellEnd"/>
      <w:r w:rsidRPr="0072652D">
        <w:rPr>
          <w:rFonts w:ascii="Agency FB" w:hAnsi="Agency FB"/>
          <w:lang w:val="en-GB"/>
        </w:rPr>
        <w:t xml:space="preserve"> Request Departments', Value)</w:t>
      </w:r>
      <w:r w:rsidRPr="0072652D">
        <w:rPr>
          <w:lang w:val="en-GB"/>
        </w:rPr>
        <w:t>: Checks if the value is "Other" and replaces it with the value from Other Request Departments, otherwise keeps the original value.</w:t>
      </w:r>
    </w:p>
    <w:p w14:paraId="4E4EE8F4" w14:textId="77777777" w:rsidR="0072652D" w:rsidRPr="0072652D" w:rsidRDefault="0072652D" w:rsidP="00E33C30">
      <w:pPr>
        <w:numPr>
          <w:ilvl w:val="0"/>
          <w:numId w:val="118"/>
        </w:numPr>
        <w:spacing w:after="0"/>
        <w:rPr>
          <w:lang w:val="en-GB"/>
        </w:rPr>
      </w:pPr>
      <w:proofErr w:type="spellStart"/>
      <w:r w:rsidRPr="0072652D">
        <w:rPr>
          <w:rFonts w:ascii="Agency FB" w:hAnsi="Agency FB"/>
          <w:lang w:val="en-GB"/>
        </w:rPr>
        <w:t>Concat</w:t>
      </w:r>
      <w:proofErr w:type="spellEnd"/>
      <w:r w:rsidRPr="0072652D">
        <w:rPr>
          <w:rFonts w:ascii="Agency FB" w:hAnsi="Agency FB"/>
          <w:lang w:val="en-GB"/>
        </w:rPr>
        <w:t>(..., ", ")</w:t>
      </w:r>
      <w:r w:rsidRPr="0072652D">
        <w:rPr>
          <w:lang w:val="en-GB"/>
        </w:rPr>
        <w:t>: Concatenates the resulting values with a comma and a space as separators.</w:t>
      </w:r>
    </w:p>
    <w:p w14:paraId="444BC583" w14:textId="77777777" w:rsidR="0072652D" w:rsidRPr="0072652D" w:rsidRDefault="0072652D" w:rsidP="00E33C30">
      <w:pPr>
        <w:spacing w:after="0"/>
        <w:rPr>
          <w:b/>
          <w:bCs/>
          <w:lang w:val="en-GB"/>
        </w:rPr>
      </w:pPr>
      <w:r w:rsidRPr="0072652D">
        <w:rPr>
          <w:b/>
          <w:bCs/>
          <w:lang w:val="en-GB"/>
        </w:rPr>
        <w:t>Detailed Steps:</w:t>
      </w:r>
    </w:p>
    <w:p w14:paraId="29E50982" w14:textId="2C546336" w:rsidR="0072652D" w:rsidRPr="00B108C7" w:rsidRDefault="0072652D" w:rsidP="00B108C7">
      <w:pPr>
        <w:pStyle w:val="ListParagraph"/>
        <w:numPr>
          <w:ilvl w:val="0"/>
          <w:numId w:val="121"/>
        </w:numPr>
        <w:spacing w:after="0"/>
        <w:rPr>
          <w:lang w:val="en-GB"/>
        </w:rPr>
      </w:pPr>
      <w:r w:rsidRPr="00B108C7">
        <w:rPr>
          <w:b/>
          <w:bCs/>
          <w:lang w:val="en-GB"/>
        </w:rPr>
        <w:t>Select the Label</w:t>
      </w:r>
      <w:r w:rsidRPr="00B108C7">
        <w:rPr>
          <w:lang w:val="en-GB"/>
        </w:rPr>
        <w:t>:</w:t>
      </w:r>
    </w:p>
    <w:p w14:paraId="52AA8EAD" w14:textId="77777777" w:rsidR="0072652D" w:rsidRPr="00B108C7" w:rsidRDefault="0072652D" w:rsidP="00B108C7">
      <w:pPr>
        <w:pStyle w:val="ListParagraph"/>
        <w:numPr>
          <w:ilvl w:val="0"/>
          <w:numId w:val="85"/>
        </w:numPr>
        <w:spacing w:after="0"/>
        <w:rPr>
          <w:lang w:val="en-GB"/>
        </w:rPr>
      </w:pPr>
      <w:r w:rsidRPr="00B108C7">
        <w:rPr>
          <w:lang w:val="en-GB"/>
        </w:rPr>
        <w:t>Click on the label where you want to display the concatenated values.</w:t>
      </w:r>
    </w:p>
    <w:p w14:paraId="74306381" w14:textId="38A9F393" w:rsidR="0072652D" w:rsidRPr="00B108C7" w:rsidRDefault="0072652D" w:rsidP="00B108C7">
      <w:pPr>
        <w:pStyle w:val="ListParagraph"/>
        <w:numPr>
          <w:ilvl w:val="0"/>
          <w:numId w:val="121"/>
        </w:numPr>
        <w:spacing w:after="0"/>
        <w:rPr>
          <w:lang w:val="en-GB"/>
        </w:rPr>
      </w:pPr>
      <w:r w:rsidRPr="00B108C7">
        <w:rPr>
          <w:b/>
          <w:bCs/>
          <w:lang w:val="en-GB"/>
        </w:rPr>
        <w:t>Set the Text Property</w:t>
      </w:r>
      <w:r w:rsidRPr="00B108C7">
        <w:rPr>
          <w:lang w:val="en-GB"/>
        </w:rPr>
        <w:t>:</w:t>
      </w:r>
    </w:p>
    <w:p w14:paraId="7F6631D6" w14:textId="77777777" w:rsidR="0072652D" w:rsidRPr="0072652D" w:rsidRDefault="0072652D" w:rsidP="00B108C7">
      <w:pPr>
        <w:spacing w:after="0"/>
        <w:ind w:left="360"/>
        <w:rPr>
          <w:rFonts w:ascii="Agency FB" w:hAnsi="Agency FB"/>
          <w:sz w:val="20"/>
          <w:szCs w:val="20"/>
          <w:lang w:val="en-GB"/>
        </w:rPr>
      </w:pPr>
      <w:r w:rsidRPr="0072652D">
        <w:rPr>
          <w:rFonts w:ascii="Agency FB" w:hAnsi="Agency FB"/>
          <w:sz w:val="20"/>
          <w:szCs w:val="20"/>
          <w:lang w:val="en-GB"/>
        </w:rPr>
        <w:t xml:space="preserve">Enter the following formula: </w:t>
      </w:r>
    </w:p>
    <w:p w14:paraId="0E92E731" w14:textId="77777777" w:rsidR="0072652D" w:rsidRPr="0072652D" w:rsidRDefault="0072652D" w:rsidP="00B108C7">
      <w:pPr>
        <w:spacing w:after="0"/>
        <w:ind w:left="360"/>
        <w:rPr>
          <w:rFonts w:ascii="Agency FB" w:hAnsi="Agency FB"/>
          <w:sz w:val="20"/>
          <w:szCs w:val="20"/>
          <w:lang w:val="en-GB"/>
        </w:rPr>
      </w:pPr>
      <w:r w:rsidRPr="0072652D">
        <w:rPr>
          <w:rFonts w:ascii="Agency FB" w:hAnsi="Agency FB"/>
          <w:sz w:val="20"/>
          <w:szCs w:val="20"/>
          <w:lang w:val="en-GB"/>
        </w:rPr>
        <w:t xml:space="preserve">Text: </w:t>
      </w:r>
      <w:proofErr w:type="spellStart"/>
      <w:r w:rsidRPr="0072652D">
        <w:rPr>
          <w:rFonts w:ascii="Agency FB" w:hAnsi="Agency FB"/>
          <w:sz w:val="20"/>
          <w:szCs w:val="20"/>
          <w:lang w:val="en-GB"/>
        </w:rPr>
        <w:t>Concat</w:t>
      </w:r>
      <w:proofErr w:type="spellEnd"/>
      <w:r w:rsidRPr="0072652D">
        <w:rPr>
          <w:rFonts w:ascii="Agency FB" w:hAnsi="Agency FB"/>
          <w:sz w:val="20"/>
          <w:szCs w:val="20"/>
          <w:lang w:val="en-GB"/>
        </w:rPr>
        <w:t>(</w:t>
      </w:r>
    </w:p>
    <w:p w14:paraId="34BBED70" w14:textId="77777777" w:rsidR="0072652D" w:rsidRPr="0072652D" w:rsidRDefault="0072652D" w:rsidP="00B108C7">
      <w:pPr>
        <w:spacing w:after="0"/>
        <w:ind w:left="360"/>
        <w:rPr>
          <w:rFonts w:ascii="Agency FB" w:hAnsi="Agency FB"/>
          <w:sz w:val="20"/>
          <w:szCs w:val="20"/>
          <w:lang w:val="en-GB"/>
        </w:rPr>
      </w:pPr>
      <w:r w:rsidRPr="0072652D">
        <w:rPr>
          <w:rFonts w:ascii="Agency FB" w:hAnsi="Agency FB"/>
          <w:sz w:val="20"/>
          <w:szCs w:val="20"/>
          <w:lang w:val="en-GB"/>
        </w:rPr>
        <w:t xml:space="preserve">    ForAll(</w:t>
      </w:r>
    </w:p>
    <w:p w14:paraId="2890A2BA" w14:textId="77777777" w:rsidR="0072652D" w:rsidRPr="0072652D" w:rsidRDefault="0072652D" w:rsidP="00B108C7">
      <w:pPr>
        <w:spacing w:after="0"/>
        <w:ind w:left="360"/>
        <w:rPr>
          <w:rFonts w:ascii="Agency FB" w:hAnsi="Agency FB"/>
          <w:sz w:val="20"/>
          <w:szCs w:val="20"/>
          <w:lang w:val="en-GB"/>
        </w:rPr>
      </w:pPr>
      <w:r w:rsidRPr="0072652D">
        <w:rPr>
          <w:rFonts w:ascii="Agency FB" w:hAnsi="Agency FB"/>
          <w:sz w:val="20"/>
          <w:szCs w:val="20"/>
          <w:lang w:val="en-GB"/>
        </w:rPr>
        <w:t xml:space="preserve">        </w:t>
      </w:r>
      <w:proofErr w:type="spellStart"/>
      <w:r w:rsidRPr="0072652D">
        <w:rPr>
          <w:rFonts w:ascii="Agency FB" w:hAnsi="Agency FB"/>
          <w:sz w:val="20"/>
          <w:szCs w:val="20"/>
          <w:lang w:val="en-GB"/>
        </w:rPr>
        <w:t>ThisItem.'Request</w:t>
      </w:r>
      <w:proofErr w:type="spellEnd"/>
      <w:r w:rsidRPr="0072652D">
        <w:rPr>
          <w:rFonts w:ascii="Agency FB" w:hAnsi="Agency FB"/>
          <w:sz w:val="20"/>
          <w:szCs w:val="20"/>
          <w:lang w:val="en-GB"/>
        </w:rPr>
        <w:t xml:space="preserve"> Departments',</w:t>
      </w:r>
    </w:p>
    <w:p w14:paraId="4FBF8685" w14:textId="77777777" w:rsidR="0072652D" w:rsidRPr="0072652D" w:rsidRDefault="0072652D" w:rsidP="00B108C7">
      <w:pPr>
        <w:spacing w:after="0"/>
        <w:ind w:left="360"/>
        <w:rPr>
          <w:rFonts w:ascii="Agency FB" w:hAnsi="Agency FB"/>
          <w:sz w:val="20"/>
          <w:szCs w:val="20"/>
          <w:lang w:val="en-GB"/>
        </w:rPr>
      </w:pPr>
      <w:r w:rsidRPr="0072652D">
        <w:rPr>
          <w:rFonts w:ascii="Agency FB" w:hAnsi="Agency FB"/>
          <w:sz w:val="20"/>
          <w:szCs w:val="20"/>
          <w:lang w:val="en-GB"/>
        </w:rPr>
        <w:t xml:space="preserve">        If(</w:t>
      </w:r>
    </w:p>
    <w:p w14:paraId="01988B11" w14:textId="77777777" w:rsidR="0072652D" w:rsidRPr="0072652D" w:rsidRDefault="0072652D" w:rsidP="00B108C7">
      <w:pPr>
        <w:spacing w:after="0"/>
        <w:ind w:left="360"/>
        <w:rPr>
          <w:rFonts w:ascii="Agency FB" w:hAnsi="Agency FB"/>
          <w:sz w:val="20"/>
          <w:szCs w:val="20"/>
          <w:lang w:val="en-GB"/>
        </w:rPr>
      </w:pPr>
      <w:r w:rsidRPr="0072652D">
        <w:rPr>
          <w:rFonts w:ascii="Agency FB" w:hAnsi="Agency FB"/>
          <w:sz w:val="20"/>
          <w:szCs w:val="20"/>
          <w:lang w:val="en-GB"/>
        </w:rPr>
        <w:t xml:space="preserve">            Value = "Other",</w:t>
      </w:r>
    </w:p>
    <w:p w14:paraId="541BAA1F" w14:textId="77777777" w:rsidR="0072652D" w:rsidRPr="0072652D" w:rsidRDefault="0072652D" w:rsidP="00B108C7">
      <w:pPr>
        <w:spacing w:after="0"/>
        <w:ind w:left="360"/>
        <w:rPr>
          <w:rFonts w:ascii="Agency FB" w:hAnsi="Agency FB"/>
          <w:sz w:val="20"/>
          <w:szCs w:val="20"/>
          <w:lang w:val="en-GB"/>
        </w:rPr>
      </w:pPr>
      <w:r w:rsidRPr="0072652D">
        <w:rPr>
          <w:rFonts w:ascii="Agency FB" w:hAnsi="Agency FB"/>
          <w:sz w:val="20"/>
          <w:szCs w:val="20"/>
          <w:lang w:val="en-GB"/>
        </w:rPr>
        <w:t xml:space="preserve">            </w:t>
      </w:r>
      <w:proofErr w:type="spellStart"/>
      <w:r w:rsidRPr="0072652D">
        <w:rPr>
          <w:rFonts w:ascii="Agency FB" w:hAnsi="Agency FB"/>
          <w:sz w:val="20"/>
          <w:szCs w:val="20"/>
          <w:lang w:val="en-GB"/>
        </w:rPr>
        <w:t>ThisItem.'Other</w:t>
      </w:r>
      <w:proofErr w:type="spellEnd"/>
      <w:r w:rsidRPr="0072652D">
        <w:rPr>
          <w:rFonts w:ascii="Agency FB" w:hAnsi="Agency FB"/>
          <w:sz w:val="20"/>
          <w:szCs w:val="20"/>
          <w:lang w:val="en-GB"/>
        </w:rPr>
        <w:t xml:space="preserve"> Request Departments',</w:t>
      </w:r>
    </w:p>
    <w:p w14:paraId="445A41C7" w14:textId="77777777" w:rsidR="0072652D" w:rsidRPr="0072652D" w:rsidRDefault="0072652D" w:rsidP="00B108C7">
      <w:pPr>
        <w:spacing w:after="0"/>
        <w:ind w:left="360"/>
        <w:rPr>
          <w:rFonts w:ascii="Agency FB" w:hAnsi="Agency FB"/>
          <w:sz w:val="20"/>
          <w:szCs w:val="20"/>
          <w:lang w:val="en-GB"/>
        </w:rPr>
      </w:pPr>
      <w:r w:rsidRPr="0072652D">
        <w:rPr>
          <w:rFonts w:ascii="Agency FB" w:hAnsi="Agency FB"/>
          <w:sz w:val="20"/>
          <w:szCs w:val="20"/>
          <w:lang w:val="en-GB"/>
        </w:rPr>
        <w:t xml:space="preserve">            Value</w:t>
      </w:r>
    </w:p>
    <w:p w14:paraId="559A3E6B" w14:textId="77777777" w:rsidR="0072652D" w:rsidRPr="0072652D" w:rsidRDefault="0072652D" w:rsidP="00B108C7">
      <w:pPr>
        <w:spacing w:after="0"/>
        <w:ind w:left="360"/>
        <w:rPr>
          <w:rFonts w:ascii="Agency FB" w:hAnsi="Agency FB"/>
          <w:sz w:val="20"/>
          <w:szCs w:val="20"/>
          <w:lang w:val="en-GB"/>
        </w:rPr>
      </w:pPr>
      <w:r w:rsidRPr="0072652D">
        <w:rPr>
          <w:rFonts w:ascii="Agency FB" w:hAnsi="Agency FB"/>
          <w:sz w:val="20"/>
          <w:szCs w:val="20"/>
          <w:lang w:val="en-GB"/>
        </w:rPr>
        <w:t xml:space="preserve">        )</w:t>
      </w:r>
    </w:p>
    <w:p w14:paraId="19596185" w14:textId="77777777" w:rsidR="0072652D" w:rsidRPr="0072652D" w:rsidRDefault="0072652D" w:rsidP="00B108C7">
      <w:pPr>
        <w:spacing w:after="0"/>
        <w:ind w:left="360"/>
        <w:rPr>
          <w:rFonts w:ascii="Agency FB" w:hAnsi="Agency FB"/>
          <w:sz w:val="20"/>
          <w:szCs w:val="20"/>
          <w:lang w:val="en-GB"/>
        </w:rPr>
      </w:pPr>
      <w:r w:rsidRPr="0072652D">
        <w:rPr>
          <w:rFonts w:ascii="Agency FB" w:hAnsi="Agency FB"/>
          <w:sz w:val="20"/>
          <w:szCs w:val="20"/>
          <w:lang w:val="en-GB"/>
        </w:rPr>
        <w:t xml:space="preserve">    ),</w:t>
      </w:r>
    </w:p>
    <w:p w14:paraId="14FEEC35" w14:textId="77777777" w:rsidR="0072652D" w:rsidRPr="0072652D" w:rsidRDefault="0072652D" w:rsidP="00B108C7">
      <w:pPr>
        <w:spacing w:after="0"/>
        <w:ind w:left="360"/>
        <w:rPr>
          <w:rFonts w:ascii="Agency FB" w:hAnsi="Agency FB"/>
          <w:sz w:val="20"/>
          <w:szCs w:val="20"/>
          <w:lang w:val="en-GB"/>
        </w:rPr>
      </w:pPr>
      <w:r w:rsidRPr="0072652D">
        <w:rPr>
          <w:rFonts w:ascii="Agency FB" w:hAnsi="Agency FB"/>
          <w:sz w:val="20"/>
          <w:szCs w:val="20"/>
          <w:lang w:val="en-GB"/>
        </w:rPr>
        <w:t xml:space="preserve">    ", "</w:t>
      </w:r>
    </w:p>
    <w:p w14:paraId="12B86C46" w14:textId="77777777" w:rsidR="0072652D" w:rsidRPr="0072652D" w:rsidRDefault="0072652D" w:rsidP="00B108C7">
      <w:pPr>
        <w:spacing w:after="0"/>
        <w:ind w:left="360"/>
        <w:rPr>
          <w:rFonts w:ascii="Agency FB" w:hAnsi="Agency FB"/>
          <w:sz w:val="20"/>
          <w:szCs w:val="20"/>
          <w:lang w:val="en-GB"/>
        </w:rPr>
      </w:pPr>
      <w:r w:rsidRPr="0072652D">
        <w:rPr>
          <w:rFonts w:ascii="Agency FB" w:hAnsi="Agency FB"/>
          <w:sz w:val="20"/>
          <w:szCs w:val="20"/>
          <w:lang w:val="en-GB"/>
        </w:rPr>
        <w:t>)</w:t>
      </w:r>
    </w:p>
    <w:p w14:paraId="481E63B0" w14:textId="680FF03C" w:rsidR="0072652D" w:rsidRPr="0072652D" w:rsidRDefault="0072652D" w:rsidP="00E33C30">
      <w:pPr>
        <w:spacing w:after="0"/>
        <w:rPr>
          <w:lang w:val="en-GB"/>
        </w:rPr>
      </w:pPr>
      <w:r w:rsidRPr="0072652D">
        <w:rPr>
          <w:lang w:val="en-GB"/>
        </w:rPr>
        <w:lastRenderedPageBreak/>
        <w:t xml:space="preserve">This will concatenate all the values in the </w:t>
      </w:r>
      <w:r w:rsidRPr="0072652D">
        <w:rPr>
          <w:rFonts w:ascii="Agency FB" w:hAnsi="Agency FB"/>
          <w:i/>
          <w:iCs/>
          <w:lang w:val="en-GB"/>
        </w:rPr>
        <w:t>Request Departments</w:t>
      </w:r>
      <w:r w:rsidRPr="0072652D">
        <w:rPr>
          <w:rFonts w:ascii="Agency FB" w:hAnsi="Agency FB"/>
          <w:lang w:val="en-GB"/>
        </w:rPr>
        <w:t xml:space="preserve"> </w:t>
      </w:r>
      <w:r w:rsidR="0088522D">
        <w:rPr>
          <w:lang w:val="en-GB"/>
        </w:rPr>
        <w:t xml:space="preserve"> </w:t>
      </w:r>
      <w:r w:rsidRPr="0072652D">
        <w:rPr>
          <w:lang w:val="en-GB"/>
        </w:rPr>
        <w:t xml:space="preserve">table, replacing "Other" with the value from </w:t>
      </w:r>
      <w:r w:rsidRPr="0072652D">
        <w:rPr>
          <w:rFonts w:ascii="Agency FB" w:hAnsi="Agency FB"/>
          <w:i/>
          <w:iCs/>
          <w:lang w:val="en-GB"/>
        </w:rPr>
        <w:t>Other Request Departments</w:t>
      </w:r>
      <w:r w:rsidRPr="0072652D">
        <w:rPr>
          <w:lang w:val="en-GB"/>
        </w:rPr>
        <w:t>, and separate them with commas.</w:t>
      </w:r>
    </w:p>
    <w:p w14:paraId="28946CFA" w14:textId="291D4E29" w:rsidR="00F06EA8" w:rsidRPr="0088522D" w:rsidRDefault="0072652D" w:rsidP="00F06EA8">
      <w:pPr>
        <w:rPr>
          <w:sz w:val="20"/>
          <w:szCs w:val="20"/>
          <w:lang w:val="en-GB"/>
        </w:rPr>
      </w:pPr>
      <w:r w:rsidRPr="0072652D">
        <w:rPr>
          <w:sz w:val="20"/>
          <w:szCs w:val="20"/>
          <w:lang w:val="en-GB"/>
        </w:rPr>
        <w:t>Would you like more detailed guidance on any specific step, or do you have any other questions?</w:t>
      </w:r>
    </w:p>
    <w:p w14:paraId="2AF564E6" w14:textId="77777777" w:rsidR="00F06EA8" w:rsidRDefault="00F06EA8" w:rsidP="00F06EA8">
      <w:pPr>
        <w:pStyle w:val="Heading2"/>
      </w:pPr>
      <w:proofErr w:type="gramStart"/>
      <w:r>
        <w:t>You</w:t>
      </w:r>
      <w:proofErr w:type="gramEnd"/>
    </w:p>
    <w:p w14:paraId="232C9151" w14:textId="673040AF" w:rsidR="00F06EA8" w:rsidRPr="00BC5EEA" w:rsidRDefault="00BC5EEA" w:rsidP="00F06EA8">
      <w:pPr>
        <w:rPr>
          <w:rFonts w:ascii="Agency FB" w:hAnsi="Agency FB"/>
        </w:rPr>
      </w:pPr>
      <w:r w:rsidRPr="00BC5EEA">
        <w:t xml:space="preserve">I now have this as my formula </w:t>
      </w:r>
      <w:proofErr w:type="spellStart"/>
      <w:r w:rsidRPr="00BC5EEA">
        <w:t>biut</w:t>
      </w:r>
      <w:proofErr w:type="spellEnd"/>
      <w:r w:rsidRPr="00BC5EEA">
        <w:t xml:space="preserve"> it didn't work:</w:t>
      </w:r>
      <w:r w:rsidRPr="00BC5EEA">
        <w:br/>
      </w:r>
      <w:proofErr w:type="gramStart"/>
      <w:r w:rsidRPr="00BC5EEA">
        <w:rPr>
          <w:rFonts w:ascii="Agency FB" w:hAnsi="Agency FB"/>
        </w:rPr>
        <w:t>Concatenate(</w:t>
      </w:r>
      <w:proofErr w:type="gramEnd"/>
      <w:r w:rsidRPr="00BC5EEA">
        <w:rPr>
          <w:rFonts w:ascii="Agency FB" w:hAnsi="Agency FB"/>
        </w:rPr>
        <w:t xml:space="preserve">"Affected Departments: </w:t>
      </w:r>
      <w:proofErr w:type="gramStart"/>
      <w:r w:rsidRPr="00BC5EEA">
        <w:rPr>
          <w:rFonts w:ascii="Agency FB" w:hAnsi="Agency FB"/>
        </w:rPr>
        <w:t>",</w:t>
      </w:r>
      <w:proofErr w:type="spellStart"/>
      <w:r w:rsidRPr="00BC5EEA">
        <w:rPr>
          <w:rFonts w:ascii="Agency FB" w:hAnsi="Agency FB"/>
        </w:rPr>
        <w:t>Concat</w:t>
      </w:r>
      <w:proofErr w:type="spellEnd"/>
      <w:r w:rsidRPr="00BC5EEA">
        <w:rPr>
          <w:rFonts w:ascii="Agency FB" w:hAnsi="Agency FB"/>
        </w:rPr>
        <w:t xml:space="preserve">( ForAll( </w:t>
      </w:r>
      <w:proofErr w:type="spellStart"/>
      <w:r w:rsidRPr="00BC5EEA">
        <w:rPr>
          <w:rFonts w:ascii="Agency FB" w:hAnsi="Agency FB"/>
        </w:rPr>
        <w:t>ThisItem</w:t>
      </w:r>
      <w:proofErr w:type="gramEnd"/>
      <w:r w:rsidRPr="00BC5EEA">
        <w:rPr>
          <w:rFonts w:ascii="Agency FB" w:hAnsi="Agency FB"/>
        </w:rPr>
        <w:t>.'Request</w:t>
      </w:r>
      <w:proofErr w:type="spellEnd"/>
      <w:r w:rsidRPr="00BC5EEA">
        <w:rPr>
          <w:rFonts w:ascii="Agency FB" w:hAnsi="Agency FB"/>
        </w:rPr>
        <w:t xml:space="preserve"> Departments', </w:t>
      </w:r>
      <w:proofErr w:type="gramStart"/>
      <w:r w:rsidRPr="00BC5EEA">
        <w:rPr>
          <w:rFonts w:ascii="Agency FB" w:hAnsi="Agency FB"/>
        </w:rPr>
        <w:t>If( Value</w:t>
      </w:r>
      <w:proofErr w:type="gramEnd"/>
      <w:r w:rsidRPr="00BC5EEA">
        <w:rPr>
          <w:rFonts w:ascii="Agency FB" w:hAnsi="Agency FB"/>
        </w:rPr>
        <w:t xml:space="preserve"> = "Other", </w:t>
      </w:r>
      <w:proofErr w:type="spellStart"/>
      <w:r w:rsidRPr="00BC5EEA">
        <w:rPr>
          <w:rFonts w:ascii="Agency FB" w:hAnsi="Agency FB"/>
        </w:rPr>
        <w:t>ThisItem.'Other</w:t>
      </w:r>
      <w:proofErr w:type="spellEnd"/>
      <w:r w:rsidRPr="00BC5EEA">
        <w:rPr>
          <w:rFonts w:ascii="Agency FB" w:hAnsi="Agency FB"/>
        </w:rPr>
        <w:t xml:space="preserve"> Request Departments', </w:t>
      </w:r>
      <w:proofErr w:type="gramStart"/>
      <w:r w:rsidRPr="00BC5EEA">
        <w:rPr>
          <w:rFonts w:ascii="Agency FB" w:hAnsi="Agency FB"/>
        </w:rPr>
        <w:t>Value )</w:t>
      </w:r>
      <w:proofErr w:type="gramEnd"/>
      <w:r w:rsidRPr="00BC5EEA">
        <w:rPr>
          <w:rFonts w:ascii="Agency FB" w:hAnsi="Agency FB"/>
        </w:rPr>
        <w:t xml:space="preserve"> ), ", "))</w:t>
      </w:r>
    </w:p>
    <w:p w14:paraId="7FCF8805" w14:textId="77777777" w:rsidR="00F06EA8" w:rsidRDefault="00F06EA8" w:rsidP="00F06EA8">
      <w:pPr>
        <w:pStyle w:val="Heading2"/>
      </w:pPr>
      <w:r>
        <w:t>Copilot</w:t>
      </w:r>
    </w:p>
    <w:p w14:paraId="3F07CC61" w14:textId="7CBE4D28" w:rsidR="0010422C" w:rsidRPr="00231E43" w:rsidRDefault="0010422C" w:rsidP="0010422C">
      <w:pPr>
        <w:spacing w:after="0"/>
        <w:ind w:left="-5" w:right="627"/>
      </w:pPr>
      <w:r w:rsidRPr="00231E43">
        <w:t xml:space="preserve">I see where the issue might be. In Power Apps, the </w:t>
      </w:r>
      <w:proofErr w:type="spellStart"/>
      <w:r w:rsidRPr="00231E43">
        <w:rPr>
          <w:rFonts w:ascii="Agency FB" w:hAnsi="Agency FB"/>
          <w:i/>
          <w:iCs/>
        </w:rPr>
        <w:t>Concat</w:t>
      </w:r>
      <w:proofErr w:type="spellEnd"/>
      <w:r w:rsidRPr="00231E43">
        <w:t xml:space="preserve"> function is used to concatenate strings within a table, while </w:t>
      </w:r>
      <w:proofErr w:type="gramStart"/>
      <w:r w:rsidRPr="00231E43">
        <w:rPr>
          <w:rFonts w:ascii="Agency FB" w:hAnsi="Agency FB"/>
          <w:i/>
          <w:iCs/>
        </w:rPr>
        <w:t>Concatenate</w:t>
      </w:r>
      <w:r w:rsidRPr="00231E43">
        <w:t xml:space="preserve"> </w:t>
      </w:r>
      <w:r>
        <w:t xml:space="preserve"> </w:t>
      </w:r>
      <w:r w:rsidRPr="00231E43">
        <w:t>is</w:t>
      </w:r>
      <w:proofErr w:type="gramEnd"/>
      <w:r w:rsidRPr="00231E43">
        <w:t xml:space="preserve"> used to concatenate multiple strings. It looks like you're combining both functions, which might be causing the issue. Let's simplify it </w:t>
      </w:r>
      <w:proofErr w:type="gramStart"/>
      <w:r w:rsidRPr="00231E43">
        <w:t>to use</w:t>
      </w:r>
      <w:proofErr w:type="gramEnd"/>
      <w:r w:rsidRPr="00231E43">
        <w:t xml:space="preserve"> just the </w:t>
      </w:r>
      <w:proofErr w:type="spellStart"/>
      <w:proofErr w:type="gramStart"/>
      <w:r w:rsidRPr="00231E43">
        <w:rPr>
          <w:rFonts w:ascii="Agency FB" w:hAnsi="Agency FB"/>
          <w:i/>
          <w:iCs/>
        </w:rPr>
        <w:t>Concat</w:t>
      </w:r>
      <w:proofErr w:type="spellEnd"/>
      <w:r w:rsidRPr="00231E43">
        <w:t xml:space="preserve"> </w:t>
      </w:r>
      <w:r>
        <w:t xml:space="preserve"> </w:t>
      </w:r>
      <w:r w:rsidRPr="00231E43">
        <w:t>function</w:t>
      </w:r>
      <w:proofErr w:type="gramEnd"/>
      <w:r w:rsidRPr="00231E43">
        <w:t xml:space="preserve"> correctly:</w:t>
      </w:r>
    </w:p>
    <w:p w14:paraId="761143B6" w14:textId="574A7668" w:rsidR="0010422C" w:rsidRPr="00231E43" w:rsidRDefault="0010422C" w:rsidP="0010422C">
      <w:pPr>
        <w:pStyle w:val="Heading3"/>
      </w:pPr>
      <w:r w:rsidRPr="00231E43">
        <w:t>Corrected Formula:</w:t>
      </w:r>
    </w:p>
    <w:p w14:paraId="0F5FA0EB" w14:textId="77777777" w:rsidR="0010422C" w:rsidRPr="00231E43" w:rsidRDefault="0010422C" w:rsidP="0010422C">
      <w:pPr>
        <w:spacing w:after="0" w:line="247" w:lineRule="auto"/>
        <w:ind w:left="-5" w:right="627" w:hanging="10"/>
        <w:rPr>
          <w:rFonts w:ascii="Agency FB" w:hAnsi="Agency FB"/>
        </w:rPr>
      </w:pPr>
      <w:proofErr w:type="spellStart"/>
      <w:proofErr w:type="gramStart"/>
      <w:r w:rsidRPr="00231E43">
        <w:rPr>
          <w:rFonts w:ascii="Agency FB" w:hAnsi="Agency FB"/>
        </w:rPr>
        <w:t>Concat</w:t>
      </w:r>
      <w:proofErr w:type="spellEnd"/>
      <w:r w:rsidRPr="00231E43">
        <w:rPr>
          <w:rFonts w:ascii="Agency FB" w:hAnsi="Agency FB"/>
        </w:rPr>
        <w:t>(</w:t>
      </w:r>
      <w:proofErr w:type="gramEnd"/>
      <w:r w:rsidRPr="00231E43">
        <w:rPr>
          <w:rFonts w:ascii="Agency FB" w:hAnsi="Agency FB"/>
        </w:rPr>
        <w:t xml:space="preserve">"Affected Departments: ", </w:t>
      </w:r>
      <w:proofErr w:type="spellStart"/>
      <w:proofErr w:type="gramStart"/>
      <w:r w:rsidRPr="00231E43">
        <w:rPr>
          <w:rFonts w:ascii="Agency FB" w:hAnsi="Agency FB"/>
        </w:rPr>
        <w:t>Concat</w:t>
      </w:r>
      <w:proofErr w:type="spellEnd"/>
      <w:r w:rsidRPr="00231E43">
        <w:rPr>
          <w:rFonts w:ascii="Agency FB" w:hAnsi="Agency FB"/>
        </w:rPr>
        <w:t>(</w:t>
      </w:r>
      <w:proofErr w:type="gramEnd"/>
    </w:p>
    <w:p w14:paraId="62AD1E54" w14:textId="77777777" w:rsidR="0010422C" w:rsidRPr="00231E43" w:rsidRDefault="0010422C" w:rsidP="0010422C">
      <w:pPr>
        <w:spacing w:after="0" w:line="247" w:lineRule="auto"/>
        <w:ind w:left="-5" w:right="627" w:hanging="10"/>
        <w:rPr>
          <w:rFonts w:ascii="Agency FB" w:hAnsi="Agency FB"/>
        </w:rPr>
      </w:pPr>
      <w:r w:rsidRPr="00231E43">
        <w:rPr>
          <w:rFonts w:ascii="Agency FB" w:hAnsi="Agency FB"/>
        </w:rPr>
        <w:t xml:space="preserve">    </w:t>
      </w:r>
      <w:proofErr w:type="spellStart"/>
      <w:r w:rsidRPr="00231E43">
        <w:rPr>
          <w:rFonts w:ascii="Agency FB" w:hAnsi="Agency FB"/>
        </w:rPr>
        <w:t>ThisItem.'Request</w:t>
      </w:r>
      <w:proofErr w:type="spellEnd"/>
      <w:r w:rsidRPr="00231E43">
        <w:rPr>
          <w:rFonts w:ascii="Agency FB" w:hAnsi="Agency FB"/>
        </w:rPr>
        <w:t xml:space="preserve"> Departments',</w:t>
      </w:r>
    </w:p>
    <w:p w14:paraId="267156E2" w14:textId="77777777" w:rsidR="0010422C" w:rsidRPr="00231E43" w:rsidRDefault="0010422C" w:rsidP="0010422C">
      <w:pPr>
        <w:spacing w:after="0" w:line="247" w:lineRule="auto"/>
        <w:ind w:left="-5" w:right="627" w:hanging="10"/>
        <w:rPr>
          <w:rFonts w:ascii="Agency FB" w:hAnsi="Agency FB"/>
        </w:rPr>
      </w:pPr>
      <w:r w:rsidRPr="00231E43">
        <w:rPr>
          <w:rFonts w:ascii="Agency FB" w:hAnsi="Agency FB"/>
        </w:rPr>
        <w:t xml:space="preserve">    </w:t>
      </w:r>
      <w:proofErr w:type="gramStart"/>
      <w:r w:rsidRPr="00231E43">
        <w:rPr>
          <w:rFonts w:ascii="Agency FB" w:hAnsi="Agency FB"/>
        </w:rPr>
        <w:t>If(</w:t>
      </w:r>
      <w:proofErr w:type="gramEnd"/>
      <w:r w:rsidRPr="00231E43">
        <w:rPr>
          <w:rFonts w:ascii="Agency FB" w:hAnsi="Agency FB"/>
        </w:rPr>
        <w:t xml:space="preserve">Value = "Other", </w:t>
      </w:r>
      <w:proofErr w:type="spellStart"/>
      <w:r w:rsidRPr="00231E43">
        <w:rPr>
          <w:rFonts w:ascii="Agency FB" w:hAnsi="Agency FB"/>
        </w:rPr>
        <w:t>ThisItem.'Other</w:t>
      </w:r>
      <w:proofErr w:type="spellEnd"/>
      <w:r w:rsidRPr="00231E43">
        <w:rPr>
          <w:rFonts w:ascii="Agency FB" w:hAnsi="Agency FB"/>
        </w:rPr>
        <w:t xml:space="preserve"> Request Departments', Value),</w:t>
      </w:r>
    </w:p>
    <w:p w14:paraId="651ED1D3" w14:textId="77777777" w:rsidR="0010422C" w:rsidRPr="00231E43" w:rsidRDefault="0010422C" w:rsidP="0010422C">
      <w:pPr>
        <w:spacing w:after="0" w:line="247" w:lineRule="auto"/>
        <w:ind w:left="-5" w:right="627" w:hanging="10"/>
        <w:rPr>
          <w:rFonts w:ascii="Agency FB" w:hAnsi="Agency FB"/>
        </w:rPr>
      </w:pPr>
      <w:r w:rsidRPr="00231E43">
        <w:rPr>
          <w:rFonts w:ascii="Agency FB" w:hAnsi="Agency FB"/>
        </w:rPr>
        <w:t xml:space="preserve">    ", "</w:t>
      </w:r>
    </w:p>
    <w:p w14:paraId="6A646E8E" w14:textId="77777777" w:rsidR="0010422C" w:rsidRPr="0010422C" w:rsidRDefault="0010422C" w:rsidP="0010422C">
      <w:pPr>
        <w:spacing w:after="0"/>
        <w:ind w:left="-5" w:right="627"/>
        <w:rPr>
          <w:rFonts w:ascii="Agency FB" w:hAnsi="Agency FB"/>
        </w:rPr>
      </w:pPr>
      <w:r w:rsidRPr="00231E43">
        <w:rPr>
          <w:rFonts w:ascii="Agency FB" w:hAnsi="Agency FB"/>
        </w:rPr>
        <w:t>))</w:t>
      </w:r>
    </w:p>
    <w:p w14:paraId="29F234CC" w14:textId="77777777" w:rsidR="0010422C" w:rsidRPr="00231E43" w:rsidRDefault="0010422C" w:rsidP="0010422C">
      <w:pPr>
        <w:spacing w:after="0" w:line="247" w:lineRule="auto"/>
        <w:ind w:left="-5" w:right="627" w:hanging="10"/>
        <w:rPr>
          <w:i/>
          <w:iCs/>
          <w:sz w:val="22"/>
          <w:szCs w:val="22"/>
        </w:rPr>
      </w:pPr>
    </w:p>
    <w:p w14:paraId="4BE04F93" w14:textId="77777777" w:rsidR="0010422C" w:rsidRDefault="0010422C" w:rsidP="0010422C">
      <w:pPr>
        <w:spacing w:after="0" w:line="247" w:lineRule="auto"/>
        <w:ind w:left="-5" w:right="627" w:hanging="10"/>
      </w:pPr>
      <w:r w:rsidRPr="00231E43">
        <w:t xml:space="preserve">However, since </w:t>
      </w:r>
      <w:proofErr w:type="spellStart"/>
      <w:r w:rsidRPr="00231E43">
        <w:rPr>
          <w:i/>
          <w:iCs/>
        </w:rPr>
        <w:t>Concat</w:t>
      </w:r>
      <w:proofErr w:type="spellEnd"/>
      <w:r w:rsidRPr="00231E43">
        <w:t xml:space="preserve"> inside another </w:t>
      </w:r>
      <w:proofErr w:type="spellStart"/>
      <w:r w:rsidRPr="00231E43">
        <w:rPr>
          <w:i/>
          <w:iCs/>
        </w:rPr>
        <w:t>Concat</w:t>
      </w:r>
      <w:proofErr w:type="spellEnd"/>
      <w:r w:rsidRPr="00231E43">
        <w:t xml:space="preserve"> is not directly supported, we can use an alternative approach by defining a variable or simplifying the concatenation. Here's the adjusted version:</w:t>
      </w:r>
    </w:p>
    <w:p w14:paraId="0DAD1A55" w14:textId="77777777" w:rsidR="0010422C" w:rsidRPr="00231E43" w:rsidRDefault="0010422C" w:rsidP="0010422C">
      <w:pPr>
        <w:spacing w:after="0" w:line="247" w:lineRule="auto"/>
        <w:ind w:left="-5" w:right="627" w:hanging="10"/>
      </w:pPr>
    </w:p>
    <w:p w14:paraId="77598F98" w14:textId="77777777" w:rsidR="0010422C" w:rsidRPr="00231E43" w:rsidRDefault="0010422C" w:rsidP="0010422C">
      <w:pPr>
        <w:numPr>
          <w:ilvl w:val="0"/>
          <w:numId w:val="123"/>
        </w:numPr>
        <w:spacing w:after="0" w:line="247" w:lineRule="auto"/>
        <w:ind w:right="627"/>
      </w:pPr>
      <w:r w:rsidRPr="00231E43">
        <w:rPr>
          <w:b/>
          <w:bCs/>
        </w:rPr>
        <w:t>Define a Variable (Optional but Recommended for Clarity)</w:t>
      </w:r>
      <w:r w:rsidRPr="00231E43">
        <w:t>:</w:t>
      </w:r>
    </w:p>
    <w:p w14:paraId="41E6A837" w14:textId="77777777" w:rsidR="0010422C" w:rsidRPr="00231E43" w:rsidRDefault="0010422C" w:rsidP="0010422C">
      <w:pPr>
        <w:numPr>
          <w:ilvl w:val="1"/>
          <w:numId w:val="123"/>
        </w:numPr>
        <w:spacing w:after="0" w:line="247" w:lineRule="auto"/>
        <w:ind w:right="627"/>
      </w:pPr>
      <w:r w:rsidRPr="00231E43">
        <w:t xml:space="preserve">In the </w:t>
      </w:r>
      <w:proofErr w:type="spellStart"/>
      <w:r w:rsidRPr="00231E43">
        <w:rPr>
          <w:b/>
          <w:bCs/>
        </w:rPr>
        <w:t>OnSelect</w:t>
      </w:r>
      <w:proofErr w:type="spellEnd"/>
      <w:r w:rsidRPr="00231E43">
        <w:t xml:space="preserve"> property of a button or gallery item, set a variable to handle the concatenation.</w:t>
      </w:r>
    </w:p>
    <w:p w14:paraId="48D01255" w14:textId="77777777" w:rsidR="0010422C" w:rsidRPr="00231E43" w:rsidRDefault="0010422C" w:rsidP="0010422C">
      <w:pPr>
        <w:spacing w:after="0" w:line="247" w:lineRule="auto"/>
        <w:ind w:left="2160" w:right="627"/>
        <w:rPr>
          <w:rFonts w:ascii="Agency FB" w:hAnsi="Agency FB"/>
        </w:rPr>
      </w:pPr>
      <w:proofErr w:type="gramStart"/>
      <w:r w:rsidRPr="00231E43">
        <w:rPr>
          <w:rFonts w:ascii="Agency FB" w:hAnsi="Agency FB"/>
        </w:rPr>
        <w:t>Set(</w:t>
      </w:r>
      <w:proofErr w:type="spellStart"/>
      <w:proofErr w:type="gramEnd"/>
      <w:r w:rsidRPr="00231E43">
        <w:rPr>
          <w:rFonts w:ascii="Agency FB" w:hAnsi="Agency FB"/>
        </w:rPr>
        <w:t>ConcatenatedDepartments</w:t>
      </w:r>
      <w:proofErr w:type="spellEnd"/>
      <w:r w:rsidRPr="00231E43">
        <w:rPr>
          <w:rFonts w:ascii="Agency FB" w:hAnsi="Agency FB"/>
        </w:rPr>
        <w:t xml:space="preserve">, </w:t>
      </w:r>
      <w:proofErr w:type="spellStart"/>
      <w:proofErr w:type="gramStart"/>
      <w:r w:rsidRPr="00231E43">
        <w:rPr>
          <w:rFonts w:ascii="Agency FB" w:hAnsi="Agency FB"/>
        </w:rPr>
        <w:t>Concat</w:t>
      </w:r>
      <w:proofErr w:type="spellEnd"/>
      <w:r w:rsidRPr="00231E43">
        <w:rPr>
          <w:rFonts w:ascii="Agency FB" w:hAnsi="Agency FB"/>
        </w:rPr>
        <w:t>(</w:t>
      </w:r>
      <w:proofErr w:type="gramEnd"/>
    </w:p>
    <w:p w14:paraId="715C243D" w14:textId="77777777" w:rsidR="0010422C" w:rsidRPr="00231E43" w:rsidRDefault="0010422C" w:rsidP="0010422C">
      <w:pPr>
        <w:spacing w:after="0" w:line="247" w:lineRule="auto"/>
        <w:ind w:left="2160" w:right="627"/>
        <w:rPr>
          <w:rFonts w:ascii="Agency FB" w:hAnsi="Agency FB"/>
        </w:rPr>
      </w:pPr>
      <w:r w:rsidRPr="00231E43">
        <w:rPr>
          <w:rFonts w:ascii="Agency FB" w:hAnsi="Agency FB"/>
        </w:rPr>
        <w:t xml:space="preserve">    </w:t>
      </w:r>
      <w:proofErr w:type="gramStart"/>
      <w:r w:rsidRPr="00231E43">
        <w:rPr>
          <w:rFonts w:ascii="Agency FB" w:hAnsi="Agency FB"/>
        </w:rPr>
        <w:t>ForAll(</w:t>
      </w:r>
      <w:proofErr w:type="gramEnd"/>
    </w:p>
    <w:p w14:paraId="76E71E6F" w14:textId="77777777" w:rsidR="0010422C" w:rsidRPr="00231E43" w:rsidRDefault="0010422C" w:rsidP="0010422C">
      <w:pPr>
        <w:spacing w:after="0" w:line="247" w:lineRule="auto"/>
        <w:ind w:left="2160" w:right="627"/>
        <w:rPr>
          <w:rFonts w:ascii="Agency FB" w:hAnsi="Agency FB"/>
        </w:rPr>
      </w:pPr>
      <w:r w:rsidRPr="00231E43">
        <w:rPr>
          <w:rFonts w:ascii="Agency FB" w:hAnsi="Agency FB"/>
        </w:rPr>
        <w:t xml:space="preserve">        </w:t>
      </w:r>
      <w:proofErr w:type="spellStart"/>
      <w:r w:rsidRPr="00231E43">
        <w:rPr>
          <w:rFonts w:ascii="Agency FB" w:hAnsi="Agency FB"/>
        </w:rPr>
        <w:t>ThisItem.'Request</w:t>
      </w:r>
      <w:proofErr w:type="spellEnd"/>
      <w:r w:rsidRPr="00231E43">
        <w:rPr>
          <w:rFonts w:ascii="Agency FB" w:hAnsi="Agency FB"/>
        </w:rPr>
        <w:t xml:space="preserve"> Departments',</w:t>
      </w:r>
    </w:p>
    <w:p w14:paraId="1B878648" w14:textId="77777777" w:rsidR="0010422C" w:rsidRPr="00231E43" w:rsidRDefault="0010422C" w:rsidP="0010422C">
      <w:pPr>
        <w:spacing w:after="0" w:line="247" w:lineRule="auto"/>
        <w:ind w:left="2160" w:right="627"/>
        <w:rPr>
          <w:rFonts w:ascii="Agency FB" w:hAnsi="Agency FB"/>
        </w:rPr>
      </w:pPr>
      <w:r w:rsidRPr="00231E43">
        <w:rPr>
          <w:rFonts w:ascii="Agency FB" w:hAnsi="Agency FB"/>
        </w:rPr>
        <w:t xml:space="preserve">        </w:t>
      </w:r>
      <w:proofErr w:type="gramStart"/>
      <w:r w:rsidRPr="00231E43">
        <w:rPr>
          <w:rFonts w:ascii="Agency FB" w:hAnsi="Agency FB"/>
        </w:rPr>
        <w:t>If(</w:t>
      </w:r>
      <w:proofErr w:type="gramEnd"/>
      <w:r w:rsidRPr="00231E43">
        <w:rPr>
          <w:rFonts w:ascii="Agency FB" w:hAnsi="Agency FB"/>
        </w:rPr>
        <w:t xml:space="preserve">Value = "Other", </w:t>
      </w:r>
      <w:proofErr w:type="spellStart"/>
      <w:r w:rsidRPr="00231E43">
        <w:rPr>
          <w:rFonts w:ascii="Agency FB" w:hAnsi="Agency FB"/>
        </w:rPr>
        <w:t>ThisItem.'Other</w:t>
      </w:r>
      <w:proofErr w:type="spellEnd"/>
      <w:r w:rsidRPr="00231E43">
        <w:rPr>
          <w:rFonts w:ascii="Agency FB" w:hAnsi="Agency FB"/>
        </w:rPr>
        <w:t xml:space="preserve"> Request Departments', Value)</w:t>
      </w:r>
    </w:p>
    <w:p w14:paraId="393738AC" w14:textId="77777777" w:rsidR="0010422C" w:rsidRPr="00231E43" w:rsidRDefault="0010422C" w:rsidP="0010422C">
      <w:pPr>
        <w:spacing w:after="0" w:line="247" w:lineRule="auto"/>
        <w:ind w:left="2160" w:right="627"/>
        <w:rPr>
          <w:rFonts w:ascii="Agency FB" w:hAnsi="Agency FB"/>
        </w:rPr>
      </w:pPr>
      <w:r w:rsidRPr="00231E43">
        <w:rPr>
          <w:rFonts w:ascii="Agency FB" w:hAnsi="Agency FB"/>
        </w:rPr>
        <w:t xml:space="preserve">    ),</w:t>
      </w:r>
    </w:p>
    <w:p w14:paraId="1685E106" w14:textId="77777777" w:rsidR="0010422C" w:rsidRPr="00231E43" w:rsidRDefault="0010422C" w:rsidP="0010422C">
      <w:pPr>
        <w:spacing w:after="0" w:line="247" w:lineRule="auto"/>
        <w:ind w:left="2160" w:right="627"/>
        <w:rPr>
          <w:rFonts w:ascii="Agency FB" w:hAnsi="Agency FB"/>
        </w:rPr>
      </w:pPr>
      <w:r w:rsidRPr="00231E43">
        <w:rPr>
          <w:rFonts w:ascii="Agency FB" w:hAnsi="Agency FB"/>
        </w:rPr>
        <w:t xml:space="preserve">    ", "</w:t>
      </w:r>
    </w:p>
    <w:p w14:paraId="2916620C" w14:textId="77777777" w:rsidR="0010422C" w:rsidRPr="00231E43" w:rsidRDefault="0010422C" w:rsidP="0010422C">
      <w:pPr>
        <w:spacing w:after="0" w:line="247" w:lineRule="auto"/>
        <w:ind w:left="2160" w:right="627"/>
        <w:rPr>
          <w:rFonts w:ascii="Agency FB" w:hAnsi="Agency FB"/>
        </w:rPr>
      </w:pPr>
      <w:r w:rsidRPr="00231E43">
        <w:rPr>
          <w:rFonts w:ascii="Agency FB" w:hAnsi="Agency FB"/>
        </w:rPr>
        <w:t>));</w:t>
      </w:r>
    </w:p>
    <w:p w14:paraId="5ABC290B" w14:textId="77777777" w:rsidR="0010422C" w:rsidRPr="00231E43" w:rsidRDefault="0010422C" w:rsidP="0010422C">
      <w:pPr>
        <w:pStyle w:val="ListParagraph"/>
        <w:numPr>
          <w:ilvl w:val="0"/>
          <w:numId w:val="124"/>
        </w:numPr>
        <w:spacing w:after="0" w:line="247" w:lineRule="auto"/>
        <w:ind w:right="627"/>
      </w:pPr>
      <w:r w:rsidRPr="003C1E8B">
        <w:rPr>
          <w:b/>
          <w:bCs/>
        </w:rPr>
        <w:t>Use the Variable in the Text Property</w:t>
      </w:r>
      <w:r w:rsidRPr="00231E43">
        <w:t>:</w:t>
      </w:r>
    </w:p>
    <w:p w14:paraId="7F7F7E28" w14:textId="77777777" w:rsidR="0010422C" w:rsidRPr="00231E43" w:rsidRDefault="0010422C" w:rsidP="0010422C">
      <w:pPr>
        <w:pStyle w:val="ListParagraph"/>
        <w:numPr>
          <w:ilvl w:val="1"/>
          <w:numId w:val="122"/>
        </w:numPr>
        <w:spacing w:after="0" w:line="247" w:lineRule="auto"/>
        <w:ind w:right="627"/>
      </w:pPr>
      <w:r w:rsidRPr="00231E43">
        <w:t>In the label where you want to display the concatenated text, use:</w:t>
      </w:r>
    </w:p>
    <w:p w14:paraId="5917CBB3" w14:textId="77777777" w:rsidR="0010422C" w:rsidRDefault="0010422C" w:rsidP="0010422C">
      <w:pPr>
        <w:spacing w:after="0" w:line="247" w:lineRule="auto"/>
        <w:ind w:left="2170" w:right="627" w:hanging="10"/>
        <w:rPr>
          <w:rFonts w:ascii="Agency FB" w:hAnsi="Agency FB"/>
        </w:rPr>
      </w:pPr>
      <w:r w:rsidRPr="00231E43">
        <w:rPr>
          <w:rFonts w:ascii="Agency FB" w:hAnsi="Agency FB"/>
        </w:rPr>
        <w:t xml:space="preserve">Text: "Affected Departments: " &amp; </w:t>
      </w:r>
      <w:proofErr w:type="spellStart"/>
      <w:r w:rsidRPr="00231E43">
        <w:rPr>
          <w:rFonts w:ascii="Agency FB" w:hAnsi="Agency FB"/>
        </w:rPr>
        <w:t>ConcatenatedDepartments</w:t>
      </w:r>
      <w:proofErr w:type="spellEnd"/>
    </w:p>
    <w:p w14:paraId="2B5274DE" w14:textId="77777777" w:rsidR="0010422C" w:rsidRPr="00231E43" w:rsidRDefault="0010422C" w:rsidP="0010422C">
      <w:pPr>
        <w:spacing w:after="0" w:line="247" w:lineRule="auto"/>
        <w:ind w:left="2170" w:right="627" w:hanging="10"/>
        <w:rPr>
          <w:rFonts w:ascii="Agency FB" w:hAnsi="Agency FB"/>
        </w:rPr>
      </w:pPr>
    </w:p>
    <w:p w14:paraId="00EE85F2" w14:textId="77777777" w:rsidR="0010422C" w:rsidRDefault="0010422C" w:rsidP="0010422C">
      <w:pPr>
        <w:spacing w:after="0" w:line="247" w:lineRule="auto"/>
        <w:ind w:left="-5" w:right="627" w:hanging="10"/>
      </w:pPr>
      <w:r w:rsidRPr="00231E43">
        <w:t xml:space="preserve">If you prefer not to use a variable, you can directly place the logic inside the label’s </w:t>
      </w:r>
      <w:r w:rsidRPr="00231E43">
        <w:rPr>
          <w:b/>
          <w:bCs/>
        </w:rPr>
        <w:t>Text</w:t>
      </w:r>
      <w:r w:rsidRPr="00231E43">
        <w:t xml:space="preserve"> property:</w:t>
      </w:r>
    </w:p>
    <w:p w14:paraId="3FDB67EE" w14:textId="77777777" w:rsidR="0010422C" w:rsidRDefault="0010422C" w:rsidP="0010422C">
      <w:pPr>
        <w:spacing w:after="0" w:line="247" w:lineRule="auto"/>
        <w:ind w:left="-5" w:right="627" w:hanging="10"/>
      </w:pPr>
    </w:p>
    <w:p w14:paraId="28319C8A" w14:textId="77777777" w:rsidR="0010422C" w:rsidRPr="00231E43" w:rsidRDefault="0010422C" w:rsidP="0010422C">
      <w:pPr>
        <w:spacing w:after="0" w:line="247" w:lineRule="auto"/>
        <w:ind w:left="-5" w:right="627" w:hanging="10"/>
      </w:pPr>
    </w:p>
    <w:p w14:paraId="59954850" w14:textId="77777777" w:rsidR="0010422C" w:rsidRPr="00231E43" w:rsidRDefault="0010422C" w:rsidP="0010422C">
      <w:pPr>
        <w:spacing w:after="0" w:line="247" w:lineRule="auto"/>
        <w:ind w:left="20" w:right="627" w:hanging="10"/>
        <w:rPr>
          <w:rFonts w:ascii="Agency FB" w:hAnsi="Agency FB"/>
        </w:rPr>
      </w:pPr>
      <w:r w:rsidRPr="00231E43">
        <w:rPr>
          <w:rFonts w:ascii="Agency FB" w:hAnsi="Agency FB"/>
        </w:rPr>
        <w:lastRenderedPageBreak/>
        <w:t xml:space="preserve">Text: "Affected Departments: " &amp; </w:t>
      </w:r>
      <w:proofErr w:type="spellStart"/>
      <w:proofErr w:type="gramStart"/>
      <w:r w:rsidRPr="00231E43">
        <w:rPr>
          <w:rFonts w:ascii="Agency FB" w:hAnsi="Agency FB"/>
        </w:rPr>
        <w:t>Concat</w:t>
      </w:r>
      <w:proofErr w:type="spellEnd"/>
      <w:r w:rsidRPr="00231E43">
        <w:rPr>
          <w:rFonts w:ascii="Agency FB" w:hAnsi="Agency FB"/>
        </w:rPr>
        <w:t>(</w:t>
      </w:r>
      <w:proofErr w:type="gramEnd"/>
    </w:p>
    <w:p w14:paraId="4F041621" w14:textId="77777777" w:rsidR="0010422C" w:rsidRPr="00231E43" w:rsidRDefault="0010422C" w:rsidP="0010422C">
      <w:pPr>
        <w:spacing w:after="0" w:line="247" w:lineRule="auto"/>
        <w:ind w:left="10" w:right="627" w:hanging="10"/>
        <w:rPr>
          <w:rFonts w:ascii="Agency FB" w:hAnsi="Agency FB"/>
        </w:rPr>
      </w:pPr>
      <w:r w:rsidRPr="00231E43">
        <w:rPr>
          <w:rFonts w:ascii="Agency FB" w:hAnsi="Agency FB"/>
        </w:rPr>
        <w:t xml:space="preserve">    </w:t>
      </w:r>
      <w:proofErr w:type="gramStart"/>
      <w:r w:rsidRPr="00231E43">
        <w:rPr>
          <w:rFonts w:ascii="Agency FB" w:hAnsi="Agency FB"/>
        </w:rPr>
        <w:t>ForAll(</w:t>
      </w:r>
      <w:proofErr w:type="gramEnd"/>
    </w:p>
    <w:p w14:paraId="6AD1D8F6" w14:textId="77777777" w:rsidR="0010422C" w:rsidRPr="00231E43" w:rsidRDefault="0010422C" w:rsidP="0010422C">
      <w:pPr>
        <w:spacing w:after="0" w:line="247" w:lineRule="auto"/>
        <w:ind w:left="10" w:right="627" w:hanging="10"/>
        <w:rPr>
          <w:rFonts w:ascii="Agency FB" w:hAnsi="Agency FB"/>
        </w:rPr>
      </w:pPr>
      <w:r w:rsidRPr="00231E43">
        <w:rPr>
          <w:rFonts w:ascii="Agency FB" w:hAnsi="Agency FB"/>
        </w:rPr>
        <w:t xml:space="preserve">        </w:t>
      </w:r>
      <w:proofErr w:type="spellStart"/>
      <w:r w:rsidRPr="00231E43">
        <w:rPr>
          <w:rFonts w:ascii="Agency FB" w:hAnsi="Agency FB"/>
        </w:rPr>
        <w:t>ThisItem.'Request</w:t>
      </w:r>
      <w:proofErr w:type="spellEnd"/>
      <w:r w:rsidRPr="00231E43">
        <w:rPr>
          <w:rFonts w:ascii="Agency FB" w:hAnsi="Agency FB"/>
        </w:rPr>
        <w:t xml:space="preserve"> Departments',</w:t>
      </w:r>
    </w:p>
    <w:p w14:paraId="0F7D4191" w14:textId="77777777" w:rsidR="0010422C" w:rsidRPr="00231E43" w:rsidRDefault="0010422C" w:rsidP="0010422C">
      <w:pPr>
        <w:spacing w:after="0" w:line="247" w:lineRule="auto"/>
        <w:ind w:left="10" w:right="627" w:hanging="10"/>
        <w:rPr>
          <w:rFonts w:ascii="Agency FB" w:hAnsi="Agency FB"/>
        </w:rPr>
      </w:pPr>
      <w:r w:rsidRPr="00231E43">
        <w:rPr>
          <w:rFonts w:ascii="Agency FB" w:hAnsi="Agency FB"/>
        </w:rPr>
        <w:t xml:space="preserve">        </w:t>
      </w:r>
      <w:proofErr w:type="gramStart"/>
      <w:r w:rsidRPr="00231E43">
        <w:rPr>
          <w:rFonts w:ascii="Agency FB" w:hAnsi="Agency FB"/>
        </w:rPr>
        <w:t>If(</w:t>
      </w:r>
      <w:proofErr w:type="gramEnd"/>
      <w:r w:rsidRPr="00231E43">
        <w:rPr>
          <w:rFonts w:ascii="Agency FB" w:hAnsi="Agency FB"/>
        </w:rPr>
        <w:t xml:space="preserve">Value = "Other", </w:t>
      </w:r>
      <w:proofErr w:type="spellStart"/>
      <w:r w:rsidRPr="00231E43">
        <w:rPr>
          <w:rFonts w:ascii="Agency FB" w:hAnsi="Agency FB"/>
        </w:rPr>
        <w:t>ThisItem.'Other</w:t>
      </w:r>
      <w:proofErr w:type="spellEnd"/>
      <w:r w:rsidRPr="00231E43">
        <w:rPr>
          <w:rFonts w:ascii="Agency FB" w:hAnsi="Agency FB"/>
        </w:rPr>
        <w:t xml:space="preserve"> Request Departments', Value)</w:t>
      </w:r>
    </w:p>
    <w:p w14:paraId="5349163D" w14:textId="77777777" w:rsidR="0010422C" w:rsidRPr="00231E43" w:rsidRDefault="0010422C" w:rsidP="0010422C">
      <w:pPr>
        <w:spacing w:after="0" w:line="247" w:lineRule="auto"/>
        <w:ind w:left="10" w:right="627" w:hanging="10"/>
        <w:rPr>
          <w:rFonts w:ascii="Agency FB" w:hAnsi="Agency FB"/>
        </w:rPr>
      </w:pPr>
      <w:r w:rsidRPr="00231E43">
        <w:rPr>
          <w:rFonts w:ascii="Agency FB" w:hAnsi="Agency FB"/>
        </w:rPr>
        <w:t xml:space="preserve">    ),</w:t>
      </w:r>
    </w:p>
    <w:p w14:paraId="35E715B3" w14:textId="77777777" w:rsidR="0010422C" w:rsidRPr="00231E43" w:rsidRDefault="0010422C" w:rsidP="0010422C">
      <w:pPr>
        <w:spacing w:after="0" w:line="247" w:lineRule="auto"/>
        <w:ind w:left="10" w:right="627" w:hanging="10"/>
        <w:rPr>
          <w:rFonts w:ascii="Agency FB" w:hAnsi="Agency FB"/>
        </w:rPr>
      </w:pPr>
      <w:r w:rsidRPr="00231E43">
        <w:rPr>
          <w:rFonts w:ascii="Agency FB" w:hAnsi="Agency FB"/>
        </w:rPr>
        <w:t xml:space="preserve">    ", "</w:t>
      </w:r>
    </w:p>
    <w:p w14:paraId="7D38514F" w14:textId="77777777" w:rsidR="0010422C" w:rsidRDefault="0010422C" w:rsidP="0010422C">
      <w:pPr>
        <w:spacing w:after="0" w:line="247" w:lineRule="auto"/>
        <w:ind w:left="10" w:right="627" w:hanging="10"/>
        <w:rPr>
          <w:rFonts w:ascii="Agency FB" w:hAnsi="Agency FB"/>
        </w:rPr>
      </w:pPr>
      <w:r w:rsidRPr="00231E43">
        <w:rPr>
          <w:rFonts w:ascii="Agency FB" w:hAnsi="Agency FB"/>
        </w:rPr>
        <w:t>)</w:t>
      </w:r>
    </w:p>
    <w:p w14:paraId="033EEC7F" w14:textId="77777777" w:rsidR="0010422C" w:rsidRPr="00231E43" w:rsidRDefault="0010422C" w:rsidP="0010422C">
      <w:pPr>
        <w:spacing w:after="0" w:line="247" w:lineRule="auto"/>
        <w:ind w:left="10" w:right="627" w:hanging="10"/>
        <w:rPr>
          <w:rFonts w:ascii="Agency FB" w:hAnsi="Agency FB"/>
        </w:rPr>
      </w:pPr>
    </w:p>
    <w:p w14:paraId="7494495E" w14:textId="77777777" w:rsidR="0010422C" w:rsidRPr="00231E43" w:rsidRDefault="0010422C" w:rsidP="0010422C">
      <w:pPr>
        <w:spacing w:after="0" w:line="276" w:lineRule="auto"/>
        <w:ind w:left="-5" w:right="627" w:hanging="10"/>
      </w:pPr>
      <w:r w:rsidRPr="00231E43">
        <w:t>This should correctly concatenate all department values, replacing "Other" with the specified value, and add a comma between each entry.</w:t>
      </w:r>
    </w:p>
    <w:p w14:paraId="57A21F7A" w14:textId="4DF3554E" w:rsidR="00F06EA8" w:rsidRPr="0010422C" w:rsidRDefault="0010422C" w:rsidP="0010422C">
      <w:pPr>
        <w:spacing w:line="276" w:lineRule="auto"/>
        <w:ind w:left="-5" w:right="627" w:hanging="10"/>
      </w:pPr>
      <w:r w:rsidRPr="00231E43">
        <w:t xml:space="preserve">Give this a </w:t>
      </w:r>
      <w:proofErr w:type="gramStart"/>
      <w:r w:rsidRPr="00231E43">
        <w:t>try, and</w:t>
      </w:r>
      <w:proofErr w:type="gramEnd"/>
      <w:r w:rsidRPr="00231E43">
        <w:t xml:space="preserve"> let me know if you encounter any issues or if there's anything else you need assistance with.</w:t>
      </w:r>
    </w:p>
    <w:p w14:paraId="6C6F1C90" w14:textId="77777777" w:rsidR="00F06EA8" w:rsidRDefault="00F06EA8" w:rsidP="00F06EA8">
      <w:pPr>
        <w:pStyle w:val="Heading2"/>
      </w:pPr>
      <w:proofErr w:type="gramStart"/>
      <w:r>
        <w:t>You</w:t>
      </w:r>
      <w:proofErr w:type="gramEnd"/>
    </w:p>
    <w:p w14:paraId="7DA7BE30" w14:textId="7090C147" w:rsidR="00F06EA8" w:rsidRPr="00236CDE" w:rsidRDefault="00236CDE" w:rsidP="00F06EA8">
      <w:pPr>
        <w:rPr>
          <w:lang w:val="en-GB"/>
        </w:rPr>
      </w:pPr>
      <w:r w:rsidRPr="00236CDE">
        <w:rPr>
          <w:lang w:val="en-GB"/>
        </w:rPr>
        <w:t xml:space="preserve">How can </w:t>
      </w:r>
      <w:proofErr w:type="spellStart"/>
      <w:r w:rsidRPr="00236CDE">
        <w:rPr>
          <w:lang w:val="en-GB"/>
        </w:rPr>
        <w:t>i</w:t>
      </w:r>
      <w:proofErr w:type="spellEnd"/>
      <w:r w:rsidRPr="00236CDE">
        <w:rPr>
          <w:lang w:val="en-GB"/>
        </w:rPr>
        <w:t xml:space="preserve"> take a text (</w:t>
      </w:r>
      <w:proofErr w:type="spellStart"/>
      <w:r w:rsidRPr="00236CDE">
        <w:rPr>
          <w:rFonts w:ascii="Agency FB" w:hAnsi="Agency FB"/>
          <w:i/>
          <w:iCs/>
          <w:lang w:val="en-GB"/>
        </w:rPr>
        <w:t>ThisItem.'Additional</w:t>
      </w:r>
      <w:proofErr w:type="spellEnd"/>
      <w:r w:rsidRPr="00236CDE">
        <w:rPr>
          <w:rFonts w:ascii="Agency FB" w:hAnsi="Agency FB"/>
          <w:i/>
          <w:iCs/>
          <w:lang w:val="en-GB"/>
        </w:rPr>
        <w:t xml:space="preserve"> Info'</w:t>
      </w:r>
      <w:r w:rsidRPr="00236CDE">
        <w:rPr>
          <w:lang w:val="en-GB"/>
        </w:rPr>
        <w:t>) and replace all the lien breaks with spaces?</w:t>
      </w:r>
    </w:p>
    <w:p w14:paraId="27383DA3" w14:textId="77777777" w:rsidR="00F06EA8" w:rsidRDefault="00F06EA8" w:rsidP="00F06EA8">
      <w:pPr>
        <w:pStyle w:val="Heading2"/>
      </w:pPr>
      <w:r>
        <w:t>Copilot</w:t>
      </w:r>
    </w:p>
    <w:p w14:paraId="729688DE" w14:textId="04EAC555" w:rsidR="00353A3F" w:rsidRPr="00353A3F" w:rsidRDefault="00353A3F" w:rsidP="005663E0">
      <w:pPr>
        <w:spacing w:after="0"/>
        <w:rPr>
          <w:lang w:val="en-GB"/>
        </w:rPr>
      </w:pPr>
      <w:r w:rsidRPr="00353A3F">
        <w:rPr>
          <w:lang w:val="en-GB"/>
        </w:rPr>
        <w:t xml:space="preserve">To replace all the line breaks with spaces in a text field (like </w:t>
      </w:r>
      <w:proofErr w:type="spellStart"/>
      <w:r w:rsidRPr="00353A3F">
        <w:rPr>
          <w:rFonts w:ascii="Agency FB" w:hAnsi="Agency FB"/>
          <w:i/>
          <w:iCs/>
          <w:lang w:val="en-GB"/>
        </w:rPr>
        <w:t>ThisItem.'Additional</w:t>
      </w:r>
      <w:proofErr w:type="spellEnd"/>
      <w:r w:rsidRPr="00353A3F">
        <w:rPr>
          <w:rFonts w:ascii="Agency FB" w:hAnsi="Agency FB"/>
          <w:i/>
          <w:iCs/>
          <w:lang w:val="en-GB"/>
        </w:rPr>
        <w:t xml:space="preserve"> Info'</w:t>
      </w:r>
      <w:r w:rsidRPr="00353A3F">
        <w:rPr>
          <w:lang w:val="en-GB"/>
        </w:rPr>
        <w:t xml:space="preserve">), you can use the </w:t>
      </w:r>
      <w:r w:rsidRPr="00353A3F">
        <w:rPr>
          <w:rFonts w:ascii="Agency FB" w:hAnsi="Agency FB"/>
          <w:i/>
          <w:iCs/>
          <w:lang w:val="en-GB"/>
        </w:rPr>
        <w:t>Substitute</w:t>
      </w:r>
      <w:r w:rsidRPr="00353A3F">
        <w:rPr>
          <w:lang w:val="en-GB"/>
        </w:rPr>
        <w:t xml:space="preserve"> </w:t>
      </w:r>
      <w:r w:rsidR="0035263C">
        <w:rPr>
          <w:lang w:val="en-GB"/>
        </w:rPr>
        <w:t xml:space="preserve"> </w:t>
      </w:r>
      <w:r w:rsidRPr="00353A3F">
        <w:rPr>
          <w:lang w:val="en-GB"/>
        </w:rPr>
        <w:t>function in Power Apps. Here's how you can achieve this:</w:t>
      </w:r>
    </w:p>
    <w:p w14:paraId="140D8FDB" w14:textId="77777777" w:rsidR="00353A3F" w:rsidRPr="008734BD" w:rsidRDefault="00353A3F" w:rsidP="008734BD">
      <w:pPr>
        <w:pStyle w:val="Heading3"/>
        <w:spacing w:before="0" w:after="0"/>
        <w:rPr>
          <w:sz w:val="24"/>
          <w:szCs w:val="24"/>
          <w:lang w:val="en-GB"/>
        </w:rPr>
      </w:pPr>
      <w:r w:rsidRPr="008734BD">
        <w:rPr>
          <w:sz w:val="24"/>
          <w:szCs w:val="24"/>
          <w:lang w:val="en-GB"/>
        </w:rPr>
        <w:t>Step-by-Step Guide:</w:t>
      </w:r>
    </w:p>
    <w:p w14:paraId="67548AEA" w14:textId="77777777" w:rsidR="00353A3F" w:rsidRPr="00353A3F" w:rsidRDefault="00353A3F" w:rsidP="005663E0">
      <w:pPr>
        <w:numPr>
          <w:ilvl w:val="0"/>
          <w:numId w:val="125"/>
        </w:numPr>
        <w:spacing w:after="0"/>
        <w:rPr>
          <w:lang w:val="en-GB"/>
        </w:rPr>
      </w:pPr>
      <w:r w:rsidRPr="00353A3F">
        <w:rPr>
          <w:b/>
          <w:bCs/>
          <w:lang w:val="en-GB"/>
        </w:rPr>
        <w:t>Use the Substitute Function</w:t>
      </w:r>
      <w:r w:rsidRPr="00353A3F">
        <w:rPr>
          <w:lang w:val="en-GB"/>
        </w:rPr>
        <w:t>:</w:t>
      </w:r>
    </w:p>
    <w:p w14:paraId="3162225A" w14:textId="6D489846" w:rsidR="00353A3F" w:rsidRPr="00353A3F" w:rsidRDefault="00353A3F" w:rsidP="005663E0">
      <w:pPr>
        <w:numPr>
          <w:ilvl w:val="1"/>
          <w:numId w:val="125"/>
        </w:numPr>
        <w:spacing w:after="0"/>
        <w:rPr>
          <w:lang w:val="en-GB"/>
        </w:rPr>
      </w:pPr>
      <w:r w:rsidRPr="00353A3F">
        <w:rPr>
          <w:lang w:val="en-GB"/>
        </w:rPr>
        <w:t xml:space="preserve">The </w:t>
      </w:r>
      <w:r w:rsidRPr="00353A3F">
        <w:rPr>
          <w:rFonts w:ascii="Agency FB" w:hAnsi="Agency FB"/>
          <w:i/>
          <w:iCs/>
          <w:lang w:val="en-GB"/>
        </w:rPr>
        <w:t>Substitute</w:t>
      </w:r>
      <w:r w:rsidRPr="00353A3F">
        <w:rPr>
          <w:lang w:val="en-GB"/>
        </w:rPr>
        <w:t xml:space="preserve"> </w:t>
      </w:r>
      <w:r w:rsidR="00EF1DC4">
        <w:rPr>
          <w:lang w:val="en-GB"/>
        </w:rPr>
        <w:t xml:space="preserve"> </w:t>
      </w:r>
      <w:r w:rsidRPr="00353A3F">
        <w:rPr>
          <w:lang w:val="en-GB"/>
        </w:rPr>
        <w:t>function replaces occurrences of a specified substring with another string.</w:t>
      </w:r>
    </w:p>
    <w:p w14:paraId="1CCCAD64" w14:textId="77777777" w:rsidR="00353A3F" w:rsidRPr="00353A3F" w:rsidRDefault="00353A3F" w:rsidP="005663E0">
      <w:pPr>
        <w:numPr>
          <w:ilvl w:val="1"/>
          <w:numId w:val="125"/>
        </w:numPr>
        <w:spacing w:after="0"/>
        <w:rPr>
          <w:lang w:val="en-GB"/>
        </w:rPr>
      </w:pPr>
      <w:r w:rsidRPr="00353A3F">
        <w:rPr>
          <w:lang w:val="en-GB"/>
        </w:rPr>
        <w:t>In this case, you will replace line breaks with spaces.</w:t>
      </w:r>
    </w:p>
    <w:p w14:paraId="73248EDF" w14:textId="77777777" w:rsidR="00353A3F" w:rsidRPr="00353A3F" w:rsidRDefault="00353A3F" w:rsidP="005663E0">
      <w:pPr>
        <w:numPr>
          <w:ilvl w:val="0"/>
          <w:numId w:val="125"/>
        </w:numPr>
        <w:spacing w:after="0"/>
        <w:rPr>
          <w:lang w:val="en-GB"/>
        </w:rPr>
      </w:pPr>
      <w:r w:rsidRPr="00353A3F">
        <w:rPr>
          <w:b/>
          <w:bCs/>
          <w:lang w:val="en-GB"/>
        </w:rPr>
        <w:t>Set the Text Property</w:t>
      </w:r>
      <w:r w:rsidRPr="00353A3F">
        <w:rPr>
          <w:lang w:val="en-GB"/>
        </w:rPr>
        <w:t>:</w:t>
      </w:r>
    </w:p>
    <w:p w14:paraId="5C89EE08" w14:textId="2928ED90" w:rsidR="00353A3F" w:rsidRPr="00353A3F" w:rsidRDefault="00353A3F" w:rsidP="005663E0">
      <w:pPr>
        <w:numPr>
          <w:ilvl w:val="1"/>
          <w:numId w:val="125"/>
        </w:numPr>
        <w:spacing w:after="0"/>
        <w:rPr>
          <w:lang w:val="en-GB"/>
        </w:rPr>
      </w:pPr>
      <w:r w:rsidRPr="00353A3F">
        <w:rPr>
          <w:lang w:val="en-GB"/>
        </w:rPr>
        <w:t xml:space="preserve">Use the </w:t>
      </w:r>
      <w:r w:rsidRPr="00353A3F">
        <w:rPr>
          <w:rFonts w:ascii="Agency FB" w:hAnsi="Agency FB"/>
          <w:i/>
          <w:iCs/>
          <w:lang w:val="en-GB"/>
        </w:rPr>
        <w:t>Substitute</w:t>
      </w:r>
      <w:r w:rsidRPr="00353A3F">
        <w:rPr>
          <w:lang w:val="en-GB"/>
        </w:rPr>
        <w:t xml:space="preserve"> </w:t>
      </w:r>
      <w:r w:rsidR="00686420">
        <w:rPr>
          <w:lang w:val="en-GB"/>
        </w:rPr>
        <w:t xml:space="preserve"> </w:t>
      </w:r>
      <w:r w:rsidRPr="00353A3F">
        <w:rPr>
          <w:lang w:val="en-GB"/>
        </w:rPr>
        <w:t xml:space="preserve">function in the </w:t>
      </w:r>
      <w:r w:rsidRPr="00353A3F">
        <w:rPr>
          <w:rFonts w:ascii="Agency FB" w:hAnsi="Agency FB"/>
          <w:i/>
          <w:iCs/>
          <w:lang w:val="en-GB"/>
        </w:rPr>
        <w:t>Text</w:t>
      </w:r>
      <w:r w:rsidRPr="00353A3F">
        <w:rPr>
          <w:lang w:val="en-GB"/>
        </w:rPr>
        <w:t xml:space="preserve"> </w:t>
      </w:r>
      <w:r w:rsidR="00686420">
        <w:rPr>
          <w:lang w:val="en-GB"/>
        </w:rPr>
        <w:t xml:space="preserve"> </w:t>
      </w:r>
      <w:r w:rsidRPr="00353A3F">
        <w:rPr>
          <w:lang w:val="en-GB"/>
        </w:rPr>
        <w:t>property of the label to replace the line breaks.</w:t>
      </w:r>
    </w:p>
    <w:p w14:paraId="327D8DD6" w14:textId="77777777" w:rsidR="00353A3F" w:rsidRPr="008734BD" w:rsidRDefault="00353A3F" w:rsidP="008734BD">
      <w:pPr>
        <w:pStyle w:val="Heading3"/>
        <w:spacing w:before="0" w:after="0"/>
        <w:rPr>
          <w:sz w:val="24"/>
          <w:szCs w:val="24"/>
          <w:lang w:val="en-GB"/>
        </w:rPr>
      </w:pPr>
      <w:r w:rsidRPr="008734BD">
        <w:rPr>
          <w:sz w:val="24"/>
          <w:szCs w:val="24"/>
          <w:lang w:val="en-GB"/>
        </w:rPr>
        <w:t>Example:</w:t>
      </w:r>
    </w:p>
    <w:p w14:paraId="15B717EC" w14:textId="77777777" w:rsidR="00353A3F" w:rsidRPr="00353A3F" w:rsidRDefault="00353A3F" w:rsidP="005663E0">
      <w:pPr>
        <w:spacing w:after="0"/>
        <w:rPr>
          <w:lang w:val="en-GB"/>
        </w:rPr>
      </w:pPr>
      <w:r w:rsidRPr="00353A3F">
        <w:rPr>
          <w:lang w:val="en-GB"/>
        </w:rPr>
        <w:t xml:space="preserve">Assume </w:t>
      </w:r>
      <w:proofErr w:type="spellStart"/>
      <w:r w:rsidRPr="00353A3F">
        <w:rPr>
          <w:lang w:val="en-GB"/>
        </w:rPr>
        <w:t>ThisItem.'Additional</w:t>
      </w:r>
      <w:proofErr w:type="spellEnd"/>
      <w:r w:rsidRPr="00353A3F">
        <w:rPr>
          <w:lang w:val="en-GB"/>
        </w:rPr>
        <w:t xml:space="preserve"> Info' contains the text with line breaks.</w:t>
      </w:r>
    </w:p>
    <w:p w14:paraId="2C1D6FA9" w14:textId="77777777" w:rsidR="00353A3F" w:rsidRPr="00353A3F" w:rsidRDefault="00353A3F" w:rsidP="005663E0">
      <w:pPr>
        <w:numPr>
          <w:ilvl w:val="0"/>
          <w:numId w:val="126"/>
        </w:numPr>
        <w:spacing w:after="0"/>
        <w:rPr>
          <w:lang w:val="en-GB"/>
        </w:rPr>
      </w:pPr>
      <w:r w:rsidRPr="00353A3F">
        <w:rPr>
          <w:b/>
          <w:bCs/>
          <w:lang w:val="en-GB"/>
        </w:rPr>
        <w:t>Set the Text Property of a Label</w:t>
      </w:r>
      <w:r w:rsidRPr="00353A3F">
        <w:rPr>
          <w:lang w:val="en-GB"/>
        </w:rPr>
        <w:t xml:space="preserve">: </w:t>
      </w:r>
    </w:p>
    <w:p w14:paraId="00515F58" w14:textId="77777777" w:rsidR="00353A3F" w:rsidRPr="00353A3F" w:rsidRDefault="00353A3F" w:rsidP="005663E0">
      <w:pPr>
        <w:spacing w:after="0"/>
        <w:ind w:left="1440"/>
        <w:rPr>
          <w:rFonts w:ascii="Agency FB" w:hAnsi="Agency FB"/>
          <w:lang w:val="en-GB"/>
        </w:rPr>
      </w:pPr>
      <w:r w:rsidRPr="00353A3F">
        <w:rPr>
          <w:rFonts w:ascii="Agency FB" w:hAnsi="Agency FB"/>
          <w:lang w:val="en-GB"/>
        </w:rPr>
        <w:t>Text: Substitute(</w:t>
      </w:r>
      <w:proofErr w:type="spellStart"/>
      <w:r w:rsidRPr="00353A3F">
        <w:rPr>
          <w:rFonts w:ascii="Agency FB" w:hAnsi="Agency FB"/>
          <w:lang w:val="en-GB"/>
        </w:rPr>
        <w:t>ThisItem.'Additional</w:t>
      </w:r>
      <w:proofErr w:type="spellEnd"/>
      <w:r w:rsidRPr="00353A3F">
        <w:rPr>
          <w:rFonts w:ascii="Agency FB" w:hAnsi="Agency FB"/>
          <w:lang w:val="en-GB"/>
        </w:rPr>
        <w:t xml:space="preserve"> Info', Char(10), " ")</w:t>
      </w:r>
    </w:p>
    <w:p w14:paraId="4CC3683E" w14:textId="77777777" w:rsidR="00353A3F" w:rsidRPr="008734BD" w:rsidRDefault="00353A3F" w:rsidP="008734BD">
      <w:pPr>
        <w:pStyle w:val="Heading3"/>
        <w:spacing w:before="0" w:after="0"/>
        <w:rPr>
          <w:sz w:val="24"/>
          <w:szCs w:val="24"/>
          <w:lang w:val="en-GB"/>
        </w:rPr>
      </w:pPr>
      <w:r w:rsidRPr="008734BD">
        <w:rPr>
          <w:sz w:val="24"/>
          <w:szCs w:val="24"/>
          <w:lang w:val="en-GB"/>
        </w:rPr>
        <w:t>Explanation:</w:t>
      </w:r>
    </w:p>
    <w:p w14:paraId="7F82F1FB" w14:textId="524A4956" w:rsidR="00353A3F" w:rsidRPr="00353A3F" w:rsidRDefault="00353A3F" w:rsidP="005663E0">
      <w:pPr>
        <w:numPr>
          <w:ilvl w:val="0"/>
          <w:numId w:val="127"/>
        </w:numPr>
        <w:spacing w:after="0"/>
        <w:rPr>
          <w:lang w:val="en-GB"/>
        </w:rPr>
      </w:pPr>
      <w:r w:rsidRPr="00353A3F">
        <w:rPr>
          <w:rFonts w:ascii="Agency FB" w:hAnsi="Agency FB"/>
          <w:lang w:val="en-GB"/>
        </w:rPr>
        <w:t>Substitute(</w:t>
      </w:r>
      <w:proofErr w:type="spellStart"/>
      <w:r w:rsidRPr="00353A3F">
        <w:rPr>
          <w:rFonts w:ascii="Agency FB" w:hAnsi="Agency FB"/>
          <w:lang w:val="en-GB"/>
        </w:rPr>
        <w:t>ThisItem.'Additional</w:t>
      </w:r>
      <w:proofErr w:type="spellEnd"/>
      <w:r w:rsidRPr="00353A3F">
        <w:rPr>
          <w:rFonts w:ascii="Agency FB" w:hAnsi="Agency FB"/>
          <w:lang w:val="en-GB"/>
        </w:rPr>
        <w:t xml:space="preserve"> Info', Char(10), " ")</w:t>
      </w:r>
      <w:r w:rsidRPr="00353A3F">
        <w:rPr>
          <w:lang w:val="en-GB"/>
        </w:rPr>
        <w:t xml:space="preserve">: Replaces all line breaks (represented by </w:t>
      </w:r>
      <w:r w:rsidRPr="00353A3F">
        <w:rPr>
          <w:rFonts w:ascii="Agency FB" w:hAnsi="Agency FB"/>
          <w:i/>
          <w:iCs/>
          <w:lang w:val="en-GB"/>
        </w:rPr>
        <w:t>Char(10)</w:t>
      </w:r>
      <w:r w:rsidRPr="00353A3F">
        <w:rPr>
          <w:lang w:val="en-GB"/>
        </w:rPr>
        <w:t>)</w:t>
      </w:r>
      <w:r w:rsidR="00E27640">
        <w:rPr>
          <w:lang w:val="en-GB"/>
        </w:rPr>
        <w:t xml:space="preserve"> </w:t>
      </w:r>
      <w:r w:rsidRPr="00353A3F">
        <w:rPr>
          <w:lang w:val="en-GB"/>
        </w:rPr>
        <w:t>in the text with spaces.</w:t>
      </w:r>
    </w:p>
    <w:p w14:paraId="5D8A2224" w14:textId="77777777" w:rsidR="00353A3F" w:rsidRPr="008734BD" w:rsidRDefault="00353A3F" w:rsidP="008734BD">
      <w:pPr>
        <w:pStyle w:val="Heading3"/>
        <w:spacing w:before="0" w:after="0"/>
        <w:rPr>
          <w:sz w:val="24"/>
          <w:szCs w:val="24"/>
          <w:lang w:val="en-GB"/>
        </w:rPr>
      </w:pPr>
      <w:r w:rsidRPr="008734BD">
        <w:rPr>
          <w:sz w:val="24"/>
          <w:szCs w:val="24"/>
          <w:lang w:val="en-GB"/>
        </w:rPr>
        <w:t>Detailed Example:</w:t>
      </w:r>
    </w:p>
    <w:p w14:paraId="174CB7F1" w14:textId="759C037C" w:rsidR="00353A3F" w:rsidRPr="00826875" w:rsidRDefault="00353A3F" w:rsidP="00826875">
      <w:pPr>
        <w:pStyle w:val="ListParagraph"/>
        <w:numPr>
          <w:ilvl w:val="0"/>
          <w:numId w:val="130"/>
        </w:numPr>
        <w:spacing w:after="0"/>
        <w:rPr>
          <w:lang w:val="en-GB"/>
        </w:rPr>
      </w:pPr>
      <w:r w:rsidRPr="00826875">
        <w:rPr>
          <w:b/>
          <w:bCs/>
          <w:lang w:val="en-GB"/>
        </w:rPr>
        <w:t>Select the Label</w:t>
      </w:r>
      <w:r w:rsidRPr="00826875">
        <w:rPr>
          <w:lang w:val="en-GB"/>
        </w:rPr>
        <w:t>:</w:t>
      </w:r>
    </w:p>
    <w:p w14:paraId="75394B80" w14:textId="77777777" w:rsidR="00353A3F" w:rsidRPr="00826875" w:rsidRDefault="00353A3F" w:rsidP="00826875">
      <w:pPr>
        <w:pStyle w:val="ListParagraph"/>
        <w:numPr>
          <w:ilvl w:val="1"/>
          <w:numId w:val="85"/>
        </w:numPr>
        <w:spacing w:after="0"/>
        <w:rPr>
          <w:lang w:val="en-GB"/>
        </w:rPr>
      </w:pPr>
      <w:r w:rsidRPr="00826875">
        <w:rPr>
          <w:lang w:val="en-GB"/>
        </w:rPr>
        <w:t>Click on the label where you want to display the text without line breaks.</w:t>
      </w:r>
    </w:p>
    <w:p w14:paraId="32125B1F" w14:textId="729CB8CF" w:rsidR="00353A3F" w:rsidRPr="00826875" w:rsidRDefault="00353A3F" w:rsidP="00826875">
      <w:pPr>
        <w:pStyle w:val="ListParagraph"/>
        <w:numPr>
          <w:ilvl w:val="0"/>
          <w:numId w:val="130"/>
        </w:numPr>
        <w:spacing w:after="0"/>
        <w:rPr>
          <w:lang w:val="en-GB"/>
        </w:rPr>
      </w:pPr>
      <w:r w:rsidRPr="00826875">
        <w:rPr>
          <w:b/>
          <w:bCs/>
          <w:lang w:val="en-GB"/>
        </w:rPr>
        <w:t>Set the Text Property</w:t>
      </w:r>
      <w:r w:rsidRPr="00826875">
        <w:rPr>
          <w:lang w:val="en-GB"/>
        </w:rPr>
        <w:t>:</w:t>
      </w:r>
    </w:p>
    <w:p w14:paraId="053E8437" w14:textId="77777777" w:rsidR="00353A3F" w:rsidRPr="00826875" w:rsidRDefault="00353A3F" w:rsidP="00826875">
      <w:pPr>
        <w:pStyle w:val="ListParagraph"/>
        <w:numPr>
          <w:ilvl w:val="1"/>
          <w:numId w:val="85"/>
        </w:numPr>
        <w:spacing w:after="0"/>
        <w:rPr>
          <w:lang w:val="en-GB"/>
        </w:rPr>
      </w:pPr>
      <w:r w:rsidRPr="00826875">
        <w:rPr>
          <w:lang w:val="en-GB"/>
        </w:rPr>
        <w:t xml:space="preserve">Enter the following formula: </w:t>
      </w:r>
    </w:p>
    <w:p w14:paraId="4A62DE30" w14:textId="77777777" w:rsidR="00353A3F" w:rsidRPr="00353A3F" w:rsidRDefault="00353A3F" w:rsidP="00826875">
      <w:pPr>
        <w:spacing w:after="0"/>
        <w:ind w:left="2160"/>
        <w:rPr>
          <w:rFonts w:ascii="Agency FB" w:hAnsi="Agency FB"/>
          <w:lang w:val="en-GB"/>
        </w:rPr>
      </w:pPr>
      <w:r w:rsidRPr="00353A3F">
        <w:rPr>
          <w:rFonts w:ascii="Agency FB" w:hAnsi="Agency FB"/>
          <w:lang w:val="en-GB"/>
        </w:rPr>
        <w:t>Text: Substitute(</w:t>
      </w:r>
      <w:proofErr w:type="spellStart"/>
      <w:r w:rsidRPr="00353A3F">
        <w:rPr>
          <w:rFonts w:ascii="Agency FB" w:hAnsi="Agency FB"/>
          <w:lang w:val="en-GB"/>
        </w:rPr>
        <w:t>ThisItem.'Additional</w:t>
      </w:r>
      <w:proofErr w:type="spellEnd"/>
      <w:r w:rsidRPr="00353A3F">
        <w:rPr>
          <w:rFonts w:ascii="Agency FB" w:hAnsi="Agency FB"/>
          <w:lang w:val="en-GB"/>
        </w:rPr>
        <w:t xml:space="preserve"> Info', Char(10), " ")</w:t>
      </w:r>
    </w:p>
    <w:p w14:paraId="4DF2B7B8" w14:textId="77777777" w:rsidR="00353A3F" w:rsidRPr="00353A3F" w:rsidRDefault="00353A3F" w:rsidP="005663E0">
      <w:pPr>
        <w:spacing w:after="0"/>
        <w:rPr>
          <w:lang w:val="en-GB"/>
        </w:rPr>
      </w:pPr>
      <w:r w:rsidRPr="00353A3F">
        <w:rPr>
          <w:lang w:val="en-GB"/>
        </w:rPr>
        <w:t>This will replace all line breaks in the Additional Info field with spaces, making the text appear as a single line without breaks.</w:t>
      </w:r>
    </w:p>
    <w:p w14:paraId="33A155FB" w14:textId="3BAD3DE4" w:rsidR="00F06EA8" w:rsidRPr="005663E0" w:rsidRDefault="00353A3F" w:rsidP="00F06EA8">
      <w:pPr>
        <w:rPr>
          <w:sz w:val="20"/>
          <w:szCs w:val="20"/>
          <w:lang w:val="en-GB"/>
        </w:rPr>
      </w:pPr>
      <w:r w:rsidRPr="00353A3F">
        <w:rPr>
          <w:sz w:val="20"/>
          <w:szCs w:val="20"/>
          <w:lang w:val="en-GB"/>
        </w:rPr>
        <w:lastRenderedPageBreak/>
        <w:t>Would you like more detailed guidance on any specific step, or do you have any other questions?</w:t>
      </w:r>
    </w:p>
    <w:p w14:paraId="16CF8524" w14:textId="77777777" w:rsidR="00F06EA8" w:rsidRDefault="00F06EA8" w:rsidP="00F06EA8">
      <w:pPr>
        <w:pStyle w:val="Heading2"/>
      </w:pPr>
      <w:proofErr w:type="gramStart"/>
      <w:r>
        <w:t>You</w:t>
      </w:r>
      <w:proofErr w:type="gramEnd"/>
    </w:p>
    <w:p w14:paraId="323366DC" w14:textId="4A86F53A" w:rsidR="00F06EA8" w:rsidRPr="008B2F20" w:rsidRDefault="008B2F20" w:rsidP="00F06EA8">
      <w:pPr>
        <w:rPr>
          <w:lang w:val="en-GB"/>
        </w:rPr>
      </w:pPr>
      <w:r w:rsidRPr="008B2F20">
        <w:rPr>
          <w:lang w:val="en-GB"/>
        </w:rPr>
        <w:t xml:space="preserve">One last thing, how can I refresh the gallery for when new data values are added or updated in the </w:t>
      </w:r>
      <w:proofErr w:type="spellStart"/>
      <w:r w:rsidRPr="008B2F20">
        <w:rPr>
          <w:lang w:val="en-GB"/>
        </w:rPr>
        <w:t>sharepoint</w:t>
      </w:r>
      <w:proofErr w:type="spellEnd"/>
      <w:r w:rsidRPr="008B2F20">
        <w:rPr>
          <w:lang w:val="en-GB"/>
        </w:rPr>
        <w:t xml:space="preserve"> list?</w:t>
      </w:r>
    </w:p>
    <w:p w14:paraId="78FDC2E9" w14:textId="77777777" w:rsidR="00F06EA8" w:rsidRDefault="00F06EA8" w:rsidP="00F06EA8">
      <w:pPr>
        <w:pStyle w:val="Heading2"/>
      </w:pPr>
      <w:r>
        <w:t>Copilot</w:t>
      </w:r>
    </w:p>
    <w:p w14:paraId="642A76C8" w14:textId="77777777" w:rsidR="00303484" w:rsidRDefault="00303484" w:rsidP="00303484">
      <w:pPr>
        <w:spacing w:after="0" w:line="247" w:lineRule="auto"/>
        <w:ind w:left="-5" w:right="627" w:hanging="10"/>
      </w:pPr>
      <w:r w:rsidRPr="00434490">
        <w:t xml:space="preserve">To refresh the gallery in Power Apps when new data is added or updated in the SharePoint list, you can use the </w:t>
      </w:r>
      <w:r w:rsidRPr="00434490">
        <w:rPr>
          <w:b/>
          <w:bCs/>
        </w:rPr>
        <w:t>Refresh</w:t>
      </w:r>
      <w:r w:rsidRPr="00434490">
        <w:t xml:space="preserve"> function. This function will reload the data from the data source, ensuring that the gallery displays the most current information. Here's how you can do it:</w:t>
      </w:r>
    </w:p>
    <w:p w14:paraId="388DA8C2" w14:textId="77777777" w:rsidR="00303484" w:rsidRPr="00434490" w:rsidRDefault="00303484" w:rsidP="00303484">
      <w:pPr>
        <w:spacing w:after="0" w:line="247" w:lineRule="auto"/>
        <w:ind w:left="-5" w:right="627" w:hanging="10"/>
      </w:pPr>
    </w:p>
    <w:p w14:paraId="4C1BB477" w14:textId="77777777" w:rsidR="00303484" w:rsidRPr="00303484" w:rsidRDefault="00303484" w:rsidP="00303484">
      <w:pPr>
        <w:pStyle w:val="Heading3"/>
        <w:spacing w:before="0" w:after="0"/>
        <w:rPr>
          <w:sz w:val="24"/>
          <w:szCs w:val="24"/>
        </w:rPr>
      </w:pPr>
      <w:r w:rsidRPr="00303484">
        <w:rPr>
          <w:sz w:val="24"/>
          <w:szCs w:val="24"/>
        </w:rPr>
        <w:t>Step-by-Step Guide:</w:t>
      </w:r>
    </w:p>
    <w:p w14:paraId="5DE722F4" w14:textId="77777777" w:rsidR="00303484" w:rsidRPr="00434490" w:rsidRDefault="00303484" w:rsidP="00303484">
      <w:pPr>
        <w:numPr>
          <w:ilvl w:val="0"/>
          <w:numId w:val="132"/>
        </w:numPr>
        <w:spacing w:after="0" w:line="247" w:lineRule="auto"/>
        <w:ind w:right="627"/>
      </w:pPr>
      <w:r w:rsidRPr="00434490">
        <w:rPr>
          <w:b/>
          <w:bCs/>
        </w:rPr>
        <w:t>Refresh the Data Source</w:t>
      </w:r>
      <w:r w:rsidRPr="00434490">
        <w:t>:</w:t>
      </w:r>
    </w:p>
    <w:p w14:paraId="0734CFCC" w14:textId="77777777" w:rsidR="00303484" w:rsidRPr="00434490" w:rsidRDefault="00303484" w:rsidP="00303484">
      <w:pPr>
        <w:numPr>
          <w:ilvl w:val="1"/>
          <w:numId w:val="132"/>
        </w:numPr>
        <w:spacing w:after="0" w:line="247" w:lineRule="auto"/>
        <w:ind w:right="627"/>
      </w:pPr>
      <w:r w:rsidRPr="00434490">
        <w:t xml:space="preserve">Use the </w:t>
      </w:r>
      <w:r w:rsidRPr="00434490">
        <w:rPr>
          <w:b/>
          <w:bCs/>
        </w:rPr>
        <w:t>Refresh</w:t>
      </w:r>
      <w:r w:rsidRPr="00434490">
        <w:t xml:space="preserve"> function to refresh the data source connected to your gallery.</w:t>
      </w:r>
    </w:p>
    <w:p w14:paraId="101480D5" w14:textId="77777777" w:rsidR="00303484" w:rsidRPr="00434490" w:rsidRDefault="00303484" w:rsidP="00303484">
      <w:pPr>
        <w:numPr>
          <w:ilvl w:val="0"/>
          <w:numId w:val="132"/>
        </w:numPr>
        <w:spacing w:after="0" w:line="247" w:lineRule="auto"/>
        <w:ind w:right="627"/>
      </w:pPr>
      <w:r w:rsidRPr="00434490">
        <w:rPr>
          <w:b/>
          <w:bCs/>
        </w:rPr>
        <w:t>Update the Gallery</w:t>
      </w:r>
      <w:r w:rsidRPr="00434490">
        <w:t>:</w:t>
      </w:r>
    </w:p>
    <w:p w14:paraId="7D9F15EF" w14:textId="77777777" w:rsidR="00303484" w:rsidRPr="00434490" w:rsidRDefault="00303484" w:rsidP="00303484">
      <w:pPr>
        <w:numPr>
          <w:ilvl w:val="1"/>
          <w:numId w:val="132"/>
        </w:numPr>
        <w:spacing w:after="0" w:line="247" w:lineRule="auto"/>
        <w:ind w:right="627"/>
      </w:pPr>
      <w:r w:rsidRPr="00434490">
        <w:t xml:space="preserve">Ensure that the gallery's </w:t>
      </w:r>
      <w:r w:rsidRPr="00434490">
        <w:rPr>
          <w:b/>
          <w:bCs/>
        </w:rPr>
        <w:t>Items</w:t>
      </w:r>
      <w:r w:rsidRPr="00434490">
        <w:t xml:space="preserve"> property is set to the data source so that it reflects the updated data.</w:t>
      </w:r>
    </w:p>
    <w:p w14:paraId="5B19789E" w14:textId="77777777" w:rsidR="00303484" w:rsidRPr="00303484" w:rsidRDefault="00303484" w:rsidP="00303484">
      <w:pPr>
        <w:pStyle w:val="Heading3"/>
        <w:spacing w:before="0" w:after="0"/>
        <w:rPr>
          <w:sz w:val="24"/>
          <w:szCs w:val="24"/>
        </w:rPr>
      </w:pPr>
      <w:r w:rsidRPr="00303484">
        <w:rPr>
          <w:sz w:val="24"/>
          <w:szCs w:val="24"/>
        </w:rPr>
        <w:t>Example:</w:t>
      </w:r>
    </w:p>
    <w:p w14:paraId="7B353CE8" w14:textId="77777777" w:rsidR="00303484" w:rsidRPr="00434490" w:rsidRDefault="00303484" w:rsidP="00303484">
      <w:pPr>
        <w:pStyle w:val="ListParagraph"/>
        <w:numPr>
          <w:ilvl w:val="0"/>
          <w:numId w:val="136"/>
        </w:numPr>
        <w:spacing w:after="0" w:line="247" w:lineRule="auto"/>
        <w:ind w:right="627"/>
      </w:pPr>
      <w:r w:rsidRPr="00E13EB4">
        <w:rPr>
          <w:b/>
          <w:bCs/>
        </w:rPr>
        <w:t>Add a Refresh Button</w:t>
      </w:r>
      <w:r w:rsidRPr="00434490">
        <w:t>:</w:t>
      </w:r>
    </w:p>
    <w:p w14:paraId="446E859E" w14:textId="77777777" w:rsidR="00303484" w:rsidRPr="00434490" w:rsidRDefault="00303484" w:rsidP="00303484">
      <w:pPr>
        <w:pStyle w:val="ListParagraph"/>
        <w:numPr>
          <w:ilvl w:val="1"/>
          <w:numId w:val="131"/>
        </w:numPr>
        <w:spacing w:after="0" w:line="247" w:lineRule="auto"/>
        <w:ind w:right="627"/>
      </w:pPr>
      <w:r w:rsidRPr="00434490">
        <w:t xml:space="preserve">Insert a button in your app and set its </w:t>
      </w:r>
      <w:r w:rsidRPr="00E13EB4">
        <w:rPr>
          <w:b/>
          <w:bCs/>
        </w:rPr>
        <w:t>Text</w:t>
      </w:r>
      <w:r w:rsidRPr="00434490">
        <w:t xml:space="preserve"> property to "Refresh" or an icon of your choice.</w:t>
      </w:r>
    </w:p>
    <w:p w14:paraId="5F08E99F" w14:textId="77777777" w:rsidR="00303484" w:rsidRPr="00434490" w:rsidRDefault="00303484" w:rsidP="00303484">
      <w:pPr>
        <w:pStyle w:val="ListParagraph"/>
        <w:numPr>
          <w:ilvl w:val="0"/>
          <w:numId w:val="136"/>
        </w:numPr>
        <w:spacing w:after="0" w:line="247" w:lineRule="auto"/>
        <w:ind w:right="627"/>
      </w:pPr>
      <w:r w:rsidRPr="00E13EB4">
        <w:rPr>
          <w:b/>
          <w:bCs/>
        </w:rPr>
        <w:t xml:space="preserve">Set the </w:t>
      </w:r>
      <w:proofErr w:type="spellStart"/>
      <w:r w:rsidRPr="00E13EB4">
        <w:rPr>
          <w:b/>
          <w:bCs/>
        </w:rPr>
        <w:t>OnSelect</w:t>
      </w:r>
      <w:proofErr w:type="spellEnd"/>
      <w:r w:rsidRPr="00E13EB4">
        <w:rPr>
          <w:b/>
          <w:bCs/>
        </w:rPr>
        <w:t xml:space="preserve"> Property of the Button</w:t>
      </w:r>
      <w:r w:rsidRPr="00434490">
        <w:t>:</w:t>
      </w:r>
    </w:p>
    <w:p w14:paraId="73F74FD3" w14:textId="77777777" w:rsidR="00303484" w:rsidRPr="00434490" w:rsidRDefault="00303484" w:rsidP="00303484">
      <w:pPr>
        <w:pStyle w:val="ListParagraph"/>
        <w:numPr>
          <w:ilvl w:val="1"/>
          <w:numId w:val="131"/>
        </w:numPr>
        <w:spacing w:after="0" w:line="247" w:lineRule="auto"/>
        <w:ind w:right="627"/>
      </w:pPr>
      <w:r w:rsidRPr="00434490">
        <w:t xml:space="preserve">Use the </w:t>
      </w:r>
      <w:proofErr w:type="spellStart"/>
      <w:r w:rsidRPr="00E13EB4">
        <w:rPr>
          <w:b/>
          <w:bCs/>
        </w:rPr>
        <w:t>OnSelect</w:t>
      </w:r>
      <w:proofErr w:type="spellEnd"/>
      <w:r w:rsidRPr="00434490">
        <w:t xml:space="preserve"> property to refresh the data source and reset the gallery.</w:t>
      </w:r>
    </w:p>
    <w:p w14:paraId="71BE5466" w14:textId="77777777" w:rsidR="00303484" w:rsidRPr="00434490" w:rsidRDefault="00303484" w:rsidP="00303484">
      <w:pPr>
        <w:spacing w:after="0" w:line="247" w:lineRule="auto"/>
        <w:ind w:left="2170" w:right="627" w:hanging="10"/>
        <w:rPr>
          <w:rFonts w:ascii="Agency FB" w:hAnsi="Agency FB"/>
        </w:rPr>
      </w:pPr>
      <w:proofErr w:type="spellStart"/>
      <w:r w:rsidRPr="00434490">
        <w:rPr>
          <w:rFonts w:ascii="Agency FB" w:hAnsi="Agency FB"/>
        </w:rPr>
        <w:t>OnSelect</w:t>
      </w:r>
      <w:proofErr w:type="spellEnd"/>
      <w:r w:rsidRPr="00434490">
        <w:rPr>
          <w:rFonts w:ascii="Agency FB" w:hAnsi="Agency FB"/>
        </w:rPr>
        <w:t xml:space="preserve">: </w:t>
      </w:r>
      <w:proofErr w:type="gramStart"/>
      <w:r w:rsidRPr="00434490">
        <w:rPr>
          <w:rFonts w:ascii="Agency FB" w:hAnsi="Agency FB"/>
        </w:rPr>
        <w:t>Refresh(</w:t>
      </w:r>
      <w:proofErr w:type="gramEnd"/>
      <w:r w:rsidRPr="00434490">
        <w:rPr>
          <w:rFonts w:ascii="Agency FB" w:hAnsi="Agency FB"/>
        </w:rPr>
        <w:t xml:space="preserve">YourSharePointList); </w:t>
      </w:r>
      <w:proofErr w:type="gramStart"/>
      <w:r w:rsidRPr="00434490">
        <w:rPr>
          <w:rFonts w:ascii="Agency FB" w:hAnsi="Agency FB"/>
        </w:rPr>
        <w:t>Reset(</w:t>
      </w:r>
      <w:proofErr w:type="gramEnd"/>
      <w:r w:rsidRPr="00434490">
        <w:rPr>
          <w:rFonts w:ascii="Agency FB" w:hAnsi="Agency FB"/>
        </w:rPr>
        <w:t>Gallery1)</w:t>
      </w:r>
    </w:p>
    <w:p w14:paraId="2DB8CBE9" w14:textId="77777777" w:rsidR="00303484" w:rsidRPr="00434490" w:rsidRDefault="00303484" w:rsidP="00303484">
      <w:pPr>
        <w:pStyle w:val="ListParagraph"/>
        <w:numPr>
          <w:ilvl w:val="0"/>
          <w:numId w:val="136"/>
        </w:numPr>
        <w:spacing w:after="0" w:line="247" w:lineRule="auto"/>
        <w:ind w:right="627"/>
      </w:pPr>
      <w:r w:rsidRPr="00E13EB4">
        <w:rPr>
          <w:b/>
          <w:bCs/>
        </w:rPr>
        <w:t>Automatically Refresh on Data Change</w:t>
      </w:r>
      <w:r w:rsidRPr="00434490">
        <w:t>:</w:t>
      </w:r>
    </w:p>
    <w:p w14:paraId="2573710E" w14:textId="77777777" w:rsidR="00303484" w:rsidRPr="00434490" w:rsidRDefault="00303484" w:rsidP="00303484">
      <w:pPr>
        <w:pStyle w:val="ListParagraph"/>
        <w:numPr>
          <w:ilvl w:val="1"/>
          <w:numId w:val="131"/>
        </w:numPr>
        <w:spacing w:after="0" w:line="247" w:lineRule="auto"/>
        <w:ind w:right="627"/>
      </w:pPr>
      <w:r w:rsidRPr="00434490">
        <w:t xml:space="preserve">If you want the gallery to refresh automatically when data changes, you can set the </w:t>
      </w:r>
      <w:proofErr w:type="spellStart"/>
      <w:r w:rsidRPr="00E13EB4">
        <w:rPr>
          <w:b/>
          <w:bCs/>
        </w:rPr>
        <w:t>OnVisible</w:t>
      </w:r>
      <w:proofErr w:type="spellEnd"/>
      <w:r w:rsidRPr="00434490">
        <w:t xml:space="preserve"> property of the screen to refresh the data source.</w:t>
      </w:r>
    </w:p>
    <w:p w14:paraId="58C4DD88" w14:textId="77777777" w:rsidR="00303484" w:rsidRPr="00303484" w:rsidRDefault="00303484" w:rsidP="00303484">
      <w:pPr>
        <w:spacing w:after="0"/>
        <w:ind w:left="2170" w:right="627"/>
        <w:rPr>
          <w:rFonts w:ascii="Agency FB" w:hAnsi="Agency FB"/>
        </w:rPr>
      </w:pPr>
      <w:proofErr w:type="spellStart"/>
      <w:r w:rsidRPr="00434490">
        <w:rPr>
          <w:rFonts w:ascii="Agency FB" w:hAnsi="Agency FB"/>
        </w:rPr>
        <w:t>OnVisible</w:t>
      </w:r>
      <w:proofErr w:type="spellEnd"/>
      <w:r w:rsidRPr="00434490">
        <w:rPr>
          <w:rFonts w:ascii="Agency FB" w:hAnsi="Agency FB"/>
        </w:rPr>
        <w:t xml:space="preserve">: </w:t>
      </w:r>
      <w:proofErr w:type="gramStart"/>
      <w:r w:rsidRPr="00434490">
        <w:rPr>
          <w:rFonts w:ascii="Agency FB" w:hAnsi="Agency FB"/>
        </w:rPr>
        <w:t>Refresh(</w:t>
      </w:r>
      <w:proofErr w:type="gramEnd"/>
      <w:r w:rsidRPr="00434490">
        <w:rPr>
          <w:rFonts w:ascii="Agency FB" w:hAnsi="Agency FB"/>
        </w:rPr>
        <w:t>YourSharePointList)</w:t>
      </w:r>
    </w:p>
    <w:p w14:paraId="13739422" w14:textId="77777777" w:rsidR="00303484" w:rsidRPr="00434490" w:rsidRDefault="00303484" w:rsidP="00303484">
      <w:pPr>
        <w:spacing w:after="0" w:line="247" w:lineRule="auto"/>
        <w:ind w:left="2170" w:right="627" w:hanging="10"/>
        <w:rPr>
          <w:i/>
          <w:iCs/>
          <w:sz w:val="22"/>
          <w:szCs w:val="22"/>
        </w:rPr>
      </w:pPr>
    </w:p>
    <w:p w14:paraId="54069B24" w14:textId="77777777" w:rsidR="00303484" w:rsidRPr="00303484" w:rsidRDefault="00303484" w:rsidP="00303484">
      <w:pPr>
        <w:pStyle w:val="Heading3"/>
        <w:spacing w:before="0" w:after="0"/>
        <w:rPr>
          <w:sz w:val="24"/>
          <w:szCs w:val="24"/>
        </w:rPr>
      </w:pPr>
      <w:r w:rsidRPr="00303484">
        <w:rPr>
          <w:sz w:val="24"/>
          <w:szCs w:val="24"/>
        </w:rPr>
        <w:t>Detailed Example:</w:t>
      </w:r>
    </w:p>
    <w:p w14:paraId="1C7A9629" w14:textId="77777777" w:rsidR="00303484" w:rsidRPr="00434490" w:rsidRDefault="00303484" w:rsidP="00303484">
      <w:pPr>
        <w:pStyle w:val="ListParagraph"/>
        <w:numPr>
          <w:ilvl w:val="0"/>
          <w:numId w:val="137"/>
        </w:numPr>
        <w:spacing w:after="0" w:line="247" w:lineRule="auto"/>
        <w:ind w:right="627"/>
      </w:pPr>
      <w:r w:rsidRPr="00112CD4">
        <w:rPr>
          <w:b/>
          <w:bCs/>
        </w:rPr>
        <w:t>Button for Manual Refresh</w:t>
      </w:r>
      <w:r w:rsidRPr="00434490">
        <w:t>:</w:t>
      </w:r>
    </w:p>
    <w:p w14:paraId="25DF73D2" w14:textId="77777777" w:rsidR="00303484" w:rsidRPr="00434490" w:rsidRDefault="00303484" w:rsidP="00303484">
      <w:pPr>
        <w:numPr>
          <w:ilvl w:val="0"/>
          <w:numId w:val="133"/>
        </w:numPr>
        <w:spacing w:after="0" w:line="247" w:lineRule="auto"/>
        <w:ind w:right="627"/>
      </w:pPr>
      <w:r w:rsidRPr="00434490">
        <w:t>Insert a button control.</w:t>
      </w:r>
    </w:p>
    <w:p w14:paraId="086AF95D" w14:textId="77777777" w:rsidR="00303484" w:rsidRPr="00434490" w:rsidRDefault="00303484" w:rsidP="00303484">
      <w:pPr>
        <w:numPr>
          <w:ilvl w:val="0"/>
          <w:numId w:val="133"/>
        </w:numPr>
        <w:spacing w:after="0" w:line="247" w:lineRule="auto"/>
        <w:ind w:right="627"/>
      </w:pPr>
      <w:r w:rsidRPr="00434490">
        <w:t xml:space="preserve">Set its </w:t>
      </w:r>
      <w:r w:rsidRPr="00434490">
        <w:rPr>
          <w:b/>
          <w:bCs/>
        </w:rPr>
        <w:t>Text</w:t>
      </w:r>
      <w:r w:rsidRPr="00434490">
        <w:t xml:space="preserve"> property to "Refresh".</w:t>
      </w:r>
    </w:p>
    <w:p w14:paraId="0AED0F7F" w14:textId="77777777" w:rsidR="00303484" w:rsidRPr="00434490" w:rsidRDefault="00303484" w:rsidP="00303484">
      <w:pPr>
        <w:numPr>
          <w:ilvl w:val="0"/>
          <w:numId w:val="133"/>
        </w:numPr>
        <w:spacing w:after="0" w:line="247" w:lineRule="auto"/>
        <w:ind w:right="627"/>
      </w:pPr>
      <w:r w:rsidRPr="00434490">
        <w:t xml:space="preserve">Set its </w:t>
      </w:r>
      <w:proofErr w:type="spellStart"/>
      <w:r w:rsidRPr="00434490">
        <w:rPr>
          <w:b/>
          <w:bCs/>
        </w:rPr>
        <w:t>OnSelect</w:t>
      </w:r>
      <w:proofErr w:type="spellEnd"/>
      <w:r w:rsidRPr="00434490">
        <w:t xml:space="preserve"> property to: </w:t>
      </w:r>
    </w:p>
    <w:p w14:paraId="43784325" w14:textId="77777777" w:rsidR="00303484" w:rsidRPr="00D24311" w:rsidRDefault="00303484" w:rsidP="00303484">
      <w:pPr>
        <w:spacing w:after="0"/>
        <w:ind w:left="1080" w:right="627"/>
        <w:rPr>
          <w:rFonts w:ascii="Agency FB" w:hAnsi="Agency FB"/>
        </w:rPr>
      </w:pPr>
      <w:proofErr w:type="gramStart"/>
      <w:r w:rsidRPr="00D24311">
        <w:rPr>
          <w:rFonts w:ascii="Agency FB" w:hAnsi="Agency FB"/>
        </w:rPr>
        <w:t>Refresh(</w:t>
      </w:r>
      <w:proofErr w:type="gramEnd"/>
      <w:r w:rsidRPr="00D24311">
        <w:rPr>
          <w:rFonts w:ascii="Agency FB" w:hAnsi="Agency FB"/>
        </w:rPr>
        <w:t xml:space="preserve">YourSharePointList); </w:t>
      </w:r>
      <w:proofErr w:type="gramStart"/>
      <w:r w:rsidRPr="00D24311">
        <w:rPr>
          <w:rFonts w:ascii="Agency FB" w:hAnsi="Agency FB"/>
        </w:rPr>
        <w:t>Reset(</w:t>
      </w:r>
      <w:proofErr w:type="gramEnd"/>
      <w:r w:rsidRPr="00D24311">
        <w:rPr>
          <w:rFonts w:ascii="Agency FB" w:hAnsi="Agency FB"/>
        </w:rPr>
        <w:t>Gallery1)</w:t>
      </w:r>
    </w:p>
    <w:p w14:paraId="77B4AB45" w14:textId="77777777" w:rsidR="00303484" w:rsidRPr="00434490" w:rsidRDefault="00303484" w:rsidP="00303484">
      <w:pPr>
        <w:pStyle w:val="ListParagraph"/>
        <w:numPr>
          <w:ilvl w:val="0"/>
          <w:numId w:val="137"/>
        </w:numPr>
        <w:spacing w:after="0" w:line="247" w:lineRule="auto"/>
        <w:ind w:right="627"/>
      </w:pPr>
      <w:r w:rsidRPr="00CB607C">
        <w:rPr>
          <w:b/>
          <w:bCs/>
        </w:rPr>
        <w:t>Automatic Refresh on Screen Visible</w:t>
      </w:r>
      <w:r w:rsidRPr="00434490">
        <w:t>:</w:t>
      </w:r>
    </w:p>
    <w:p w14:paraId="691B652F" w14:textId="77777777" w:rsidR="00303484" w:rsidRPr="00434490" w:rsidRDefault="00303484" w:rsidP="00303484">
      <w:pPr>
        <w:numPr>
          <w:ilvl w:val="0"/>
          <w:numId w:val="134"/>
        </w:numPr>
        <w:spacing w:after="0" w:line="247" w:lineRule="auto"/>
        <w:ind w:right="627"/>
      </w:pPr>
      <w:r w:rsidRPr="00434490">
        <w:t>Select the screen that contains the gallery.</w:t>
      </w:r>
    </w:p>
    <w:p w14:paraId="5B05A44C" w14:textId="77777777" w:rsidR="00303484" w:rsidRPr="00434490" w:rsidRDefault="00303484" w:rsidP="00303484">
      <w:pPr>
        <w:numPr>
          <w:ilvl w:val="0"/>
          <w:numId w:val="134"/>
        </w:numPr>
        <w:spacing w:after="0" w:line="247" w:lineRule="auto"/>
        <w:ind w:right="627"/>
      </w:pPr>
      <w:r w:rsidRPr="00434490">
        <w:t xml:space="preserve">Set the screen's </w:t>
      </w:r>
      <w:proofErr w:type="spellStart"/>
      <w:r w:rsidRPr="00434490">
        <w:rPr>
          <w:b/>
          <w:bCs/>
        </w:rPr>
        <w:t>OnVisible</w:t>
      </w:r>
      <w:proofErr w:type="spellEnd"/>
      <w:r w:rsidRPr="00434490">
        <w:t xml:space="preserve"> property to: </w:t>
      </w:r>
    </w:p>
    <w:p w14:paraId="027CEADA" w14:textId="77777777" w:rsidR="00303484" w:rsidRPr="00434490" w:rsidRDefault="00303484" w:rsidP="00303484">
      <w:pPr>
        <w:spacing w:after="0" w:line="247" w:lineRule="auto"/>
        <w:ind w:left="1080" w:right="627"/>
        <w:rPr>
          <w:rFonts w:ascii="Agency FB" w:hAnsi="Agency FB"/>
        </w:rPr>
      </w:pPr>
      <w:proofErr w:type="spellStart"/>
      <w:r w:rsidRPr="00434490">
        <w:rPr>
          <w:rFonts w:ascii="Agency FB" w:hAnsi="Agency FB"/>
        </w:rPr>
        <w:t>OnVisible</w:t>
      </w:r>
      <w:proofErr w:type="spellEnd"/>
      <w:r w:rsidRPr="00434490">
        <w:rPr>
          <w:rFonts w:ascii="Agency FB" w:hAnsi="Agency FB"/>
        </w:rPr>
        <w:t xml:space="preserve">: </w:t>
      </w:r>
      <w:proofErr w:type="gramStart"/>
      <w:r w:rsidRPr="00434490">
        <w:rPr>
          <w:rFonts w:ascii="Agency FB" w:hAnsi="Agency FB"/>
        </w:rPr>
        <w:t>Refresh(</w:t>
      </w:r>
      <w:proofErr w:type="gramEnd"/>
      <w:r w:rsidRPr="00434490">
        <w:rPr>
          <w:rFonts w:ascii="Agency FB" w:hAnsi="Agency FB"/>
        </w:rPr>
        <w:t>YourSharePointList)</w:t>
      </w:r>
    </w:p>
    <w:p w14:paraId="0D4A6E9C" w14:textId="77777777" w:rsidR="00303484" w:rsidRPr="00D24311" w:rsidRDefault="00303484" w:rsidP="00D24311">
      <w:pPr>
        <w:pStyle w:val="Heading3"/>
        <w:spacing w:before="0" w:after="0"/>
        <w:rPr>
          <w:sz w:val="24"/>
          <w:szCs w:val="24"/>
        </w:rPr>
      </w:pPr>
      <w:r w:rsidRPr="00D24311">
        <w:rPr>
          <w:sz w:val="24"/>
          <w:szCs w:val="24"/>
        </w:rPr>
        <w:lastRenderedPageBreak/>
        <w:t>Explanation:</w:t>
      </w:r>
    </w:p>
    <w:p w14:paraId="7B82201A" w14:textId="77777777" w:rsidR="00303484" w:rsidRPr="00434490" w:rsidRDefault="00303484" w:rsidP="00303484">
      <w:pPr>
        <w:numPr>
          <w:ilvl w:val="0"/>
          <w:numId w:val="135"/>
        </w:numPr>
        <w:spacing w:after="0" w:line="247" w:lineRule="auto"/>
        <w:ind w:right="627"/>
      </w:pPr>
      <w:proofErr w:type="gramStart"/>
      <w:r w:rsidRPr="00434490">
        <w:rPr>
          <w:b/>
          <w:bCs/>
        </w:rPr>
        <w:t>Refresh(</w:t>
      </w:r>
      <w:proofErr w:type="gramEnd"/>
      <w:r w:rsidRPr="00434490">
        <w:rPr>
          <w:b/>
          <w:bCs/>
        </w:rPr>
        <w:t>YourSharePointList)</w:t>
      </w:r>
      <w:r w:rsidRPr="00434490">
        <w:t>: Refreshes the data source (your SharePoint list) to ensure it has the latest data.</w:t>
      </w:r>
    </w:p>
    <w:p w14:paraId="4A167694" w14:textId="77777777" w:rsidR="00303484" w:rsidRDefault="00303484" w:rsidP="00303484">
      <w:pPr>
        <w:numPr>
          <w:ilvl w:val="0"/>
          <w:numId w:val="135"/>
        </w:numPr>
        <w:spacing w:after="0" w:line="247" w:lineRule="auto"/>
        <w:ind w:right="627"/>
      </w:pPr>
      <w:proofErr w:type="gramStart"/>
      <w:r w:rsidRPr="00434490">
        <w:rPr>
          <w:b/>
          <w:bCs/>
        </w:rPr>
        <w:t>Reset(</w:t>
      </w:r>
      <w:proofErr w:type="gramEnd"/>
      <w:r w:rsidRPr="00434490">
        <w:rPr>
          <w:b/>
          <w:bCs/>
        </w:rPr>
        <w:t>Gallery1)</w:t>
      </w:r>
      <w:r w:rsidRPr="00434490">
        <w:t>: Resets the gallery to reflect the refreshed data source.</w:t>
      </w:r>
    </w:p>
    <w:p w14:paraId="262BC50C" w14:textId="77777777" w:rsidR="00D24311" w:rsidRPr="00434490" w:rsidRDefault="00D24311" w:rsidP="00D24311">
      <w:pPr>
        <w:spacing w:after="0" w:line="247" w:lineRule="auto"/>
        <w:ind w:right="627"/>
      </w:pPr>
    </w:p>
    <w:p w14:paraId="5ACFE11C" w14:textId="77777777" w:rsidR="00303484" w:rsidRPr="00434490" w:rsidRDefault="00303484" w:rsidP="00303484">
      <w:pPr>
        <w:spacing w:after="0" w:line="247" w:lineRule="auto"/>
        <w:ind w:left="-5" w:right="627" w:hanging="10"/>
      </w:pPr>
      <w:r w:rsidRPr="00434490">
        <w:t xml:space="preserve">This approach ensures that your gallery is always </w:t>
      </w:r>
      <w:proofErr w:type="gramStart"/>
      <w:r w:rsidRPr="00434490">
        <w:t>up-to-date</w:t>
      </w:r>
      <w:proofErr w:type="gramEnd"/>
      <w:r w:rsidRPr="00434490">
        <w:t xml:space="preserve"> with the latest information from your SharePoint list.</w:t>
      </w:r>
    </w:p>
    <w:p w14:paraId="3A2B5F4E" w14:textId="27430CE4" w:rsidR="00F06EA8" w:rsidRDefault="00303484" w:rsidP="00303484">
      <w:pPr>
        <w:ind w:left="-5" w:right="627" w:hanging="10"/>
      </w:pPr>
      <w:r w:rsidRPr="00434490">
        <w:t>If you have any further questions or need more specific guidance, feel free to ask!</w:t>
      </w:r>
    </w:p>
    <w:p w14:paraId="17CD72D4" w14:textId="77777777" w:rsidR="00F06EA8" w:rsidRDefault="00F06EA8" w:rsidP="00F06EA8">
      <w:pPr>
        <w:pStyle w:val="Heading2"/>
      </w:pPr>
      <w:proofErr w:type="gramStart"/>
      <w:r>
        <w:t>You</w:t>
      </w:r>
      <w:proofErr w:type="gramEnd"/>
    </w:p>
    <w:p w14:paraId="6EBC9F1A" w14:textId="77777777" w:rsidR="00CF5274" w:rsidRPr="00CF5274" w:rsidRDefault="00CF5274" w:rsidP="00CF5274">
      <w:pPr>
        <w:spacing w:after="0"/>
        <w:rPr>
          <w:lang w:val="en-GB"/>
        </w:rPr>
      </w:pPr>
      <w:r w:rsidRPr="00CF5274">
        <w:rPr>
          <w:lang w:val="en-GB"/>
        </w:rPr>
        <w:t>(Now Monday, Nov 18)</w:t>
      </w:r>
      <w:r w:rsidRPr="00CF5274">
        <w:rPr>
          <w:lang w:val="en-GB"/>
        </w:rPr>
        <w:br/>
        <w:t xml:space="preserve">In a power automate flow, I have the following as my Input for a Compose connector, </w:t>
      </w:r>
      <w:proofErr w:type="spellStart"/>
      <w:r w:rsidRPr="00CF5274">
        <w:rPr>
          <w:lang w:val="en-GB"/>
        </w:rPr>
        <w:t>howver</w:t>
      </w:r>
      <w:proofErr w:type="spellEnd"/>
      <w:r w:rsidRPr="00CF5274">
        <w:rPr>
          <w:lang w:val="en-GB"/>
        </w:rPr>
        <w:t xml:space="preserve"> I'm getting a syntax error:</w:t>
      </w:r>
    </w:p>
    <w:p w14:paraId="5530A8DF" w14:textId="77777777" w:rsidR="00CF5274" w:rsidRPr="00CF5274" w:rsidRDefault="00CF5274" w:rsidP="00CF5274">
      <w:pPr>
        <w:spacing w:after="0"/>
        <w:rPr>
          <w:rFonts w:ascii="Agency FB" w:hAnsi="Agency FB"/>
          <w:lang w:val="en-GB"/>
        </w:rPr>
      </w:pPr>
      <w:r w:rsidRPr="00CF5274">
        <w:rPr>
          <w:lang w:val="en-GB"/>
        </w:rPr>
        <w:t xml:space="preserve">    </w:t>
      </w:r>
      <w:r w:rsidRPr="00CF5274">
        <w:rPr>
          <w:rFonts w:ascii="Agency FB" w:hAnsi="Agency FB"/>
          <w:lang w:val="en-GB"/>
        </w:rPr>
        <w:t xml:space="preserve">Input: </w:t>
      </w:r>
      <w:proofErr w:type="spellStart"/>
      <w:r w:rsidRPr="00CF5274">
        <w:rPr>
          <w:rFonts w:ascii="Agency FB" w:hAnsi="Agency FB"/>
          <w:lang w:val="en-GB"/>
        </w:rPr>
        <w:t>concat</w:t>
      </w:r>
      <w:proofErr w:type="spellEnd"/>
      <w:r w:rsidRPr="00CF5274">
        <w:rPr>
          <w:rFonts w:ascii="Agency FB" w:hAnsi="Agency FB"/>
          <w:lang w:val="en-GB"/>
        </w:rPr>
        <w:t xml:space="preserve">('SAPCR#', </w:t>
      </w:r>
      <w:proofErr w:type="spellStart"/>
      <w:r w:rsidRPr="00CF5274">
        <w:rPr>
          <w:rFonts w:ascii="Agency FB" w:hAnsi="Agency FB"/>
          <w:lang w:val="en-GB"/>
        </w:rPr>
        <w:t>padLeft</w:t>
      </w:r>
      <w:proofErr w:type="spellEnd"/>
      <w:r w:rsidRPr="00CF5274">
        <w:rPr>
          <w:rFonts w:ascii="Agency FB" w:hAnsi="Agency FB"/>
          <w:lang w:val="en-GB"/>
        </w:rPr>
        <w:t xml:space="preserve">(string(outputs('Compose')), 6, '0')) </w:t>
      </w:r>
    </w:p>
    <w:p w14:paraId="46CB59BD" w14:textId="77777777" w:rsidR="00CF5274" w:rsidRPr="00CF5274" w:rsidRDefault="00CF5274" w:rsidP="00CF5274">
      <w:pPr>
        <w:spacing w:after="0"/>
        <w:rPr>
          <w:rFonts w:ascii="Agency FB" w:hAnsi="Agency FB"/>
          <w:lang w:val="en-GB"/>
        </w:rPr>
      </w:pPr>
      <w:r w:rsidRPr="00CF5274">
        <w:rPr>
          <w:rFonts w:ascii="Agency FB" w:hAnsi="Agency FB"/>
          <w:lang w:val="en-GB"/>
        </w:rPr>
        <w:t xml:space="preserve">    Error: Unable to process template language expressions in action 'Compose_3' inputs at line '0' and column '0': </w:t>
      </w:r>
    </w:p>
    <w:p w14:paraId="3FBAE5B7" w14:textId="2306DA7C" w:rsidR="00F06EA8" w:rsidRPr="00CF5274" w:rsidRDefault="00CF5274" w:rsidP="00F06EA8">
      <w:pPr>
        <w:rPr>
          <w:rFonts w:ascii="Agency FB" w:hAnsi="Agency FB"/>
          <w:lang w:val="en-GB"/>
        </w:rPr>
      </w:pPr>
      <w:r w:rsidRPr="00CF5274">
        <w:rPr>
          <w:rFonts w:ascii="Agency FB" w:hAnsi="Agency FB"/>
          <w:lang w:val="en-GB"/>
        </w:rPr>
        <w:t xml:space="preserve">    'The template function '</w:t>
      </w:r>
      <w:proofErr w:type="spellStart"/>
      <w:r w:rsidRPr="00CF5274">
        <w:rPr>
          <w:rFonts w:ascii="Agency FB" w:hAnsi="Agency FB"/>
          <w:lang w:val="en-GB"/>
        </w:rPr>
        <w:t>padLeft</w:t>
      </w:r>
      <w:proofErr w:type="spellEnd"/>
      <w:r w:rsidRPr="00CF5274">
        <w:rPr>
          <w:rFonts w:ascii="Agency FB" w:hAnsi="Agency FB"/>
          <w:lang w:val="en-GB"/>
        </w:rPr>
        <w:t xml:space="preserve">' is not defined or not valid.'. </w:t>
      </w:r>
    </w:p>
    <w:p w14:paraId="000B67E3" w14:textId="77777777" w:rsidR="00F06EA8" w:rsidRDefault="00F06EA8" w:rsidP="00F06EA8">
      <w:pPr>
        <w:pStyle w:val="Heading2"/>
      </w:pPr>
      <w:r>
        <w:t>Copilot</w:t>
      </w:r>
    </w:p>
    <w:p w14:paraId="2D486DD9" w14:textId="5C20DDAB" w:rsidR="00171838" w:rsidRDefault="00171838" w:rsidP="00171838">
      <w:pPr>
        <w:spacing w:after="0" w:line="247" w:lineRule="auto"/>
        <w:ind w:left="-5" w:right="627" w:hanging="10"/>
      </w:pPr>
      <w:r w:rsidRPr="0070522A">
        <w:t xml:space="preserve">It looks like the </w:t>
      </w:r>
      <w:proofErr w:type="spellStart"/>
      <w:proofErr w:type="gramStart"/>
      <w:r w:rsidRPr="0070522A">
        <w:rPr>
          <w:rFonts w:ascii="Agency FB" w:hAnsi="Agency FB"/>
          <w:i/>
          <w:iCs/>
        </w:rPr>
        <w:t>padLeft</w:t>
      </w:r>
      <w:proofErr w:type="spellEnd"/>
      <w:r>
        <w:t xml:space="preserve"> </w:t>
      </w:r>
      <w:r w:rsidRPr="0070522A">
        <w:t xml:space="preserve"> function</w:t>
      </w:r>
      <w:proofErr w:type="gramEnd"/>
      <w:r w:rsidRPr="0070522A">
        <w:t xml:space="preserve"> is not recognized in Power Automate. To achieve the same result, you can use a combination of other functions to pad the number with leading zeros. Here’s how you can do it:</w:t>
      </w:r>
    </w:p>
    <w:p w14:paraId="033B98CA" w14:textId="77777777" w:rsidR="00171838" w:rsidRPr="0070522A" w:rsidRDefault="00171838" w:rsidP="00171838">
      <w:pPr>
        <w:spacing w:after="0" w:line="247" w:lineRule="auto"/>
        <w:ind w:left="-5" w:right="627" w:hanging="10"/>
      </w:pPr>
    </w:p>
    <w:p w14:paraId="4EAAE264" w14:textId="77777777" w:rsidR="00171838" w:rsidRPr="0070522A" w:rsidRDefault="00171838" w:rsidP="00171838">
      <w:pPr>
        <w:pStyle w:val="Heading3"/>
        <w:spacing w:before="0" w:after="0"/>
      </w:pPr>
      <w:r w:rsidRPr="0070522A">
        <w:t>Step-by-Step Solution:</w:t>
      </w:r>
    </w:p>
    <w:p w14:paraId="0CBBF7E3" w14:textId="77777777" w:rsidR="00171838" w:rsidRPr="0070522A" w:rsidRDefault="00171838" w:rsidP="00171838">
      <w:pPr>
        <w:pStyle w:val="ListParagraph"/>
        <w:numPr>
          <w:ilvl w:val="0"/>
          <w:numId w:val="142"/>
        </w:numPr>
        <w:spacing w:after="0" w:line="247" w:lineRule="auto"/>
        <w:ind w:right="627"/>
      </w:pPr>
      <w:r w:rsidRPr="009B2210">
        <w:rPr>
          <w:rFonts w:eastAsia="Times New Roman"/>
          <w:b/>
          <w:bCs/>
        </w:rPr>
        <w:t>Initialize Variable</w:t>
      </w:r>
      <w:r w:rsidRPr="0070522A">
        <w:t>:</w:t>
      </w:r>
    </w:p>
    <w:p w14:paraId="222185F9" w14:textId="77777777" w:rsidR="00171838" w:rsidRPr="0070522A" w:rsidRDefault="00171838" w:rsidP="00171838">
      <w:pPr>
        <w:numPr>
          <w:ilvl w:val="0"/>
          <w:numId w:val="138"/>
        </w:numPr>
        <w:spacing w:after="0" w:line="247" w:lineRule="auto"/>
        <w:ind w:right="627"/>
      </w:pPr>
      <w:r w:rsidRPr="0070522A">
        <w:t>Initialize a variable to store the numeric part of the Request ID.</w:t>
      </w:r>
    </w:p>
    <w:p w14:paraId="7B1D785F" w14:textId="77777777" w:rsidR="00171838" w:rsidRPr="00171838" w:rsidRDefault="00171838" w:rsidP="00171838">
      <w:pPr>
        <w:spacing w:after="0"/>
        <w:ind w:left="730" w:right="627" w:firstLine="710"/>
        <w:rPr>
          <w:rFonts w:ascii="Agency FB" w:hAnsi="Agency FB"/>
        </w:rPr>
      </w:pPr>
      <w:r w:rsidRPr="0070522A">
        <w:rPr>
          <w:rFonts w:ascii="Agency FB" w:hAnsi="Agency FB"/>
        </w:rPr>
        <w:t xml:space="preserve">Action: Initialize </w:t>
      </w:r>
      <w:proofErr w:type="gramStart"/>
      <w:r w:rsidRPr="0070522A">
        <w:rPr>
          <w:rFonts w:ascii="Agency FB" w:hAnsi="Agency FB"/>
        </w:rPr>
        <w:t>variable</w:t>
      </w:r>
      <w:proofErr w:type="gramEnd"/>
    </w:p>
    <w:p w14:paraId="349FC953" w14:textId="77777777" w:rsidR="00171838" w:rsidRPr="00171838" w:rsidRDefault="00171838" w:rsidP="00171838">
      <w:pPr>
        <w:spacing w:after="0"/>
        <w:ind w:left="730" w:right="627" w:firstLine="710"/>
        <w:rPr>
          <w:rFonts w:ascii="Agency FB" w:hAnsi="Agency FB"/>
        </w:rPr>
      </w:pPr>
      <w:r w:rsidRPr="0070522A">
        <w:rPr>
          <w:rFonts w:ascii="Agency FB" w:hAnsi="Agency FB"/>
        </w:rPr>
        <w:t xml:space="preserve">Name: </w:t>
      </w:r>
      <w:proofErr w:type="spellStart"/>
      <w:r w:rsidRPr="0070522A">
        <w:rPr>
          <w:rFonts w:ascii="Agency FB" w:hAnsi="Agency FB"/>
        </w:rPr>
        <w:t>NumericRequestID</w:t>
      </w:r>
      <w:proofErr w:type="spellEnd"/>
    </w:p>
    <w:p w14:paraId="70FB55E2" w14:textId="77777777" w:rsidR="00171838" w:rsidRPr="0070522A" w:rsidRDefault="00171838" w:rsidP="00171838">
      <w:pPr>
        <w:spacing w:after="0" w:line="247" w:lineRule="auto"/>
        <w:ind w:left="730" w:right="627" w:firstLine="710"/>
        <w:rPr>
          <w:rFonts w:ascii="Agency FB" w:hAnsi="Agency FB"/>
        </w:rPr>
      </w:pPr>
      <w:r w:rsidRPr="0070522A">
        <w:rPr>
          <w:rFonts w:ascii="Agency FB" w:hAnsi="Agency FB"/>
        </w:rPr>
        <w:t>Type: String</w:t>
      </w:r>
    </w:p>
    <w:p w14:paraId="751AAC0B" w14:textId="77777777" w:rsidR="00171838" w:rsidRPr="0070522A" w:rsidRDefault="00171838" w:rsidP="00171838">
      <w:pPr>
        <w:pStyle w:val="ListParagraph"/>
        <w:numPr>
          <w:ilvl w:val="0"/>
          <w:numId w:val="142"/>
        </w:numPr>
        <w:spacing w:after="0" w:line="247" w:lineRule="auto"/>
        <w:ind w:right="627"/>
      </w:pPr>
      <w:r w:rsidRPr="009B2210">
        <w:rPr>
          <w:rFonts w:eastAsia="Times New Roman"/>
          <w:b/>
          <w:bCs/>
        </w:rPr>
        <w:t>Compose Action to Increment the Value</w:t>
      </w:r>
      <w:r w:rsidRPr="0070522A">
        <w:t>:</w:t>
      </w:r>
    </w:p>
    <w:p w14:paraId="1B472666" w14:textId="77777777" w:rsidR="00171838" w:rsidRPr="0070522A" w:rsidRDefault="00171838" w:rsidP="00171838">
      <w:pPr>
        <w:numPr>
          <w:ilvl w:val="0"/>
          <w:numId w:val="139"/>
        </w:numPr>
        <w:spacing w:after="0" w:line="247" w:lineRule="auto"/>
        <w:ind w:right="627"/>
      </w:pPr>
      <w:r w:rsidRPr="0070522A">
        <w:t xml:space="preserve">Use the </w:t>
      </w:r>
      <w:r w:rsidRPr="0070522A">
        <w:rPr>
          <w:rFonts w:eastAsia="Times New Roman"/>
          <w:b/>
          <w:bCs/>
        </w:rPr>
        <w:t>Compose</w:t>
      </w:r>
      <w:r w:rsidRPr="0070522A">
        <w:t xml:space="preserve"> action to </w:t>
      </w:r>
      <w:proofErr w:type="gramStart"/>
      <w:r w:rsidRPr="0070522A">
        <w:t>increment</w:t>
      </w:r>
      <w:proofErr w:type="gramEnd"/>
      <w:r w:rsidRPr="0070522A">
        <w:t xml:space="preserve"> the numeric part of the Request ID.</w:t>
      </w:r>
    </w:p>
    <w:p w14:paraId="1398C909" w14:textId="77777777" w:rsidR="00171838" w:rsidRPr="00171838" w:rsidRDefault="00171838" w:rsidP="00171838">
      <w:pPr>
        <w:spacing w:after="0"/>
        <w:ind w:left="715" w:right="627" w:firstLine="725"/>
        <w:rPr>
          <w:rFonts w:ascii="Agency FB" w:hAnsi="Agency FB"/>
        </w:rPr>
      </w:pPr>
      <w:r w:rsidRPr="0070522A">
        <w:rPr>
          <w:rFonts w:ascii="Agency FB" w:hAnsi="Agency FB"/>
        </w:rPr>
        <w:t>Action: Compose</w:t>
      </w:r>
    </w:p>
    <w:p w14:paraId="676517AA" w14:textId="77777777" w:rsidR="00171838" w:rsidRPr="0070522A" w:rsidRDefault="00171838" w:rsidP="00171838">
      <w:pPr>
        <w:spacing w:after="0" w:line="247" w:lineRule="auto"/>
        <w:ind w:left="715" w:right="627" w:firstLine="725"/>
        <w:rPr>
          <w:rFonts w:ascii="Agency FB" w:hAnsi="Agency FB"/>
        </w:rPr>
      </w:pPr>
      <w:r w:rsidRPr="0070522A">
        <w:rPr>
          <w:rFonts w:ascii="Agency FB" w:hAnsi="Agency FB"/>
        </w:rPr>
        <w:t>Inputs: add(int(substring(</w:t>
      </w:r>
      <w:proofErr w:type="gramStart"/>
      <w:r w:rsidRPr="0070522A">
        <w:rPr>
          <w:rFonts w:ascii="Agency FB" w:hAnsi="Agency FB"/>
        </w:rPr>
        <w:t>last(body</w:t>
      </w:r>
      <w:proofErr w:type="gramEnd"/>
      <w:r w:rsidRPr="0070522A">
        <w:rPr>
          <w:rFonts w:ascii="Agency FB" w:hAnsi="Agency FB"/>
        </w:rPr>
        <w:t>('</w:t>
      </w:r>
      <w:proofErr w:type="spellStart"/>
      <w:r w:rsidRPr="0070522A">
        <w:rPr>
          <w:rFonts w:ascii="Agency FB" w:hAnsi="Agency FB"/>
        </w:rPr>
        <w:t>Get_items</w:t>
      </w:r>
      <w:proofErr w:type="spellEnd"/>
      <w:r w:rsidRPr="0070522A">
        <w:rPr>
          <w:rFonts w:ascii="Agency FB" w:hAnsi="Agency FB"/>
        </w:rPr>
        <w:t>')</w:t>
      </w:r>
      <w:proofErr w:type="gramStart"/>
      <w:r w:rsidRPr="0070522A">
        <w:rPr>
          <w:rFonts w:ascii="Agency FB" w:hAnsi="Agency FB"/>
        </w:rPr>
        <w:t>)?[</w:t>
      </w:r>
      <w:proofErr w:type="gramEnd"/>
      <w:r w:rsidRPr="0070522A">
        <w:rPr>
          <w:rFonts w:ascii="Agency FB" w:hAnsi="Agency FB"/>
        </w:rPr>
        <w:t>'</w:t>
      </w:r>
      <w:proofErr w:type="spellStart"/>
      <w:r w:rsidRPr="0070522A">
        <w:rPr>
          <w:rFonts w:ascii="Agency FB" w:hAnsi="Agency FB"/>
        </w:rPr>
        <w:t>RequestID</w:t>
      </w:r>
      <w:proofErr w:type="spellEnd"/>
      <w:r w:rsidRPr="0070522A">
        <w:rPr>
          <w:rFonts w:ascii="Agency FB" w:hAnsi="Agency FB"/>
        </w:rPr>
        <w:t xml:space="preserve">'], 6, </w:t>
      </w:r>
      <w:proofErr w:type="gramStart"/>
      <w:r w:rsidRPr="0070522A">
        <w:rPr>
          <w:rFonts w:ascii="Agency FB" w:hAnsi="Agency FB"/>
        </w:rPr>
        <w:t>6))</w:t>
      </w:r>
      <w:proofErr w:type="gramEnd"/>
      <w:r w:rsidRPr="0070522A">
        <w:rPr>
          <w:rFonts w:ascii="Agency FB" w:hAnsi="Agency FB"/>
        </w:rPr>
        <w:t>, 1)</w:t>
      </w:r>
    </w:p>
    <w:p w14:paraId="2C49B3D8" w14:textId="77777777" w:rsidR="00171838" w:rsidRPr="0070522A" w:rsidRDefault="00171838" w:rsidP="00171838">
      <w:pPr>
        <w:pStyle w:val="ListParagraph"/>
        <w:numPr>
          <w:ilvl w:val="0"/>
          <w:numId w:val="142"/>
        </w:numPr>
        <w:spacing w:after="0" w:line="247" w:lineRule="auto"/>
        <w:ind w:right="627"/>
      </w:pPr>
      <w:r w:rsidRPr="009B2210">
        <w:rPr>
          <w:rFonts w:eastAsia="Times New Roman"/>
          <w:b/>
          <w:bCs/>
        </w:rPr>
        <w:t>Compose Action to Pad the Number with Leading Zeros</w:t>
      </w:r>
      <w:r w:rsidRPr="0070522A">
        <w:t>:</w:t>
      </w:r>
    </w:p>
    <w:p w14:paraId="22852C34" w14:textId="77777777" w:rsidR="00171838" w:rsidRPr="0070522A" w:rsidRDefault="00171838" w:rsidP="00171838">
      <w:pPr>
        <w:numPr>
          <w:ilvl w:val="0"/>
          <w:numId w:val="140"/>
        </w:numPr>
        <w:spacing w:after="0" w:line="247" w:lineRule="auto"/>
        <w:ind w:right="627"/>
        <w:rPr>
          <w:sz w:val="22"/>
          <w:szCs w:val="22"/>
        </w:rPr>
      </w:pPr>
      <w:r w:rsidRPr="0070522A">
        <w:rPr>
          <w:sz w:val="22"/>
          <w:szCs w:val="22"/>
        </w:rPr>
        <w:t xml:space="preserve">Use the </w:t>
      </w:r>
      <w:proofErr w:type="spellStart"/>
      <w:r w:rsidRPr="0070522A">
        <w:rPr>
          <w:rFonts w:eastAsia="Times New Roman"/>
          <w:b/>
          <w:bCs/>
          <w:sz w:val="22"/>
          <w:szCs w:val="22"/>
        </w:rPr>
        <w:t>Concat</w:t>
      </w:r>
      <w:proofErr w:type="spellEnd"/>
      <w:r w:rsidRPr="0070522A">
        <w:rPr>
          <w:sz w:val="22"/>
          <w:szCs w:val="22"/>
        </w:rPr>
        <w:t xml:space="preserve"> and </w:t>
      </w:r>
      <w:proofErr w:type="spellStart"/>
      <w:r w:rsidRPr="0070522A">
        <w:rPr>
          <w:rFonts w:eastAsia="Times New Roman"/>
          <w:b/>
          <w:bCs/>
          <w:sz w:val="22"/>
          <w:szCs w:val="22"/>
        </w:rPr>
        <w:t>SubString</w:t>
      </w:r>
      <w:proofErr w:type="spellEnd"/>
      <w:r w:rsidRPr="0070522A">
        <w:rPr>
          <w:sz w:val="22"/>
          <w:szCs w:val="22"/>
        </w:rPr>
        <w:t xml:space="preserve"> functions to pad the number with leading zeros.</w:t>
      </w:r>
    </w:p>
    <w:p w14:paraId="69FD8C59" w14:textId="77777777" w:rsidR="00171838" w:rsidRPr="00171838" w:rsidRDefault="00171838" w:rsidP="00171838">
      <w:pPr>
        <w:spacing w:after="0"/>
        <w:ind w:left="715" w:right="627" w:firstLine="725"/>
        <w:rPr>
          <w:rFonts w:ascii="Agency FB" w:hAnsi="Agency FB"/>
          <w:sz w:val="18"/>
          <w:szCs w:val="18"/>
        </w:rPr>
      </w:pPr>
      <w:r w:rsidRPr="0070522A">
        <w:rPr>
          <w:rFonts w:ascii="Agency FB" w:hAnsi="Agency FB"/>
          <w:sz w:val="18"/>
          <w:szCs w:val="18"/>
        </w:rPr>
        <w:t>Action: Compose</w:t>
      </w:r>
    </w:p>
    <w:p w14:paraId="3EFE1AC8" w14:textId="77777777" w:rsidR="00171838" w:rsidRPr="00171838" w:rsidRDefault="00171838" w:rsidP="00171838">
      <w:pPr>
        <w:spacing w:after="0"/>
        <w:ind w:left="715" w:right="627" w:firstLine="725"/>
        <w:rPr>
          <w:rFonts w:ascii="Agency FB" w:hAnsi="Agency FB"/>
          <w:sz w:val="18"/>
          <w:szCs w:val="18"/>
        </w:rPr>
      </w:pPr>
      <w:r w:rsidRPr="0070522A">
        <w:rPr>
          <w:rFonts w:ascii="Agency FB" w:hAnsi="Agency FB"/>
          <w:sz w:val="18"/>
          <w:szCs w:val="18"/>
        </w:rPr>
        <w:t xml:space="preserve">Inputs: </w:t>
      </w:r>
      <w:proofErr w:type="spellStart"/>
      <w:proofErr w:type="gramStart"/>
      <w:r w:rsidRPr="0070522A">
        <w:rPr>
          <w:rFonts w:ascii="Agency FB" w:hAnsi="Agency FB"/>
          <w:sz w:val="18"/>
          <w:szCs w:val="18"/>
        </w:rPr>
        <w:t>concat</w:t>
      </w:r>
      <w:proofErr w:type="spellEnd"/>
      <w:r w:rsidRPr="0070522A">
        <w:rPr>
          <w:rFonts w:ascii="Agency FB" w:hAnsi="Agency FB"/>
          <w:sz w:val="18"/>
          <w:szCs w:val="18"/>
        </w:rPr>
        <w:t>(</w:t>
      </w:r>
      <w:proofErr w:type="gramEnd"/>
      <w:r w:rsidRPr="0070522A">
        <w:rPr>
          <w:rFonts w:ascii="Agency FB" w:hAnsi="Agency FB"/>
          <w:sz w:val="18"/>
          <w:szCs w:val="18"/>
        </w:rPr>
        <w:t>'</w:t>
      </w:r>
      <w:proofErr w:type="gramStart"/>
      <w:r w:rsidRPr="0070522A">
        <w:rPr>
          <w:rFonts w:ascii="Agency FB" w:hAnsi="Agency FB"/>
          <w:sz w:val="18"/>
          <w:szCs w:val="18"/>
        </w:rPr>
        <w:t>SAPCR#'</w:t>
      </w:r>
      <w:proofErr w:type="gramEnd"/>
      <w:r w:rsidRPr="0070522A">
        <w:rPr>
          <w:rFonts w:ascii="Agency FB" w:hAnsi="Agency FB"/>
          <w:sz w:val="18"/>
          <w:szCs w:val="18"/>
        </w:rPr>
        <w:t xml:space="preserve">, </w:t>
      </w:r>
      <w:proofErr w:type="gramStart"/>
      <w:r w:rsidRPr="0070522A">
        <w:rPr>
          <w:rFonts w:ascii="Agency FB" w:hAnsi="Agency FB"/>
          <w:sz w:val="18"/>
          <w:szCs w:val="18"/>
        </w:rPr>
        <w:t>substring(</w:t>
      </w:r>
      <w:proofErr w:type="gramEnd"/>
      <w:r w:rsidRPr="0070522A">
        <w:rPr>
          <w:rFonts w:ascii="Agency FB" w:hAnsi="Agency FB"/>
          <w:sz w:val="18"/>
          <w:szCs w:val="18"/>
        </w:rPr>
        <w:t>'000000', 0, 6 - length(string(outputs('</w:t>
      </w:r>
      <w:proofErr w:type="gramStart"/>
      <w:r w:rsidRPr="0070522A">
        <w:rPr>
          <w:rFonts w:ascii="Agency FB" w:hAnsi="Agency FB"/>
          <w:sz w:val="18"/>
          <w:szCs w:val="18"/>
        </w:rPr>
        <w:t>Compose')</w:t>
      </w:r>
      <w:proofErr w:type="gramEnd"/>
      <w:r w:rsidRPr="0070522A">
        <w:rPr>
          <w:rFonts w:ascii="Agency FB" w:hAnsi="Agency FB"/>
          <w:sz w:val="18"/>
          <w:szCs w:val="18"/>
        </w:rPr>
        <w:t>))), string(outputs('Compose')))</w:t>
      </w:r>
    </w:p>
    <w:p w14:paraId="35564C70" w14:textId="77777777" w:rsidR="00171838" w:rsidRPr="0070522A" w:rsidRDefault="00171838" w:rsidP="00171838">
      <w:pPr>
        <w:spacing w:after="0" w:line="247" w:lineRule="auto"/>
        <w:ind w:left="715" w:right="627" w:firstLine="725"/>
        <w:rPr>
          <w:i/>
          <w:iCs/>
          <w:sz w:val="18"/>
          <w:szCs w:val="18"/>
        </w:rPr>
      </w:pPr>
    </w:p>
    <w:p w14:paraId="4ABF401A" w14:textId="77777777" w:rsidR="00171838" w:rsidRPr="0070522A" w:rsidRDefault="00171838" w:rsidP="00171838">
      <w:pPr>
        <w:pStyle w:val="Heading3"/>
        <w:spacing w:before="0" w:after="0"/>
      </w:pPr>
      <w:r w:rsidRPr="0070522A">
        <w:t>Example Flow:</w:t>
      </w:r>
    </w:p>
    <w:p w14:paraId="260AF000" w14:textId="77777777" w:rsidR="00171838" w:rsidRPr="0070522A" w:rsidRDefault="00171838" w:rsidP="00171838">
      <w:pPr>
        <w:pStyle w:val="ListParagraph"/>
        <w:numPr>
          <w:ilvl w:val="0"/>
          <w:numId w:val="143"/>
        </w:numPr>
        <w:spacing w:after="0" w:line="247" w:lineRule="auto"/>
        <w:ind w:right="627"/>
      </w:pPr>
      <w:r w:rsidRPr="00EB54BC">
        <w:rPr>
          <w:rFonts w:eastAsia="Times New Roman"/>
          <w:b/>
          <w:bCs/>
        </w:rPr>
        <w:t>Initialize Variable</w:t>
      </w:r>
      <w:r w:rsidRPr="0070522A">
        <w:t>:</w:t>
      </w:r>
    </w:p>
    <w:p w14:paraId="0CA5FF94" w14:textId="77777777" w:rsidR="00171838" w:rsidRPr="00171838" w:rsidRDefault="00171838" w:rsidP="00171838">
      <w:pPr>
        <w:spacing w:after="0"/>
        <w:ind w:left="720" w:right="627"/>
        <w:rPr>
          <w:rFonts w:ascii="Agency FB" w:hAnsi="Agency FB"/>
        </w:rPr>
      </w:pPr>
      <w:r w:rsidRPr="00171838">
        <w:rPr>
          <w:rFonts w:ascii="Agency FB" w:hAnsi="Agency FB"/>
        </w:rPr>
        <w:t xml:space="preserve">Action: Initialize </w:t>
      </w:r>
      <w:proofErr w:type="gramStart"/>
      <w:r w:rsidRPr="00171838">
        <w:rPr>
          <w:rFonts w:ascii="Agency FB" w:hAnsi="Agency FB"/>
        </w:rPr>
        <w:t>variable</w:t>
      </w:r>
      <w:proofErr w:type="gramEnd"/>
    </w:p>
    <w:p w14:paraId="574A807E" w14:textId="77777777" w:rsidR="00171838" w:rsidRPr="00171838" w:rsidRDefault="00171838" w:rsidP="00171838">
      <w:pPr>
        <w:spacing w:after="0"/>
        <w:ind w:left="720" w:right="627"/>
        <w:rPr>
          <w:rFonts w:ascii="Agency FB" w:hAnsi="Agency FB"/>
        </w:rPr>
      </w:pPr>
      <w:r w:rsidRPr="00171838">
        <w:rPr>
          <w:rFonts w:ascii="Agency FB" w:hAnsi="Agency FB"/>
        </w:rPr>
        <w:t xml:space="preserve">Name: </w:t>
      </w:r>
      <w:proofErr w:type="spellStart"/>
      <w:r w:rsidRPr="00171838">
        <w:rPr>
          <w:rFonts w:ascii="Agency FB" w:hAnsi="Agency FB"/>
        </w:rPr>
        <w:t>NumericRequestID</w:t>
      </w:r>
      <w:proofErr w:type="spellEnd"/>
    </w:p>
    <w:p w14:paraId="603056A9" w14:textId="77777777" w:rsidR="00171838" w:rsidRDefault="00171838" w:rsidP="00171838">
      <w:pPr>
        <w:spacing w:after="0"/>
        <w:ind w:left="720" w:right="627"/>
        <w:rPr>
          <w:rFonts w:ascii="Agency FB" w:hAnsi="Agency FB"/>
        </w:rPr>
      </w:pPr>
      <w:r w:rsidRPr="00171838">
        <w:rPr>
          <w:rFonts w:ascii="Agency FB" w:hAnsi="Agency FB"/>
        </w:rPr>
        <w:t>Type: String</w:t>
      </w:r>
    </w:p>
    <w:p w14:paraId="2161318C" w14:textId="77777777" w:rsidR="00171838" w:rsidRDefault="00171838" w:rsidP="00171838">
      <w:pPr>
        <w:spacing w:after="0"/>
        <w:ind w:left="720" w:right="627"/>
        <w:rPr>
          <w:rFonts w:ascii="Agency FB" w:hAnsi="Agency FB"/>
        </w:rPr>
      </w:pPr>
    </w:p>
    <w:p w14:paraId="00B3E9B9" w14:textId="77777777" w:rsidR="00171838" w:rsidRPr="00171838" w:rsidRDefault="00171838" w:rsidP="00171838">
      <w:pPr>
        <w:spacing w:after="0"/>
        <w:ind w:left="720" w:right="627"/>
        <w:rPr>
          <w:rFonts w:ascii="Agency FB" w:hAnsi="Agency FB"/>
        </w:rPr>
      </w:pPr>
    </w:p>
    <w:p w14:paraId="39797905" w14:textId="77777777" w:rsidR="00171838" w:rsidRPr="0070522A" w:rsidRDefault="00171838" w:rsidP="00171838">
      <w:pPr>
        <w:pStyle w:val="ListParagraph"/>
        <w:numPr>
          <w:ilvl w:val="0"/>
          <w:numId w:val="143"/>
        </w:numPr>
        <w:spacing w:after="0" w:line="247" w:lineRule="auto"/>
        <w:ind w:right="627"/>
      </w:pPr>
      <w:r w:rsidRPr="00EB54BC">
        <w:rPr>
          <w:rFonts w:eastAsia="Times New Roman"/>
          <w:b/>
          <w:bCs/>
        </w:rPr>
        <w:lastRenderedPageBreak/>
        <w:t>Get Items from SharePoint</w:t>
      </w:r>
      <w:r w:rsidRPr="0070522A">
        <w:t>:</w:t>
      </w:r>
    </w:p>
    <w:p w14:paraId="042496AD" w14:textId="77777777" w:rsidR="00171838" w:rsidRPr="0070522A" w:rsidRDefault="00171838" w:rsidP="00171838">
      <w:pPr>
        <w:pStyle w:val="ListParagraph"/>
        <w:numPr>
          <w:ilvl w:val="0"/>
          <w:numId w:val="140"/>
        </w:numPr>
        <w:spacing w:after="0" w:line="247" w:lineRule="auto"/>
        <w:ind w:right="627"/>
      </w:pPr>
      <w:r w:rsidRPr="0070522A">
        <w:t xml:space="preserve">Ensure you have a step to get items and sort them by </w:t>
      </w:r>
      <w:proofErr w:type="spellStart"/>
      <w:r w:rsidRPr="0070522A">
        <w:t>RequestID</w:t>
      </w:r>
      <w:proofErr w:type="spellEnd"/>
      <w:r w:rsidRPr="0070522A">
        <w:t xml:space="preserve"> in descending order.</w:t>
      </w:r>
    </w:p>
    <w:p w14:paraId="0AB526DE" w14:textId="77777777" w:rsidR="00171838" w:rsidRPr="0070522A" w:rsidRDefault="00171838" w:rsidP="00171838">
      <w:pPr>
        <w:pStyle w:val="ListParagraph"/>
        <w:numPr>
          <w:ilvl w:val="0"/>
          <w:numId w:val="143"/>
        </w:numPr>
        <w:spacing w:after="0" w:line="247" w:lineRule="auto"/>
        <w:ind w:right="627"/>
      </w:pPr>
      <w:r w:rsidRPr="00EB54BC">
        <w:rPr>
          <w:rFonts w:eastAsia="Times New Roman"/>
          <w:b/>
          <w:bCs/>
        </w:rPr>
        <w:t>Compose Action to Increment</w:t>
      </w:r>
      <w:r w:rsidRPr="0070522A">
        <w:t>:</w:t>
      </w:r>
    </w:p>
    <w:p w14:paraId="62A0D914" w14:textId="77777777" w:rsidR="00171838" w:rsidRPr="00B47814" w:rsidRDefault="00171838" w:rsidP="00171838">
      <w:pPr>
        <w:spacing w:after="0"/>
        <w:ind w:right="627" w:firstLine="710"/>
        <w:rPr>
          <w:rFonts w:ascii="Agency FB" w:hAnsi="Agency FB"/>
        </w:rPr>
      </w:pPr>
      <w:r w:rsidRPr="0070522A">
        <w:rPr>
          <w:rFonts w:ascii="Agency FB" w:hAnsi="Agency FB"/>
        </w:rPr>
        <w:t>Action: Compose</w:t>
      </w:r>
    </w:p>
    <w:p w14:paraId="4FB4CA94" w14:textId="77777777" w:rsidR="00171838" w:rsidRPr="0070522A" w:rsidRDefault="00171838" w:rsidP="00171838">
      <w:pPr>
        <w:spacing w:after="0" w:line="247" w:lineRule="auto"/>
        <w:ind w:left="10" w:right="627" w:firstLine="710"/>
        <w:rPr>
          <w:rFonts w:ascii="Agency FB" w:hAnsi="Agency FB"/>
        </w:rPr>
      </w:pPr>
      <w:r w:rsidRPr="0070522A">
        <w:rPr>
          <w:rFonts w:ascii="Agency FB" w:hAnsi="Agency FB"/>
        </w:rPr>
        <w:t>Inputs: add(int(substring(</w:t>
      </w:r>
      <w:proofErr w:type="gramStart"/>
      <w:r w:rsidRPr="0070522A">
        <w:rPr>
          <w:rFonts w:ascii="Agency FB" w:hAnsi="Agency FB"/>
        </w:rPr>
        <w:t>last(body</w:t>
      </w:r>
      <w:proofErr w:type="gramEnd"/>
      <w:r w:rsidRPr="0070522A">
        <w:rPr>
          <w:rFonts w:ascii="Agency FB" w:hAnsi="Agency FB"/>
        </w:rPr>
        <w:t>('</w:t>
      </w:r>
      <w:proofErr w:type="spellStart"/>
      <w:r w:rsidRPr="0070522A">
        <w:rPr>
          <w:rFonts w:ascii="Agency FB" w:hAnsi="Agency FB"/>
        </w:rPr>
        <w:t>Get_items</w:t>
      </w:r>
      <w:proofErr w:type="spellEnd"/>
      <w:r w:rsidRPr="0070522A">
        <w:rPr>
          <w:rFonts w:ascii="Agency FB" w:hAnsi="Agency FB"/>
        </w:rPr>
        <w:t>')</w:t>
      </w:r>
      <w:proofErr w:type="gramStart"/>
      <w:r w:rsidRPr="0070522A">
        <w:rPr>
          <w:rFonts w:ascii="Agency FB" w:hAnsi="Agency FB"/>
        </w:rPr>
        <w:t>)?[</w:t>
      </w:r>
      <w:proofErr w:type="gramEnd"/>
      <w:r w:rsidRPr="0070522A">
        <w:rPr>
          <w:rFonts w:ascii="Agency FB" w:hAnsi="Agency FB"/>
        </w:rPr>
        <w:t>'</w:t>
      </w:r>
      <w:proofErr w:type="spellStart"/>
      <w:r w:rsidRPr="0070522A">
        <w:rPr>
          <w:rFonts w:ascii="Agency FB" w:hAnsi="Agency FB"/>
        </w:rPr>
        <w:t>RequestID</w:t>
      </w:r>
      <w:proofErr w:type="spellEnd"/>
      <w:r w:rsidRPr="0070522A">
        <w:rPr>
          <w:rFonts w:ascii="Agency FB" w:hAnsi="Agency FB"/>
        </w:rPr>
        <w:t xml:space="preserve">'], 6, </w:t>
      </w:r>
      <w:proofErr w:type="gramStart"/>
      <w:r w:rsidRPr="0070522A">
        <w:rPr>
          <w:rFonts w:ascii="Agency FB" w:hAnsi="Agency FB"/>
        </w:rPr>
        <w:t>6))</w:t>
      </w:r>
      <w:proofErr w:type="gramEnd"/>
      <w:r w:rsidRPr="0070522A">
        <w:rPr>
          <w:rFonts w:ascii="Agency FB" w:hAnsi="Agency FB"/>
        </w:rPr>
        <w:t>, 1)</w:t>
      </w:r>
    </w:p>
    <w:p w14:paraId="65CC6256" w14:textId="77777777" w:rsidR="00171838" w:rsidRPr="0070522A" w:rsidRDefault="00171838" w:rsidP="00171838">
      <w:pPr>
        <w:pStyle w:val="ListParagraph"/>
        <w:numPr>
          <w:ilvl w:val="0"/>
          <w:numId w:val="143"/>
        </w:numPr>
        <w:spacing w:after="0" w:line="247" w:lineRule="auto"/>
        <w:ind w:right="627"/>
      </w:pPr>
      <w:r w:rsidRPr="00C13BC8">
        <w:rPr>
          <w:rFonts w:eastAsia="Times New Roman"/>
          <w:b/>
          <w:bCs/>
        </w:rPr>
        <w:t>Compose Action to Pad the Number</w:t>
      </w:r>
      <w:r w:rsidRPr="0070522A">
        <w:t>:</w:t>
      </w:r>
    </w:p>
    <w:p w14:paraId="6CE55D86" w14:textId="77777777" w:rsidR="00171838" w:rsidRPr="00B47814" w:rsidRDefault="00171838" w:rsidP="00171838">
      <w:pPr>
        <w:spacing w:after="0"/>
        <w:ind w:left="730" w:right="627"/>
        <w:rPr>
          <w:rFonts w:ascii="Agency FB" w:hAnsi="Agency FB"/>
          <w:sz w:val="20"/>
          <w:szCs w:val="20"/>
        </w:rPr>
      </w:pPr>
      <w:r w:rsidRPr="0070522A">
        <w:rPr>
          <w:rFonts w:ascii="Agency FB" w:hAnsi="Agency FB"/>
          <w:sz w:val="20"/>
          <w:szCs w:val="20"/>
        </w:rPr>
        <w:t>Action: Compose</w:t>
      </w:r>
    </w:p>
    <w:p w14:paraId="3641C72E" w14:textId="77777777" w:rsidR="00171838" w:rsidRPr="0070522A" w:rsidRDefault="00171838" w:rsidP="00171838">
      <w:pPr>
        <w:spacing w:after="0" w:line="247" w:lineRule="auto"/>
        <w:ind w:left="730" w:right="627" w:hanging="10"/>
        <w:rPr>
          <w:rFonts w:ascii="Agency FB" w:hAnsi="Agency FB"/>
          <w:sz w:val="20"/>
          <w:szCs w:val="20"/>
        </w:rPr>
      </w:pPr>
      <w:r w:rsidRPr="0070522A">
        <w:rPr>
          <w:rFonts w:ascii="Agency FB" w:hAnsi="Agency FB"/>
          <w:sz w:val="20"/>
          <w:szCs w:val="20"/>
        </w:rPr>
        <w:t xml:space="preserve">Inputs: </w:t>
      </w:r>
      <w:proofErr w:type="spellStart"/>
      <w:proofErr w:type="gramStart"/>
      <w:r w:rsidRPr="0070522A">
        <w:rPr>
          <w:rFonts w:ascii="Agency FB" w:hAnsi="Agency FB"/>
          <w:sz w:val="20"/>
          <w:szCs w:val="20"/>
        </w:rPr>
        <w:t>concat</w:t>
      </w:r>
      <w:proofErr w:type="spellEnd"/>
      <w:r w:rsidRPr="0070522A">
        <w:rPr>
          <w:rFonts w:ascii="Agency FB" w:hAnsi="Agency FB"/>
          <w:sz w:val="20"/>
          <w:szCs w:val="20"/>
        </w:rPr>
        <w:t>(</w:t>
      </w:r>
      <w:proofErr w:type="gramEnd"/>
      <w:r w:rsidRPr="0070522A">
        <w:rPr>
          <w:rFonts w:ascii="Agency FB" w:hAnsi="Agency FB"/>
          <w:sz w:val="20"/>
          <w:szCs w:val="20"/>
        </w:rPr>
        <w:t>'</w:t>
      </w:r>
      <w:proofErr w:type="gramStart"/>
      <w:r w:rsidRPr="0070522A">
        <w:rPr>
          <w:rFonts w:ascii="Agency FB" w:hAnsi="Agency FB"/>
          <w:sz w:val="20"/>
          <w:szCs w:val="20"/>
        </w:rPr>
        <w:t>SAPCR#'</w:t>
      </w:r>
      <w:proofErr w:type="gramEnd"/>
      <w:r w:rsidRPr="0070522A">
        <w:rPr>
          <w:rFonts w:ascii="Agency FB" w:hAnsi="Agency FB"/>
          <w:sz w:val="20"/>
          <w:szCs w:val="20"/>
        </w:rPr>
        <w:t xml:space="preserve">, </w:t>
      </w:r>
      <w:proofErr w:type="gramStart"/>
      <w:r w:rsidRPr="0070522A">
        <w:rPr>
          <w:rFonts w:ascii="Agency FB" w:hAnsi="Agency FB"/>
          <w:sz w:val="20"/>
          <w:szCs w:val="20"/>
        </w:rPr>
        <w:t>substring(</w:t>
      </w:r>
      <w:proofErr w:type="gramEnd"/>
      <w:r w:rsidRPr="0070522A">
        <w:rPr>
          <w:rFonts w:ascii="Agency FB" w:hAnsi="Agency FB"/>
          <w:sz w:val="20"/>
          <w:szCs w:val="20"/>
        </w:rPr>
        <w:t>'000000', 0, 6 - length(string(outputs('</w:t>
      </w:r>
      <w:proofErr w:type="gramStart"/>
      <w:r w:rsidRPr="0070522A">
        <w:rPr>
          <w:rFonts w:ascii="Agency FB" w:hAnsi="Agency FB"/>
          <w:sz w:val="20"/>
          <w:szCs w:val="20"/>
        </w:rPr>
        <w:t>Compose')</w:t>
      </w:r>
      <w:proofErr w:type="gramEnd"/>
      <w:r w:rsidRPr="0070522A">
        <w:rPr>
          <w:rFonts w:ascii="Agency FB" w:hAnsi="Agency FB"/>
          <w:sz w:val="20"/>
          <w:szCs w:val="20"/>
        </w:rPr>
        <w:t>))), string(outputs('Compose')))</w:t>
      </w:r>
    </w:p>
    <w:p w14:paraId="1482FFF6" w14:textId="77777777" w:rsidR="00171838" w:rsidRPr="0070522A" w:rsidRDefault="00171838" w:rsidP="00171838">
      <w:pPr>
        <w:spacing w:after="0" w:line="247" w:lineRule="auto"/>
        <w:ind w:left="-5" w:right="627" w:hanging="10"/>
        <w:rPr>
          <w:b/>
          <w:bCs/>
        </w:rPr>
      </w:pPr>
      <w:r w:rsidRPr="0070522A">
        <w:rPr>
          <w:b/>
          <w:bCs/>
        </w:rPr>
        <w:t>Explanation:</w:t>
      </w:r>
    </w:p>
    <w:p w14:paraId="00A24874" w14:textId="77777777" w:rsidR="00171838" w:rsidRPr="0070522A" w:rsidRDefault="00171838" w:rsidP="00171838">
      <w:pPr>
        <w:numPr>
          <w:ilvl w:val="0"/>
          <w:numId w:val="141"/>
        </w:numPr>
        <w:spacing w:after="0" w:line="247" w:lineRule="auto"/>
        <w:ind w:right="627"/>
      </w:pPr>
      <w:r w:rsidRPr="0070522A">
        <w:rPr>
          <w:rFonts w:ascii="Agency FB" w:hAnsi="Agency FB"/>
          <w:i/>
          <w:iCs/>
        </w:rPr>
        <w:t>add(int(substring(last(body('</w:t>
      </w:r>
      <w:proofErr w:type="spellStart"/>
      <w:r w:rsidRPr="0070522A">
        <w:rPr>
          <w:rFonts w:ascii="Agency FB" w:hAnsi="Agency FB"/>
          <w:i/>
          <w:iCs/>
        </w:rPr>
        <w:t>Get_items</w:t>
      </w:r>
      <w:proofErr w:type="spellEnd"/>
      <w:r w:rsidRPr="0070522A">
        <w:rPr>
          <w:rFonts w:ascii="Agency FB" w:hAnsi="Agency FB"/>
          <w:i/>
          <w:iCs/>
        </w:rPr>
        <w:t>')</w:t>
      </w:r>
      <w:proofErr w:type="gramStart"/>
      <w:r w:rsidRPr="0070522A">
        <w:rPr>
          <w:rFonts w:ascii="Agency FB" w:hAnsi="Agency FB"/>
          <w:i/>
          <w:iCs/>
        </w:rPr>
        <w:t>)?[</w:t>
      </w:r>
      <w:proofErr w:type="gramEnd"/>
      <w:r w:rsidRPr="0070522A">
        <w:rPr>
          <w:rFonts w:ascii="Agency FB" w:hAnsi="Agency FB"/>
          <w:i/>
          <w:iCs/>
        </w:rPr>
        <w:t>'</w:t>
      </w:r>
      <w:proofErr w:type="spellStart"/>
      <w:r w:rsidRPr="0070522A">
        <w:rPr>
          <w:rFonts w:ascii="Agency FB" w:hAnsi="Agency FB"/>
          <w:i/>
          <w:iCs/>
        </w:rPr>
        <w:t>RequestID</w:t>
      </w:r>
      <w:proofErr w:type="spellEnd"/>
      <w:r w:rsidRPr="0070522A">
        <w:rPr>
          <w:rFonts w:ascii="Agency FB" w:hAnsi="Agency FB"/>
          <w:i/>
          <w:iCs/>
        </w:rPr>
        <w:t>'], 6, 6)), 1)</w:t>
      </w:r>
      <w:r w:rsidRPr="0070522A">
        <w:rPr>
          <w:i/>
          <w:iCs/>
        </w:rPr>
        <w:t>:</w:t>
      </w:r>
      <w:r w:rsidRPr="0070522A">
        <w:t xml:space="preserve"> Increments the numeric part of the Request ID.</w:t>
      </w:r>
    </w:p>
    <w:p w14:paraId="6CC23393" w14:textId="77777777" w:rsidR="00171838" w:rsidRPr="0070522A" w:rsidRDefault="00171838" w:rsidP="00171838">
      <w:pPr>
        <w:numPr>
          <w:ilvl w:val="0"/>
          <w:numId w:val="141"/>
        </w:numPr>
        <w:spacing w:after="0" w:line="247" w:lineRule="auto"/>
        <w:ind w:right="627"/>
      </w:pPr>
      <w:proofErr w:type="spellStart"/>
      <w:proofErr w:type="gramStart"/>
      <w:r w:rsidRPr="0070522A">
        <w:rPr>
          <w:rFonts w:ascii="Agency FB" w:hAnsi="Agency FB"/>
          <w:i/>
          <w:iCs/>
        </w:rPr>
        <w:t>concat</w:t>
      </w:r>
      <w:proofErr w:type="spellEnd"/>
      <w:r w:rsidRPr="0070522A">
        <w:rPr>
          <w:rFonts w:ascii="Agency FB" w:hAnsi="Agency FB"/>
          <w:i/>
          <w:iCs/>
        </w:rPr>
        <w:t>(</w:t>
      </w:r>
      <w:proofErr w:type="gramEnd"/>
      <w:r w:rsidRPr="0070522A">
        <w:rPr>
          <w:rFonts w:ascii="Agency FB" w:hAnsi="Agency FB"/>
          <w:i/>
          <w:iCs/>
        </w:rPr>
        <w:t>'</w:t>
      </w:r>
      <w:proofErr w:type="gramStart"/>
      <w:r w:rsidRPr="0070522A">
        <w:rPr>
          <w:rFonts w:ascii="Agency FB" w:hAnsi="Agency FB"/>
          <w:i/>
          <w:iCs/>
        </w:rPr>
        <w:t>SAPCR#'</w:t>
      </w:r>
      <w:proofErr w:type="gramEnd"/>
      <w:r w:rsidRPr="0070522A">
        <w:rPr>
          <w:rFonts w:ascii="Agency FB" w:hAnsi="Agency FB"/>
          <w:i/>
          <w:iCs/>
        </w:rPr>
        <w:t xml:space="preserve">, </w:t>
      </w:r>
      <w:proofErr w:type="gramStart"/>
      <w:r w:rsidRPr="0070522A">
        <w:rPr>
          <w:rFonts w:ascii="Agency FB" w:hAnsi="Agency FB"/>
          <w:i/>
          <w:iCs/>
        </w:rPr>
        <w:t>substring(</w:t>
      </w:r>
      <w:proofErr w:type="gramEnd"/>
      <w:r w:rsidRPr="0070522A">
        <w:rPr>
          <w:rFonts w:ascii="Agency FB" w:hAnsi="Agency FB"/>
          <w:i/>
          <w:iCs/>
        </w:rPr>
        <w:t>'000000', 0, 6 - length(string(outputs</w:t>
      </w:r>
      <w:proofErr w:type="gramStart"/>
      <w:r w:rsidRPr="0070522A">
        <w:rPr>
          <w:rFonts w:ascii="Agency FB" w:hAnsi="Agency FB"/>
          <w:i/>
          <w:iCs/>
        </w:rPr>
        <w:t>('Compose')</w:t>
      </w:r>
      <w:proofErr w:type="gramEnd"/>
      <w:r w:rsidRPr="0070522A">
        <w:rPr>
          <w:rFonts w:ascii="Agency FB" w:hAnsi="Agency FB"/>
          <w:i/>
          <w:iCs/>
        </w:rPr>
        <w:t>))), string(outputs('Compose')))</w:t>
      </w:r>
      <w:r w:rsidRPr="0070522A">
        <w:t>: Pads the number with leading zeros and concatenates it with "</w:t>
      </w:r>
      <w:proofErr w:type="gramStart"/>
      <w:r w:rsidRPr="0070522A">
        <w:t>SAPCR#"</w:t>
      </w:r>
      <w:proofErr w:type="gramEnd"/>
      <w:r w:rsidRPr="0070522A">
        <w:t>.</w:t>
      </w:r>
    </w:p>
    <w:p w14:paraId="71417966" w14:textId="77777777" w:rsidR="00171838" w:rsidRPr="0070522A" w:rsidRDefault="00171838" w:rsidP="00171838">
      <w:pPr>
        <w:spacing w:after="0" w:line="247" w:lineRule="auto"/>
        <w:ind w:left="-5" w:right="627" w:hanging="10"/>
        <w:rPr>
          <w:sz w:val="22"/>
          <w:szCs w:val="22"/>
        </w:rPr>
      </w:pPr>
      <w:r w:rsidRPr="0070522A">
        <w:rPr>
          <w:sz w:val="22"/>
          <w:szCs w:val="22"/>
        </w:rPr>
        <w:t>This approach should resolve the syntax error and correctly format the new Request ID.</w:t>
      </w:r>
    </w:p>
    <w:p w14:paraId="509D311A" w14:textId="6500B3DA" w:rsidR="00F06EA8" w:rsidRPr="00171838" w:rsidRDefault="00171838" w:rsidP="00171838">
      <w:pPr>
        <w:ind w:left="-5" w:right="627" w:hanging="10"/>
      </w:pPr>
      <w:r w:rsidRPr="0070522A">
        <w:t xml:space="preserve">Give this a </w:t>
      </w:r>
      <w:proofErr w:type="gramStart"/>
      <w:r w:rsidRPr="0070522A">
        <w:t>try, and</w:t>
      </w:r>
      <w:proofErr w:type="gramEnd"/>
      <w:r w:rsidRPr="0070522A">
        <w:t xml:space="preserve"> let me know if you encounter any issues or if there's anything else you need assistance with.</w:t>
      </w:r>
    </w:p>
    <w:p w14:paraId="3105450A" w14:textId="77777777" w:rsidR="00F06EA8" w:rsidRDefault="00F06EA8" w:rsidP="00F06EA8">
      <w:pPr>
        <w:pStyle w:val="Heading2"/>
      </w:pPr>
      <w:proofErr w:type="gramStart"/>
      <w:r>
        <w:t>You</w:t>
      </w:r>
      <w:proofErr w:type="gramEnd"/>
    </w:p>
    <w:p w14:paraId="0D9A620D" w14:textId="77777777" w:rsidR="00015A21" w:rsidRPr="00015A21" w:rsidRDefault="00015A21" w:rsidP="00015A21">
      <w:pPr>
        <w:spacing w:after="0"/>
        <w:rPr>
          <w:lang w:val="en-GB"/>
        </w:rPr>
      </w:pPr>
      <w:r w:rsidRPr="00015A21">
        <w:rPr>
          <w:lang w:val="en-GB"/>
        </w:rPr>
        <w:t xml:space="preserve">I have the following Python </w:t>
      </w:r>
      <w:proofErr w:type="gramStart"/>
      <w:r w:rsidRPr="00015A21">
        <w:rPr>
          <w:lang w:val="en-GB"/>
        </w:rPr>
        <w:t>code,</w:t>
      </w:r>
      <w:proofErr w:type="gramEnd"/>
      <w:r w:rsidRPr="00015A21">
        <w:rPr>
          <w:lang w:val="en-GB"/>
        </w:rPr>
        <w:t xml:space="preserve"> how can I write it in a compose connector in the Power automate flow:</w:t>
      </w:r>
    </w:p>
    <w:p w14:paraId="76B04105" w14:textId="77777777" w:rsidR="00015A21" w:rsidRPr="00015A21" w:rsidRDefault="00015A21" w:rsidP="00015A21">
      <w:pPr>
        <w:spacing w:after="0"/>
        <w:ind w:left="720"/>
        <w:rPr>
          <w:rFonts w:ascii="Agency FB" w:hAnsi="Agency FB"/>
          <w:lang w:val="en-GB"/>
        </w:rPr>
      </w:pPr>
      <w:r w:rsidRPr="00015A21">
        <w:rPr>
          <w:rFonts w:ascii="Agency FB" w:hAnsi="Agency FB"/>
          <w:lang w:val="en-GB"/>
        </w:rPr>
        <w:t xml:space="preserve">    if </w:t>
      </w:r>
      <w:proofErr w:type="spellStart"/>
      <w:r w:rsidRPr="00015A21">
        <w:rPr>
          <w:rFonts w:ascii="Agency FB" w:hAnsi="Agency FB"/>
          <w:lang w:val="en-GB"/>
        </w:rPr>
        <w:t>oldRequestID.startsWith</w:t>
      </w:r>
      <w:proofErr w:type="spellEnd"/>
      <w:r w:rsidRPr="00015A21">
        <w:rPr>
          <w:rFonts w:ascii="Agency FB" w:hAnsi="Agency FB"/>
          <w:lang w:val="en-GB"/>
        </w:rPr>
        <w:t xml:space="preserve">("SAPCR#"): </w:t>
      </w:r>
    </w:p>
    <w:p w14:paraId="62BB54C6" w14:textId="77777777" w:rsidR="00015A21" w:rsidRPr="00015A21" w:rsidRDefault="00015A21" w:rsidP="00015A21">
      <w:pPr>
        <w:spacing w:after="0"/>
        <w:ind w:left="720"/>
        <w:rPr>
          <w:rFonts w:ascii="Agency FB" w:hAnsi="Agency FB"/>
          <w:lang w:val="en-GB"/>
        </w:rPr>
      </w:pPr>
      <w:r w:rsidRPr="00015A21">
        <w:rPr>
          <w:rFonts w:ascii="Agency FB" w:hAnsi="Agency FB"/>
          <w:lang w:val="en-GB"/>
        </w:rPr>
        <w:t xml:space="preserve">        return int(</w:t>
      </w:r>
      <w:proofErr w:type="spellStart"/>
      <w:r w:rsidRPr="00015A21">
        <w:rPr>
          <w:rFonts w:ascii="Agency FB" w:hAnsi="Agency FB"/>
          <w:lang w:val="en-GB"/>
        </w:rPr>
        <w:t>oldRequestID</w:t>
      </w:r>
      <w:proofErr w:type="spellEnd"/>
      <w:r w:rsidRPr="00015A21">
        <w:rPr>
          <w:rFonts w:ascii="Agency FB" w:hAnsi="Agency FB"/>
          <w:lang w:val="en-GB"/>
        </w:rPr>
        <w:t xml:space="preserve">[10: ]) </w:t>
      </w:r>
    </w:p>
    <w:p w14:paraId="47B028CA" w14:textId="77777777" w:rsidR="00015A21" w:rsidRPr="00015A21" w:rsidRDefault="00015A21" w:rsidP="00015A21">
      <w:pPr>
        <w:spacing w:after="0"/>
        <w:ind w:left="720"/>
        <w:rPr>
          <w:rFonts w:ascii="Agency FB" w:hAnsi="Agency FB"/>
          <w:lang w:val="en-GB"/>
        </w:rPr>
      </w:pPr>
      <w:r w:rsidRPr="00015A21">
        <w:rPr>
          <w:rFonts w:ascii="Agency FB" w:hAnsi="Agency FB"/>
          <w:lang w:val="en-GB"/>
        </w:rPr>
        <w:t xml:space="preserve">    else: </w:t>
      </w:r>
    </w:p>
    <w:p w14:paraId="3236624E" w14:textId="3420EC73" w:rsidR="00F06EA8" w:rsidRPr="00015A21" w:rsidRDefault="00015A21" w:rsidP="00015A21">
      <w:pPr>
        <w:ind w:left="720"/>
        <w:rPr>
          <w:rFonts w:ascii="Agency FB" w:hAnsi="Agency FB"/>
          <w:lang w:val="en-GB"/>
        </w:rPr>
      </w:pPr>
      <w:r w:rsidRPr="00015A21">
        <w:rPr>
          <w:rFonts w:ascii="Agency FB" w:hAnsi="Agency FB"/>
          <w:lang w:val="en-GB"/>
        </w:rPr>
        <w:t xml:space="preserve">        return 100  </w:t>
      </w:r>
    </w:p>
    <w:p w14:paraId="6B6623B9" w14:textId="77777777" w:rsidR="00F06EA8" w:rsidRDefault="00F06EA8" w:rsidP="00F06EA8">
      <w:pPr>
        <w:pStyle w:val="Heading2"/>
      </w:pPr>
      <w:r>
        <w:t>Copilot</w:t>
      </w:r>
    </w:p>
    <w:p w14:paraId="38D4A414" w14:textId="77777777" w:rsidR="00AF104B" w:rsidRPr="00AF104B" w:rsidRDefault="00AF104B" w:rsidP="009A438F">
      <w:pPr>
        <w:spacing w:after="0"/>
        <w:rPr>
          <w:lang w:val="en-GB"/>
        </w:rPr>
      </w:pPr>
      <w:r w:rsidRPr="00AF104B">
        <w:rPr>
          <w:lang w:val="en-GB"/>
        </w:rPr>
        <w:t>You can implement the logic from your Python code in a Compose action within a Power Automate flow using expressions. Here's how you can translate your Python code to Power Automate expressions:</w:t>
      </w:r>
    </w:p>
    <w:p w14:paraId="50A75D5E" w14:textId="77777777" w:rsidR="00AF104B" w:rsidRPr="009A438F" w:rsidRDefault="00AF104B" w:rsidP="009A438F">
      <w:pPr>
        <w:pStyle w:val="Heading3"/>
        <w:spacing w:before="0" w:after="0"/>
        <w:rPr>
          <w:sz w:val="24"/>
          <w:szCs w:val="24"/>
          <w:lang w:val="en-GB"/>
        </w:rPr>
      </w:pPr>
      <w:r w:rsidRPr="009A438F">
        <w:rPr>
          <w:sz w:val="24"/>
          <w:szCs w:val="24"/>
          <w:lang w:val="en-GB"/>
        </w:rPr>
        <w:t>Python Code:</w:t>
      </w:r>
    </w:p>
    <w:p w14:paraId="3FB5D1A4" w14:textId="77777777" w:rsidR="00AF104B" w:rsidRPr="00AF104B" w:rsidRDefault="00AF104B" w:rsidP="009A438F">
      <w:pPr>
        <w:spacing w:after="0"/>
        <w:ind w:left="720"/>
        <w:rPr>
          <w:rFonts w:ascii="Agency FB" w:hAnsi="Agency FB"/>
          <w:lang w:val="en-GB"/>
        </w:rPr>
      </w:pPr>
      <w:r w:rsidRPr="00AF104B">
        <w:rPr>
          <w:rFonts w:ascii="Agency FB" w:hAnsi="Agency FB"/>
          <w:lang w:val="en-GB"/>
        </w:rPr>
        <w:t xml:space="preserve">if </w:t>
      </w:r>
      <w:proofErr w:type="spellStart"/>
      <w:r w:rsidRPr="00AF104B">
        <w:rPr>
          <w:rFonts w:ascii="Agency FB" w:hAnsi="Agency FB"/>
          <w:lang w:val="en-GB"/>
        </w:rPr>
        <w:t>oldRequestID.startsWith</w:t>
      </w:r>
      <w:proofErr w:type="spellEnd"/>
      <w:r w:rsidRPr="00AF104B">
        <w:rPr>
          <w:rFonts w:ascii="Agency FB" w:hAnsi="Agency FB"/>
          <w:lang w:val="en-GB"/>
        </w:rPr>
        <w:t>("SAPCR#"):</w:t>
      </w:r>
    </w:p>
    <w:p w14:paraId="3D384909" w14:textId="77777777" w:rsidR="00AF104B" w:rsidRPr="00AF104B" w:rsidRDefault="00AF104B" w:rsidP="009A438F">
      <w:pPr>
        <w:spacing w:after="0"/>
        <w:ind w:left="720"/>
        <w:rPr>
          <w:rFonts w:ascii="Agency FB" w:hAnsi="Agency FB"/>
          <w:lang w:val="en-GB"/>
        </w:rPr>
      </w:pPr>
      <w:r w:rsidRPr="00AF104B">
        <w:rPr>
          <w:rFonts w:ascii="Agency FB" w:hAnsi="Agency FB"/>
          <w:lang w:val="en-GB"/>
        </w:rPr>
        <w:t xml:space="preserve">    return int(</w:t>
      </w:r>
      <w:proofErr w:type="spellStart"/>
      <w:r w:rsidRPr="00AF104B">
        <w:rPr>
          <w:rFonts w:ascii="Agency FB" w:hAnsi="Agency FB"/>
          <w:lang w:val="en-GB"/>
        </w:rPr>
        <w:t>oldRequestID</w:t>
      </w:r>
      <w:proofErr w:type="spellEnd"/>
      <w:r w:rsidRPr="00AF104B">
        <w:rPr>
          <w:rFonts w:ascii="Agency FB" w:hAnsi="Agency FB"/>
          <w:lang w:val="en-GB"/>
        </w:rPr>
        <w:t>[10:])</w:t>
      </w:r>
    </w:p>
    <w:p w14:paraId="3356AA8C" w14:textId="77777777" w:rsidR="00AF104B" w:rsidRPr="00AF104B" w:rsidRDefault="00AF104B" w:rsidP="009A438F">
      <w:pPr>
        <w:spacing w:after="0"/>
        <w:ind w:left="720"/>
        <w:rPr>
          <w:rFonts w:ascii="Agency FB" w:hAnsi="Agency FB"/>
          <w:lang w:val="en-GB"/>
        </w:rPr>
      </w:pPr>
      <w:r w:rsidRPr="00AF104B">
        <w:rPr>
          <w:rFonts w:ascii="Agency FB" w:hAnsi="Agency FB"/>
          <w:lang w:val="en-GB"/>
        </w:rPr>
        <w:t>else:</w:t>
      </w:r>
    </w:p>
    <w:p w14:paraId="1ED99341" w14:textId="77777777" w:rsidR="00AF104B" w:rsidRPr="00AF104B" w:rsidRDefault="00AF104B" w:rsidP="009A438F">
      <w:pPr>
        <w:spacing w:after="0"/>
        <w:ind w:left="720"/>
        <w:rPr>
          <w:rFonts w:ascii="Agency FB" w:hAnsi="Agency FB"/>
          <w:lang w:val="en-GB"/>
        </w:rPr>
      </w:pPr>
      <w:r w:rsidRPr="00AF104B">
        <w:rPr>
          <w:rFonts w:ascii="Agency FB" w:hAnsi="Agency FB"/>
          <w:lang w:val="en-GB"/>
        </w:rPr>
        <w:t xml:space="preserve">    return 100</w:t>
      </w:r>
    </w:p>
    <w:p w14:paraId="1BF2E8A7" w14:textId="77777777" w:rsidR="00AF104B" w:rsidRPr="009A438F" w:rsidRDefault="00AF104B" w:rsidP="009A438F">
      <w:pPr>
        <w:pStyle w:val="Heading3"/>
        <w:spacing w:before="0" w:after="0"/>
        <w:rPr>
          <w:sz w:val="24"/>
          <w:szCs w:val="24"/>
          <w:lang w:val="en-GB"/>
        </w:rPr>
      </w:pPr>
      <w:r w:rsidRPr="009A438F">
        <w:rPr>
          <w:sz w:val="24"/>
          <w:szCs w:val="24"/>
          <w:lang w:val="en-GB"/>
        </w:rPr>
        <w:t>Power Automate Equivalent:</w:t>
      </w:r>
    </w:p>
    <w:p w14:paraId="50D3FF72" w14:textId="77777777" w:rsidR="00AF104B" w:rsidRPr="00AF104B" w:rsidRDefault="00AF104B" w:rsidP="009A438F">
      <w:pPr>
        <w:numPr>
          <w:ilvl w:val="0"/>
          <w:numId w:val="144"/>
        </w:numPr>
        <w:spacing w:after="0"/>
        <w:rPr>
          <w:lang w:val="en-GB"/>
        </w:rPr>
      </w:pPr>
      <w:r w:rsidRPr="00AF104B">
        <w:rPr>
          <w:b/>
          <w:bCs/>
          <w:lang w:val="en-GB"/>
        </w:rPr>
        <w:t>Compose Action</w:t>
      </w:r>
      <w:r w:rsidRPr="00AF104B">
        <w:rPr>
          <w:lang w:val="en-GB"/>
        </w:rPr>
        <w:t>:</w:t>
      </w:r>
    </w:p>
    <w:p w14:paraId="6FFB9BC4" w14:textId="77777777" w:rsidR="00AF104B" w:rsidRPr="00AF104B" w:rsidRDefault="00AF104B" w:rsidP="009A438F">
      <w:pPr>
        <w:numPr>
          <w:ilvl w:val="1"/>
          <w:numId w:val="144"/>
        </w:numPr>
        <w:spacing w:after="0"/>
        <w:rPr>
          <w:lang w:val="en-GB"/>
        </w:rPr>
      </w:pPr>
      <w:r w:rsidRPr="00AF104B">
        <w:rPr>
          <w:lang w:val="en-GB"/>
        </w:rPr>
        <w:t>Use a Compose action to replicate the if-else logic.</w:t>
      </w:r>
    </w:p>
    <w:p w14:paraId="2293A8DD" w14:textId="77777777" w:rsidR="00AF104B" w:rsidRPr="00AF104B" w:rsidRDefault="00AF104B" w:rsidP="009A438F">
      <w:pPr>
        <w:numPr>
          <w:ilvl w:val="0"/>
          <w:numId w:val="144"/>
        </w:numPr>
        <w:spacing w:after="0"/>
        <w:rPr>
          <w:lang w:val="en-GB"/>
        </w:rPr>
      </w:pPr>
      <w:r w:rsidRPr="00AF104B">
        <w:rPr>
          <w:b/>
          <w:bCs/>
          <w:lang w:val="en-GB"/>
        </w:rPr>
        <w:t>Expression</w:t>
      </w:r>
      <w:r w:rsidRPr="00AF104B">
        <w:rPr>
          <w:lang w:val="en-GB"/>
        </w:rPr>
        <w:t>:</w:t>
      </w:r>
    </w:p>
    <w:p w14:paraId="15C1E71A" w14:textId="77777777" w:rsidR="00AF104B" w:rsidRPr="00AF104B" w:rsidRDefault="00AF104B" w:rsidP="009A438F">
      <w:pPr>
        <w:numPr>
          <w:ilvl w:val="1"/>
          <w:numId w:val="144"/>
        </w:numPr>
        <w:spacing w:after="0"/>
        <w:rPr>
          <w:lang w:val="en-GB"/>
        </w:rPr>
      </w:pPr>
      <w:r w:rsidRPr="00AF104B">
        <w:rPr>
          <w:lang w:val="en-GB"/>
        </w:rPr>
        <w:t xml:space="preserve">Use the </w:t>
      </w:r>
      <w:r w:rsidRPr="00AF104B">
        <w:rPr>
          <w:i/>
          <w:iCs/>
          <w:lang w:val="en-GB"/>
        </w:rPr>
        <w:t>if</w:t>
      </w:r>
      <w:r w:rsidRPr="00AF104B">
        <w:rPr>
          <w:lang w:val="en-GB"/>
        </w:rPr>
        <w:t xml:space="preserve"> function to check the condition.</w:t>
      </w:r>
    </w:p>
    <w:p w14:paraId="4ACB887E" w14:textId="77777777" w:rsidR="00AF104B" w:rsidRPr="00AF104B" w:rsidRDefault="00AF104B" w:rsidP="009A438F">
      <w:pPr>
        <w:numPr>
          <w:ilvl w:val="1"/>
          <w:numId w:val="144"/>
        </w:numPr>
        <w:spacing w:after="0"/>
        <w:rPr>
          <w:lang w:val="en-GB"/>
        </w:rPr>
      </w:pPr>
      <w:r w:rsidRPr="00AF104B">
        <w:rPr>
          <w:lang w:val="en-GB"/>
        </w:rPr>
        <w:t xml:space="preserve">Use the </w:t>
      </w:r>
      <w:r w:rsidRPr="00AF104B">
        <w:rPr>
          <w:i/>
          <w:iCs/>
          <w:lang w:val="en-GB"/>
        </w:rPr>
        <w:t>substring</w:t>
      </w:r>
      <w:r w:rsidRPr="00AF104B">
        <w:rPr>
          <w:lang w:val="en-GB"/>
        </w:rPr>
        <w:t xml:space="preserve"> function to extract the part of the string.</w:t>
      </w:r>
    </w:p>
    <w:p w14:paraId="7D401E84" w14:textId="77777777" w:rsidR="00AF104B" w:rsidRPr="00AF104B" w:rsidRDefault="00AF104B" w:rsidP="009A438F">
      <w:pPr>
        <w:numPr>
          <w:ilvl w:val="1"/>
          <w:numId w:val="144"/>
        </w:numPr>
        <w:spacing w:after="0"/>
        <w:rPr>
          <w:lang w:val="en-GB"/>
        </w:rPr>
      </w:pPr>
      <w:r w:rsidRPr="00AF104B">
        <w:rPr>
          <w:lang w:val="en-GB"/>
        </w:rPr>
        <w:t xml:space="preserve">Use the </w:t>
      </w:r>
      <w:r w:rsidRPr="00AF104B">
        <w:rPr>
          <w:i/>
          <w:iCs/>
          <w:lang w:val="en-GB"/>
        </w:rPr>
        <w:t>int</w:t>
      </w:r>
      <w:r w:rsidRPr="00AF104B">
        <w:rPr>
          <w:lang w:val="en-GB"/>
        </w:rPr>
        <w:t xml:space="preserve"> function to convert the string to an integer.</w:t>
      </w:r>
    </w:p>
    <w:p w14:paraId="1FDF9881" w14:textId="77777777" w:rsidR="00AF104B" w:rsidRPr="009A438F" w:rsidRDefault="00AF104B" w:rsidP="009A438F">
      <w:pPr>
        <w:pStyle w:val="Heading3"/>
        <w:spacing w:before="0" w:after="0"/>
        <w:rPr>
          <w:sz w:val="24"/>
          <w:szCs w:val="24"/>
          <w:lang w:val="en-GB"/>
        </w:rPr>
      </w:pPr>
      <w:r w:rsidRPr="009A438F">
        <w:rPr>
          <w:sz w:val="24"/>
          <w:szCs w:val="24"/>
          <w:lang w:val="en-GB"/>
        </w:rPr>
        <w:lastRenderedPageBreak/>
        <w:t>Example Compose Action:</w:t>
      </w:r>
    </w:p>
    <w:p w14:paraId="5FEA4BBA" w14:textId="77777777" w:rsidR="00AF104B" w:rsidRPr="00AF104B" w:rsidRDefault="00AF104B" w:rsidP="009A438F">
      <w:pPr>
        <w:spacing w:after="0"/>
        <w:ind w:left="720"/>
        <w:rPr>
          <w:rFonts w:ascii="Agency FB" w:hAnsi="Agency FB"/>
          <w:lang w:val="en-GB"/>
        </w:rPr>
      </w:pPr>
      <w:r w:rsidRPr="00AF104B">
        <w:rPr>
          <w:rFonts w:ascii="Agency FB" w:hAnsi="Agency FB"/>
          <w:lang w:val="en-GB"/>
        </w:rPr>
        <w:t>if(</w:t>
      </w:r>
      <w:proofErr w:type="spellStart"/>
      <w:r w:rsidRPr="00AF104B">
        <w:rPr>
          <w:rFonts w:ascii="Agency FB" w:hAnsi="Agency FB"/>
          <w:lang w:val="en-GB"/>
        </w:rPr>
        <w:t>startsWith</w:t>
      </w:r>
      <w:proofErr w:type="spellEnd"/>
      <w:r w:rsidRPr="00AF104B">
        <w:rPr>
          <w:rFonts w:ascii="Agency FB" w:hAnsi="Agency FB"/>
          <w:lang w:val="en-GB"/>
        </w:rPr>
        <w:t>(outputs('</w:t>
      </w:r>
      <w:proofErr w:type="spellStart"/>
      <w:r w:rsidRPr="00AF104B">
        <w:rPr>
          <w:rFonts w:ascii="Agency FB" w:hAnsi="Agency FB"/>
          <w:lang w:val="en-GB"/>
        </w:rPr>
        <w:t>ComposeName</w:t>
      </w:r>
      <w:proofErr w:type="spellEnd"/>
      <w:r w:rsidRPr="00AF104B">
        <w:rPr>
          <w:rFonts w:ascii="Agency FB" w:hAnsi="Agency FB"/>
          <w:lang w:val="en-GB"/>
        </w:rPr>
        <w:t>')['</w:t>
      </w:r>
      <w:proofErr w:type="spellStart"/>
      <w:r w:rsidRPr="00AF104B">
        <w:rPr>
          <w:rFonts w:ascii="Agency FB" w:hAnsi="Agency FB"/>
          <w:lang w:val="en-GB"/>
        </w:rPr>
        <w:t>oldRequestID</w:t>
      </w:r>
      <w:proofErr w:type="spellEnd"/>
      <w:r w:rsidRPr="00AF104B">
        <w:rPr>
          <w:rFonts w:ascii="Agency FB" w:hAnsi="Agency FB"/>
          <w:lang w:val="en-GB"/>
        </w:rPr>
        <w:t>'], 'SAPCR#'), int(substring(outputs('</w:t>
      </w:r>
      <w:proofErr w:type="spellStart"/>
      <w:r w:rsidRPr="00AF104B">
        <w:rPr>
          <w:rFonts w:ascii="Agency FB" w:hAnsi="Agency FB"/>
          <w:lang w:val="en-GB"/>
        </w:rPr>
        <w:t>ComposeName</w:t>
      </w:r>
      <w:proofErr w:type="spellEnd"/>
      <w:r w:rsidRPr="00AF104B">
        <w:rPr>
          <w:rFonts w:ascii="Agency FB" w:hAnsi="Agency FB"/>
          <w:lang w:val="en-GB"/>
        </w:rPr>
        <w:t>')['</w:t>
      </w:r>
      <w:proofErr w:type="spellStart"/>
      <w:r w:rsidRPr="00AF104B">
        <w:rPr>
          <w:rFonts w:ascii="Agency FB" w:hAnsi="Agency FB"/>
          <w:lang w:val="en-GB"/>
        </w:rPr>
        <w:t>oldRequestID</w:t>
      </w:r>
      <w:proofErr w:type="spellEnd"/>
      <w:r w:rsidRPr="00AF104B">
        <w:rPr>
          <w:rFonts w:ascii="Agency FB" w:hAnsi="Agency FB"/>
          <w:lang w:val="en-GB"/>
        </w:rPr>
        <w:t>'], 6, 6)), 100)</w:t>
      </w:r>
    </w:p>
    <w:p w14:paraId="3A68079F" w14:textId="77777777" w:rsidR="00AF104B" w:rsidRPr="009A438F" w:rsidRDefault="00AF104B" w:rsidP="009A438F">
      <w:pPr>
        <w:pStyle w:val="Heading3"/>
        <w:spacing w:before="0" w:after="0"/>
        <w:rPr>
          <w:sz w:val="24"/>
          <w:szCs w:val="24"/>
          <w:lang w:val="en-GB"/>
        </w:rPr>
      </w:pPr>
      <w:r w:rsidRPr="009A438F">
        <w:rPr>
          <w:sz w:val="24"/>
          <w:szCs w:val="24"/>
          <w:lang w:val="en-GB"/>
        </w:rPr>
        <w:t>Explanation:</w:t>
      </w:r>
    </w:p>
    <w:p w14:paraId="43F92B90" w14:textId="77777777" w:rsidR="00AF104B" w:rsidRPr="00AF104B" w:rsidRDefault="00AF104B" w:rsidP="009A438F">
      <w:pPr>
        <w:numPr>
          <w:ilvl w:val="0"/>
          <w:numId w:val="145"/>
        </w:numPr>
        <w:spacing w:after="0"/>
        <w:rPr>
          <w:sz w:val="20"/>
          <w:szCs w:val="20"/>
          <w:lang w:val="en-GB"/>
        </w:rPr>
      </w:pPr>
      <w:proofErr w:type="spellStart"/>
      <w:r w:rsidRPr="00AF104B">
        <w:rPr>
          <w:rFonts w:ascii="Agency FB" w:hAnsi="Agency FB"/>
          <w:sz w:val="20"/>
          <w:szCs w:val="20"/>
          <w:lang w:val="en-GB"/>
        </w:rPr>
        <w:t>startsWith</w:t>
      </w:r>
      <w:proofErr w:type="spellEnd"/>
      <w:r w:rsidRPr="00AF104B">
        <w:rPr>
          <w:rFonts w:ascii="Agency FB" w:hAnsi="Agency FB"/>
          <w:sz w:val="20"/>
          <w:szCs w:val="20"/>
          <w:lang w:val="en-GB"/>
        </w:rPr>
        <w:t>(outputs('</w:t>
      </w:r>
      <w:proofErr w:type="spellStart"/>
      <w:r w:rsidRPr="00AF104B">
        <w:rPr>
          <w:rFonts w:ascii="Agency FB" w:hAnsi="Agency FB"/>
          <w:sz w:val="20"/>
          <w:szCs w:val="20"/>
          <w:lang w:val="en-GB"/>
        </w:rPr>
        <w:t>ComposeName</w:t>
      </w:r>
      <w:proofErr w:type="spellEnd"/>
      <w:r w:rsidRPr="00AF104B">
        <w:rPr>
          <w:rFonts w:ascii="Agency FB" w:hAnsi="Agency FB"/>
          <w:sz w:val="20"/>
          <w:szCs w:val="20"/>
          <w:lang w:val="en-GB"/>
        </w:rPr>
        <w:t>')['</w:t>
      </w:r>
      <w:proofErr w:type="spellStart"/>
      <w:r w:rsidRPr="00AF104B">
        <w:rPr>
          <w:rFonts w:ascii="Agency FB" w:hAnsi="Agency FB"/>
          <w:sz w:val="20"/>
          <w:szCs w:val="20"/>
          <w:lang w:val="en-GB"/>
        </w:rPr>
        <w:t>oldRequestID</w:t>
      </w:r>
      <w:proofErr w:type="spellEnd"/>
      <w:r w:rsidRPr="00AF104B">
        <w:rPr>
          <w:rFonts w:ascii="Agency FB" w:hAnsi="Agency FB"/>
          <w:sz w:val="20"/>
          <w:szCs w:val="20"/>
          <w:lang w:val="en-GB"/>
        </w:rPr>
        <w:t>'], 'SAPCR#')</w:t>
      </w:r>
      <w:r w:rsidRPr="00AF104B">
        <w:rPr>
          <w:sz w:val="20"/>
          <w:szCs w:val="20"/>
          <w:lang w:val="en-GB"/>
        </w:rPr>
        <w:t xml:space="preserve">: Checks if </w:t>
      </w:r>
      <w:proofErr w:type="spellStart"/>
      <w:r w:rsidRPr="00AF104B">
        <w:rPr>
          <w:rFonts w:ascii="Agency FB" w:hAnsi="Agency FB"/>
          <w:sz w:val="20"/>
          <w:szCs w:val="20"/>
          <w:lang w:val="en-GB"/>
        </w:rPr>
        <w:t>oldRequestID</w:t>
      </w:r>
      <w:proofErr w:type="spellEnd"/>
      <w:r w:rsidRPr="00AF104B">
        <w:rPr>
          <w:sz w:val="20"/>
          <w:szCs w:val="20"/>
          <w:lang w:val="en-GB"/>
        </w:rPr>
        <w:t xml:space="preserve"> starts with "SAPCR#".</w:t>
      </w:r>
    </w:p>
    <w:p w14:paraId="4909141F" w14:textId="77777777" w:rsidR="00AF104B" w:rsidRPr="00AF104B" w:rsidRDefault="00AF104B" w:rsidP="009A438F">
      <w:pPr>
        <w:numPr>
          <w:ilvl w:val="0"/>
          <w:numId w:val="145"/>
        </w:numPr>
        <w:spacing w:after="0"/>
        <w:rPr>
          <w:sz w:val="22"/>
          <w:szCs w:val="22"/>
          <w:lang w:val="en-GB"/>
        </w:rPr>
      </w:pPr>
      <w:r w:rsidRPr="00AF104B">
        <w:rPr>
          <w:rFonts w:ascii="Agency FB" w:hAnsi="Agency FB"/>
          <w:i/>
          <w:iCs/>
          <w:sz w:val="22"/>
          <w:szCs w:val="22"/>
          <w:lang w:val="en-GB"/>
        </w:rPr>
        <w:t>substring(outputs('</w:t>
      </w:r>
      <w:proofErr w:type="spellStart"/>
      <w:r w:rsidRPr="00AF104B">
        <w:rPr>
          <w:rFonts w:ascii="Agency FB" w:hAnsi="Agency FB"/>
          <w:i/>
          <w:iCs/>
          <w:sz w:val="22"/>
          <w:szCs w:val="22"/>
          <w:lang w:val="en-GB"/>
        </w:rPr>
        <w:t>ComposeName</w:t>
      </w:r>
      <w:proofErr w:type="spellEnd"/>
      <w:r w:rsidRPr="00AF104B">
        <w:rPr>
          <w:rFonts w:ascii="Agency FB" w:hAnsi="Agency FB"/>
          <w:i/>
          <w:iCs/>
          <w:sz w:val="22"/>
          <w:szCs w:val="22"/>
          <w:lang w:val="en-GB"/>
        </w:rPr>
        <w:t>')['</w:t>
      </w:r>
      <w:proofErr w:type="spellStart"/>
      <w:r w:rsidRPr="00AF104B">
        <w:rPr>
          <w:rFonts w:ascii="Agency FB" w:hAnsi="Agency FB"/>
          <w:i/>
          <w:iCs/>
          <w:sz w:val="22"/>
          <w:szCs w:val="22"/>
          <w:lang w:val="en-GB"/>
        </w:rPr>
        <w:t>oldRequestID</w:t>
      </w:r>
      <w:proofErr w:type="spellEnd"/>
      <w:r w:rsidRPr="00AF104B">
        <w:rPr>
          <w:rFonts w:ascii="Agency FB" w:hAnsi="Agency FB"/>
          <w:i/>
          <w:iCs/>
          <w:sz w:val="22"/>
          <w:szCs w:val="22"/>
          <w:lang w:val="en-GB"/>
        </w:rPr>
        <w:t>'], 6, 6)</w:t>
      </w:r>
      <w:r w:rsidRPr="00AF104B">
        <w:rPr>
          <w:sz w:val="22"/>
          <w:szCs w:val="22"/>
          <w:lang w:val="en-GB"/>
        </w:rPr>
        <w:t>: Extracts the numeric part starting from the 6th character. Adjust the length (last parameter) if the actual length is different.</w:t>
      </w:r>
    </w:p>
    <w:p w14:paraId="7C55B6CF" w14:textId="77777777" w:rsidR="00AF104B" w:rsidRPr="00AF104B" w:rsidRDefault="00AF104B" w:rsidP="009A438F">
      <w:pPr>
        <w:numPr>
          <w:ilvl w:val="0"/>
          <w:numId w:val="145"/>
        </w:numPr>
        <w:spacing w:after="0"/>
        <w:rPr>
          <w:lang w:val="en-GB"/>
        </w:rPr>
      </w:pPr>
      <w:r w:rsidRPr="00AF104B">
        <w:rPr>
          <w:rFonts w:ascii="Agency FB" w:hAnsi="Agency FB"/>
          <w:i/>
          <w:iCs/>
          <w:lang w:val="en-GB"/>
        </w:rPr>
        <w:t>int(...)</w:t>
      </w:r>
      <w:r w:rsidRPr="00AF104B">
        <w:rPr>
          <w:lang w:val="en-GB"/>
        </w:rPr>
        <w:t>: Converts the extracted substring to an integer.</w:t>
      </w:r>
    </w:p>
    <w:p w14:paraId="7F532353" w14:textId="77777777" w:rsidR="00AF104B" w:rsidRPr="00AF104B" w:rsidRDefault="00AF104B" w:rsidP="009A438F">
      <w:pPr>
        <w:numPr>
          <w:ilvl w:val="0"/>
          <w:numId w:val="145"/>
        </w:numPr>
        <w:spacing w:after="0"/>
        <w:rPr>
          <w:sz w:val="20"/>
          <w:szCs w:val="20"/>
          <w:lang w:val="en-GB"/>
        </w:rPr>
      </w:pPr>
      <w:r w:rsidRPr="00AF104B">
        <w:rPr>
          <w:rFonts w:ascii="Agency FB" w:hAnsi="Agency FB"/>
          <w:i/>
          <w:iCs/>
          <w:sz w:val="20"/>
          <w:szCs w:val="20"/>
          <w:lang w:val="en-GB"/>
        </w:rPr>
        <w:t>if(..., ..., 100)</w:t>
      </w:r>
      <w:r w:rsidRPr="00AF104B">
        <w:rPr>
          <w:sz w:val="20"/>
          <w:szCs w:val="20"/>
          <w:lang w:val="en-GB"/>
        </w:rPr>
        <w:t>: If the condition is true, it returns the converted integer; otherwise, it returns 100.</w:t>
      </w:r>
    </w:p>
    <w:p w14:paraId="337F185F" w14:textId="77777777" w:rsidR="00AF104B" w:rsidRPr="00AF104B" w:rsidRDefault="00AF104B" w:rsidP="009A438F">
      <w:pPr>
        <w:spacing w:after="0"/>
        <w:rPr>
          <w:b/>
          <w:bCs/>
          <w:lang w:val="en-GB"/>
        </w:rPr>
      </w:pPr>
      <w:r w:rsidRPr="00AF104B">
        <w:rPr>
          <w:b/>
          <w:bCs/>
          <w:lang w:val="en-GB"/>
        </w:rPr>
        <w:t>Step-by-Step Guide:</w:t>
      </w:r>
    </w:p>
    <w:p w14:paraId="2DD6B9AC" w14:textId="48E5CD41" w:rsidR="00AF104B" w:rsidRPr="00D26706" w:rsidRDefault="00AF104B" w:rsidP="00D26706">
      <w:pPr>
        <w:pStyle w:val="ListParagraph"/>
        <w:numPr>
          <w:ilvl w:val="0"/>
          <w:numId w:val="149"/>
        </w:numPr>
        <w:spacing w:after="0"/>
        <w:rPr>
          <w:lang w:val="en-GB"/>
        </w:rPr>
      </w:pPr>
      <w:r w:rsidRPr="00D26706">
        <w:rPr>
          <w:b/>
          <w:bCs/>
          <w:lang w:val="en-GB"/>
        </w:rPr>
        <w:t>Add a Compose Action</w:t>
      </w:r>
      <w:r w:rsidRPr="00D26706">
        <w:rPr>
          <w:lang w:val="en-GB"/>
        </w:rPr>
        <w:t>:</w:t>
      </w:r>
    </w:p>
    <w:p w14:paraId="219DC810" w14:textId="77777777" w:rsidR="00AF104B" w:rsidRPr="00B148A2" w:rsidRDefault="00AF104B" w:rsidP="00B148A2">
      <w:pPr>
        <w:pStyle w:val="ListParagraph"/>
        <w:numPr>
          <w:ilvl w:val="0"/>
          <w:numId w:val="85"/>
        </w:numPr>
        <w:spacing w:after="0"/>
        <w:rPr>
          <w:lang w:val="en-GB"/>
        </w:rPr>
      </w:pPr>
      <w:r w:rsidRPr="00B148A2">
        <w:rPr>
          <w:lang w:val="en-GB"/>
        </w:rPr>
        <w:t>In your flow, add a Compose action where you want to implement this logic.</w:t>
      </w:r>
    </w:p>
    <w:p w14:paraId="3D10D9B7" w14:textId="607FD166" w:rsidR="00AF104B" w:rsidRPr="00D26706" w:rsidRDefault="00AF104B" w:rsidP="00D26706">
      <w:pPr>
        <w:pStyle w:val="ListParagraph"/>
        <w:numPr>
          <w:ilvl w:val="0"/>
          <w:numId w:val="149"/>
        </w:numPr>
        <w:spacing w:after="0"/>
        <w:rPr>
          <w:lang w:val="en-GB"/>
        </w:rPr>
      </w:pPr>
      <w:r w:rsidRPr="00D26706">
        <w:rPr>
          <w:b/>
          <w:bCs/>
          <w:lang w:val="en-GB"/>
        </w:rPr>
        <w:t>Set the Compose Input</w:t>
      </w:r>
      <w:r w:rsidRPr="00D26706">
        <w:rPr>
          <w:lang w:val="en-GB"/>
        </w:rPr>
        <w:t>:</w:t>
      </w:r>
    </w:p>
    <w:p w14:paraId="4A7D1B65" w14:textId="77777777" w:rsidR="00AF104B" w:rsidRPr="00B148A2" w:rsidRDefault="00AF104B" w:rsidP="00B148A2">
      <w:pPr>
        <w:pStyle w:val="ListParagraph"/>
        <w:numPr>
          <w:ilvl w:val="0"/>
          <w:numId w:val="85"/>
        </w:numPr>
        <w:spacing w:after="0"/>
        <w:rPr>
          <w:lang w:val="en-GB"/>
        </w:rPr>
      </w:pPr>
      <w:r w:rsidRPr="00B148A2">
        <w:rPr>
          <w:lang w:val="en-GB"/>
        </w:rPr>
        <w:t>Set the input to the following expression:</w:t>
      </w:r>
    </w:p>
    <w:p w14:paraId="19AEF426" w14:textId="34EBD26A" w:rsidR="00AF104B" w:rsidRPr="00AF104B" w:rsidRDefault="00AF104B" w:rsidP="00B148A2">
      <w:pPr>
        <w:spacing w:after="0"/>
        <w:ind w:left="1080"/>
        <w:rPr>
          <w:rFonts w:ascii="Agency FB" w:hAnsi="Agency FB"/>
          <w:lang w:val="en-GB"/>
        </w:rPr>
      </w:pPr>
      <w:r w:rsidRPr="00AF104B">
        <w:rPr>
          <w:rFonts w:ascii="Agency FB" w:hAnsi="Agency FB"/>
          <w:lang w:val="en-GB"/>
        </w:rPr>
        <w:t>if(</w:t>
      </w:r>
      <w:proofErr w:type="spellStart"/>
      <w:r w:rsidRPr="00AF104B">
        <w:rPr>
          <w:rFonts w:ascii="Agency FB" w:hAnsi="Agency FB"/>
          <w:lang w:val="en-GB"/>
        </w:rPr>
        <w:t>startsWith</w:t>
      </w:r>
      <w:proofErr w:type="spellEnd"/>
      <w:r w:rsidRPr="00AF104B">
        <w:rPr>
          <w:rFonts w:ascii="Agency FB" w:hAnsi="Agency FB"/>
          <w:lang w:val="en-GB"/>
        </w:rPr>
        <w:t>(outputs('</w:t>
      </w:r>
      <w:proofErr w:type="spellStart"/>
      <w:r w:rsidRPr="00AF104B">
        <w:rPr>
          <w:rFonts w:ascii="Agency FB" w:hAnsi="Agency FB"/>
          <w:lang w:val="en-GB"/>
        </w:rPr>
        <w:t>ComposeName</w:t>
      </w:r>
      <w:proofErr w:type="spellEnd"/>
      <w:r w:rsidRPr="00AF104B">
        <w:rPr>
          <w:rFonts w:ascii="Agency FB" w:hAnsi="Agency FB"/>
          <w:lang w:val="en-GB"/>
        </w:rPr>
        <w:t>')['</w:t>
      </w:r>
      <w:proofErr w:type="spellStart"/>
      <w:r w:rsidRPr="00AF104B">
        <w:rPr>
          <w:rFonts w:ascii="Agency FB" w:hAnsi="Agency FB"/>
          <w:lang w:val="en-GB"/>
        </w:rPr>
        <w:t>oldRequestID</w:t>
      </w:r>
      <w:proofErr w:type="spellEnd"/>
      <w:r w:rsidRPr="00AF104B">
        <w:rPr>
          <w:rFonts w:ascii="Agency FB" w:hAnsi="Agency FB"/>
          <w:lang w:val="en-GB"/>
        </w:rPr>
        <w:t>'], 'SAPCR#'), int(substring(outputs('</w:t>
      </w:r>
      <w:proofErr w:type="spellStart"/>
      <w:r w:rsidRPr="00AF104B">
        <w:rPr>
          <w:rFonts w:ascii="Agency FB" w:hAnsi="Agency FB"/>
          <w:lang w:val="en-GB"/>
        </w:rPr>
        <w:t>ComposeName</w:t>
      </w:r>
      <w:proofErr w:type="spellEnd"/>
      <w:r w:rsidRPr="00AF104B">
        <w:rPr>
          <w:rFonts w:ascii="Agency FB" w:hAnsi="Agency FB"/>
          <w:lang w:val="en-GB"/>
        </w:rPr>
        <w:t>')['</w:t>
      </w:r>
      <w:proofErr w:type="spellStart"/>
      <w:r w:rsidRPr="00AF104B">
        <w:rPr>
          <w:rFonts w:ascii="Agency FB" w:hAnsi="Agency FB"/>
          <w:lang w:val="en-GB"/>
        </w:rPr>
        <w:t>oldRequestID</w:t>
      </w:r>
      <w:proofErr w:type="spellEnd"/>
      <w:r w:rsidRPr="00AF104B">
        <w:rPr>
          <w:rFonts w:ascii="Agency FB" w:hAnsi="Agency FB"/>
          <w:lang w:val="en-GB"/>
        </w:rPr>
        <w:t>'], 6, 6)), 100)</w:t>
      </w:r>
    </w:p>
    <w:p w14:paraId="67D92467" w14:textId="77777777" w:rsidR="00AF104B" w:rsidRPr="00B148A2" w:rsidRDefault="00AF104B" w:rsidP="00B148A2">
      <w:pPr>
        <w:pStyle w:val="ListParagraph"/>
        <w:numPr>
          <w:ilvl w:val="0"/>
          <w:numId w:val="85"/>
        </w:numPr>
        <w:spacing w:after="0"/>
        <w:rPr>
          <w:lang w:val="en-GB"/>
        </w:rPr>
      </w:pPr>
      <w:r w:rsidRPr="00B148A2">
        <w:rPr>
          <w:lang w:val="en-GB"/>
        </w:rPr>
        <w:t xml:space="preserve">Replace </w:t>
      </w:r>
      <w:proofErr w:type="spellStart"/>
      <w:r w:rsidRPr="00B148A2">
        <w:rPr>
          <w:rFonts w:ascii="Agency FB" w:hAnsi="Agency FB"/>
          <w:i/>
          <w:iCs/>
          <w:lang w:val="en-GB"/>
        </w:rPr>
        <w:t>ComposeName</w:t>
      </w:r>
      <w:proofErr w:type="spellEnd"/>
      <w:r w:rsidRPr="00B148A2">
        <w:rPr>
          <w:lang w:val="en-GB"/>
        </w:rPr>
        <w:t xml:space="preserve"> with the actual name of the step that contains the </w:t>
      </w:r>
      <w:proofErr w:type="spellStart"/>
      <w:r w:rsidRPr="00B148A2">
        <w:rPr>
          <w:rFonts w:ascii="Agency FB" w:hAnsi="Agency FB"/>
          <w:i/>
          <w:iCs/>
          <w:lang w:val="en-GB"/>
        </w:rPr>
        <w:t>oldRequestID</w:t>
      </w:r>
      <w:proofErr w:type="spellEnd"/>
      <w:r w:rsidRPr="00B148A2">
        <w:rPr>
          <w:lang w:val="en-GB"/>
        </w:rPr>
        <w:t>.</w:t>
      </w:r>
    </w:p>
    <w:p w14:paraId="10567204" w14:textId="77777777" w:rsidR="00AF104B" w:rsidRPr="00AF104B" w:rsidRDefault="00AF104B" w:rsidP="009A438F">
      <w:pPr>
        <w:spacing w:after="0"/>
        <w:rPr>
          <w:lang w:val="en-GB"/>
        </w:rPr>
      </w:pPr>
      <w:r w:rsidRPr="00AF104B">
        <w:rPr>
          <w:lang w:val="en-GB"/>
        </w:rPr>
        <w:t xml:space="preserve">This expression will replicate the logic of your Python code, checking if </w:t>
      </w:r>
      <w:proofErr w:type="spellStart"/>
      <w:r w:rsidRPr="00AF104B">
        <w:rPr>
          <w:rFonts w:ascii="Agency FB" w:hAnsi="Agency FB"/>
          <w:i/>
          <w:iCs/>
          <w:lang w:val="en-GB"/>
        </w:rPr>
        <w:t>oldRequestID</w:t>
      </w:r>
      <w:proofErr w:type="spellEnd"/>
      <w:r w:rsidRPr="00AF104B">
        <w:rPr>
          <w:lang w:val="en-GB"/>
        </w:rPr>
        <w:t xml:space="preserve"> starts with "SAPCR#" and returning the appropriate integer value.</w:t>
      </w:r>
    </w:p>
    <w:p w14:paraId="029C1281" w14:textId="093598C0" w:rsidR="00F06EA8" w:rsidRPr="00AF104B" w:rsidRDefault="00AF104B">
      <w:pPr>
        <w:rPr>
          <w:lang w:val="en-GB"/>
        </w:rPr>
      </w:pPr>
      <w:r w:rsidRPr="00AF104B">
        <w:rPr>
          <w:lang w:val="en-GB"/>
        </w:rPr>
        <w:t>Would you like any further assistance or details on this?</w:t>
      </w:r>
    </w:p>
    <w:sectPr w:rsidR="00F06EA8" w:rsidRPr="00AF104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59A"/>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0661B"/>
    <w:multiLevelType w:val="multilevel"/>
    <w:tmpl w:val="AE70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30739"/>
    <w:multiLevelType w:val="multilevel"/>
    <w:tmpl w:val="98C4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C1449"/>
    <w:multiLevelType w:val="multilevel"/>
    <w:tmpl w:val="BB6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E5AFA"/>
    <w:multiLevelType w:val="multilevel"/>
    <w:tmpl w:val="47D40078"/>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28B464A"/>
    <w:multiLevelType w:val="multilevel"/>
    <w:tmpl w:val="6EAA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C3ECD"/>
    <w:multiLevelType w:val="multilevel"/>
    <w:tmpl w:val="E2AC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A73BB0"/>
    <w:multiLevelType w:val="hybridMultilevel"/>
    <w:tmpl w:val="FC145748"/>
    <w:lvl w:ilvl="0" w:tplc="A6CEDEF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04A42808"/>
    <w:multiLevelType w:val="multilevel"/>
    <w:tmpl w:val="CB7C0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B96CEA"/>
    <w:multiLevelType w:val="hybridMultilevel"/>
    <w:tmpl w:val="51465250"/>
    <w:lvl w:ilvl="0" w:tplc="6954141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4D22BA8"/>
    <w:multiLevelType w:val="multilevel"/>
    <w:tmpl w:val="236AE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037C76"/>
    <w:multiLevelType w:val="hybridMultilevel"/>
    <w:tmpl w:val="9CC0F9B0"/>
    <w:lvl w:ilvl="0" w:tplc="71568AE2">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431852"/>
    <w:multiLevelType w:val="hybridMultilevel"/>
    <w:tmpl w:val="EBFCE8FE"/>
    <w:lvl w:ilvl="0" w:tplc="2EA6FF3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06116546"/>
    <w:multiLevelType w:val="multilevel"/>
    <w:tmpl w:val="E3CE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F5363"/>
    <w:multiLevelType w:val="multilevel"/>
    <w:tmpl w:val="8570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8C569E"/>
    <w:multiLevelType w:val="multilevel"/>
    <w:tmpl w:val="43EC4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3778C4"/>
    <w:multiLevelType w:val="multilevel"/>
    <w:tmpl w:val="9FD6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8" w15:restartNumberingAfterBreak="0">
    <w:nsid w:val="086A0DD4"/>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C342D2"/>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774D9E"/>
    <w:multiLevelType w:val="multilevel"/>
    <w:tmpl w:val="E3B07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A8266D"/>
    <w:multiLevelType w:val="multilevel"/>
    <w:tmpl w:val="9766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0E600A"/>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3E1C91"/>
    <w:multiLevelType w:val="multilevel"/>
    <w:tmpl w:val="4F84F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885FC3"/>
    <w:multiLevelType w:val="hybridMultilevel"/>
    <w:tmpl w:val="65DC33F0"/>
    <w:lvl w:ilvl="0" w:tplc="A6CEDEF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E40E12"/>
    <w:multiLevelType w:val="multilevel"/>
    <w:tmpl w:val="EE16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34636E"/>
    <w:multiLevelType w:val="multilevel"/>
    <w:tmpl w:val="72F2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D10912"/>
    <w:multiLevelType w:val="hybridMultilevel"/>
    <w:tmpl w:val="E85A70C6"/>
    <w:lvl w:ilvl="0" w:tplc="FFFFFFFF">
      <w:start w:val="1"/>
      <w:numFmt w:val="decimal"/>
      <w:lvlText w:val="%1."/>
      <w:lvlJc w:val="left"/>
      <w:pPr>
        <w:ind w:left="720" w:hanging="360"/>
      </w:pPr>
    </w:lvl>
    <w:lvl w:ilvl="1" w:tplc="08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FE504C4"/>
    <w:multiLevelType w:val="multilevel"/>
    <w:tmpl w:val="E0E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3A0E1C"/>
    <w:multiLevelType w:val="multilevel"/>
    <w:tmpl w:val="E34C5C5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8D0905"/>
    <w:multiLevelType w:val="multilevel"/>
    <w:tmpl w:val="5CFC8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E81E4E"/>
    <w:multiLevelType w:val="multilevel"/>
    <w:tmpl w:val="A4D2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307AA2"/>
    <w:multiLevelType w:val="multilevel"/>
    <w:tmpl w:val="2A22D1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2D5229"/>
    <w:multiLevelType w:val="multilevel"/>
    <w:tmpl w:val="52A0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AE3D10"/>
    <w:multiLevelType w:val="multilevel"/>
    <w:tmpl w:val="80907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46352A8"/>
    <w:multiLevelType w:val="multilevel"/>
    <w:tmpl w:val="466CEA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0563C1"/>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F751FF"/>
    <w:multiLevelType w:val="multilevel"/>
    <w:tmpl w:val="DDFA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8820DD"/>
    <w:multiLevelType w:val="multilevel"/>
    <w:tmpl w:val="D5AC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584C86"/>
    <w:multiLevelType w:val="multilevel"/>
    <w:tmpl w:val="C788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793087"/>
    <w:multiLevelType w:val="multilevel"/>
    <w:tmpl w:val="BAF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19080E"/>
    <w:multiLevelType w:val="multilevel"/>
    <w:tmpl w:val="5ACA5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677E9E"/>
    <w:multiLevelType w:val="multilevel"/>
    <w:tmpl w:val="93B65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820EA5"/>
    <w:multiLevelType w:val="multilevel"/>
    <w:tmpl w:val="2A22D1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903C1A"/>
    <w:multiLevelType w:val="multilevel"/>
    <w:tmpl w:val="D0C48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45" w15:restartNumberingAfterBreak="0">
    <w:nsid w:val="1F3163E6"/>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3C323C"/>
    <w:multiLevelType w:val="multilevel"/>
    <w:tmpl w:val="CC16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7B1439"/>
    <w:multiLevelType w:val="hybridMultilevel"/>
    <w:tmpl w:val="677EB6DA"/>
    <w:lvl w:ilvl="0" w:tplc="B914D7CE">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15:restartNumberingAfterBreak="0">
    <w:nsid w:val="21EE65EA"/>
    <w:multiLevelType w:val="multilevel"/>
    <w:tmpl w:val="FBB86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0B398D"/>
    <w:multiLevelType w:val="hybridMultilevel"/>
    <w:tmpl w:val="9600F272"/>
    <w:lvl w:ilvl="0" w:tplc="FFFFFFFF">
      <w:start w:val="1"/>
      <w:numFmt w:val="decimal"/>
      <w:lvlText w:val="%1."/>
      <w:lvlJc w:val="left"/>
      <w:pPr>
        <w:ind w:left="720" w:hanging="360"/>
      </w:pPr>
      <w:rPr>
        <w:rFonts w:hint="default"/>
      </w:rPr>
    </w:lvl>
    <w:lvl w:ilvl="1" w:tplc="08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26245E3"/>
    <w:multiLevelType w:val="hybridMultilevel"/>
    <w:tmpl w:val="4A70FC9E"/>
    <w:lvl w:ilvl="0" w:tplc="66A434BE">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4186270"/>
    <w:multiLevelType w:val="hybridMultilevel"/>
    <w:tmpl w:val="05281542"/>
    <w:lvl w:ilvl="0" w:tplc="08090001">
      <w:start w:val="1"/>
      <w:numFmt w:val="bullet"/>
      <w:lvlText w:val=""/>
      <w:lvlJc w:val="left"/>
      <w:pPr>
        <w:ind w:left="705" w:hanging="360"/>
      </w:pPr>
      <w:rPr>
        <w:rFonts w:ascii="Symbol" w:hAnsi="Symbol" w:hint="default"/>
      </w:rPr>
    </w:lvl>
    <w:lvl w:ilvl="1" w:tplc="08090003">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52" w15:restartNumberingAfterBreak="0">
    <w:nsid w:val="25C40522"/>
    <w:multiLevelType w:val="hybridMultilevel"/>
    <w:tmpl w:val="3B56B8D6"/>
    <w:lvl w:ilvl="0" w:tplc="F150281C">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 w15:restartNumberingAfterBreak="0">
    <w:nsid w:val="26164266"/>
    <w:multiLevelType w:val="multilevel"/>
    <w:tmpl w:val="2FA8B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345BBA"/>
    <w:multiLevelType w:val="multilevel"/>
    <w:tmpl w:val="50D0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EE1706"/>
    <w:multiLevelType w:val="hybridMultilevel"/>
    <w:tmpl w:val="8E76DC46"/>
    <w:lvl w:ilvl="0" w:tplc="409C2C34">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288520B8"/>
    <w:multiLevelType w:val="multilevel"/>
    <w:tmpl w:val="CA7E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984C50"/>
    <w:multiLevelType w:val="hybridMultilevel"/>
    <w:tmpl w:val="1124065A"/>
    <w:lvl w:ilvl="0" w:tplc="5640489C">
      <w:start w:val="1"/>
      <w:numFmt w:val="decimal"/>
      <w:lvlText w:val="%1."/>
      <w:lvlJc w:val="left"/>
      <w:pPr>
        <w:ind w:left="720" w:hanging="360"/>
      </w:pPr>
      <w:rPr>
        <w:rFonts w:hint="default"/>
        <w:color w:val="auto"/>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2F186F45"/>
    <w:multiLevelType w:val="multilevel"/>
    <w:tmpl w:val="EFB0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2818C0"/>
    <w:multiLevelType w:val="multilevel"/>
    <w:tmpl w:val="85B4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2C55BB9"/>
    <w:multiLevelType w:val="multilevel"/>
    <w:tmpl w:val="484E4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E169F3"/>
    <w:multiLevelType w:val="hybridMultilevel"/>
    <w:tmpl w:val="3C7A8F22"/>
    <w:lvl w:ilvl="0" w:tplc="B200302A">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348D3A38"/>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05393F"/>
    <w:multiLevelType w:val="multilevel"/>
    <w:tmpl w:val="DFF8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750189"/>
    <w:multiLevelType w:val="multilevel"/>
    <w:tmpl w:val="0594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1C4700"/>
    <w:multiLevelType w:val="multilevel"/>
    <w:tmpl w:val="19B2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72295D"/>
    <w:multiLevelType w:val="multilevel"/>
    <w:tmpl w:val="2D068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9AA0101"/>
    <w:multiLevelType w:val="multilevel"/>
    <w:tmpl w:val="4998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051A75"/>
    <w:multiLevelType w:val="multilevel"/>
    <w:tmpl w:val="5BFC6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EED5474"/>
    <w:multiLevelType w:val="hybridMultilevel"/>
    <w:tmpl w:val="5E6818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410F197A"/>
    <w:multiLevelType w:val="multilevel"/>
    <w:tmpl w:val="1346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CE2D88"/>
    <w:multiLevelType w:val="multilevel"/>
    <w:tmpl w:val="053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012CC3"/>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040893"/>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75" w15:restartNumberingAfterBreak="0">
    <w:nsid w:val="4651665B"/>
    <w:multiLevelType w:val="multilevel"/>
    <w:tmpl w:val="E830F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858234E"/>
    <w:multiLevelType w:val="hybridMultilevel"/>
    <w:tmpl w:val="2C226354"/>
    <w:lvl w:ilvl="0" w:tplc="3FF4BDCC">
      <w:start w:val="2"/>
      <w:numFmt w:val="decimal"/>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7" w15:restartNumberingAfterBreak="0">
    <w:nsid w:val="48744E77"/>
    <w:multiLevelType w:val="multilevel"/>
    <w:tmpl w:val="FDE61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8D31667"/>
    <w:multiLevelType w:val="multilevel"/>
    <w:tmpl w:val="5250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FA5F31"/>
    <w:multiLevelType w:val="multilevel"/>
    <w:tmpl w:val="4694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FF1268"/>
    <w:multiLevelType w:val="multilevel"/>
    <w:tmpl w:val="95602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A2A7CC1"/>
    <w:multiLevelType w:val="multilevel"/>
    <w:tmpl w:val="B994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B5229E"/>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757871"/>
    <w:multiLevelType w:val="multilevel"/>
    <w:tmpl w:val="967E0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D0C0712"/>
    <w:multiLevelType w:val="multilevel"/>
    <w:tmpl w:val="B8B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9A50FA"/>
    <w:multiLevelType w:val="multilevel"/>
    <w:tmpl w:val="86DE7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E6A7268"/>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CB6421"/>
    <w:multiLevelType w:val="multilevel"/>
    <w:tmpl w:val="48ECD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07304CB"/>
    <w:multiLevelType w:val="multilevel"/>
    <w:tmpl w:val="FB1E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A756B5"/>
    <w:multiLevelType w:val="hybridMultilevel"/>
    <w:tmpl w:val="D9EE315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5126684C"/>
    <w:multiLevelType w:val="multilevel"/>
    <w:tmpl w:val="D89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043BC4"/>
    <w:multiLevelType w:val="multilevel"/>
    <w:tmpl w:val="1C765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A00FF1"/>
    <w:multiLevelType w:val="multilevel"/>
    <w:tmpl w:val="9636F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40D43EA"/>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645394"/>
    <w:multiLevelType w:val="multilevel"/>
    <w:tmpl w:val="45EE2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8C3069"/>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E45000"/>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7102F0"/>
    <w:multiLevelType w:val="multilevel"/>
    <w:tmpl w:val="DBA4B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6C20813"/>
    <w:multiLevelType w:val="multilevel"/>
    <w:tmpl w:val="CF48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DC6E16"/>
    <w:multiLevelType w:val="multilevel"/>
    <w:tmpl w:val="264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68684B"/>
    <w:multiLevelType w:val="multilevel"/>
    <w:tmpl w:val="A8D6C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8D81E42"/>
    <w:multiLevelType w:val="multilevel"/>
    <w:tmpl w:val="2500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103884"/>
    <w:multiLevelType w:val="multilevel"/>
    <w:tmpl w:val="AB20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E077A9"/>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D526A9"/>
    <w:multiLevelType w:val="multilevel"/>
    <w:tmpl w:val="B694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0F59D3"/>
    <w:multiLevelType w:val="multilevel"/>
    <w:tmpl w:val="84E0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4E564B"/>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6464EB"/>
    <w:multiLevelType w:val="multilevel"/>
    <w:tmpl w:val="CFF0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6A0626"/>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C36BCE"/>
    <w:multiLevelType w:val="hybridMultilevel"/>
    <w:tmpl w:val="2B0480DC"/>
    <w:lvl w:ilvl="0" w:tplc="08090005">
      <w:start w:val="1"/>
      <w:numFmt w:val="bullet"/>
      <w:lvlText w:val=""/>
      <w:lvlJc w:val="left"/>
      <w:pPr>
        <w:ind w:left="1440" w:hanging="360"/>
      </w:pPr>
      <w:rPr>
        <w:rFonts w:ascii="Wingdings" w:hAnsi="Wingding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0" w15:restartNumberingAfterBreak="0">
    <w:nsid w:val="60C4078A"/>
    <w:multiLevelType w:val="hybridMultilevel"/>
    <w:tmpl w:val="DDFA8166"/>
    <w:lvl w:ilvl="0" w:tplc="DF0C727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61065EA9"/>
    <w:multiLevelType w:val="multilevel"/>
    <w:tmpl w:val="A7E45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19319BD"/>
    <w:multiLevelType w:val="multilevel"/>
    <w:tmpl w:val="15C44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2633CDB"/>
    <w:multiLevelType w:val="hybridMultilevel"/>
    <w:tmpl w:val="00FADC20"/>
    <w:lvl w:ilvl="0" w:tplc="9620D24C">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4" w15:restartNumberingAfterBreak="0">
    <w:nsid w:val="66505826"/>
    <w:multiLevelType w:val="hybridMultilevel"/>
    <w:tmpl w:val="5E4626EC"/>
    <w:lvl w:ilvl="0" w:tplc="7D861B46">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67B97B7B"/>
    <w:multiLevelType w:val="multilevel"/>
    <w:tmpl w:val="C972C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83A52B9"/>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AF4BA7"/>
    <w:multiLevelType w:val="multilevel"/>
    <w:tmpl w:val="06FC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7F73CF"/>
    <w:multiLevelType w:val="multilevel"/>
    <w:tmpl w:val="240C4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A1F71A8"/>
    <w:multiLevelType w:val="hybridMultilevel"/>
    <w:tmpl w:val="FE5E2B1E"/>
    <w:lvl w:ilvl="0" w:tplc="3F528A3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6BF13A08"/>
    <w:multiLevelType w:val="multilevel"/>
    <w:tmpl w:val="5A9C8D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auto"/>
        <w:u w:val="no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C62F08"/>
    <w:multiLevelType w:val="hybridMultilevel"/>
    <w:tmpl w:val="D8F24012"/>
    <w:lvl w:ilvl="0" w:tplc="FFFFFFFF">
      <w:start w:val="1"/>
      <w:numFmt w:val="decimal"/>
      <w:lvlText w:val="%1."/>
      <w:lvlJc w:val="left"/>
      <w:pPr>
        <w:ind w:left="720" w:hanging="360"/>
      </w:pPr>
    </w:lvl>
    <w:lvl w:ilvl="1" w:tplc="08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F4A3FE6"/>
    <w:multiLevelType w:val="multilevel"/>
    <w:tmpl w:val="12C4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1F154F"/>
    <w:multiLevelType w:val="multilevel"/>
    <w:tmpl w:val="33CC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3610C2"/>
    <w:multiLevelType w:val="multilevel"/>
    <w:tmpl w:val="4D94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F2378D"/>
    <w:multiLevelType w:val="multilevel"/>
    <w:tmpl w:val="AB3E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9C4F76"/>
    <w:multiLevelType w:val="multilevel"/>
    <w:tmpl w:val="3AEE4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2642778"/>
    <w:multiLevelType w:val="multilevel"/>
    <w:tmpl w:val="C81A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BE06D9"/>
    <w:multiLevelType w:val="multilevel"/>
    <w:tmpl w:val="A8CE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EC64B9"/>
    <w:multiLevelType w:val="multilevel"/>
    <w:tmpl w:val="D0C48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4DF5C4D"/>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A347E3"/>
    <w:multiLevelType w:val="hybridMultilevel"/>
    <w:tmpl w:val="C12E94C4"/>
    <w:lvl w:ilvl="0" w:tplc="693823F2">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75B2095C"/>
    <w:multiLevelType w:val="hybridMultilevel"/>
    <w:tmpl w:val="D1FA0CB2"/>
    <w:lvl w:ilvl="0" w:tplc="FFFFFFFF">
      <w:start w:val="1"/>
      <w:numFmt w:val="decimal"/>
      <w:lvlText w:val="%1."/>
      <w:lvlJc w:val="left"/>
      <w:pPr>
        <w:ind w:left="720" w:hanging="360"/>
      </w:pPr>
    </w:lvl>
    <w:lvl w:ilvl="1" w:tplc="08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75C55AC3"/>
    <w:multiLevelType w:val="multilevel"/>
    <w:tmpl w:val="7EBC7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5DC3F33"/>
    <w:multiLevelType w:val="multilevel"/>
    <w:tmpl w:val="847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CA6C73"/>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5838C2"/>
    <w:multiLevelType w:val="multilevel"/>
    <w:tmpl w:val="72EE8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7985CFE"/>
    <w:multiLevelType w:val="multilevel"/>
    <w:tmpl w:val="8AEC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227E87"/>
    <w:multiLevelType w:val="multilevel"/>
    <w:tmpl w:val="849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471F25"/>
    <w:multiLevelType w:val="hybridMultilevel"/>
    <w:tmpl w:val="C72466DC"/>
    <w:lvl w:ilvl="0" w:tplc="08090005">
      <w:start w:val="1"/>
      <w:numFmt w:val="bullet"/>
      <w:lvlText w:val=""/>
      <w:lvlJc w:val="left"/>
      <w:pPr>
        <w:ind w:left="1440" w:hanging="360"/>
      </w:pPr>
      <w:rPr>
        <w:rFonts w:ascii="Wingdings" w:hAnsi="Wingding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0" w15:restartNumberingAfterBreak="0">
    <w:nsid w:val="78A941C1"/>
    <w:multiLevelType w:val="hybridMultilevel"/>
    <w:tmpl w:val="D7347B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78BE63C7"/>
    <w:multiLevelType w:val="multilevel"/>
    <w:tmpl w:val="1EFA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115B75"/>
    <w:multiLevelType w:val="hybridMultilevel"/>
    <w:tmpl w:val="AEB6152A"/>
    <w:lvl w:ilvl="0" w:tplc="79226EB8">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3" w15:restartNumberingAfterBreak="0">
    <w:nsid w:val="7AA44275"/>
    <w:multiLevelType w:val="multilevel"/>
    <w:tmpl w:val="83B2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D277F5"/>
    <w:multiLevelType w:val="multilevel"/>
    <w:tmpl w:val="6614A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CDF447E"/>
    <w:multiLevelType w:val="multilevel"/>
    <w:tmpl w:val="CC7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882385"/>
    <w:multiLevelType w:val="multilevel"/>
    <w:tmpl w:val="9A5C2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D987526"/>
    <w:multiLevelType w:val="multilevel"/>
    <w:tmpl w:val="06068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FEE22FD"/>
    <w:multiLevelType w:val="multilevel"/>
    <w:tmpl w:val="F6AC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915928">
    <w:abstractNumId w:val="44"/>
    <w:lvlOverride w:ilvl="0">
      <w:startOverride w:val="1"/>
    </w:lvlOverride>
  </w:num>
  <w:num w:numId="2" w16cid:durableId="1753311521">
    <w:abstractNumId w:val="74"/>
  </w:num>
  <w:num w:numId="3" w16cid:durableId="1553537202">
    <w:abstractNumId w:val="17"/>
  </w:num>
  <w:num w:numId="4" w16cid:durableId="583539548">
    <w:abstractNumId w:val="8"/>
  </w:num>
  <w:num w:numId="5" w16cid:durableId="485977619">
    <w:abstractNumId w:val="69"/>
  </w:num>
  <w:num w:numId="6" w16cid:durableId="666829378">
    <w:abstractNumId w:val="41"/>
  </w:num>
  <w:num w:numId="7" w16cid:durableId="2084796269">
    <w:abstractNumId w:val="140"/>
  </w:num>
  <w:num w:numId="8" w16cid:durableId="960383085">
    <w:abstractNumId w:val="80"/>
  </w:num>
  <w:num w:numId="9" w16cid:durableId="245652955">
    <w:abstractNumId w:val="92"/>
  </w:num>
  <w:num w:numId="10" w16cid:durableId="1149322215">
    <w:abstractNumId w:val="115"/>
  </w:num>
  <w:num w:numId="11" w16cid:durableId="1213272518">
    <w:abstractNumId w:val="123"/>
  </w:num>
  <w:num w:numId="12" w16cid:durableId="1637173977">
    <w:abstractNumId w:val="37"/>
  </w:num>
  <w:num w:numId="13" w16cid:durableId="1867592944">
    <w:abstractNumId w:val="67"/>
  </w:num>
  <w:num w:numId="14" w16cid:durableId="1674450114">
    <w:abstractNumId w:val="36"/>
  </w:num>
  <w:num w:numId="15" w16cid:durableId="1949391908">
    <w:abstractNumId w:val="40"/>
    <w:lvlOverride w:ilvl="0">
      <w:startOverride w:val="5"/>
    </w:lvlOverride>
  </w:num>
  <w:num w:numId="16" w16cid:durableId="1370951345">
    <w:abstractNumId w:val="77"/>
  </w:num>
  <w:num w:numId="17" w16cid:durableId="99107967">
    <w:abstractNumId w:val="20"/>
  </w:num>
  <w:num w:numId="18" w16cid:durableId="158355785">
    <w:abstractNumId w:val="126"/>
  </w:num>
  <w:num w:numId="19" w16cid:durableId="178275327">
    <w:abstractNumId w:val="29"/>
  </w:num>
  <w:num w:numId="20" w16cid:durableId="1602643583">
    <w:abstractNumId w:val="99"/>
  </w:num>
  <w:num w:numId="21" w16cid:durableId="1729650252">
    <w:abstractNumId w:val="117"/>
  </w:num>
  <w:num w:numId="22" w16cid:durableId="1250849442">
    <w:abstractNumId w:val="78"/>
  </w:num>
  <w:num w:numId="23" w16cid:durableId="353924021">
    <w:abstractNumId w:val="145"/>
  </w:num>
  <w:num w:numId="24" w16cid:durableId="1738165441">
    <w:abstractNumId w:val="66"/>
  </w:num>
  <w:num w:numId="25" w16cid:durableId="1525241571">
    <w:abstractNumId w:val="90"/>
  </w:num>
  <w:num w:numId="26" w16cid:durableId="579173898">
    <w:abstractNumId w:val="5"/>
  </w:num>
  <w:num w:numId="27" w16cid:durableId="2011832248">
    <w:abstractNumId w:val="146"/>
  </w:num>
  <w:num w:numId="28" w16cid:durableId="813445477">
    <w:abstractNumId w:val="57"/>
  </w:num>
  <w:num w:numId="29" w16cid:durableId="2065837204">
    <w:abstractNumId w:val="6"/>
  </w:num>
  <w:num w:numId="30" w16cid:durableId="237903089">
    <w:abstractNumId w:val="112"/>
  </w:num>
  <w:num w:numId="31" w16cid:durableId="1435898909">
    <w:abstractNumId w:val="141"/>
  </w:num>
  <w:num w:numId="32" w16cid:durableId="1174103551">
    <w:abstractNumId w:val="81"/>
  </w:num>
  <w:num w:numId="33" w16cid:durableId="299312764">
    <w:abstractNumId w:val="60"/>
  </w:num>
  <w:num w:numId="34" w16cid:durableId="381825988">
    <w:abstractNumId w:val="83"/>
  </w:num>
  <w:num w:numId="35" w16cid:durableId="2131119274">
    <w:abstractNumId w:val="43"/>
  </w:num>
  <w:num w:numId="36" w16cid:durableId="296616047">
    <w:abstractNumId w:val="102"/>
  </w:num>
  <w:num w:numId="37" w16cid:durableId="183324834">
    <w:abstractNumId w:val="85"/>
  </w:num>
  <w:num w:numId="38" w16cid:durableId="8485503">
    <w:abstractNumId w:val="23"/>
  </w:num>
  <w:num w:numId="39" w16cid:durableId="1873150386">
    <w:abstractNumId w:val="65"/>
  </w:num>
  <w:num w:numId="40" w16cid:durableId="493452296">
    <w:abstractNumId w:val="71"/>
  </w:num>
  <w:num w:numId="41" w16cid:durableId="1629774063">
    <w:abstractNumId w:val="129"/>
  </w:num>
  <w:num w:numId="42" w16cid:durableId="2054303448">
    <w:abstractNumId w:val="89"/>
  </w:num>
  <w:num w:numId="43" w16cid:durableId="644546639">
    <w:abstractNumId w:val="27"/>
  </w:num>
  <w:num w:numId="44" w16cid:durableId="1743600437">
    <w:abstractNumId w:val="4"/>
  </w:num>
  <w:num w:numId="45" w16cid:durableId="984116240">
    <w:abstractNumId w:val="132"/>
  </w:num>
  <w:num w:numId="46" w16cid:durableId="2067491242">
    <w:abstractNumId w:val="121"/>
  </w:num>
  <w:num w:numId="47" w16cid:durableId="1700426406">
    <w:abstractNumId w:val="50"/>
  </w:num>
  <w:num w:numId="48" w16cid:durableId="158809597">
    <w:abstractNumId w:val="49"/>
  </w:num>
  <w:num w:numId="49" w16cid:durableId="88282823">
    <w:abstractNumId w:val="109"/>
  </w:num>
  <w:num w:numId="50" w16cid:durableId="1962682843">
    <w:abstractNumId w:val="139"/>
  </w:num>
  <w:num w:numId="51" w16cid:durableId="1642345645">
    <w:abstractNumId w:val="100"/>
  </w:num>
  <w:num w:numId="52" w16cid:durableId="679742892">
    <w:abstractNumId w:val="21"/>
  </w:num>
  <w:num w:numId="53" w16cid:durableId="1178930724">
    <w:abstractNumId w:val="56"/>
  </w:num>
  <w:num w:numId="54" w16cid:durableId="1443765193">
    <w:abstractNumId w:val="42"/>
  </w:num>
  <w:num w:numId="55" w16cid:durableId="409615904">
    <w:abstractNumId w:val="25"/>
  </w:num>
  <w:num w:numId="56" w16cid:durableId="508448843">
    <w:abstractNumId w:val="32"/>
  </w:num>
  <w:num w:numId="57" w16cid:durableId="2067559197">
    <w:abstractNumId w:val="30"/>
  </w:num>
  <w:num w:numId="58" w16cid:durableId="967123977">
    <w:abstractNumId w:val="124"/>
  </w:num>
  <w:num w:numId="59" w16cid:durableId="1199201820">
    <w:abstractNumId w:val="63"/>
  </w:num>
  <w:num w:numId="60" w16cid:durableId="2027975301">
    <w:abstractNumId w:val="31"/>
  </w:num>
  <w:num w:numId="61" w16cid:durableId="2012758326">
    <w:abstractNumId w:val="58"/>
  </w:num>
  <w:num w:numId="62" w16cid:durableId="1100032582">
    <w:abstractNumId w:val="1"/>
  </w:num>
  <w:num w:numId="63" w16cid:durableId="1659848374">
    <w:abstractNumId w:val="148"/>
  </w:num>
  <w:num w:numId="64" w16cid:durableId="628363377">
    <w:abstractNumId w:val="35"/>
  </w:num>
  <w:num w:numId="65" w16cid:durableId="1522474897">
    <w:abstractNumId w:val="125"/>
  </w:num>
  <w:num w:numId="66" w16cid:durableId="42877014">
    <w:abstractNumId w:val="75"/>
  </w:num>
  <w:num w:numId="67" w16cid:durableId="469323175">
    <w:abstractNumId w:val="122"/>
  </w:num>
  <w:num w:numId="68" w16cid:durableId="1315835646">
    <w:abstractNumId w:val="97"/>
  </w:num>
  <w:num w:numId="69" w16cid:durableId="1106853357">
    <w:abstractNumId w:val="59"/>
  </w:num>
  <w:num w:numId="70" w16cid:durableId="2098867397">
    <w:abstractNumId w:val="120"/>
  </w:num>
  <w:num w:numId="71" w16cid:durableId="25524051">
    <w:abstractNumId w:val="15"/>
  </w:num>
  <w:num w:numId="72" w16cid:durableId="795224351">
    <w:abstractNumId w:val="87"/>
  </w:num>
  <w:num w:numId="73" w16cid:durableId="987169555">
    <w:abstractNumId w:val="98"/>
  </w:num>
  <w:num w:numId="74" w16cid:durableId="2083067066">
    <w:abstractNumId w:val="26"/>
  </w:num>
  <w:num w:numId="75" w16cid:durableId="557592432">
    <w:abstractNumId w:val="88"/>
  </w:num>
  <w:num w:numId="76" w16cid:durableId="1997343261">
    <w:abstractNumId w:val="33"/>
  </w:num>
  <w:num w:numId="77" w16cid:durableId="1739478190">
    <w:abstractNumId w:val="46"/>
  </w:num>
  <w:num w:numId="78" w16cid:durableId="1468863098">
    <w:abstractNumId w:val="84"/>
  </w:num>
  <w:num w:numId="79" w16cid:durableId="169106789">
    <w:abstractNumId w:val="128"/>
  </w:num>
  <w:num w:numId="80" w16cid:durableId="689644699">
    <w:abstractNumId w:val="70"/>
  </w:num>
  <w:num w:numId="81" w16cid:durableId="1857382266">
    <w:abstractNumId w:val="101"/>
  </w:num>
  <w:num w:numId="82" w16cid:durableId="1354648710">
    <w:abstractNumId w:val="143"/>
  </w:num>
  <w:num w:numId="83" w16cid:durableId="410197580">
    <w:abstractNumId w:val="2"/>
  </w:num>
  <w:num w:numId="84" w16cid:durableId="166987057">
    <w:abstractNumId w:val="13"/>
  </w:num>
  <w:num w:numId="85" w16cid:durableId="1709719907">
    <w:abstractNumId w:val="51"/>
  </w:num>
  <w:num w:numId="86" w16cid:durableId="891382967">
    <w:abstractNumId w:val="133"/>
  </w:num>
  <w:num w:numId="87" w16cid:durableId="1427575281">
    <w:abstractNumId w:val="3"/>
  </w:num>
  <w:num w:numId="88" w16cid:durableId="1760373812">
    <w:abstractNumId w:val="134"/>
  </w:num>
  <w:num w:numId="89" w16cid:durableId="959998482">
    <w:abstractNumId w:val="16"/>
  </w:num>
  <w:num w:numId="90" w16cid:durableId="1457289421">
    <w:abstractNumId w:val="137"/>
  </w:num>
  <w:num w:numId="91" w16cid:durableId="144591643">
    <w:abstractNumId w:val="28"/>
  </w:num>
  <w:num w:numId="92" w16cid:durableId="637495333">
    <w:abstractNumId w:val="38"/>
  </w:num>
  <w:num w:numId="93" w16cid:durableId="129056073">
    <w:abstractNumId w:val="54"/>
  </w:num>
  <w:num w:numId="94" w16cid:durableId="1328367898">
    <w:abstractNumId w:val="104"/>
  </w:num>
  <w:num w:numId="95" w16cid:durableId="479346589">
    <w:abstractNumId w:val="11"/>
  </w:num>
  <w:num w:numId="96" w16cid:durableId="217515355">
    <w:abstractNumId w:val="24"/>
  </w:num>
  <w:num w:numId="97" w16cid:durableId="543061759">
    <w:abstractNumId w:val="91"/>
  </w:num>
  <w:num w:numId="98" w16cid:durableId="188224203">
    <w:abstractNumId w:val="107"/>
  </w:num>
  <w:num w:numId="99" w16cid:durableId="1783182610">
    <w:abstractNumId w:val="114"/>
  </w:num>
  <w:num w:numId="100" w16cid:durableId="1440685286">
    <w:abstractNumId w:val="118"/>
  </w:num>
  <w:num w:numId="101" w16cid:durableId="1092316466">
    <w:abstractNumId w:val="94"/>
  </w:num>
  <w:num w:numId="102" w16cid:durableId="1561165295">
    <w:abstractNumId w:val="127"/>
  </w:num>
  <w:num w:numId="103" w16cid:durableId="437723371">
    <w:abstractNumId w:val="14"/>
  </w:num>
  <w:num w:numId="104" w16cid:durableId="248933504">
    <w:abstractNumId w:val="39"/>
  </w:num>
  <w:num w:numId="105" w16cid:durableId="1782335872">
    <w:abstractNumId w:val="64"/>
  </w:num>
  <w:num w:numId="106" w16cid:durableId="825323660">
    <w:abstractNumId w:val="7"/>
  </w:num>
  <w:num w:numId="107" w16cid:durableId="1578707444">
    <w:abstractNumId w:val="47"/>
  </w:num>
  <w:num w:numId="108" w16cid:durableId="706179584">
    <w:abstractNumId w:val="9"/>
  </w:num>
  <w:num w:numId="109" w16cid:durableId="1178542804">
    <w:abstractNumId w:val="68"/>
  </w:num>
  <w:num w:numId="110" w16cid:durableId="1419592663">
    <w:abstractNumId w:val="79"/>
  </w:num>
  <w:num w:numId="111" w16cid:durableId="1152990925">
    <w:abstractNumId w:val="105"/>
  </w:num>
  <w:num w:numId="112" w16cid:durableId="2071683221">
    <w:abstractNumId w:val="130"/>
  </w:num>
  <w:num w:numId="113" w16cid:durableId="263660109">
    <w:abstractNumId w:val="10"/>
  </w:num>
  <w:num w:numId="114" w16cid:durableId="446198076">
    <w:abstractNumId w:val="22"/>
  </w:num>
  <w:num w:numId="115" w16cid:durableId="351882153">
    <w:abstractNumId w:val="110"/>
  </w:num>
  <w:num w:numId="116" w16cid:durableId="429081985">
    <w:abstractNumId w:val="52"/>
  </w:num>
  <w:num w:numId="117" w16cid:durableId="241722513">
    <w:abstractNumId w:val="111"/>
  </w:num>
  <w:num w:numId="118" w16cid:durableId="822047581">
    <w:abstractNumId w:val="93"/>
  </w:num>
  <w:num w:numId="119" w16cid:durableId="867645902">
    <w:abstractNumId w:val="18"/>
  </w:num>
  <w:num w:numId="120" w16cid:durableId="584844218">
    <w:abstractNumId w:val="73"/>
  </w:num>
  <w:num w:numId="121" w16cid:durableId="15468324">
    <w:abstractNumId w:val="55"/>
  </w:num>
  <w:num w:numId="122" w16cid:durableId="438792624">
    <w:abstractNumId w:val="82"/>
  </w:num>
  <w:num w:numId="123" w16cid:durableId="1963342673">
    <w:abstractNumId w:val="34"/>
  </w:num>
  <w:num w:numId="124" w16cid:durableId="2046639786">
    <w:abstractNumId w:val="76"/>
  </w:num>
  <w:num w:numId="125" w16cid:durableId="774445408">
    <w:abstractNumId w:val="147"/>
  </w:num>
  <w:num w:numId="126" w16cid:durableId="25302590">
    <w:abstractNumId w:val="53"/>
  </w:num>
  <w:num w:numId="127" w16cid:durableId="623190918">
    <w:abstractNumId w:val="19"/>
  </w:num>
  <w:num w:numId="128" w16cid:durableId="1265574262">
    <w:abstractNumId w:val="135"/>
  </w:num>
  <w:num w:numId="129" w16cid:durableId="1379356754">
    <w:abstractNumId w:val="103"/>
  </w:num>
  <w:num w:numId="130" w16cid:durableId="1337419066">
    <w:abstractNumId w:val="61"/>
  </w:num>
  <w:num w:numId="131" w16cid:durableId="1442870892">
    <w:abstractNumId w:val="86"/>
  </w:num>
  <w:num w:numId="132" w16cid:durableId="155653430">
    <w:abstractNumId w:val="144"/>
  </w:num>
  <w:num w:numId="133" w16cid:durableId="1470633787">
    <w:abstractNumId w:val="0"/>
  </w:num>
  <w:num w:numId="134" w16cid:durableId="1636565559">
    <w:abstractNumId w:val="96"/>
  </w:num>
  <w:num w:numId="135" w16cid:durableId="1051031303">
    <w:abstractNumId w:val="62"/>
  </w:num>
  <w:num w:numId="136" w16cid:durableId="1781338477">
    <w:abstractNumId w:val="113"/>
  </w:num>
  <w:num w:numId="137" w16cid:durableId="1818447460">
    <w:abstractNumId w:val="12"/>
  </w:num>
  <w:num w:numId="138" w16cid:durableId="992567999">
    <w:abstractNumId w:val="45"/>
  </w:num>
  <w:num w:numId="139" w16cid:durableId="1463890428">
    <w:abstractNumId w:val="138"/>
  </w:num>
  <w:num w:numId="140" w16cid:durableId="1764061824">
    <w:abstractNumId w:val="72"/>
  </w:num>
  <w:num w:numId="141" w16cid:durableId="1359965424">
    <w:abstractNumId w:val="106"/>
  </w:num>
  <w:num w:numId="142" w16cid:durableId="1983850617">
    <w:abstractNumId w:val="119"/>
  </w:num>
  <w:num w:numId="143" w16cid:durableId="72435937">
    <w:abstractNumId w:val="131"/>
  </w:num>
  <w:num w:numId="144" w16cid:durableId="1996376097">
    <w:abstractNumId w:val="136"/>
  </w:num>
  <w:num w:numId="145" w16cid:durableId="1378776060">
    <w:abstractNumId w:val="116"/>
  </w:num>
  <w:num w:numId="146" w16cid:durableId="541408455">
    <w:abstractNumId w:val="108"/>
  </w:num>
  <w:num w:numId="147" w16cid:durableId="1654333052">
    <w:abstractNumId w:val="95"/>
  </w:num>
  <w:num w:numId="148" w16cid:durableId="2034307818">
    <w:abstractNumId w:val="48"/>
    <w:lvlOverride w:ilvl="0">
      <w:startOverride w:val="2"/>
    </w:lvlOverride>
  </w:num>
  <w:num w:numId="149" w16cid:durableId="1735159980">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8A6"/>
    <w:rsid w:val="00000FB1"/>
    <w:rsid w:val="00015A21"/>
    <w:rsid w:val="0003488B"/>
    <w:rsid w:val="000438F5"/>
    <w:rsid w:val="000622DB"/>
    <w:rsid w:val="000663CD"/>
    <w:rsid w:val="00080969"/>
    <w:rsid w:val="000934D7"/>
    <w:rsid w:val="000A3D89"/>
    <w:rsid w:val="000A58D3"/>
    <w:rsid w:val="0010422C"/>
    <w:rsid w:val="001106D3"/>
    <w:rsid w:val="00124441"/>
    <w:rsid w:val="00125BDC"/>
    <w:rsid w:val="00125BE7"/>
    <w:rsid w:val="001367E1"/>
    <w:rsid w:val="00144ADE"/>
    <w:rsid w:val="00150675"/>
    <w:rsid w:val="00165532"/>
    <w:rsid w:val="00171838"/>
    <w:rsid w:val="0017567C"/>
    <w:rsid w:val="001839AA"/>
    <w:rsid w:val="001A55B3"/>
    <w:rsid w:val="001C0D86"/>
    <w:rsid w:val="001C1624"/>
    <w:rsid w:val="001D479B"/>
    <w:rsid w:val="001D6ABB"/>
    <w:rsid w:val="001F1F87"/>
    <w:rsid w:val="002027DA"/>
    <w:rsid w:val="00220204"/>
    <w:rsid w:val="00236CDE"/>
    <w:rsid w:val="00291F7E"/>
    <w:rsid w:val="002C43ED"/>
    <w:rsid w:val="00303484"/>
    <w:rsid w:val="00323F65"/>
    <w:rsid w:val="00332C73"/>
    <w:rsid w:val="00336A38"/>
    <w:rsid w:val="003445CE"/>
    <w:rsid w:val="0035263C"/>
    <w:rsid w:val="00353A3F"/>
    <w:rsid w:val="00363A04"/>
    <w:rsid w:val="00366BC5"/>
    <w:rsid w:val="003C0C00"/>
    <w:rsid w:val="003E486D"/>
    <w:rsid w:val="00455E42"/>
    <w:rsid w:val="00457805"/>
    <w:rsid w:val="004611CF"/>
    <w:rsid w:val="004660E4"/>
    <w:rsid w:val="004839FE"/>
    <w:rsid w:val="00485ECC"/>
    <w:rsid w:val="004903A2"/>
    <w:rsid w:val="004A43EB"/>
    <w:rsid w:val="004C5E9D"/>
    <w:rsid w:val="004E4509"/>
    <w:rsid w:val="004E46C0"/>
    <w:rsid w:val="004E7186"/>
    <w:rsid w:val="004F083C"/>
    <w:rsid w:val="00515E33"/>
    <w:rsid w:val="0051658B"/>
    <w:rsid w:val="005210BE"/>
    <w:rsid w:val="0053655D"/>
    <w:rsid w:val="00543011"/>
    <w:rsid w:val="00550293"/>
    <w:rsid w:val="005628BA"/>
    <w:rsid w:val="005663E0"/>
    <w:rsid w:val="005811ED"/>
    <w:rsid w:val="00586750"/>
    <w:rsid w:val="005918BF"/>
    <w:rsid w:val="00595324"/>
    <w:rsid w:val="005B050F"/>
    <w:rsid w:val="005D015A"/>
    <w:rsid w:val="005D0590"/>
    <w:rsid w:val="005D51A0"/>
    <w:rsid w:val="005E7783"/>
    <w:rsid w:val="005F2665"/>
    <w:rsid w:val="006043FA"/>
    <w:rsid w:val="00627B44"/>
    <w:rsid w:val="00630F45"/>
    <w:rsid w:val="0063145D"/>
    <w:rsid w:val="00650956"/>
    <w:rsid w:val="00686420"/>
    <w:rsid w:val="00687A85"/>
    <w:rsid w:val="006E343A"/>
    <w:rsid w:val="006F0BF4"/>
    <w:rsid w:val="006F5B19"/>
    <w:rsid w:val="00704310"/>
    <w:rsid w:val="00717F34"/>
    <w:rsid w:val="0072652D"/>
    <w:rsid w:val="007444B8"/>
    <w:rsid w:val="00765F64"/>
    <w:rsid w:val="007B7A69"/>
    <w:rsid w:val="007E1FD7"/>
    <w:rsid w:val="007F1D46"/>
    <w:rsid w:val="00826875"/>
    <w:rsid w:val="00833E2C"/>
    <w:rsid w:val="0083487C"/>
    <w:rsid w:val="008456FF"/>
    <w:rsid w:val="00850F3C"/>
    <w:rsid w:val="008604F8"/>
    <w:rsid w:val="00872922"/>
    <w:rsid w:val="008734BD"/>
    <w:rsid w:val="0088522D"/>
    <w:rsid w:val="008B0C8C"/>
    <w:rsid w:val="008B2F20"/>
    <w:rsid w:val="00920126"/>
    <w:rsid w:val="00957A54"/>
    <w:rsid w:val="009746CD"/>
    <w:rsid w:val="00977981"/>
    <w:rsid w:val="00981DAD"/>
    <w:rsid w:val="00991E72"/>
    <w:rsid w:val="009A438F"/>
    <w:rsid w:val="009B2708"/>
    <w:rsid w:val="009B78E3"/>
    <w:rsid w:val="009C53A9"/>
    <w:rsid w:val="009D73B2"/>
    <w:rsid w:val="009E07A4"/>
    <w:rsid w:val="009E321B"/>
    <w:rsid w:val="009F5756"/>
    <w:rsid w:val="00A52717"/>
    <w:rsid w:val="00A52E03"/>
    <w:rsid w:val="00A62DF0"/>
    <w:rsid w:val="00AB0485"/>
    <w:rsid w:val="00AB24D9"/>
    <w:rsid w:val="00AB370B"/>
    <w:rsid w:val="00AC37B5"/>
    <w:rsid w:val="00AD1C26"/>
    <w:rsid w:val="00AD478E"/>
    <w:rsid w:val="00AE1E77"/>
    <w:rsid w:val="00AE450D"/>
    <w:rsid w:val="00AF104B"/>
    <w:rsid w:val="00B0491A"/>
    <w:rsid w:val="00B065FF"/>
    <w:rsid w:val="00B108C7"/>
    <w:rsid w:val="00B148A2"/>
    <w:rsid w:val="00B47814"/>
    <w:rsid w:val="00B47975"/>
    <w:rsid w:val="00B65E28"/>
    <w:rsid w:val="00BA2ADE"/>
    <w:rsid w:val="00BC5EEA"/>
    <w:rsid w:val="00BD258C"/>
    <w:rsid w:val="00C167CB"/>
    <w:rsid w:val="00C26C5B"/>
    <w:rsid w:val="00C508A6"/>
    <w:rsid w:val="00C57474"/>
    <w:rsid w:val="00C871A3"/>
    <w:rsid w:val="00C8720C"/>
    <w:rsid w:val="00C946ED"/>
    <w:rsid w:val="00CA6A5F"/>
    <w:rsid w:val="00CB2178"/>
    <w:rsid w:val="00CE0DB5"/>
    <w:rsid w:val="00CF5274"/>
    <w:rsid w:val="00D04DF4"/>
    <w:rsid w:val="00D2188D"/>
    <w:rsid w:val="00D24311"/>
    <w:rsid w:val="00D26706"/>
    <w:rsid w:val="00D82C71"/>
    <w:rsid w:val="00D92E8C"/>
    <w:rsid w:val="00DA0379"/>
    <w:rsid w:val="00DA18DA"/>
    <w:rsid w:val="00DB65D2"/>
    <w:rsid w:val="00DE18D5"/>
    <w:rsid w:val="00DE2945"/>
    <w:rsid w:val="00E27640"/>
    <w:rsid w:val="00E33C30"/>
    <w:rsid w:val="00E3625A"/>
    <w:rsid w:val="00E90E0A"/>
    <w:rsid w:val="00EC01F1"/>
    <w:rsid w:val="00EE1B37"/>
    <w:rsid w:val="00EF1DC4"/>
    <w:rsid w:val="00EF3747"/>
    <w:rsid w:val="00EF55E8"/>
    <w:rsid w:val="00F06EA8"/>
    <w:rsid w:val="00F5441B"/>
    <w:rsid w:val="00F632EC"/>
    <w:rsid w:val="00F80B69"/>
    <w:rsid w:val="00F83EA2"/>
    <w:rsid w:val="00FB6540"/>
    <w:rsid w:val="00FE2EAF"/>
    <w:rsid w:val="00FF47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F328"/>
  <w15:docId w15:val="{C5512980-278C-4F83-8984-E8A036A50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character" w:styleId="UnresolvedMention">
    <w:name w:val="Unresolved Mention"/>
    <w:basedOn w:val="DefaultParagraphFont"/>
    <w:uiPriority w:val="99"/>
    <w:semiHidden/>
    <w:unhideWhenUsed/>
    <w:rsid w:val="004A4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ddit.com/r/PowerApps/comments/r0nqtq/flow_cant_run_error_message_of_approvals_not/" TargetMode="External"/><Relationship Id="rId13" Type="http://schemas.openxmlformats.org/officeDocument/2006/relationships/hyperlink" Target="https://answers.microsoft.com/en-us/msoffice/forum/all/power-automate-throwing-502-badgateway-error/6aa0fed9-a495-4dc6-9f1c-b51bb6b4d820" TargetMode="External"/><Relationship Id="rId18" Type="http://schemas.openxmlformats.org/officeDocument/2006/relationships/hyperlink" Target="https://techcommunity.microsoft.com/blog/educatordeveloperblog/step-by-step-building-an-automated-id-card-generation-system-using-microsoft-pow/3918257" TargetMode="External"/><Relationship Id="rId3" Type="http://schemas.openxmlformats.org/officeDocument/2006/relationships/settings" Target="settings.xml"/><Relationship Id="rId7" Type="http://schemas.openxmlformats.org/officeDocument/2006/relationships/hyperlink" Target="https://learn.microsoft.com/en-us/power-automate/fix-flow-failures" TargetMode="External"/><Relationship Id="rId12" Type="http://schemas.openxmlformats.org/officeDocument/2006/relationships/hyperlink" Target="https://learn.microsoft.com/en-us/ai-builder/create-form-processing-model" TargetMode="External"/><Relationship Id="rId17" Type="http://schemas.openxmlformats.org/officeDocument/2006/relationships/hyperlink" Target="https://www.process.st/how-to/get-form-id-for-power-automate/" TargetMode="External"/><Relationship Id="rId2" Type="http://schemas.openxmlformats.org/officeDocument/2006/relationships/styles" Target="styles.xml"/><Relationship Id="rId16" Type="http://schemas.openxmlformats.org/officeDocument/2006/relationships/hyperlink" Target="https://learn.microsoft.com/en-us/ai-builder/id-read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microsoft.com/en-us/power-automate/forms/popular-scenarios" TargetMode="External"/><Relationship Id="rId11" Type="http://schemas.openxmlformats.org/officeDocument/2006/relationships/hyperlink" Target="https://learn.microsoft.com/en-us/ai-builder/form-processing-model-in-flow" TargetMode="External"/><Relationship Id="rId5" Type="http://schemas.openxmlformats.org/officeDocument/2006/relationships/hyperlink" Target="https://support.microsoft.com/en-us/office/create-an-automated-workflow-for-microsoft-forms-dee28c00-503a-48b3-89df-91a5084e6e43" TargetMode="External"/><Relationship Id="rId15" Type="http://schemas.openxmlformats.org/officeDocument/2006/relationships/hyperlink" Target="https://www.process.st/how-to/get-form-id-for-power-automate/" TargetMode="External"/><Relationship Id="rId10" Type="http://schemas.openxmlformats.org/officeDocument/2006/relationships/hyperlink" Target="https://www.process.st/how-to/get-file-content-in-power-automat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oudopszone.com/power-platform-unable-to-add-instant-flow-to-a-power-apps-solution/" TargetMode="External"/><Relationship Id="rId14" Type="http://schemas.openxmlformats.org/officeDocument/2006/relationships/hyperlink" Target="https://devcodef1.com/news/1098337/power-apps-error-bad-gateway-502-no-respon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212</TotalTime>
  <Pages>39</Pages>
  <Words>9966</Words>
  <Characters>56810</Characters>
  <Application>Microsoft Office Word</Application>
  <DocSecurity>0</DocSecurity>
  <Lines>473</Lines>
  <Paragraphs>133</Paragraphs>
  <ScaleCrop>false</ScaleCrop>
  <Company/>
  <LinksUpToDate>false</LinksUpToDate>
  <CharactersWithSpaces>66643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171</cp:revision>
  <dcterms:created xsi:type="dcterms:W3CDTF">2025-12-31T08:19:00Z</dcterms:created>
  <dcterms:modified xsi:type="dcterms:W3CDTF">2026-01-11T18:04:00Z</dcterms:modified>
</cp:coreProperties>
</file>