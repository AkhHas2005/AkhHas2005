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1666" w14:textId="77777777" w:rsidR="002C43ED" w:rsidRDefault="00977981">
      <w:pPr>
        <w:pStyle w:val="Heading2"/>
      </w:pPr>
      <w:proofErr w:type="gramStart"/>
      <w:r>
        <w:t>You</w:t>
      </w:r>
      <w:proofErr w:type="gramEnd"/>
    </w:p>
    <w:p w14:paraId="21B900A0" w14:textId="77777777" w:rsidR="0093418B" w:rsidRPr="00BB6C27" w:rsidRDefault="0093418B" w:rsidP="0093418B">
      <w:pPr>
        <w:spacing w:after="120" w:line="337" w:lineRule="auto"/>
        <w:ind w:left="-5" w:right="1153" w:hanging="10"/>
        <w:rPr>
          <w:sz w:val="22"/>
          <w:szCs w:val="22"/>
        </w:rPr>
      </w:pPr>
      <w:r w:rsidRPr="00BB6C27">
        <w:rPr>
          <w:sz w:val="22"/>
          <w:szCs w:val="22"/>
        </w:rPr>
        <w:t>How can I write a linkedIn post for this new job that I'm starting, I was at the Trust before and finished a 10 week internship but now I'm back.</w:t>
      </w:r>
      <w:r w:rsidRPr="00BB6C27">
        <w:rPr>
          <w:sz w:val="22"/>
          <w:szCs w:val="22"/>
        </w:rPr>
        <w:br/>
        <w:t>I also want to give a special mention to my manager James and the HR team, especially Angela and Allison, who worked tirelessly to sort out my part time job:</w:t>
      </w:r>
    </w:p>
    <w:p w14:paraId="5159B41E" w14:textId="77777777" w:rsidR="0093418B" w:rsidRPr="00BB6C27" w:rsidRDefault="0093418B" w:rsidP="0093418B">
      <w:pPr>
        <w:spacing w:after="0" w:line="337" w:lineRule="auto"/>
        <w:ind w:left="-5" w:right="1153" w:hanging="10"/>
      </w:pPr>
      <w:r w:rsidRPr="00BB6C27">
        <w:t>Bradford Children and Families Trust logo</w:t>
      </w:r>
    </w:p>
    <w:p w14:paraId="795FD35D" w14:textId="77777777" w:rsidR="0093418B" w:rsidRPr="00BB6C27" w:rsidRDefault="0093418B" w:rsidP="0093418B">
      <w:pPr>
        <w:spacing w:after="0" w:line="337" w:lineRule="auto"/>
        <w:ind w:left="-5" w:right="1153" w:hanging="10"/>
        <w:rPr>
          <w:b/>
          <w:bCs/>
        </w:rPr>
      </w:pPr>
      <w:r w:rsidRPr="00BB6C27">
        <w:rPr>
          <w:b/>
          <w:bCs/>
        </w:rPr>
        <w:t>Bradford Children and Families Trust</w:t>
      </w:r>
    </w:p>
    <w:p w14:paraId="6C3C8946" w14:textId="77777777" w:rsidR="0093418B" w:rsidRPr="00BB6C27" w:rsidRDefault="0093418B" w:rsidP="0093418B">
      <w:pPr>
        <w:spacing w:after="0" w:line="337" w:lineRule="auto"/>
        <w:ind w:left="-5" w:right="1153" w:hanging="10"/>
        <w:rPr>
          <w:i/>
          <w:iCs/>
        </w:rPr>
      </w:pPr>
      <w:r w:rsidRPr="00BB6C27">
        <w:rPr>
          <w:i/>
          <w:iCs/>
        </w:rPr>
        <w:t>Bradford Children and Families Trust</w:t>
      </w:r>
    </w:p>
    <w:p w14:paraId="696B313F" w14:textId="77777777" w:rsidR="0093418B" w:rsidRPr="00BB6C27" w:rsidRDefault="0093418B" w:rsidP="0093418B">
      <w:pPr>
        <w:spacing w:after="0" w:line="337" w:lineRule="auto"/>
        <w:ind w:left="-5" w:right="1153" w:hanging="10"/>
      </w:pPr>
      <w:r w:rsidRPr="00BB6C27">
        <w:t>4 mos</w:t>
      </w:r>
      <w:r w:rsidRPr="00BB6C27">
        <w:rPr>
          <w:b/>
          <w:bCs/>
        </w:rPr>
        <w:t>4 mos</w:t>
      </w:r>
      <w:r w:rsidRPr="00BB6C27">
        <w:t xml:space="preserve"> Hybrid</w:t>
      </w:r>
    </w:p>
    <w:p w14:paraId="504D309A" w14:textId="77777777" w:rsidR="0093418B" w:rsidRPr="00BB6C27" w:rsidRDefault="0093418B" w:rsidP="0093418B">
      <w:pPr>
        <w:spacing w:after="0" w:line="337" w:lineRule="auto"/>
        <w:ind w:left="-5" w:right="1153" w:hanging="10"/>
      </w:pPr>
      <w:r w:rsidRPr="00BB6C27">
        <w:rPr>
          <w:i/>
          <w:iCs/>
        </w:rPr>
        <w:t>Hybrid</w:t>
      </w:r>
      <w:r w:rsidRPr="00BB6C27">
        <w:t xml:space="preserve"> IT Automations Officer</w:t>
      </w:r>
    </w:p>
    <w:p w14:paraId="3C4E614E" w14:textId="77777777" w:rsidR="0093418B" w:rsidRPr="00BB6C27" w:rsidRDefault="0093418B" w:rsidP="0093418B">
      <w:pPr>
        <w:spacing w:after="0" w:line="337" w:lineRule="auto"/>
        <w:ind w:left="-5" w:right="1153" w:hanging="10"/>
      </w:pPr>
      <w:r w:rsidRPr="00BB6C27">
        <w:rPr>
          <w:b/>
          <w:bCs/>
        </w:rPr>
        <w:t>IT Automations Officer</w:t>
      </w:r>
      <w:r w:rsidRPr="00BB6C27">
        <w:t xml:space="preserve"> Part-time</w:t>
      </w:r>
    </w:p>
    <w:p w14:paraId="25F7D39D" w14:textId="77777777" w:rsidR="0093418B" w:rsidRPr="00BB6C27" w:rsidRDefault="0093418B" w:rsidP="0093418B">
      <w:pPr>
        <w:spacing w:after="0" w:line="337" w:lineRule="auto"/>
        <w:ind w:left="-5" w:right="1153" w:hanging="10"/>
      </w:pPr>
      <w:r w:rsidRPr="00BB6C27">
        <w:rPr>
          <w:i/>
          <w:iCs/>
        </w:rPr>
        <w:t>Part-time</w:t>
      </w:r>
      <w:r w:rsidRPr="00BB6C27">
        <w:t xml:space="preserve"> Oct 2024 - Present · 1 mo</w:t>
      </w:r>
    </w:p>
    <w:p w14:paraId="2F7E058E" w14:textId="77777777" w:rsidR="0093418B" w:rsidRPr="00BB6C27" w:rsidRDefault="0093418B" w:rsidP="0093418B">
      <w:pPr>
        <w:spacing w:after="0" w:line="337" w:lineRule="auto"/>
        <w:ind w:left="-5" w:right="1153" w:hanging="10"/>
        <w:rPr>
          <w:b/>
          <w:bCs/>
        </w:rPr>
      </w:pPr>
      <w:r w:rsidRPr="00BB6C27">
        <w:rPr>
          <w:b/>
          <w:bCs/>
        </w:rPr>
        <w:t xml:space="preserve">Oct 2024 to Present · 1 mo </w:t>
      </w:r>
    </w:p>
    <w:p w14:paraId="10A7D20F" w14:textId="77777777" w:rsidR="0093418B" w:rsidRPr="00BB6C27" w:rsidRDefault="0093418B" w:rsidP="0093418B">
      <w:pPr>
        <w:spacing w:after="0" w:line="337" w:lineRule="auto"/>
        <w:ind w:left="-5" w:right="1153" w:hanging="10"/>
      </w:pPr>
      <w:r w:rsidRPr="00BB6C27">
        <w:t>Bradford, England, United Kingdom</w:t>
      </w:r>
    </w:p>
    <w:p w14:paraId="11324924" w14:textId="77777777" w:rsidR="0093418B" w:rsidRPr="00BB6C27" w:rsidRDefault="0093418B" w:rsidP="0093418B">
      <w:pPr>
        <w:spacing w:after="0" w:line="337" w:lineRule="auto"/>
        <w:ind w:left="-5" w:right="1153" w:hanging="10"/>
        <w:rPr>
          <w:i/>
          <w:iCs/>
        </w:rPr>
      </w:pPr>
      <w:r w:rsidRPr="00BB6C27">
        <w:rPr>
          <w:i/>
          <w:iCs/>
        </w:rPr>
        <w:t xml:space="preserve">Bradford, England, United Kingdom </w:t>
      </w:r>
    </w:p>
    <w:p w14:paraId="512CACB0" w14:textId="77777777" w:rsidR="0093418B" w:rsidRDefault="0093418B" w:rsidP="0093418B">
      <w:pPr>
        <w:spacing w:after="0" w:line="337" w:lineRule="auto"/>
        <w:ind w:left="-5"/>
      </w:pPr>
      <w:r w:rsidRPr="00BB6C27">
        <w:t xml:space="preserve">Skills: </w:t>
      </w:r>
    </w:p>
    <w:p w14:paraId="39E9C822" w14:textId="77777777" w:rsidR="0093418B" w:rsidRPr="00BB6C27" w:rsidRDefault="0093418B" w:rsidP="0093418B">
      <w:pPr>
        <w:pStyle w:val="ListParagraph"/>
        <w:numPr>
          <w:ilvl w:val="0"/>
          <w:numId w:val="5"/>
        </w:numPr>
        <w:spacing w:after="0" w:line="337" w:lineRule="auto"/>
        <w:ind w:right="1153"/>
      </w:pPr>
      <w:r w:rsidRPr="00BB6C27">
        <w:t xml:space="preserve">Microsoft Power Apps </w:t>
      </w:r>
    </w:p>
    <w:p w14:paraId="58AFA547" w14:textId="77777777" w:rsidR="0093418B" w:rsidRPr="00BB6C27" w:rsidRDefault="0093418B" w:rsidP="0093418B">
      <w:pPr>
        <w:pStyle w:val="ListParagraph"/>
        <w:numPr>
          <w:ilvl w:val="0"/>
          <w:numId w:val="4"/>
        </w:numPr>
        <w:spacing w:after="0" w:line="337" w:lineRule="auto"/>
        <w:ind w:right="1153"/>
      </w:pPr>
      <w:r w:rsidRPr="00BB6C27">
        <w:t xml:space="preserve">SharePoint </w:t>
      </w:r>
    </w:p>
    <w:p w14:paraId="65648855" w14:textId="77777777" w:rsidR="0093418B" w:rsidRPr="00BB6C27" w:rsidRDefault="0093418B" w:rsidP="0093418B">
      <w:pPr>
        <w:pStyle w:val="ListParagraph"/>
        <w:numPr>
          <w:ilvl w:val="0"/>
          <w:numId w:val="4"/>
        </w:numPr>
        <w:spacing w:after="0" w:line="337" w:lineRule="auto"/>
        <w:ind w:right="1153"/>
      </w:pPr>
      <w:r w:rsidRPr="00BB6C27">
        <w:t xml:space="preserve">Computer Literacy </w:t>
      </w:r>
    </w:p>
    <w:p w14:paraId="5CCF022A" w14:textId="77777777" w:rsidR="0093418B" w:rsidRPr="00BB6C27" w:rsidRDefault="0093418B" w:rsidP="0093418B">
      <w:pPr>
        <w:pStyle w:val="ListParagraph"/>
        <w:numPr>
          <w:ilvl w:val="0"/>
          <w:numId w:val="4"/>
        </w:numPr>
        <w:spacing w:after="0" w:line="337" w:lineRule="auto"/>
        <w:ind w:right="1153"/>
      </w:pPr>
      <w:r w:rsidRPr="00BB6C27">
        <w:t xml:space="preserve">Google Colab </w:t>
      </w:r>
    </w:p>
    <w:p w14:paraId="0C92E492" w14:textId="77777777" w:rsidR="0093418B" w:rsidRPr="00BB6C27" w:rsidRDefault="0093418B" w:rsidP="0093418B">
      <w:pPr>
        <w:pStyle w:val="ListParagraph"/>
        <w:numPr>
          <w:ilvl w:val="0"/>
          <w:numId w:val="4"/>
        </w:numPr>
        <w:spacing w:after="0" w:line="337" w:lineRule="auto"/>
        <w:ind w:right="1153"/>
      </w:pPr>
      <w:r w:rsidRPr="00BB6C27">
        <w:t xml:space="preserve">AI Software Development </w:t>
      </w:r>
    </w:p>
    <w:p w14:paraId="7A576A4F" w14:textId="77777777" w:rsidR="0093418B" w:rsidRPr="00BB6C27" w:rsidRDefault="0093418B" w:rsidP="0093418B">
      <w:pPr>
        <w:pStyle w:val="ListParagraph"/>
        <w:numPr>
          <w:ilvl w:val="0"/>
          <w:numId w:val="4"/>
        </w:numPr>
        <w:spacing w:after="0" w:line="337" w:lineRule="auto"/>
        <w:ind w:right="1153"/>
      </w:pPr>
      <w:r w:rsidRPr="00BB6C27">
        <w:t xml:space="preserve">Python (Programming Language) </w:t>
      </w:r>
    </w:p>
    <w:p w14:paraId="06965E86" w14:textId="77777777" w:rsidR="0093418B" w:rsidRPr="00BB6C27" w:rsidRDefault="0093418B" w:rsidP="0093418B">
      <w:pPr>
        <w:pStyle w:val="ListParagraph"/>
        <w:numPr>
          <w:ilvl w:val="0"/>
          <w:numId w:val="4"/>
        </w:numPr>
        <w:spacing w:after="120" w:line="337" w:lineRule="auto"/>
        <w:ind w:right="1153"/>
      </w:pPr>
      <w:r w:rsidRPr="00BB6C27">
        <w:t xml:space="preserve">Social Work  </w:t>
      </w:r>
    </w:p>
    <w:p w14:paraId="517B13FF" w14:textId="77777777" w:rsidR="002C43ED" w:rsidRDefault="00977981">
      <w:pPr>
        <w:pStyle w:val="Heading2"/>
      </w:pPr>
      <w:r>
        <w:t>Copilot</w:t>
      </w:r>
    </w:p>
    <w:p w14:paraId="394F51B5" w14:textId="77777777" w:rsidR="00F748D5" w:rsidRPr="00F748D5" w:rsidRDefault="00F748D5" w:rsidP="00F748D5">
      <w:pPr>
        <w:spacing w:after="0"/>
        <w:rPr>
          <w:lang w:val="en-GB"/>
        </w:rPr>
      </w:pPr>
      <w:r w:rsidRPr="00F748D5">
        <w:rPr>
          <w:lang w:val="en-GB"/>
        </w:rPr>
        <w:t xml:space="preserve">Crafting the perfect LinkedIn post for your new role sounds fun. Here’s a draft that highlights your journey, acknowledges your </w:t>
      </w:r>
      <w:proofErr w:type="gramStart"/>
      <w:r w:rsidRPr="00F748D5">
        <w:rPr>
          <w:lang w:val="en-GB"/>
        </w:rPr>
        <w:t>past experience</w:t>
      </w:r>
      <w:proofErr w:type="gramEnd"/>
      <w:r w:rsidRPr="00F748D5">
        <w:rPr>
          <w:lang w:val="en-GB"/>
        </w:rPr>
        <w:t xml:space="preserve"> and gives special mentions:</w:t>
      </w:r>
    </w:p>
    <w:p w14:paraId="32FE6578" w14:textId="77777777" w:rsidR="00F748D5" w:rsidRPr="00F748D5" w:rsidRDefault="00830419" w:rsidP="00F748D5">
      <w:pPr>
        <w:spacing w:after="0"/>
        <w:rPr>
          <w:lang w:val="en-GB"/>
        </w:rPr>
      </w:pPr>
      <w:r>
        <w:rPr>
          <w:lang w:val="en-GB"/>
        </w:rPr>
        <w:pict w14:anchorId="7664D066">
          <v:rect id="_x0000_i1025" style="width:0;height:1.5pt" o:hralign="center" o:hrstd="t" o:hr="t" fillcolor="#a0a0a0" stroked="f"/>
        </w:pict>
      </w:r>
    </w:p>
    <w:p w14:paraId="648788D4" w14:textId="77777777" w:rsidR="00F748D5" w:rsidRPr="00F748D5" w:rsidRDefault="00F748D5" w:rsidP="00F748D5">
      <w:pPr>
        <w:spacing w:after="0"/>
        <w:rPr>
          <w:lang w:val="en-GB"/>
        </w:rPr>
      </w:pPr>
      <w:r w:rsidRPr="00F748D5">
        <w:rPr>
          <w:rFonts w:ascii="Segoe UI Emoji" w:hAnsi="Segoe UI Emoji" w:cs="Segoe UI Emoji"/>
          <w:lang w:val="en-GB"/>
        </w:rPr>
        <w:t>🌟</w:t>
      </w:r>
      <w:r w:rsidRPr="00F748D5">
        <w:rPr>
          <w:lang w:val="en-GB"/>
        </w:rPr>
        <w:t xml:space="preserve"> </w:t>
      </w:r>
      <w:r w:rsidRPr="00F748D5">
        <w:rPr>
          <w:b/>
          <w:bCs/>
          <w:lang w:val="en-GB"/>
        </w:rPr>
        <w:t>Thrilled to Announce My New Role!</w:t>
      </w:r>
      <w:r w:rsidRPr="00F748D5">
        <w:rPr>
          <w:lang w:val="en-GB"/>
        </w:rPr>
        <w:t xml:space="preserve"> </w:t>
      </w:r>
      <w:r w:rsidRPr="00F748D5">
        <w:rPr>
          <w:rFonts w:ascii="Segoe UI Emoji" w:hAnsi="Segoe UI Emoji" w:cs="Segoe UI Emoji"/>
          <w:lang w:val="en-GB"/>
        </w:rPr>
        <w:t>🌟</w:t>
      </w:r>
    </w:p>
    <w:p w14:paraId="3E991DDC" w14:textId="77777777" w:rsidR="00F748D5" w:rsidRPr="00F748D5" w:rsidRDefault="00F748D5" w:rsidP="00F748D5">
      <w:pPr>
        <w:spacing w:after="0"/>
        <w:rPr>
          <w:lang w:val="en-GB"/>
        </w:rPr>
      </w:pPr>
      <w:r w:rsidRPr="00F748D5">
        <w:rPr>
          <w:lang w:val="en-GB"/>
        </w:rPr>
        <w:t>After a rewarding 10-week internship with Bradford Children and Families Trust, I'm excited to return in a part-time position as an IT Automations Officer. This role marks a new chapter in my journey, allowing me to leverage skills in Microsoft Power Apps, SharePoint, AI Software Development, and more.</w:t>
      </w:r>
    </w:p>
    <w:p w14:paraId="131B4988" w14:textId="77777777" w:rsidR="00F748D5" w:rsidRPr="00F748D5" w:rsidRDefault="00F748D5" w:rsidP="00F748D5">
      <w:pPr>
        <w:spacing w:after="0"/>
        <w:rPr>
          <w:lang w:val="en-GB"/>
        </w:rPr>
      </w:pPr>
      <w:r w:rsidRPr="00F748D5">
        <w:rPr>
          <w:lang w:val="en-GB"/>
        </w:rPr>
        <w:lastRenderedPageBreak/>
        <w:t>Special thanks to my manager James, and the stellar HR team—Angela and Allison—for their tireless efforts and unwavering support in making this transition smooth. I look forward to contributing to the Trust’s mission and working alongside such passionate professionals.</w:t>
      </w:r>
    </w:p>
    <w:p w14:paraId="18E09A42" w14:textId="77777777" w:rsidR="00F748D5" w:rsidRPr="00F748D5" w:rsidRDefault="00F748D5" w:rsidP="00F748D5">
      <w:pPr>
        <w:spacing w:after="0"/>
        <w:rPr>
          <w:lang w:val="en-GB"/>
        </w:rPr>
      </w:pPr>
      <w:r w:rsidRPr="00F748D5">
        <w:rPr>
          <w:lang w:val="en-GB"/>
        </w:rPr>
        <w:t>#NewBeginnings #BradfordChildrenAndFamiliesTrust #ITAutomations #Gratitude #ExcitedForTheFuture</w:t>
      </w:r>
    </w:p>
    <w:p w14:paraId="7B8AA420" w14:textId="77777777" w:rsidR="00F748D5" w:rsidRPr="00F748D5" w:rsidRDefault="00830419" w:rsidP="00F748D5">
      <w:pPr>
        <w:spacing w:after="0"/>
        <w:rPr>
          <w:lang w:val="en-GB"/>
        </w:rPr>
      </w:pPr>
      <w:r>
        <w:rPr>
          <w:lang w:val="en-GB"/>
        </w:rPr>
        <w:pict w14:anchorId="149BD537">
          <v:rect id="_x0000_i1026" style="width:0;height:1.5pt" o:hralign="center" o:hrstd="t" o:hr="t" fillcolor="#a0a0a0" stroked="f"/>
        </w:pict>
      </w:r>
    </w:p>
    <w:p w14:paraId="10C74AC7" w14:textId="77777777" w:rsidR="00F748D5" w:rsidRPr="00F748D5" w:rsidRDefault="00F748D5" w:rsidP="00F748D5">
      <w:pPr>
        <w:rPr>
          <w:lang w:val="en-GB"/>
        </w:rPr>
      </w:pPr>
      <w:r w:rsidRPr="00F748D5">
        <w:rPr>
          <w:lang w:val="en-GB"/>
        </w:rPr>
        <w:t>How does that look? Would you like to tweak anything?</w:t>
      </w:r>
    </w:p>
    <w:p w14:paraId="59709469" w14:textId="77777777" w:rsidR="002C43ED" w:rsidRDefault="00977981">
      <w:pPr>
        <w:pStyle w:val="Heading2"/>
      </w:pPr>
      <w:proofErr w:type="gramStart"/>
      <w:r>
        <w:t>You</w:t>
      </w:r>
      <w:proofErr w:type="gramEnd"/>
    </w:p>
    <w:p w14:paraId="613F98E6" w14:textId="77777777" w:rsidR="001556C1" w:rsidRPr="001556C1" w:rsidRDefault="001556C1" w:rsidP="001556C1">
      <w:pPr>
        <w:rPr>
          <w:lang w:val="en-GB"/>
        </w:rPr>
      </w:pPr>
      <w:r w:rsidRPr="001556C1">
        <w:rPr>
          <w:lang w:val="en-GB"/>
        </w:rPr>
        <w:t>Can you reduce this for my LinkedIn profile heading, I also want to include that I'm a passionate, aspiring Python devloper who runs multiple Youtube channels and attempts many Programming projects in his free time:</w:t>
      </w:r>
    </w:p>
    <w:p w14:paraId="4EFA7841" w14:textId="1F3D232A" w:rsidR="002C43ED" w:rsidRPr="001556C1" w:rsidRDefault="001556C1">
      <w:pPr>
        <w:rPr>
          <w:lang w:val="en-GB"/>
        </w:rPr>
      </w:pPr>
      <w:r w:rsidRPr="001556C1">
        <w:rPr>
          <w:lang w:val="en-GB"/>
        </w:rPr>
        <w:t xml:space="preserve">Student at Bradford university, working part time with the Bradford Children's and Families Trust as an IT Automations Officer and part time at univeristy as a Labs Demonstrator  </w:t>
      </w:r>
    </w:p>
    <w:p w14:paraId="79E435F8" w14:textId="77777777" w:rsidR="002C43ED" w:rsidRDefault="00977981">
      <w:pPr>
        <w:pStyle w:val="Heading2"/>
      </w:pPr>
      <w:r>
        <w:t>Copilot</w:t>
      </w:r>
    </w:p>
    <w:p w14:paraId="4C1B5513" w14:textId="77777777" w:rsidR="00380A95" w:rsidRPr="00380A95" w:rsidRDefault="00380A95" w:rsidP="00380A95">
      <w:pPr>
        <w:spacing w:after="0"/>
        <w:rPr>
          <w:lang w:val="en-GB"/>
        </w:rPr>
      </w:pPr>
      <w:r w:rsidRPr="00380A95">
        <w:rPr>
          <w:lang w:val="en-GB"/>
        </w:rPr>
        <w:t>Here’s a streamlined version for your LinkedIn profile heading:</w:t>
      </w:r>
    </w:p>
    <w:p w14:paraId="4F9BA905" w14:textId="77777777" w:rsidR="00380A95" w:rsidRPr="00380A95" w:rsidRDefault="00830419" w:rsidP="00380A95">
      <w:pPr>
        <w:spacing w:after="0"/>
        <w:rPr>
          <w:lang w:val="en-GB"/>
        </w:rPr>
      </w:pPr>
      <w:r>
        <w:rPr>
          <w:lang w:val="en-GB"/>
        </w:rPr>
        <w:pict w14:anchorId="44221EF0">
          <v:rect id="_x0000_i1027" style="width:0;height:1.5pt" o:hralign="center" o:hrstd="t" o:hr="t" fillcolor="#a0a0a0" stroked="f"/>
        </w:pict>
      </w:r>
    </w:p>
    <w:p w14:paraId="21B00CF8" w14:textId="77777777" w:rsidR="00380A95" w:rsidRPr="00380A95" w:rsidRDefault="00380A95" w:rsidP="00380A95">
      <w:pPr>
        <w:spacing w:after="0"/>
        <w:rPr>
          <w:lang w:val="en-GB"/>
        </w:rPr>
      </w:pPr>
      <w:r w:rsidRPr="00380A95">
        <w:rPr>
          <w:lang w:val="en-GB"/>
        </w:rPr>
        <w:t>Passionate aspiring Python developer | Student at Bradford University | IT Automations Officer at Bradford Children’s and Families Trust | Labs Demonstrator at University | YouTuber &amp; Programming Enthusiast</w:t>
      </w:r>
    </w:p>
    <w:p w14:paraId="79EE4C00" w14:textId="77777777" w:rsidR="00380A95" w:rsidRPr="00380A95" w:rsidRDefault="00830419" w:rsidP="00380A95">
      <w:pPr>
        <w:spacing w:after="0"/>
        <w:rPr>
          <w:lang w:val="en-GB"/>
        </w:rPr>
      </w:pPr>
      <w:r>
        <w:rPr>
          <w:lang w:val="en-GB"/>
        </w:rPr>
        <w:pict w14:anchorId="6C09B96C">
          <v:rect id="_x0000_i1028" style="width:0;height:1.5pt" o:hralign="center" o:hrstd="t" o:hr="t" fillcolor="#a0a0a0" stroked="f"/>
        </w:pict>
      </w:r>
    </w:p>
    <w:p w14:paraId="77F602E5" w14:textId="2F0633EF" w:rsidR="002C43ED" w:rsidRPr="00380A95" w:rsidRDefault="00380A95">
      <w:pPr>
        <w:rPr>
          <w:lang w:val="en-GB"/>
        </w:rPr>
      </w:pPr>
      <w:r w:rsidRPr="00380A95">
        <w:rPr>
          <w:lang w:val="en-GB"/>
        </w:rPr>
        <w:t>How does that work for you</w:t>
      </w:r>
      <w:r>
        <w:rPr>
          <w:lang w:val="en-GB"/>
        </w:rPr>
        <w:t>?</w:t>
      </w:r>
    </w:p>
    <w:p w14:paraId="33D9F9F0" w14:textId="77777777" w:rsidR="002C43ED" w:rsidRDefault="00977981">
      <w:pPr>
        <w:pStyle w:val="Heading2"/>
      </w:pPr>
      <w:proofErr w:type="gramStart"/>
      <w:r>
        <w:t>You</w:t>
      </w:r>
      <w:proofErr w:type="gramEnd"/>
    </w:p>
    <w:p w14:paraId="17C6807B" w14:textId="77777777" w:rsidR="00C1118E" w:rsidRPr="00C1118E" w:rsidRDefault="00C1118E" w:rsidP="00C1118E">
      <w:pPr>
        <w:spacing w:after="0"/>
        <w:rPr>
          <w:sz w:val="20"/>
          <w:szCs w:val="20"/>
          <w:lang w:val="en-GB"/>
        </w:rPr>
      </w:pPr>
      <w:r w:rsidRPr="00C1118E">
        <w:rPr>
          <w:sz w:val="20"/>
          <w:szCs w:val="20"/>
          <w:lang w:val="en-GB"/>
        </w:rPr>
        <w:t>Summarise this for my lecture notes:</w:t>
      </w:r>
    </w:p>
    <w:p w14:paraId="353BBFE8" w14:textId="77777777" w:rsidR="00C1118E" w:rsidRPr="00C1118E" w:rsidRDefault="00C1118E" w:rsidP="00C1118E">
      <w:pPr>
        <w:numPr>
          <w:ilvl w:val="0"/>
          <w:numId w:val="6"/>
        </w:numPr>
        <w:spacing w:after="0"/>
        <w:rPr>
          <w:sz w:val="18"/>
          <w:szCs w:val="18"/>
          <w:lang w:val="en-GB"/>
        </w:rPr>
      </w:pPr>
      <w:r w:rsidRPr="00C1118E">
        <w:rPr>
          <w:sz w:val="18"/>
          <w:szCs w:val="18"/>
          <w:lang w:val="en-GB"/>
        </w:rPr>
        <w:t xml:space="preserve">The Independence Hypothesis… </w:t>
      </w:r>
    </w:p>
    <w:p w14:paraId="503DFD39" w14:textId="77777777" w:rsidR="00C1118E" w:rsidRPr="00C1118E" w:rsidRDefault="00C1118E" w:rsidP="00C1118E">
      <w:pPr>
        <w:numPr>
          <w:ilvl w:val="1"/>
          <w:numId w:val="6"/>
        </w:numPr>
        <w:spacing w:after="0"/>
        <w:rPr>
          <w:sz w:val="18"/>
          <w:szCs w:val="18"/>
          <w:lang w:val="en-GB"/>
        </w:rPr>
      </w:pPr>
      <w:r w:rsidRPr="00C1118E">
        <w:rPr>
          <w:sz w:val="18"/>
          <w:szCs w:val="18"/>
          <w:lang w:val="en-GB"/>
        </w:rPr>
        <w:t>… makes computation possible.</w:t>
      </w:r>
    </w:p>
    <w:p w14:paraId="75285AA8" w14:textId="77777777" w:rsidR="00C1118E" w:rsidRPr="00C1118E" w:rsidRDefault="00C1118E" w:rsidP="00C1118E">
      <w:pPr>
        <w:numPr>
          <w:ilvl w:val="1"/>
          <w:numId w:val="6"/>
        </w:numPr>
        <w:spacing w:after="0"/>
        <w:rPr>
          <w:sz w:val="18"/>
          <w:szCs w:val="18"/>
          <w:lang w:val="en-GB"/>
        </w:rPr>
      </w:pPr>
      <w:r w:rsidRPr="00C1118E">
        <w:rPr>
          <w:sz w:val="18"/>
          <w:szCs w:val="18"/>
          <w:lang w:val="en-GB"/>
        </w:rPr>
        <w:t>… yields optimal classifiers when satisfied.</w:t>
      </w:r>
    </w:p>
    <w:p w14:paraId="282ACEE7" w14:textId="77777777" w:rsidR="00C1118E" w:rsidRPr="00C1118E" w:rsidRDefault="00C1118E" w:rsidP="00C1118E">
      <w:pPr>
        <w:numPr>
          <w:ilvl w:val="1"/>
          <w:numId w:val="6"/>
        </w:numPr>
        <w:spacing w:after="0"/>
        <w:rPr>
          <w:sz w:val="18"/>
          <w:szCs w:val="18"/>
          <w:lang w:val="en-GB"/>
        </w:rPr>
      </w:pPr>
      <w:r w:rsidRPr="00C1118E">
        <w:rPr>
          <w:sz w:val="18"/>
          <w:szCs w:val="18"/>
          <w:lang w:val="en-GB"/>
        </w:rPr>
        <w:t>… but is seldom satisfied in practice, as attributes (variables) are often correlated.</w:t>
      </w:r>
    </w:p>
    <w:p w14:paraId="0D502EBD" w14:textId="77777777" w:rsidR="00C1118E" w:rsidRPr="00C1118E" w:rsidRDefault="00C1118E" w:rsidP="00C1118E">
      <w:pPr>
        <w:numPr>
          <w:ilvl w:val="0"/>
          <w:numId w:val="6"/>
        </w:numPr>
        <w:spacing w:after="0"/>
        <w:rPr>
          <w:sz w:val="18"/>
          <w:szCs w:val="18"/>
          <w:lang w:val="en-GB"/>
        </w:rPr>
      </w:pPr>
      <w:r w:rsidRPr="00C1118E">
        <w:rPr>
          <w:sz w:val="18"/>
          <w:szCs w:val="18"/>
          <w:lang w:val="en-GB"/>
        </w:rPr>
        <w:t>Attempts to overcome this limitation:</w:t>
      </w:r>
    </w:p>
    <w:p w14:paraId="581DD2B0" w14:textId="77777777" w:rsidR="00C1118E" w:rsidRPr="00C1118E" w:rsidRDefault="00C1118E" w:rsidP="00C1118E">
      <w:pPr>
        <w:numPr>
          <w:ilvl w:val="0"/>
          <w:numId w:val="6"/>
        </w:numPr>
        <w:spacing w:after="0"/>
        <w:rPr>
          <w:sz w:val="18"/>
          <w:szCs w:val="18"/>
          <w:lang w:val="en-GB"/>
        </w:rPr>
      </w:pPr>
      <w:r w:rsidRPr="00C1118E">
        <w:rPr>
          <w:sz w:val="18"/>
          <w:szCs w:val="18"/>
          <w:lang w:val="en-GB"/>
        </w:rPr>
        <w:t>Bayesian networks, that combine Bayesian reasoning with causal relationships between attributes.</w:t>
      </w:r>
    </w:p>
    <w:p w14:paraId="0B289577" w14:textId="77777777" w:rsidR="00C1118E" w:rsidRPr="00C1118E" w:rsidRDefault="00C1118E" w:rsidP="00C1118E">
      <w:pPr>
        <w:numPr>
          <w:ilvl w:val="0"/>
          <w:numId w:val="6"/>
        </w:numPr>
        <w:spacing w:after="0"/>
        <w:rPr>
          <w:sz w:val="18"/>
          <w:szCs w:val="18"/>
          <w:lang w:val="en-GB"/>
        </w:rPr>
      </w:pPr>
      <w:r w:rsidRPr="00C1118E">
        <w:rPr>
          <w:sz w:val="18"/>
          <w:szCs w:val="18"/>
          <w:lang w:val="en-GB"/>
        </w:rPr>
        <w:t>Decision trees, that reason on one attribute at the time, considering most important attributes first</w:t>
      </w:r>
    </w:p>
    <w:p w14:paraId="2EFA9C72" w14:textId="77777777" w:rsidR="00C1118E" w:rsidRPr="00C1118E" w:rsidRDefault="00C1118E" w:rsidP="00C1118E">
      <w:pPr>
        <w:numPr>
          <w:ilvl w:val="0"/>
          <w:numId w:val="6"/>
        </w:numPr>
        <w:spacing w:after="0"/>
        <w:rPr>
          <w:sz w:val="18"/>
          <w:szCs w:val="18"/>
          <w:lang w:val="en-GB"/>
        </w:rPr>
      </w:pPr>
      <w:r w:rsidRPr="00C1118E">
        <w:rPr>
          <w:sz w:val="18"/>
          <w:szCs w:val="18"/>
          <w:lang w:val="en-GB"/>
        </w:rPr>
        <w:t xml:space="preserve">Should we trust data? </w:t>
      </w:r>
    </w:p>
    <w:p w14:paraId="5F508D51" w14:textId="77777777" w:rsidR="00C1118E" w:rsidRPr="00C1118E" w:rsidRDefault="00C1118E" w:rsidP="00C1118E">
      <w:pPr>
        <w:numPr>
          <w:ilvl w:val="1"/>
          <w:numId w:val="6"/>
        </w:numPr>
        <w:spacing w:after="0"/>
        <w:rPr>
          <w:sz w:val="18"/>
          <w:szCs w:val="18"/>
          <w:lang w:val="en-GB"/>
        </w:rPr>
      </w:pPr>
      <w:r w:rsidRPr="00C1118E">
        <w:rPr>
          <w:sz w:val="18"/>
          <w:szCs w:val="18"/>
          <w:lang w:val="en-GB"/>
        </w:rPr>
        <w:t>Outliers: Samples that cannot be classified into any known category</w:t>
      </w:r>
    </w:p>
    <w:p w14:paraId="304A3657" w14:textId="77777777" w:rsidR="00C1118E" w:rsidRPr="00C1118E" w:rsidRDefault="00C1118E" w:rsidP="00C1118E">
      <w:pPr>
        <w:numPr>
          <w:ilvl w:val="1"/>
          <w:numId w:val="6"/>
        </w:numPr>
        <w:spacing w:after="0"/>
        <w:rPr>
          <w:sz w:val="18"/>
          <w:szCs w:val="18"/>
          <w:lang w:val="en-GB"/>
        </w:rPr>
      </w:pPr>
      <w:r w:rsidRPr="00C1118E">
        <w:rPr>
          <w:sz w:val="18"/>
          <w:szCs w:val="18"/>
          <w:lang w:val="en-GB"/>
        </w:rPr>
        <w:t>Missing values: mainly missing input features</w:t>
      </w:r>
    </w:p>
    <w:p w14:paraId="2A13803F" w14:textId="77777777" w:rsidR="00C1118E" w:rsidRPr="00C1118E" w:rsidRDefault="00C1118E" w:rsidP="00C1118E">
      <w:pPr>
        <w:numPr>
          <w:ilvl w:val="1"/>
          <w:numId w:val="6"/>
        </w:numPr>
        <w:spacing w:after="0"/>
        <w:rPr>
          <w:sz w:val="18"/>
          <w:szCs w:val="18"/>
          <w:lang w:val="en-GB"/>
        </w:rPr>
      </w:pPr>
      <w:r w:rsidRPr="00C1118E">
        <w:rPr>
          <w:sz w:val="18"/>
          <w:szCs w:val="18"/>
          <w:lang w:val="en-GB"/>
        </w:rPr>
        <w:t>Data imbalance: Disproportionate classes in the training set</w:t>
      </w:r>
    </w:p>
    <w:p w14:paraId="492BC628" w14:textId="77777777" w:rsidR="00C1118E" w:rsidRPr="00C1118E" w:rsidRDefault="00C1118E" w:rsidP="00C1118E">
      <w:pPr>
        <w:numPr>
          <w:ilvl w:val="1"/>
          <w:numId w:val="6"/>
        </w:numPr>
        <w:spacing w:after="0"/>
        <w:rPr>
          <w:sz w:val="18"/>
          <w:szCs w:val="18"/>
          <w:lang w:val="en-GB"/>
        </w:rPr>
      </w:pPr>
      <w:r w:rsidRPr="00C1118E">
        <w:rPr>
          <w:sz w:val="18"/>
          <w:szCs w:val="18"/>
          <w:lang w:val="en-GB"/>
        </w:rPr>
        <w:t>Redundant Features: Features that can be obtained from each other, e.g. using a linear combination</w:t>
      </w:r>
    </w:p>
    <w:p w14:paraId="2F5DBB22" w14:textId="77777777" w:rsidR="00C1118E" w:rsidRPr="00C1118E" w:rsidRDefault="00C1118E" w:rsidP="00C1118E">
      <w:pPr>
        <w:numPr>
          <w:ilvl w:val="0"/>
          <w:numId w:val="6"/>
        </w:numPr>
        <w:spacing w:after="0"/>
        <w:rPr>
          <w:sz w:val="18"/>
          <w:szCs w:val="18"/>
          <w:lang w:val="en-GB"/>
        </w:rPr>
      </w:pPr>
      <w:r w:rsidRPr="00C1118E">
        <w:rPr>
          <w:sz w:val="18"/>
          <w:szCs w:val="18"/>
          <w:lang w:val="en-GB"/>
        </w:rPr>
        <w:t>Accuracy metric (I have got 99% accuracy!!!) → Usually means overfitting → Accuracy on the test set will drop dramatically!</w:t>
      </w:r>
    </w:p>
    <w:p w14:paraId="4C5631A5" w14:textId="21D22FB5" w:rsidR="002C43ED" w:rsidRPr="00C1118E" w:rsidRDefault="00C1118E" w:rsidP="00C1118E">
      <w:pPr>
        <w:numPr>
          <w:ilvl w:val="0"/>
          <w:numId w:val="6"/>
        </w:numPr>
        <w:rPr>
          <w:sz w:val="18"/>
          <w:szCs w:val="18"/>
          <w:lang w:val="en-GB"/>
        </w:rPr>
      </w:pPr>
      <w:r w:rsidRPr="00C1118E">
        <w:rPr>
          <w:sz w:val="18"/>
          <w:szCs w:val="18"/>
          <w:lang w:val="en-GB"/>
        </w:rPr>
        <w:t>Splitting: What’s the right training/test splitting ratio, 60/40, 70/30…</w:t>
      </w:r>
    </w:p>
    <w:p w14:paraId="21BB6F65" w14:textId="77777777" w:rsidR="002C43ED" w:rsidRDefault="00977981">
      <w:pPr>
        <w:pStyle w:val="Heading2"/>
      </w:pPr>
      <w:r>
        <w:lastRenderedPageBreak/>
        <w:t>Copilot</w:t>
      </w:r>
    </w:p>
    <w:p w14:paraId="5F32E2DF" w14:textId="77777777" w:rsidR="0013602C" w:rsidRPr="0013602C" w:rsidRDefault="0013602C" w:rsidP="0013602C">
      <w:pPr>
        <w:rPr>
          <w:lang w:val="en-GB"/>
        </w:rPr>
      </w:pPr>
      <w:r w:rsidRPr="0013602C">
        <w:rPr>
          <w:lang w:val="en-GB"/>
        </w:rPr>
        <w:t xml:space="preserve">Here’s </w:t>
      </w:r>
      <w:proofErr w:type="gramStart"/>
      <w:r w:rsidRPr="0013602C">
        <w:rPr>
          <w:lang w:val="en-GB"/>
        </w:rPr>
        <w:t>a brief summary</w:t>
      </w:r>
      <w:proofErr w:type="gramEnd"/>
      <w:r w:rsidRPr="0013602C">
        <w:rPr>
          <w:lang w:val="en-GB"/>
        </w:rPr>
        <w:t xml:space="preserve"> for your lecture notes:</w:t>
      </w:r>
    </w:p>
    <w:p w14:paraId="3E3663A6" w14:textId="77777777" w:rsidR="0013602C" w:rsidRPr="0013602C" w:rsidRDefault="00830419" w:rsidP="0013602C">
      <w:pPr>
        <w:rPr>
          <w:lang w:val="en-GB"/>
        </w:rPr>
      </w:pPr>
      <w:r>
        <w:rPr>
          <w:lang w:val="en-GB"/>
        </w:rPr>
        <w:pict w14:anchorId="4885251E">
          <v:rect id="_x0000_i1029" style="width:0;height:1.5pt" o:hralign="center" o:hrstd="t" o:hr="t" fillcolor="#a0a0a0" stroked="f"/>
        </w:pict>
      </w:r>
    </w:p>
    <w:p w14:paraId="47999A97" w14:textId="77777777" w:rsidR="0013602C" w:rsidRPr="0013602C" w:rsidRDefault="0013602C" w:rsidP="0013602C">
      <w:pPr>
        <w:spacing w:after="0"/>
        <w:rPr>
          <w:lang w:val="en-GB"/>
        </w:rPr>
      </w:pPr>
      <w:r w:rsidRPr="0013602C">
        <w:rPr>
          <w:b/>
          <w:bCs/>
          <w:lang w:val="en-GB"/>
        </w:rPr>
        <w:t>The Independence Hypothesis</w:t>
      </w:r>
    </w:p>
    <w:p w14:paraId="6ACC710A" w14:textId="77777777" w:rsidR="0013602C" w:rsidRPr="0013602C" w:rsidRDefault="0013602C" w:rsidP="0013602C">
      <w:pPr>
        <w:numPr>
          <w:ilvl w:val="0"/>
          <w:numId w:val="7"/>
        </w:numPr>
        <w:spacing w:after="0"/>
        <w:rPr>
          <w:lang w:val="en-GB"/>
        </w:rPr>
      </w:pPr>
      <w:r w:rsidRPr="0013602C">
        <w:rPr>
          <w:b/>
          <w:bCs/>
          <w:lang w:val="en-GB"/>
        </w:rPr>
        <w:t>Computation</w:t>
      </w:r>
      <w:r w:rsidRPr="0013602C">
        <w:rPr>
          <w:lang w:val="en-GB"/>
        </w:rPr>
        <w:t>: Makes it possible.</w:t>
      </w:r>
    </w:p>
    <w:p w14:paraId="401972D6" w14:textId="77777777" w:rsidR="0013602C" w:rsidRPr="0013602C" w:rsidRDefault="0013602C" w:rsidP="0013602C">
      <w:pPr>
        <w:numPr>
          <w:ilvl w:val="0"/>
          <w:numId w:val="7"/>
        </w:numPr>
        <w:spacing w:after="0"/>
        <w:rPr>
          <w:lang w:val="en-GB"/>
        </w:rPr>
      </w:pPr>
      <w:r w:rsidRPr="0013602C">
        <w:rPr>
          <w:b/>
          <w:bCs/>
          <w:lang w:val="en-GB"/>
        </w:rPr>
        <w:t>Optimal Classifiers</w:t>
      </w:r>
      <w:r w:rsidRPr="0013602C">
        <w:rPr>
          <w:lang w:val="en-GB"/>
        </w:rPr>
        <w:t>: Yields them when satisfied.</w:t>
      </w:r>
    </w:p>
    <w:p w14:paraId="2B574C4B" w14:textId="77777777" w:rsidR="0013602C" w:rsidRPr="0013602C" w:rsidRDefault="0013602C" w:rsidP="0013602C">
      <w:pPr>
        <w:numPr>
          <w:ilvl w:val="0"/>
          <w:numId w:val="7"/>
        </w:numPr>
        <w:spacing w:after="0"/>
        <w:rPr>
          <w:lang w:val="en-GB"/>
        </w:rPr>
      </w:pPr>
      <w:r w:rsidRPr="0013602C">
        <w:rPr>
          <w:b/>
          <w:bCs/>
          <w:lang w:val="en-GB"/>
        </w:rPr>
        <w:t>Practicality</w:t>
      </w:r>
      <w:r w:rsidRPr="0013602C">
        <w:rPr>
          <w:lang w:val="en-GB"/>
        </w:rPr>
        <w:t>: Seldom satisfied due to often correlated attributes (variables).</w:t>
      </w:r>
    </w:p>
    <w:p w14:paraId="4F1696D6" w14:textId="77777777" w:rsidR="0013602C" w:rsidRPr="0013602C" w:rsidRDefault="0013602C" w:rsidP="0013602C">
      <w:pPr>
        <w:spacing w:after="0"/>
        <w:rPr>
          <w:lang w:val="en-GB"/>
        </w:rPr>
      </w:pPr>
      <w:r w:rsidRPr="0013602C">
        <w:rPr>
          <w:b/>
          <w:bCs/>
          <w:lang w:val="en-GB"/>
        </w:rPr>
        <w:t>Overcoming Limitations</w:t>
      </w:r>
      <w:r w:rsidRPr="0013602C">
        <w:rPr>
          <w:lang w:val="en-GB"/>
        </w:rPr>
        <w:t>:</w:t>
      </w:r>
    </w:p>
    <w:p w14:paraId="30A5756C" w14:textId="77777777" w:rsidR="0013602C" w:rsidRPr="0013602C" w:rsidRDefault="0013602C" w:rsidP="0013602C">
      <w:pPr>
        <w:numPr>
          <w:ilvl w:val="0"/>
          <w:numId w:val="8"/>
        </w:numPr>
        <w:spacing w:after="0"/>
        <w:rPr>
          <w:lang w:val="en-GB"/>
        </w:rPr>
      </w:pPr>
      <w:r w:rsidRPr="0013602C">
        <w:rPr>
          <w:b/>
          <w:bCs/>
          <w:lang w:val="en-GB"/>
        </w:rPr>
        <w:t>Bayesian Networks</w:t>
      </w:r>
      <w:r w:rsidRPr="0013602C">
        <w:rPr>
          <w:lang w:val="en-GB"/>
        </w:rPr>
        <w:t>: Combine Bayesian reasoning with causal relationships.</w:t>
      </w:r>
    </w:p>
    <w:p w14:paraId="5696765E" w14:textId="77777777" w:rsidR="0013602C" w:rsidRPr="0013602C" w:rsidRDefault="0013602C" w:rsidP="0013602C">
      <w:pPr>
        <w:numPr>
          <w:ilvl w:val="0"/>
          <w:numId w:val="8"/>
        </w:numPr>
        <w:spacing w:after="0"/>
        <w:rPr>
          <w:lang w:val="en-GB"/>
        </w:rPr>
      </w:pPr>
      <w:r w:rsidRPr="0013602C">
        <w:rPr>
          <w:b/>
          <w:bCs/>
          <w:lang w:val="en-GB"/>
        </w:rPr>
        <w:t>Decision Trees</w:t>
      </w:r>
      <w:r w:rsidRPr="0013602C">
        <w:rPr>
          <w:lang w:val="en-GB"/>
        </w:rPr>
        <w:t>: Analyze one attribute at a time, prioritizing the most important ones first.</w:t>
      </w:r>
    </w:p>
    <w:p w14:paraId="6547CE96" w14:textId="77777777" w:rsidR="0013602C" w:rsidRPr="0013602C" w:rsidRDefault="00830419" w:rsidP="0013602C">
      <w:pPr>
        <w:spacing w:after="0"/>
        <w:rPr>
          <w:lang w:val="en-GB"/>
        </w:rPr>
      </w:pPr>
      <w:r>
        <w:rPr>
          <w:lang w:val="en-GB"/>
        </w:rPr>
        <w:pict w14:anchorId="36EDBDAD">
          <v:rect id="_x0000_i1030" style="width:0;height:1.5pt" o:hralign="center" o:hrstd="t" o:hr="t" fillcolor="#a0a0a0" stroked="f"/>
        </w:pict>
      </w:r>
    </w:p>
    <w:p w14:paraId="0ECD338D" w14:textId="77777777" w:rsidR="0013602C" w:rsidRPr="0013602C" w:rsidRDefault="0013602C" w:rsidP="0013602C">
      <w:pPr>
        <w:spacing w:after="0"/>
        <w:rPr>
          <w:lang w:val="en-GB"/>
        </w:rPr>
      </w:pPr>
      <w:r w:rsidRPr="0013602C">
        <w:rPr>
          <w:b/>
          <w:bCs/>
          <w:lang w:val="en-GB"/>
        </w:rPr>
        <w:t>Trusting Data Issues</w:t>
      </w:r>
      <w:r w:rsidRPr="0013602C">
        <w:rPr>
          <w:lang w:val="en-GB"/>
        </w:rPr>
        <w:t>:</w:t>
      </w:r>
    </w:p>
    <w:p w14:paraId="713F60A4" w14:textId="77777777" w:rsidR="0013602C" w:rsidRPr="0013602C" w:rsidRDefault="0013602C" w:rsidP="0013602C">
      <w:pPr>
        <w:numPr>
          <w:ilvl w:val="0"/>
          <w:numId w:val="9"/>
        </w:numPr>
        <w:spacing w:after="0"/>
        <w:rPr>
          <w:lang w:val="en-GB"/>
        </w:rPr>
      </w:pPr>
      <w:r w:rsidRPr="0013602C">
        <w:rPr>
          <w:b/>
          <w:bCs/>
          <w:lang w:val="en-GB"/>
        </w:rPr>
        <w:t>Outliers</w:t>
      </w:r>
      <w:r w:rsidRPr="0013602C">
        <w:rPr>
          <w:lang w:val="en-GB"/>
        </w:rPr>
        <w:t>: Samples that can't be classified into any known category.</w:t>
      </w:r>
    </w:p>
    <w:p w14:paraId="276B6B2A" w14:textId="77777777" w:rsidR="0013602C" w:rsidRPr="0013602C" w:rsidRDefault="0013602C" w:rsidP="0013602C">
      <w:pPr>
        <w:numPr>
          <w:ilvl w:val="0"/>
          <w:numId w:val="9"/>
        </w:numPr>
        <w:spacing w:after="0"/>
        <w:rPr>
          <w:lang w:val="en-GB"/>
        </w:rPr>
      </w:pPr>
      <w:r w:rsidRPr="0013602C">
        <w:rPr>
          <w:b/>
          <w:bCs/>
          <w:lang w:val="en-GB"/>
        </w:rPr>
        <w:t>Missing Values</w:t>
      </w:r>
      <w:r w:rsidRPr="0013602C">
        <w:rPr>
          <w:lang w:val="en-GB"/>
        </w:rPr>
        <w:t>: Mainly missing input features.</w:t>
      </w:r>
    </w:p>
    <w:p w14:paraId="5EFB0033" w14:textId="77777777" w:rsidR="0013602C" w:rsidRPr="0013602C" w:rsidRDefault="0013602C" w:rsidP="0013602C">
      <w:pPr>
        <w:numPr>
          <w:ilvl w:val="0"/>
          <w:numId w:val="9"/>
        </w:numPr>
        <w:spacing w:after="0"/>
        <w:rPr>
          <w:lang w:val="en-GB"/>
        </w:rPr>
      </w:pPr>
      <w:r w:rsidRPr="0013602C">
        <w:rPr>
          <w:b/>
          <w:bCs/>
          <w:lang w:val="en-GB"/>
        </w:rPr>
        <w:t>Data Imbalance</w:t>
      </w:r>
      <w:r w:rsidRPr="0013602C">
        <w:rPr>
          <w:lang w:val="en-GB"/>
        </w:rPr>
        <w:t>: Disproportionate classes in the training set.</w:t>
      </w:r>
    </w:p>
    <w:p w14:paraId="5E438B7A" w14:textId="77777777" w:rsidR="0013602C" w:rsidRPr="0013602C" w:rsidRDefault="0013602C" w:rsidP="0013602C">
      <w:pPr>
        <w:numPr>
          <w:ilvl w:val="0"/>
          <w:numId w:val="9"/>
        </w:numPr>
        <w:spacing w:after="0"/>
        <w:rPr>
          <w:lang w:val="en-GB"/>
        </w:rPr>
      </w:pPr>
      <w:r w:rsidRPr="0013602C">
        <w:rPr>
          <w:b/>
          <w:bCs/>
          <w:lang w:val="en-GB"/>
        </w:rPr>
        <w:t>Redundant Features</w:t>
      </w:r>
      <w:r w:rsidRPr="0013602C">
        <w:rPr>
          <w:lang w:val="en-GB"/>
        </w:rPr>
        <w:t>: Features derivable from each other (e.g., linear combinations).</w:t>
      </w:r>
    </w:p>
    <w:p w14:paraId="604AB730" w14:textId="77777777" w:rsidR="0013602C" w:rsidRPr="0013602C" w:rsidRDefault="0013602C" w:rsidP="0013602C">
      <w:pPr>
        <w:spacing w:after="0"/>
        <w:rPr>
          <w:lang w:val="en-GB"/>
        </w:rPr>
      </w:pPr>
      <w:r w:rsidRPr="0013602C">
        <w:rPr>
          <w:b/>
          <w:bCs/>
          <w:lang w:val="en-GB"/>
        </w:rPr>
        <w:t>Accuracy Metrics</w:t>
      </w:r>
      <w:r w:rsidRPr="0013602C">
        <w:rPr>
          <w:lang w:val="en-GB"/>
        </w:rPr>
        <w:t>:</w:t>
      </w:r>
    </w:p>
    <w:p w14:paraId="2D628D8C" w14:textId="77777777" w:rsidR="0013602C" w:rsidRPr="0013602C" w:rsidRDefault="0013602C" w:rsidP="0013602C">
      <w:pPr>
        <w:numPr>
          <w:ilvl w:val="0"/>
          <w:numId w:val="10"/>
        </w:numPr>
        <w:spacing w:after="0"/>
        <w:rPr>
          <w:lang w:val="en-GB"/>
        </w:rPr>
      </w:pPr>
      <w:r w:rsidRPr="0013602C">
        <w:rPr>
          <w:b/>
          <w:bCs/>
          <w:lang w:val="en-GB"/>
        </w:rPr>
        <w:t>Overfitting</w:t>
      </w:r>
      <w:r w:rsidRPr="0013602C">
        <w:rPr>
          <w:lang w:val="en-GB"/>
        </w:rPr>
        <w:t>: 99% accuracy typically indicates overfitting; test set accuracy drops dramatically.</w:t>
      </w:r>
    </w:p>
    <w:p w14:paraId="38DCF6EC" w14:textId="77777777" w:rsidR="0013602C" w:rsidRPr="0013602C" w:rsidRDefault="0013602C" w:rsidP="0013602C">
      <w:pPr>
        <w:numPr>
          <w:ilvl w:val="0"/>
          <w:numId w:val="10"/>
        </w:numPr>
        <w:spacing w:after="0"/>
        <w:rPr>
          <w:lang w:val="en-GB"/>
        </w:rPr>
      </w:pPr>
      <w:r w:rsidRPr="0013602C">
        <w:rPr>
          <w:b/>
          <w:bCs/>
          <w:lang w:val="en-GB"/>
        </w:rPr>
        <w:t>Splitting Ratios</w:t>
      </w:r>
      <w:r w:rsidRPr="0013602C">
        <w:rPr>
          <w:lang w:val="en-GB"/>
        </w:rPr>
        <w:t>: Optimal training/test splitting ratios debated (60/40, 70/30…).</w:t>
      </w:r>
    </w:p>
    <w:p w14:paraId="0FF98504" w14:textId="77777777" w:rsidR="0013602C" w:rsidRPr="0013602C" w:rsidRDefault="00830419" w:rsidP="0013602C">
      <w:pPr>
        <w:spacing w:after="0"/>
        <w:rPr>
          <w:lang w:val="en-GB"/>
        </w:rPr>
      </w:pPr>
      <w:r>
        <w:rPr>
          <w:lang w:val="en-GB"/>
        </w:rPr>
        <w:pict w14:anchorId="59925E27">
          <v:rect id="_x0000_i1031" style="width:0;height:1.5pt" o:hralign="center" o:hrstd="t" o:hr="t" fillcolor="#a0a0a0" stroked="f"/>
        </w:pict>
      </w:r>
    </w:p>
    <w:p w14:paraId="2526D9D2" w14:textId="4A1ECD5E" w:rsidR="002C43ED" w:rsidRPr="0013602C" w:rsidRDefault="0013602C">
      <w:pPr>
        <w:rPr>
          <w:lang w:val="en-GB"/>
        </w:rPr>
      </w:pPr>
      <w:r w:rsidRPr="0013602C">
        <w:rPr>
          <w:lang w:val="en-GB"/>
        </w:rPr>
        <w:t xml:space="preserve">Any more </w:t>
      </w:r>
      <w:proofErr w:type="gramStart"/>
      <w:r w:rsidRPr="0013602C">
        <w:rPr>
          <w:lang w:val="en-GB"/>
        </w:rPr>
        <w:t>lecture</w:t>
      </w:r>
      <w:proofErr w:type="gramEnd"/>
      <w:r w:rsidRPr="0013602C">
        <w:rPr>
          <w:lang w:val="en-GB"/>
        </w:rPr>
        <w:t xml:space="preserve"> note summaries needed?</w:t>
      </w:r>
    </w:p>
    <w:p w14:paraId="5E7F1957" w14:textId="558571B6" w:rsidR="002C43ED" w:rsidRDefault="00977981">
      <w:pPr>
        <w:pStyle w:val="Heading2"/>
      </w:pPr>
      <w:proofErr w:type="gramStart"/>
      <w:r>
        <w:t>You</w:t>
      </w:r>
      <w:proofErr w:type="gramEnd"/>
    </w:p>
    <w:p w14:paraId="3BA1ACDF" w14:textId="77777777" w:rsidR="00A57055" w:rsidRPr="00A57055" w:rsidRDefault="00A57055" w:rsidP="00A57055">
      <w:pPr>
        <w:rPr>
          <w:lang w:val="en-GB"/>
        </w:rPr>
      </w:pPr>
      <w:r w:rsidRPr="00A57055">
        <w:rPr>
          <w:lang w:val="en-GB"/>
        </w:rPr>
        <w:t>In reponse to the following email:</w:t>
      </w:r>
    </w:p>
    <w:p w14:paraId="4471C712" w14:textId="77777777" w:rsidR="00A57055" w:rsidRPr="00A57055" w:rsidRDefault="00A57055" w:rsidP="00AA31A5">
      <w:pPr>
        <w:spacing w:after="0"/>
        <w:rPr>
          <w:lang w:val="en-GB"/>
        </w:rPr>
      </w:pPr>
      <w:r w:rsidRPr="00A57055">
        <w:rPr>
          <w:lang w:val="en-GB"/>
        </w:rPr>
        <w:t>recruitment, futurecareers &lt;futurecareers.recruitment@unilever.com&gt;</w:t>
      </w:r>
    </w:p>
    <w:p w14:paraId="5BEED222" w14:textId="77777777" w:rsidR="00A57055" w:rsidRPr="00A57055" w:rsidRDefault="00A57055" w:rsidP="00AA31A5">
      <w:pPr>
        <w:spacing w:after="0"/>
        <w:rPr>
          <w:lang w:val="en-GB"/>
        </w:rPr>
      </w:pPr>
      <w:r w:rsidRPr="00A57055">
        <w:rPr>
          <w:lang w:val="en-GB"/>
        </w:rPr>
        <w:t>Mon, 21 Oct, 11:58 (23 hours ago)to futurecareers</w:t>
      </w:r>
    </w:p>
    <w:p w14:paraId="74003EF6" w14:textId="77777777" w:rsidR="00A57055" w:rsidRPr="00A57055" w:rsidRDefault="00A57055" w:rsidP="00AA31A5">
      <w:pPr>
        <w:spacing w:after="0"/>
        <w:rPr>
          <w:lang w:val="en-GB"/>
        </w:rPr>
      </w:pPr>
      <w:r w:rsidRPr="00A57055">
        <w:rPr>
          <w:lang w:val="en-GB"/>
        </w:rPr>
        <w:t>Good afternoon,</w:t>
      </w:r>
    </w:p>
    <w:p w14:paraId="487C50B0" w14:textId="77777777" w:rsidR="00A57055" w:rsidRPr="00A57055" w:rsidRDefault="00A57055" w:rsidP="00AA31A5">
      <w:pPr>
        <w:spacing w:after="0"/>
        <w:rPr>
          <w:lang w:val="en-GB"/>
        </w:rPr>
      </w:pPr>
      <w:r w:rsidRPr="00A57055">
        <w:rPr>
          <w:lang w:val="en-GB"/>
        </w:rPr>
        <w:t xml:space="preserve">I hope this message finds you well. </w:t>
      </w:r>
    </w:p>
    <w:p w14:paraId="64304A60" w14:textId="77777777" w:rsidR="00A57055" w:rsidRPr="00A57055" w:rsidRDefault="00A57055" w:rsidP="00AA31A5">
      <w:pPr>
        <w:spacing w:after="0"/>
        <w:rPr>
          <w:lang w:val="en-GB"/>
        </w:rPr>
      </w:pPr>
      <w:r w:rsidRPr="00A57055">
        <w:rPr>
          <w:lang w:val="en-GB"/>
        </w:rPr>
        <w:t xml:space="preserve">I'm reaching out because you indicated that you need a reasonable adjustment in the application or assessment process for the Industrial Placement. </w:t>
      </w:r>
    </w:p>
    <w:p w14:paraId="2BA227EF" w14:textId="77777777" w:rsidR="00A57055" w:rsidRPr="00A57055" w:rsidRDefault="00A57055" w:rsidP="00AA31A5">
      <w:pPr>
        <w:spacing w:after="0"/>
        <w:rPr>
          <w:lang w:val="en-GB"/>
        </w:rPr>
      </w:pPr>
      <w:r w:rsidRPr="00A57055">
        <w:rPr>
          <w:lang w:val="en-GB"/>
        </w:rPr>
        <w:t>I would like to invite you to discuss your specific needs further, so we can better understand how to support you in your application.</w:t>
      </w:r>
    </w:p>
    <w:p w14:paraId="06E2B440" w14:textId="77777777" w:rsidR="00A57055" w:rsidRPr="00A57055" w:rsidRDefault="00A57055" w:rsidP="00AA31A5">
      <w:pPr>
        <w:spacing w:after="0"/>
        <w:rPr>
          <w:lang w:val="en-GB"/>
        </w:rPr>
      </w:pPr>
      <w:r w:rsidRPr="00A57055">
        <w:rPr>
          <w:lang w:val="en-GB"/>
        </w:rPr>
        <w:t xml:space="preserve">Here’s a brief overview of the assessment process: </w:t>
      </w:r>
    </w:p>
    <w:p w14:paraId="4229A61C" w14:textId="77777777" w:rsidR="00A57055" w:rsidRPr="00A57055" w:rsidRDefault="00A57055" w:rsidP="00AA31A5">
      <w:pPr>
        <w:spacing w:after="0"/>
        <w:rPr>
          <w:lang w:val="en-GB"/>
        </w:rPr>
      </w:pPr>
      <w:r w:rsidRPr="00A57055">
        <w:rPr>
          <w:lang w:val="en-GB"/>
        </w:rPr>
        <w:t xml:space="preserve">Motivational Questions: </w:t>
      </w:r>
    </w:p>
    <w:p w14:paraId="52D6561D" w14:textId="77777777" w:rsidR="00A57055" w:rsidRPr="00A57055" w:rsidRDefault="00A57055" w:rsidP="00AA31A5">
      <w:pPr>
        <w:spacing w:after="0"/>
        <w:rPr>
          <w:lang w:val="en-GB"/>
        </w:rPr>
      </w:pPr>
      <w:r w:rsidRPr="00A57055">
        <w:rPr>
          <w:lang w:val="en-GB"/>
        </w:rPr>
        <w:lastRenderedPageBreak/>
        <w:t xml:space="preserve">You will be asked to respond to several questions in a free text format. You’ll have 5 days to complete this, and you can use tools like Word to format your responses before pasting them into the application. </w:t>
      </w:r>
    </w:p>
    <w:p w14:paraId="03B27D7E" w14:textId="77777777" w:rsidR="00A57055" w:rsidRPr="00A57055" w:rsidRDefault="00A57055" w:rsidP="00AA31A5">
      <w:pPr>
        <w:spacing w:after="0"/>
        <w:rPr>
          <w:lang w:val="en-GB"/>
        </w:rPr>
      </w:pPr>
      <w:r w:rsidRPr="00A57055">
        <w:rPr>
          <w:lang w:val="en-GB"/>
        </w:rPr>
        <w:t xml:space="preserve">NRT (IP Finance): </w:t>
      </w:r>
    </w:p>
    <w:p w14:paraId="7184EDEA" w14:textId="77777777" w:rsidR="00A57055" w:rsidRPr="00A57055" w:rsidRDefault="00A57055" w:rsidP="00AA31A5">
      <w:pPr>
        <w:spacing w:after="0"/>
        <w:rPr>
          <w:lang w:val="en-GB"/>
        </w:rPr>
      </w:pPr>
      <w:r w:rsidRPr="00A57055">
        <w:rPr>
          <w:lang w:val="en-GB"/>
        </w:rPr>
        <w:t>You can add additional time before starting this assessment on your own. The tables and graphs are resizable and interactive, which can assist with visual impairments.</w:t>
      </w:r>
    </w:p>
    <w:p w14:paraId="13A80B1E" w14:textId="77777777" w:rsidR="00A57055" w:rsidRPr="00A57055" w:rsidRDefault="00A57055" w:rsidP="00AA31A5">
      <w:pPr>
        <w:spacing w:after="0"/>
        <w:rPr>
          <w:lang w:val="en-GB"/>
        </w:rPr>
      </w:pPr>
      <w:r w:rsidRPr="00A57055">
        <w:rPr>
          <w:lang w:val="en-GB"/>
        </w:rPr>
        <w:t xml:space="preserve">Please kindly let us know by sending email to futurecareers.recruitment@unilever.com when you receive an invitation to Video Interview and register in SOVA platform so we can action. </w:t>
      </w:r>
    </w:p>
    <w:p w14:paraId="30BF40F6" w14:textId="77777777" w:rsidR="00A57055" w:rsidRPr="00A57055" w:rsidRDefault="00A57055" w:rsidP="00AA31A5">
      <w:pPr>
        <w:spacing w:after="0"/>
        <w:rPr>
          <w:lang w:val="en-GB"/>
        </w:rPr>
      </w:pPr>
      <w:r w:rsidRPr="00A57055">
        <w:rPr>
          <w:lang w:val="en-GB"/>
        </w:rPr>
        <w:t xml:space="preserve">Please note, if you do not reach out to </w:t>
      </w:r>
      <w:proofErr w:type="gramStart"/>
      <w:r w:rsidRPr="00A57055">
        <w:rPr>
          <w:lang w:val="en-GB"/>
        </w:rPr>
        <w:t>us</w:t>
      </w:r>
      <w:proofErr w:type="gramEnd"/>
      <w:r w:rsidRPr="00A57055">
        <w:rPr>
          <w:lang w:val="en-GB"/>
        </w:rPr>
        <w:t xml:space="preserve"> we will not be able to grant you extra time before you complete the assessment. </w:t>
      </w:r>
    </w:p>
    <w:p w14:paraId="342BE6A6" w14:textId="77777777" w:rsidR="00A57055" w:rsidRPr="00A57055" w:rsidRDefault="00A57055" w:rsidP="00AA31A5">
      <w:pPr>
        <w:spacing w:after="0"/>
        <w:rPr>
          <w:lang w:val="en-GB"/>
        </w:rPr>
      </w:pPr>
      <w:r w:rsidRPr="00A57055">
        <w:rPr>
          <w:lang w:val="en-GB"/>
        </w:rPr>
        <w:t xml:space="preserve">Video Interview: </w:t>
      </w:r>
    </w:p>
    <w:p w14:paraId="133C3A83" w14:textId="77777777" w:rsidR="00A57055" w:rsidRPr="00A57055" w:rsidRDefault="00A57055" w:rsidP="00AA31A5">
      <w:pPr>
        <w:spacing w:after="0"/>
        <w:rPr>
          <w:lang w:val="en-GB"/>
        </w:rPr>
      </w:pPr>
      <w:r w:rsidRPr="00A57055">
        <w:rPr>
          <w:lang w:val="en-GB"/>
        </w:rPr>
        <w:t xml:space="preserve">We can provide extra time if needed. Additionally, accessibility options such as a magnifying glass, adjustable font sizes, color changes, screen rulers, and screen masks are available on the platform. </w:t>
      </w:r>
    </w:p>
    <w:p w14:paraId="089D5CA7" w14:textId="77777777" w:rsidR="00A57055" w:rsidRPr="00A57055" w:rsidRDefault="00A57055" w:rsidP="00AA31A5">
      <w:pPr>
        <w:spacing w:after="0"/>
        <w:rPr>
          <w:lang w:val="en-GB"/>
        </w:rPr>
      </w:pPr>
      <w:r w:rsidRPr="00A57055">
        <w:rPr>
          <w:lang w:val="en-GB"/>
        </w:rPr>
        <w:t xml:space="preserve">Discovery Centre (if successful): </w:t>
      </w:r>
    </w:p>
    <w:p w14:paraId="17F83AD4" w14:textId="77777777" w:rsidR="00A57055" w:rsidRPr="00A57055" w:rsidRDefault="00A57055" w:rsidP="00AA31A5">
      <w:pPr>
        <w:spacing w:after="0"/>
        <w:rPr>
          <w:lang w:val="en-GB"/>
        </w:rPr>
      </w:pPr>
      <w:r w:rsidRPr="00A57055">
        <w:rPr>
          <w:lang w:val="en-GB"/>
        </w:rPr>
        <w:t>reasonable adjustments to be discussed after being invited to the assessment day</w:t>
      </w:r>
    </w:p>
    <w:p w14:paraId="28F5876C" w14:textId="77777777" w:rsidR="00A57055" w:rsidRPr="00A57055" w:rsidRDefault="00A57055" w:rsidP="00AA31A5">
      <w:pPr>
        <w:spacing w:after="0"/>
        <w:rPr>
          <w:lang w:val="en-GB"/>
        </w:rPr>
      </w:pPr>
      <w:r w:rsidRPr="00A57055">
        <w:rPr>
          <w:lang w:val="en-GB"/>
        </w:rPr>
        <w:t xml:space="preserve">If there’s anything else we can do to support you or if the adjustments mentioned above don’t fully meet your needs, please let us know. </w:t>
      </w:r>
    </w:p>
    <w:p w14:paraId="6E58FABF" w14:textId="77777777" w:rsidR="00A57055" w:rsidRDefault="00A57055" w:rsidP="00AA31A5">
      <w:pPr>
        <w:spacing w:after="0"/>
        <w:rPr>
          <w:lang w:val="en-GB"/>
        </w:rPr>
      </w:pPr>
      <w:r w:rsidRPr="00A57055">
        <w:rPr>
          <w:lang w:val="en-GB"/>
        </w:rPr>
        <w:t xml:space="preserve">We are committed to ensuring you feel comfortable throughout the application process. Please acknowledge receiving this email.  </w:t>
      </w:r>
    </w:p>
    <w:p w14:paraId="693025DF" w14:textId="77777777" w:rsidR="005E3B0F" w:rsidRPr="00A57055" w:rsidRDefault="005E3B0F" w:rsidP="00AA31A5">
      <w:pPr>
        <w:spacing w:after="0"/>
        <w:rPr>
          <w:lang w:val="en-GB"/>
        </w:rPr>
      </w:pPr>
    </w:p>
    <w:p w14:paraId="66985A49" w14:textId="77777777" w:rsidR="00A57055" w:rsidRPr="00A57055" w:rsidRDefault="00A57055" w:rsidP="00AA31A5">
      <w:pPr>
        <w:spacing w:after="0"/>
        <w:rPr>
          <w:lang w:val="en-GB"/>
        </w:rPr>
      </w:pPr>
      <w:proofErr w:type="gramStart"/>
      <w:r w:rsidRPr="00A57055">
        <w:rPr>
          <w:lang w:val="en-GB"/>
        </w:rPr>
        <w:t>These arte</w:t>
      </w:r>
      <w:proofErr w:type="gramEnd"/>
      <w:r w:rsidRPr="00A57055">
        <w:rPr>
          <w:lang w:val="en-GB"/>
        </w:rPr>
        <w:t xml:space="preserve"> the adjustments I currently have in place that I want to communicate:</w:t>
      </w:r>
    </w:p>
    <w:p w14:paraId="7DCC87BF" w14:textId="77777777" w:rsidR="00A57055" w:rsidRPr="00A57055" w:rsidRDefault="00A57055" w:rsidP="00AA31A5">
      <w:pPr>
        <w:spacing w:after="0"/>
        <w:rPr>
          <w:lang w:val="en-GB"/>
        </w:rPr>
      </w:pPr>
      <w:r w:rsidRPr="00A57055">
        <w:rPr>
          <w:lang w:val="en-GB"/>
        </w:rPr>
        <w:t>General recommendations for placements</w:t>
      </w:r>
    </w:p>
    <w:p w14:paraId="2A809370" w14:textId="77777777" w:rsidR="00A57055" w:rsidRPr="00A57055" w:rsidRDefault="00A57055" w:rsidP="00AA31A5">
      <w:pPr>
        <w:spacing w:after="0"/>
        <w:rPr>
          <w:lang w:val="en-GB"/>
        </w:rPr>
      </w:pPr>
      <w:r w:rsidRPr="00A57055">
        <w:rPr>
          <w:lang w:val="en-GB"/>
        </w:rPr>
        <w:t xml:space="preserve">It is important that Placement Organisers and Providers: </w:t>
      </w:r>
    </w:p>
    <w:p w14:paraId="21A4FCA4" w14:textId="77777777" w:rsidR="00A57055" w:rsidRPr="00A57055" w:rsidRDefault="00A57055" w:rsidP="00AA31A5">
      <w:pPr>
        <w:spacing w:after="0"/>
        <w:rPr>
          <w:lang w:val="en-GB"/>
        </w:rPr>
      </w:pPr>
      <w:r w:rsidRPr="00A57055">
        <w:rPr>
          <w:lang w:val="en-GB"/>
        </w:rPr>
        <w:t xml:space="preserve">Remain Flexible. It may not always be possible to identify in advance every adjustment that needs to be made. </w:t>
      </w:r>
    </w:p>
    <w:p w14:paraId="517CE7F5" w14:textId="77777777" w:rsidR="00A57055" w:rsidRPr="00A57055" w:rsidRDefault="00A57055" w:rsidP="00AA31A5">
      <w:pPr>
        <w:spacing w:after="0"/>
        <w:rPr>
          <w:lang w:val="en-GB"/>
        </w:rPr>
      </w:pPr>
      <w:r w:rsidRPr="00A57055">
        <w:rPr>
          <w:lang w:val="en-GB"/>
        </w:rPr>
        <w:t>In many cases it will be necessary to adapt support arrangements as the placement progresses, as the student progresses through the course and becomes more confident, or as new needs arise.</w:t>
      </w:r>
    </w:p>
    <w:p w14:paraId="3FDB8DAD" w14:textId="77777777" w:rsidR="00A57055" w:rsidRPr="00A57055" w:rsidRDefault="00A57055" w:rsidP="00AA31A5">
      <w:pPr>
        <w:spacing w:after="0"/>
        <w:rPr>
          <w:lang w:val="en-GB"/>
        </w:rPr>
      </w:pPr>
      <w:r w:rsidRPr="00A57055">
        <w:rPr>
          <w:lang w:val="en-GB"/>
        </w:rPr>
        <w:t xml:space="preserve">Encourage an orientation visit to Placement Provider. </w:t>
      </w:r>
    </w:p>
    <w:p w14:paraId="64D7005C" w14:textId="77777777" w:rsidR="00A57055" w:rsidRPr="00A57055" w:rsidRDefault="00A57055" w:rsidP="00AA31A5">
      <w:pPr>
        <w:spacing w:after="0"/>
        <w:rPr>
          <w:lang w:val="en-GB"/>
        </w:rPr>
      </w:pPr>
      <w:r w:rsidRPr="00A57055">
        <w:rPr>
          <w:lang w:val="en-GB"/>
        </w:rPr>
        <w:t xml:space="preserve">The student should be encouraged to organise a visit to the Placement Provider and advised to consider whether there are any specific disability-related issues that they can anticipate. </w:t>
      </w:r>
    </w:p>
    <w:p w14:paraId="2735B372" w14:textId="77777777" w:rsidR="00A57055" w:rsidRPr="00A57055" w:rsidRDefault="00A57055" w:rsidP="00AA31A5">
      <w:pPr>
        <w:spacing w:after="0"/>
        <w:rPr>
          <w:lang w:val="en-GB"/>
        </w:rPr>
      </w:pPr>
      <w:r w:rsidRPr="00A57055">
        <w:rPr>
          <w:lang w:val="en-GB"/>
        </w:rPr>
        <w:t>With support they should be encouraged to discuss any additional strategies, support and / or adjustments would be appropriate to address these.Discuss adjustments at progress meetings and periodic assessment.</w:t>
      </w:r>
    </w:p>
    <w:p w14:paraId="5231F714" w14:textId="77777777" w:rsidR="00A57055" w:rsidRPr="00A57055" w:rsidRDefault="00A57055" w:rsidP="00AA31A5">
      <w:pPr>
        <w:spacing w:after="0"/>
        <w:rPr>
          <w:lang w:val="en-GB"/>
        </w:rPr>
      </w:pPr>
      <w:r w:rsidRPr="00A57055">
        <w:rPr>
          <w:lang w:val="en-GB"/>
        </w:rPr>
        <w:t>This will ensure that disability-related issues are taken into consideration throughout each placement and where necessary and appropriate, adjustments can be developed and modified as the student progresses.</w:t>
      </w:r>
    </w:p>
    <w:p w14:paraId="61E08BDC" w14:textId="77777777" w:rsidR="00A57055" w:rsidRPr="00A57055" w:rsidRDefault="00A57055" w:rsidP="00AA31A5">
      <w:pPr>
        <w:spacing w:after="0"/>
        <w:rPr>
          <w:lang w:val="en-GB"/>
        </w:rPr>
      </w:pPr>
      <w:r w:rsidRPr="00A57055">
        <w:rPr>
          <w:lang w:val="en-GB"/>
        </w:rPr>
        <w:lastRenderedPageBreak/>
        <w:t>Ensure that all relevant staff are aware of any disability issues and adjustments relevant to placements.</w:t>
      </w:r>
    </w:p>
    <w:p w14:paraId="7E626FB4" w14:textId="77777777" w:rsidR="00A57055" w:rsidRPr="00A57055" w:rsidRDefault="00A57055" w:rsidP="00AA31A5">
      <w:pPr>
        <w:spacing w:after="0"/>
        <w:rPr>
          <w:lang w:val="en-GB"/>
        </w:rPr>
      </w:pPr>
      <w:r w:rsidRPr="00A57055">
        <w:rPr>
          <w:lang w:val="en-GB"/>
        </w:rPr>
        <w:t>With the student's consent all staff directly responsible for organising, managing, assessing on placement, ought to be informed of any relevant disability-related issues, especially recommendations for support or adjustments.Specific adjustments for Hasan Akhtar in practice</w:t>
      </w:r>
    </w:p>
    <w:p w14:paraId="2164451A" w14:textId="77777777" w:rsidR="00A57055" w:rsidRPr="00A57055" w:rsidRDefault="00A57055" w:rsidP="00AA31A5">
      <w:pPr>
        <w:spacing w:after="0"/>
        <w:rPr>
          <w:lang w:val="en-GB"/>
        </w:rPr>
      </w:pPr>
      <w:r w:rsidRPr="00A57055">
        <w:rPr>
          <w:lang w:val="en-GB"/>
        </w:rPr>
        <w:t>Hasan will require:</w:t>
      </w:r>
    </w:p>
    <w:p w14:paraId="1EBBC1E7" w14:textId="046BAEF0" w:rsidR="00A57055" w:rsidRPr="00E55EFD" w:rsidRDefault="00A57055" w:rsidP="00E55EFD">
      <w:pPr>
        <w:pStyle w:val="ListParagraph"/>
        <w:numPr>
          <w:ilvl w:val="0"/>
          <w:numId w:val="9"/>
        </w:numPr>
        <w:spacing w:after="0"/>
        <w:rPr>
          <w:lang w:val="en-GB"/>
        </w:rPr>
      </w:pPr>
      <w:r w:rsidRPr="00E55EFD">
        <w:rPr>
          <w:lang w:val="en-GB"/>
        </w:rPr>
        <w:t>Clear information on the requirements of the placement</w:t>
      </w:r>
    </w:p>
    <w:p w14:paraId="240A6B06" w14:textId="5BFE7A55" w:rsidR="00A57055" w:rsidRPr="00E55EFD" w:rsidRDefault="00A57055" w:rsidP="00E55EFD">
      <w:pPr>
        <w:pStyle w:val="ListParagraph"/>
        <w:numPr>
          <w:ilvl w:val="0"/>
          <w:numId w:val="9"/>
        </w:numPr>
        <w:spacing w:after="0"/>
        <w:rPr>
          <w:lang w:val="en-GB"/>
        </w:rPr>
      </w:pPr>
      <w:r w:rsidRPr="00E55EFD">
        <w:rPr>
          <w:lang w:val="en-GB"/>
        </w:rPr>
        <w:t>An orientation meeting several weeks before the placement starts</w:t>
      </w:r>
    </w:p>
    <w:p w14:paraId="3EB8902F" w14:textId="4F4246C0" w:rsidR="00A57055" w:rsidRPr="00E55EFD" w:rsidRDefault="00A57055" w:rsidP="00E55EFD">
      <w:pPr>
        <w:pStyle w:val="ListParagraph"/>
        <w:numPr>
          <w:ilvl w:val="0"/>
          <w:numId w:val="9"/>
        </w:numPr>
        <w:spacing w:after="0"/>
        <w:rPr>
          <w:lang w:val="en-GB"/>
        </w:rPr>
      </w:pPr>
      <w:r w:rsidRPr="00E55EFD">
        <w:rPr>
          <w:lang w:val="en-GB"/>
        </w:rPr>
        <w:t>A supportive mentor who understands the barriers Hasan faces</w:t>
      </w:r>
    </w:p>
    <w:p w14:paraId="49802E18" w14:textId="674B39EC" w:rsidR="00A57055" w:rsidRPr="00E55EFD" w:rsidRDefault="00A57055" w:rsidP="00E55EFD">
      <w:pPr>
        <w:pStyle w:val="ListParagraph"/>
        <w:numPr>
          <w:ilvl w:val="0"/>
          <w:numId w:val="9"/>
        </w:numPr>
        <w:spacing w:after="0"/>
        <w:rPr>
          <w:lang w:val="en-GB"/>
        </w:rPr>
      </w:pPr>
      <w:r w:rsidRPr="00E55EFD">
        <w:rPr>
          <w:lang w:val="en-GB"/>
        </w:rPr>
        <w:t>Additional time to process information</w:t>
      </w:r>
    </w:p>
    <w:p w14:paraId="55753273" w14:textId="0B7CC93A" w:rsidR="00A57055" w:rsidRPr="00E55EFD" w:rsidRDefault="00A57055" w:rsidP="00E55EFD">
      <w:pPr>
        <w:pStyle w:val="ListParagraph"/>
        <w:numPr>
          <w:ilvl w:val="0"/>
          <w:numId w:val="9"/>
        </w:numPr>
        <w:spacing w:after="0"/>
        <w:rPr>
          <w:lang w:val="en-GB"/>
        </w:rPr>
      </w:pPr>
      <w:r w:rsidRPr="00E55EFD">
        <w:rPr>
          <w:lang w:val="en-GB"/>
        </w:rPr>
        <w:t>Additional time to produce work (where necessary) - this may be required more at the start of the placement until Hasan becomes used to the demands.</w:t>
      </w:r>
    </w:p>
    <w:p w14:paraId="0C1D368E" w14:textId="33E16B2B" w:rsidR="00A57055" w:rsidRPr="00E55EFD" w:rsidRDefault="00A57055" w:rsidP="00E55EFD">
      <w:pPr>
        <w:pStyle w:val="ListParagraph"/>
        <w:numPr>
          <w:ilvl w:val="0"/>
          <w:numId w:val="9"/>
        </w:numPr>
        <w:spacing w:after="0"/>
        <w:rPr>
          <w:lang w:val="en-GB"/>
        </w:rPr>
      </w:pPr>
      <w:r w:rsidRPr="00E55EFD">
        <w:rPr>
          <w:lang w:val="en-GB"/>
        </w:rPr>
        <w:t>Additional Time: 00:15 (hours:mins) Extra Time Per Hour</w:t>
      </w:r>
    </w:p>
    <w:p w14:paraId="57C291B8" w14:textId="57F47D1C" w:rsidR="00A57055" w:rsidRPr="00E55EFD" w:rsidRDefault="00A57055" w:rsidP="00E55EFD">
      <w:pPr>
        <w:pStyle w:val="ListParagraph"/>
        <w:numPr>
          <w:ilvl w:val="0"/>
          <w:numId w:val="9"/>
        </w:numPr>
        <w:spacing w:after="0"/>
        <w:rPr>
          <w:lang w:val="en-GB"/>
        </w:rPr>
      </w:pPr>
      <w:r w:rsidRPr="00E55EFD">
        <w:rPr>
          <w:lang w:val="en-GB"/>
        </w:rPr>
        <w:t>The additional time stated is required across all examinations and time bounded assessments. This does not include requests for assignment deadline extensions.</w:t>
      </w:r>
    </w:p>
    <w:p w14:paraId="4CFC0675" w14:textId="45052D2A" w:rsidR="002C43ED" w:rsidRPr="00E55EFD" w:rsidRDefault="00A57055" w:rsidP="00E55EFD">
      <w:pPr>
        <w:pStyle w:val="ListParagraph"/>
        <w:numPr>
          <w:ilvl w:val="0"/>
          <w:numId w:val="9"/>
        </w:numPr>
        <w:rPr>
          <w:lang w:val="en-GB"/>
        </w:rPr>
      </w:pPr>
      <w:r w:rsidRPr="00E55EFD">
        <w:rPr>
          <w:lang w:val="en-GB"/>
        </w:rPr>
        <w:t xml:space="preserve">The Examinations Office should be provided with exam questions which have been modified to ensure that they do not contain any ambiguous text and have clear and obvious meaning  </w:t>
      </w:r>
    </w:p>
    <w:p w14:paraId="7B9086E6" w14:textId="77777777" w:rsidR="002C43ED" w:rsidRDefault="00977981">
      <w:pPr>
        <w:pStyle w:val="Heading2"/>
      </w:pPr>
      <w:r>
        <w:t>Copilot</w:t>
      </w:r>
    </w:p>
    <w:p w14:paraId="28FE27E8" w14:textId="77777777" w:rsidR="00445BAA" w:rsidRPr="00445BAA" w:rsidRDefault="00445BAA" w:rsidP="00445BAA">
      <w:pPr>
        <w:rPr>
          <w:lang w:val="en-GB"/>
        </w:rPr>
      </w:pPr>
      <w:r w:rsidRPr="00445BAA">
        <w:rPr>
          <w:lang w:val="en-GB"/>
        </w:rPr>
        <w:t>Here’s a draft for your email response:</w:t>
      </w:r>
    </w:p>
    <w:p w14:paraId="394DC573" w14:textId="77777777" w:rsidR="00445BAA" w:rsidRPr="00445BAA" w:rsidRDefault="00830419" w:rsidP="00445BAA">
      <w:pPr>
        <w:rPr>
          <w:lang w:val="en-GB"/>
        </w:rPr>
      </w:pPr>
      <w:r>
        <w:rPr>
          <w:lang w:val="en-GB"/>
        </w:rPr>
        <w:pict w14:anchorId="399E39BD">
          <v:rect id="_x0000_i1032" style="width:0;height:1.5pt" o:hralign="center" o:hrstd="t" o:hr="t" fillcolor="#a0a0a0" stroked="f"/>
        </w:pict>
      </w:r>
    </w:p>
    <w:p w14:paraId="779CA244" w14:textId="77777777" w:rsidR="00445BAA" w:rsidRPr="00445BAA" w:rsidRDefault="00445BAA" w:rsidP="00445BAA">
      <w:pPr>
        <w:rPr>
          <w:lang w:val="en-GB"/>
        </w:rPr>
      </w:pPr>
      <w:r w:rsidRPr="00445BAA">
        <w:rPr>
          <w:lang w:val="en-GB"/>
        </w:rPr>
        <w:t>Subject: Reasonable Adjustments for Industrial Placement Application</w:t>
      </w:r>
    </w:p>
    <w:p w14:paraId="4F0A1492" w14:textId="77777777" w:rsidR="00445BAA" w:rsidRPr="00445BAA" w:rsidRDefault="00445BAA" w:rsidP="00445BAA">
      <w:pPr>
        <w:rPr>
          <w:lang w:val="en-GB"/>
        </w:rPr>
      </w:pPr>
      <w:r w:rsidRPr="00445BAA">
        <w:rPr>
          <w:lang w:val="en-GB"/>
        </w:rPr>
        <w:t>Dear Futurecareers Recruitment Team,</w:t>
      </w:r>
    </w:p>
    <w:p w14:paraId="50C40745" w14:textId="77777777" w:rsidR="00445BAA" w:rsidRPr="00445BAA" w:rsidRDefault="00445BAA" w:rsidP="00445BAA">
      <w:pPr>
        <w:rPr>
          <w:lang w:val="en-GB"/>
        </w:rPr>
      </w:pPr>
      <w:r w:rsidRPr="00445BAA">
        <w:rPr>
          <w:lang w:val="en-GB"/>
        </w:rPr>
        <w:t>Good afternoon. I hope this message finds you well.</w:t>
      </w:r>
    </w:p>
    <w:p w14:paraId="0B57C0EE" w14:textId="77777777" w:rsidR="00445BAA" w:rsidRPr="00445BAA" w:rsidRDefault="00445BAA" w:rsidP="00445BAA">
      <w:pPr>
        <w:rPr>
          <w:lang w:val="en-GB"/>
        </w:rPr>
      </w:pPr>
      <w:r w:rsidRPr="00445BAA">
        <w:rPr>
          <w:lang w:val="en-GB"/>
        </w:rPr>
        <w:t>Thank you for reaching out regarding reasonable adjustments for the Industrial Placement application and assessment process. I appreciate the overview of the assessment process provided in your email.</w:t>
      </w:r>
    </w:p>
    <w:p w14:paraId="40911C4A" w14:textId="77777777" w:rsidR="00445BAA" w:rsidRPr="00445BAA" w:rsidRDefault="00445BAA" w:rsidP="00445BAA">
      <w:pPr>
        <w:rPr>
          <w:lang w:val="en-GB"/>
        </w:rPr>
      </w:pPr>
      <w:r w:rsidRPr="00445BAA">
        <w:rPr>
          <w:lang w:val="en-GB"/>
        </w:rPr>
        <w:t>I would like to confirm the specific adjustments I need:</w:t>
      </w:r>
    </w:p>
    <w:p w14:paraId="19F714B5" w14:textId="77777777" w:rsidR="00445BAA" w:rsidRPr="00445BAA" w:rsidRDefault="00445BAA" w:rsidP="00445BAA">
      <w:pPr>
        <w:spacing w:after="0"/>
        <w:rPr>
          <w:lang w:val="en-GB"/>
        </w:rPr>
      </w:pPr>
      <w:r w:rsidRPr="00445BAA">
        <w:rPr>
          <w:b/>
          <w:bCs/>
          <w:lang w:val="en-GB"/>
        </w:rPr>
        <w:t>General Recommendations for Placements:</w:t>
      </w:r>
    </w:p>
    <w:p w14:paraId="36E224B8" w14:textId="77777777" w:rsidR="00445BAA" w:rsidRPr="00445BAA" w:rsidRDefault="00445BAA" w:rsidP="00445BAA">
      <w:pPr>
        <w:numPr>
          <w:ilvl w:val="0"/>
          <w:numId w:val="12"/>
        </w:numPr>
        <w:spacing w:after="0"/>
        <w:rPr>
          <w:sz w:val="22"/>
          <w:szCs w:val="22"/>
          <w:lang w:val="en-GB"/>
        </w:rPr>
      </w:pPr>
      <w:r w:rsidRPr="00445BAA">
        <w:rPr>
          <w:b/>
          <w:bCs/>
          <w:sz w:val="22"/>
          <w:szCs w:val="22"/>
          <w:lang w:val="en-GB"/>
        </w:rPr>
        <w:t>Remain Flexible:</w:t>
      </w:r>
      <w:r w:rsidRPr="00445BAA">
        <w:rPr>
          <w:sz w:val="22"/>
          <w:szCs w:val="22"/>
          <w:lang w:val="en-GB"/>
        </w:rPr>
        <w:t xml:space="preserve"> Adapt support arrangements as needed throughout the placement.</w:t>
      </w:r>
    </w:p>
    <w:p w14:paraId="1CA76CD4" w14:textId="77777777" w:rsidR="00445BAA" w:rsidRPr="00445BAA" w:rsidRDefault="00445BAA" w:rsidP="00445BAA">
      <w:pPr>
        <w:numPr>
          <w:ilvl w:val="0"/>
          <w:numId w:val="12"/>
        </w:numPr>
        <w:spacing w:after="0"/>
        <w:rPr>
          <w:sz w:val="22"/>
          <w:szCs w:val="22"/>
          <w:lang w:val="en-GB"/>
        </w:rPr>
      </w:pPr>
      <w:r w:rsidRPr="00445BAA">
        <w:rPr>
          <w:b/>
          <w:bCs/>
          <w:sz w:val="22"/>
          <w:szCs w:val="22"/>
          <w:lang w:val="en-GB"/>
        </w:rPr>
        <w:t>Orientation Visit:</w:t>
      </w:r>
      <w:r w:rsidRPr="00445BAA">
        <w:rPr>
          <w:sz w:val="22"/>
          <w:szCs w:val="22"/>
          <w:lang w:val="en-GB"/>
        </w:rPr>
        <w:t xml:space="preserve"> Schedule a visit to the Placement Provider to discuss any specific disability-related issues.</w:t>
      </w:r>
    </w:p>
    <w:p w14:paraId="5E06CD84" w14:textId="77777777" w:rsidR="00445BAA" w:rsidRPr="00445BAA" w:rsidRDefault="00445BAA" w:rsidP="00445BAA">
      <w:pPr>
        <w:numPr>
          <w:ilvl w:val="0"/>
          <w:numId w:val="12"/>
        </w:numPr>
        <w:spacing w:after="0"/>
        <w:rPr>
          <w:sz w:val="22"/>
          <w:szCs w:val="22"/>
          <w:lang w:val="en-GB"/>
        </w:rPr>
      </w:pPr>
      <w:r w:rsidRPr="00445BAA">
        <w:rPr>
          <w:b/>
          <w:bCs/>
          <w:sz w:val="22"/>
          <w:szCs w:val="22"/>
          <w:lang w:val="en-GB"/>
        </w:rPr>
        <w:t>Progress Meetings:</w:t>
      </w:r>
      <w:r w:rsidRPr="00445BAA">
        <w:rPr>
          <w:sz w:val="22"/>
          <w:szCs w:val="22"/>
          <w:lang w:val="en-GB"/>
        </w:rPr>
        <w:t xml:space="preserve"> Discuss adjustments regularly to address disability-related issues.</w:t>
      </w:r>
    </w:p>
    <w:p w14:paraId="46072C40" w14:textId="77777777" w:rsidR="00445BAA" w:rsidRPr="00445BAA" w:rsidRDefault="00445BAA" w:rsidP="00445BAA">
      <w:pPr>
        <w:numPr>
          <w:ilvl w:val="0"/>
          <w:numId w:val="12"/>
        </w:numPr>
        <w:spacing w:after="0"/>
        <w:rPr>
          <w:sz w:val="22"/>
          <w:szCs w:val="22"/>
          <w:lang w:val="en-GB"/>
        </w:rPr>
      </w:pPr>
      <w:r w:rsidRPr="00445BAA">
        <w:rPr>
          <w:b/>
          <w:bCs/>
          <w:sz w:val="22"/>
          <w:szCs w:val="22"/>
          <w:lang w:val="en-GB"/>
        </w:rPr>
        <w:t>Inform Relevant Staff:</w:t>
      </w:r>
      <w:r w:rsidRPr="00445BAA">
        <w:rPr>
          <w:sz w:val="22"/>
          <w:szCs w:val="22"/>
          <w:lang w:val="en-GB"/>
        </w:rPr>
        <w:t xml:space="preserve"> Ensure all staff involved in the placement are aware of any disability issues and adjustments.</w:t>
      </w:r>
    </w:p>
    <w:p w14:paraId="1C39714A" w14:textId="77777777" w:rsidR="00445BAA" w:rsidRPr="00445BAA" w:rsidRDefault="00445BAA" w:rsidP="00445BAA">
      <w:pPr>
        <w:spacing w:after="0"/>
        <w:rPr>
          <w:lang w:val="en-GB"/>
        </w:rPr>
      </w:pPr>
      <w:r w:rsidRPr="00445BAA">
        <w:rPr>
          <w:b/>
          <w:bCs/>
          <w:lang w:val="en-GB"/>
        </w:rPr>
        <w:lastRenderedPageBreak/>
        <w:t>Specific Adjustments for Hasan Akhtar:</w:t>
      </w:r>
    </w:p>
    <w:p w14:paraId="62BBD5C9" w14:textId="77777777" w:rsidR="00445BAA" w:rsidRPr="00445BAA" w:rsidRDefault="00445BAA" w:rsidP="00445BAA">
      <w:pPr>
        <w:numPr>
          <w:ilvl w:val="0"/>
          <w:numId w:val="13"/>
        </w:numPr>
        <w:spacing w:after="0"/>
        <w:rPr>
          <w:sz w:val="22"/>
          <w:szCs w:val="22"/>
          <w:lang w:val="en-GB"/>
        </w:rPr>
      </w:pPr>
      <w:r w:rsidRPr="00445BAA">
        <w:rPr>
          <w:sz w:val="22"/>
          <w:szCs w:val="22"/>
          <w:lang w:val="en-GB"/>
        </w:rPr>
        <w:t>Clear information on the requirements of the placement.</w:t>
      </w:r>
    </w:p>
    <w:p w14:paraId="5B0558CF" w14:textId="77777777" w:rsidR="00445BAA" w:rsidRPr="00445BAA" w:rsidRDefault="00445BAA" w:rsidP="00445BAA">
      <w:pPr>
        <w:numPr>
          <w:ilvl w:val="0"/>
          <w:numId w:val="13"/>
        </w:numPr>
        <w:spacing w:after="0"/>
        <w:rPr>
          <w:sz w:val="22"/>
          <w:szCs w:val="22"/>
          <w:lang w:val="en-GB"/>
        </w:rPr>
      </w:pPr>
      <w:r w:rsidRPr="00445BAA">
        <w:rPr>
          <w:sz w:val="22"/>
          <w:szCs w:val="22"/>
          <w:lang w:val="en-GB"/>
        </w:rPr>
        <w:t>An orientation meeting several weeks before the placement starts.</w:t>
      </w:r>
    </w:p>
    <w:p w14:paraId="772CE067" w14:textId="77777777" w:rsidR="00445BAA" w:rsidRPr="00445BAA" w:rsidRDefault="00445BAA" w:rsidP="00445BAA">
      <w:pPr>
        <w:numPr>
          <w:ilvl w:val="0"/>
          <w:numId w:val="13"/>
        </w:numPr>
        <w:spacing w:after="0"/>
        <w:rPr>
          <w:sz w:val="22"/>
          <w:szCs w:val="22"/>
          <w:lang w:val="en-GB"/>
        </w:rPr>
      </w:pPr>
      <w:r w:rsidRPr="00445BAA">
        <w:rPr>
          <w:sz w:val="22"/>
          <w:szCs w:val="22"/>
          <w:lang w:val="en-GB"/>
        </w:rPr>
        <w:t>A supportive mentor who understands the barriers I face.</w:t>
      </w:r>
    </w:p>
    <w:p w14:paraId="0FA9BC24" w14:textId="77777777" w:rsidR="00445BAA" w:rsidRPr="00445BAA" w:rsidRDefault="00445BAA" w:rsidP="00445BAA">
      <w:pPr>
        <w:numPr>
          <w:ilvl w:val="0"/>
          <w:numId w:val="13"/>
        </w:numPr>
        <w:spacing w:after="0"/>
        <w:rPr>
          <w:sz w:val="22"/>
          <w:szCs w:val="22"/>
          <w:lang w:val="en-GB"/>
        </w:rPr>
      </w:pPr>
      <w:r w:rsidRPr="00445BAA">
        <w:rPr>
          <w:sz w:val="22"/>
          <w:szCs w:val="22"/>
          <w:lang w:val="en-GB"/>
        </w:rPr>
        <w:t>Additional time to process information.</w:t>
      </w:r>
    </w:p>
    <w:p w14:paraId="7DA37A21" w14:textId="77777777" w:rsidR="00445BAA" w:rsidRPr="00445BAA" w:rsidRDefault="00445BAA" w:rsidP="00445BAA">
      <w:pPr>
        <w:numPr>
          <w:ilvl w:val="0"/>
          <w:numId w:val="13"/>
        </w:numPr>
        <w:spacing w:after="0"/>
        <w:rPr>
          <w:sz w:val="22"/>
          <w:szCs w:val="22"/>
          <w:lang w:val="en-GB"/>
        </w:rPr>
      </w:pPr>
      <w:r w:rsidRPr="00445BAA">
        <w:rPr>
          <w:sz w:val="22"/>
          <w:szCs w:val="22"/>
          <w:lang w:val="en-GB"/>
        </w:rPr>
        <w:t>Additional time to produce work, especially at the start of the placement.</w:t>
      </w:r>
    </w:p>
    <w:p w14:paraId="03914804" w14:textId="77777777" w:rsidR="00445BAA" w:rsidRPr="00445BAA" w:rsidRDefault="00445BAA" w:rsidP="00445BAA">
      <w:pPr>
        <w:numPr>
          <w:ilvl w:val="0"/>
          <w:numId w:val="13"/>
        </w:numPr>
        <w:rPr>
          <w:sz w:val="22"/>
          <w:szCs w:val="22"/>
          <w:lang w:val="en-GB"/>
        </w:rPr>
      </w:pPr>
      <w:r w:rsidRPr="00445BAA">
        <w:rPr>
          <w:b/>
          <w:bCs/>
          <w:sz w:val="22"/>
          <w:szCs w:val="22"/>
          <w:lang w:val="en-GB"/>
        </w:rPr>
        <w:t>Additional Time:</w:t>
      </w:r>
      <w:r w:rsidRPr="00445BAA">
        <w:rPr>
          <w:sz w:val="22"/>
          <w:szCs w:val="22"/>
          <w:lang w:val="en-GB"/>
        </w:rPr>
        <w:t xml:space="preserve"> 15 minutes extra time per hour across all examinations and time-bounded assessments (does not include assignment deadline extensions).</w:t>
      </w:r>
    </w:p>
    <w:p w14:paraId="77847706" w14:textId="77777777" w:rsidR="00445BAA" w:rsidRPr="00445BAA" w:rsidRDefault="00445BAA" w:rsidP="00445BAA">
      <w:pPr>
        <w:rPr>
          <w:lang w:val="en-GB"/>
        </w:rPr>
      </w:pPr>
      <w:r w:rsidRPr="00445BAA">
        <w:rPr>
          <w:lang w:val="en-GB"/>
        </w:rPr>
        <w:t>Please let me know if any further details are required, or if there are additional steps we should take to ensure these adjustments are in place.</w:t>
      </w:r>
    </w:p>
    <w:p w14:paraId="2FD71C83" w14:textId="77777777" w:rsidR="00445BAA" w:rsidRPr="00445BAA" w:rsidRDefault="00445BAA" w:rsidP="00445BAA">
      <w:pPr>
        <w:rPr>
          <w:lang w:val="en-GB"/>
        </w:rPr>
      </w:pPr>
      <w:r w:rsidRPr="00445BAA">
        <w:rPr>
          <w:lang w:val="en-GB"/>
        </w:rPr>
        <w:t>Thank you for your support and understanding.</w:t>
      </w:r>
    </w:p>
    <w:p w14:paraId="6A6DA6D4" w14:textId="77777777" w:rsidR="00445BAA" w:rsidRPr="00445BAA" w:rsidRDefault="00445BAA" w:rsidP="00445BAA">
      <w:pPr>
        <w:rPr>
          <w:lang w:val="en-GB"/>
        </w:rPr>
      </w:pPr>
      <w:r w:rsidRPr="00445BAA">
        <w:rPr>
          <w:lang w:val="en-GB"/>
        </w:rPr>
        <w:t>Best regards,</w:t>
      </w:r>
      <w:r w:rsidRPr="00445BAA">
        <w:rPr>
          <w:lang w:val="en-GB"/>
        </w:rPr>
        <w:br/>
        <w:t>Hasan Akhtar</w:t>
      </w:r>
    </w:p>
    <w:p w14:paraId="0BA5F9AC" w14:textId="77777777" w:rsidR="00445BAA" w:rsidRPr="00445BAA" w:rsidRDefault="00830419" w:rsidP="00445BAA">
      <w:pPr>
        <w:rPr>
          <w:lang w:val="en-GB"/>
        </w:rPr>
      </w:pPr>
      <w:r>
        <w:rPr>
          <w:lang w:val="en-GB"/>
        </w:rPr>
        <w:pict w14:anchorId="0619DB49">
          <v:rect id="_x0000_i1033" style="width:0;height:1.5pt" o:hralign="center" o:hrstd="t" o:hr="t" fillcolor="#a0a0a0" stroked="f"/>
        </w:pict>
      </w:r>
    </w:p>
    <w:p w14:paraId="353DEB25" w14:textId="090555B6" w:rsidR="002C43ED" w:rsidRPr="00445BAA" w:rsidRDefault="00445BAA">
      <w:pPr>
        <w:rPr>
          <w:lang w:val="en-GB"/>
        </w:rPr>
      </w:pPr>
      <w:r w:rsidRPr="00445BAA">
        <w:rPr>
          <w:lang w:val="en-GB"/>
        </w:rPr>
        <w:t>How does that look? Any changes needed?</w:t>
      </w:r>
    </w:p>
    <w:p w14:paraId="2372C1CF" w14:textId="77777777" w:rsidR="002C43ED" w:rsidRDefault="00977981">
      <w:pPr>
        <w:pStyle w:val="Heading2"/>
      </w:pPr>
      <w:proofErr w:type="gramStart"/>
      <w:r>
        <w:t>You</w:t>
      </w:r>
      <w:proofErr w:type="gramEnd"/>
    </w:p>
    <w:p w14:paraId="0481F41A" w14:textId="554657BD" w:rsidR="002C43ED" w:rsidRPr="00C70369" w:rsidRDefault="00C70369">
      <w:pPr>
        <w:rPr>
          <w:lang w:val="en-GB"/>
        </w:rPr>
      </w:pPr>
      <w:r w:rsidRPr="00C70369">
        <w:rPr>
          <w:lang w:val="en-GB"/>
        </w:rPr>
        <w:t xml:space="preserve">Can you give me some ideas for a python app that I can code quickly using Github copilot to showcase </w:t>
      </w:r>
      <w:proofErr w:type="gramStart"/>
      <w:r w:rsidRPr="00C70369">
        <w:rPr>
          <w:lang w:val="en-GB"/>
        </w:rPr>
        <w:t>it's</w:t>
      </w:r>
      <w:proofErr w:type="gramEnd"/>
      <w:r w:rsidRPr="00C70369">
        <w:rPr>
          <w:lang w:val="en-GB"/>
        </w:rPr>
        <w:t xml:space="preserve"> ability?</w:t>
      </w:r>
    </w:p>
    <w:p w14:paraId="087E2B04" w14:textId="77777777" w:rsidR="002C43ED" w:rsidRDefault="00977981">
      <w:pPr>
        <w:pStyle w:val="Heading2"/>
      </w:pPr>
      <w:r>
        <w:t>Copilot</w:t>
      </w:r>
    </w:p>
    <w:p w14:paraId="10196CC6" w14:textId="77777777" w:rsidR="00D577DB" w:rsidRPr="00D577DB" w:rsidRDefault="00D577DB" w:rsidP="00D577DB">
      <w:pPr>
        <w:rPr>
          <w:lang w:val="en-GB"/>
        </w:rPr>
      </w:pPr>
      <w:r w:rsidRPr="00D577DB">
        <w:rPr>
          <w:lang w:val="en-GB"/>
        </w:rPr>
        <w:t>Absolutely! How about a “Weather Forecast” app? Using APIs like OpenWeatherMap, you can pull in real-time weather data. It’s simple, but the usage of API calls, data parsing, and user input demonstrates great functionality.</w:t>
      </w:r>
    </w:p>
    <w:p w14:paraId="3A6E9C3B" w14:textId="77777777" w:rsidR="00D577DB" w:rsidRPr="00D577DB" w:rsidRDefault="00D577DB" w:rsidP="00D577DB">
      <w:pPr>
        <w:rPr>
          <w:lang w:val="en-GB"/>
        </w:rPr>
      </w:pPr>
      <w:proofErr w:type="gramStart"/>
      <w:r w:rsidRPr="00D577DB">
        <w:rPr>
          <w:lang w:val="en-GB"/>
        </w:rPr>
        <w:t>Or,</w:t>
      </w:r>
      <w:proofErr w:type="gramEnd"/>
      <w:r w:rsidRPr="00D577DB">
        <w:rPr>
          <w:lang w:val="en-GB"/>
        </w:rPr>
        <w:t xml:space="preserve"> try a “To-Do List” app. It's a classic. You can incorporate basic CRUD (Create, Read, Update, Delete) operations with a nice little GUI using Tkinter or Flask.</w:t>
      </w:r>
    </w:p>
    <w:p w14:paraId="406C5508" w14:textId="77777777" w:rsidR="00D577DB" w:rsidRPr="00D577DB" w:rsidRDefault="00D577DB" w:rsidP="00D577DB">
      <w:pPr>
        <w:rPr>
          <w:lang w:val="en-GB"/>
        </w:rPr>
      </w:pPr>
      <w:r w:rsidRPr="00D577DB">
        <w:rPr>
          <w:lang w:val="en-GB"/>
        </w:rPr>
        <w:t>And if you’re up for a fun one, why not a “Quiz” app? It fetches questions from an online API, presents them to the user, and keeps track of scores.</w:t>
      </w:r>
    </w:p>
    <w:p w14:paraId="557CC775" w14:textId="1E25E366" w:rsidR="002C43ED" w:rsidRPr="00D577DB" w:rsidRDefault="00D577DB">
      <w:pPr>
        <w:rPr>
          <w:lang w:val="en-GB"/>
        </w:rPr>
      </w:pPr>
      <w:r w:rsidRPr="00D577DB">
        <w:rPr>
          <w:lang w:val="en-GB"/>
        </w:rPr>
        <w:t>Whichever you choose, GitHub Copilot can help streamline the coding process and auto-suggest lines of code. Which one do you fancy?</w:t>
      </w:r>
    </w:p>
    <w:p w14:paraId="2EFCB7D6" w14:textId="77777777" w:rsidR="002C43ED" w:rsidRDefault="00977981">
      <w:pPr>
        <w:pStyle w:val="Heading2"/>
      </w:pPr>
      <w:proofErr w:type="gramStart"/>
      <w:r>
        <w:t>You</w:t>
      </w:r>
      <w:proofErr w:type="gramEnd"/>
    </w:p>
    <w:p w14:paraId="428DB736" w14:textId="77777777" w:rsidR="0021606E" w:rsidRPr="0021606E" w:rsidRDefault="0021606E" w:rsidP="0021606E">
      <w:pPr>
        <w:rPr>
          <w:lang w:val="en-GB"/>
        </w:rPr>
      </w:pPr>
      <w:r w:rsidRPr="0021606E">
        <w:rPr>
          <w:lang w:val="en-GB"/>
        </w:rPr>
        <w:t xml:space="preserve">Can you update the </w:t>
      </w:r>
      <w:proofErr w:type="gramStart"/>
      <w:r w:rsidRPr="0021606E">
        <w:rPr>
          <w:lang w:val="en-GB"/>
        </w:rPr>
        <w:t>html</w:t>
      </w:r>
      <w:proofErr w:type="gramEnd"/>
      <w:r w:rsidRPr="0021606E">
        <w:rPr>
          <w:lang w:val="en-GB"/>
        </w:rPr>
        <w:t xml:space="preserve"> so it links to this python code:</w:t>
      </w:r>
    </w:p>
    <w:p w14:paraId="51BA5A40" w14:textId="77777777" w:rsidR="0021606E" w:rsidRPr="0021606E" w:rsidRDefault="0021606E" w:rsidP="0021606E">
      <w:pPr>
        <w:spacing w:after="0"/>
        <w:rPr>
          <w:rFonts w:ascii="Agency FB" w:hAnsi="Agency FB"/>
          <w:lang w:val="en-GB"/>
        </w:rPr>
      </w:pPr>
      <w:r w:rsidRPr="0021606E">
        <w:rPr>
          <w:rFonts w:ascii="Agency FB" w:hAnsi="Agency FB"/>
          <w:lang w:val="en-GB"/>
        </w:rPr>
        <w:t>@app.route('/add', methods=['POST'])</w:t>
      </w:r>
    </w:p>
    <w:p w14:paraId="75252C9A"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def add_task(): </w:t>
      </w:r>
    </w:p>
    <w:p w14:paraId="2E2D0A9B"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task = request.form.get('task') </w:t>
      </w:r>
    </w:p>
    <w:p w14:paraId="10FC9D20"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if task: </w:t>
      </w:r>
    </w:p>
    <w:p w14:paraId="46248CAC" w14:textId="77777777" w:rsidR="0021606E" w:rsidRPr="0021606E" w:rsidRDefault="0021606E" w:rsidP="0021606E">
      <w:pPr>
        <w:spacing w:after="0"/>
        <w:rPr>
          <w:rFonts w:ascii="Agency FB" w:hAnsi="Agency FB"/>
          <w:lang w:val="en-GB"/>
        </w:rPr>
      </w:pPr>
      <w:r w:rsidRPr="0021606E">
        <w:rPr>
          <w:rFonts w:ascii="Agency FB" w:hAnsi="Agency FB"/>
          <w:lang w:val="en-GB"/>
        </w:rPr>
        <w:lastRenderedPageBreak/>
        <w:t xml:space="preserve">    tasks.append(task) </w:t>
      </w:r>
    </w:p>
    <w:p w14:paraId="0335773B"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return redirect(url_for('index'))</w:t>
      </w:r>
    </w:p>
    <w:p w14:paraId="352BD69F"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w:t>
      </w:r>
    </w:p>
    <w:p w14:paraId="6DD5507A" w14:textId="77777777" w:rsidR="0021606E" w:rsidRPr="0021606E" w:rsidRDefault="0021606E" w:rsidP="0021606E">
      <w:pPr>
        <w:spacing w:after="0"/>
        <w:rPr>
          <w:rFonts w:ascii="Agency FB" w:hAnsi="Agency FB"/>
          <w:lang w:val="en-GB"/>
        </w:rPr>
      </w:pPr>
      <w:r w:rsidRPr="0021606E">
        <w:rPr>
          <w:rFonts w:ascii="Agency FB" w:hAnsi="Agency FB"/>
          <w:lang w:val="en-GB"/>
        </w:rPr>
        <w:t>@app.route('/delete/&lt;int:task_id&gt;')</w:t>
      </w:r>
    </w:p>
    <w:p w14:paraId="2B7D4A70"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def delete_task(task_id): </w:t>
      </w:r>
    </w:p>
    <w:p w14:paraId="009D76BE"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if 0 &lt;= task_id &lt; len(tasks): </w:t>
      </w:r>
    </w:p>
    <w:p w14:paraId="33E11883"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tasks.pop(task_id) </w:t>
      </w:r>
    </w:p>
    <w:p w14:paraId="5D7629FD"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return redirect(url_for('index'))</w:t>
      </w:r>
    </w:p>
    <w:p w14:paraId="1935B06F"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w:t>
      </w:r>
    </w:p>
    <w:p w14:paraId="3BBE4221" w14:textId="77777777" w:rsidR="0021606E" w:rsidRPr="0021606E" w:rsidRDefault="0021606E" w:rsidP="0021606E">
      <w:pPr>
        <w:spacing w:after="0"/>
        <w:rPr>
          <w:rFonts w:ascii="Agency FB" w:hAnsi="Agency FB"/>
          <w:lang w:val="en-GB"/>
        </w:rPr>
      </w:pPr>
      <w:r w:rsidRPr="0021606E">
        <w:rPr>
          <w:rFonts w:ascii="Agency FB" w:hAnsi="Agency FB"/>
          <w:lang w:val="en-GB"/>
        </w:rPr>
        <w:t>#method to update an existing task</w:t>
      </w:r>
    </w:p>
    <w:p w14:paraId="0CFBC17C" w14:textId="77777777" w:rsidR="0021606E" w:rsidRPr="0021606E" w:rsidRDefault="0021606E" w:rsidP="0021606E">
      <w:pPr>
        <w:spacing w:after="0"/>
        <w:rPr>
          <w:rFonts w:ascii="Agency FB" w:hAnsi="Agency FB"/>
          <w:lang w:val="en-GB"/>
        </w:rPr>
      </w:pPr>
      <w:r w:rsidRPr="0021606E">
        <w:rPr>
          <w:rFonts w:ascii="Agency FB" w:hAnsi="Agency FB"/>
          <w:lang w:val="en-GB"/>
        </w:rPr>
        <w:t>@app.route('/update/&lt;int:task_id&gt;', methods=['POST'])</w:t>
      </w:r>
    </w:p>
    <w:p w14:paraId="313A6F31"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def update_task(task_id): </w:t>
      </w:r>
    </w:p>
    <w:p w14:paraId="29C866AC"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if 0 &lt;= task_id &lt; len(tasks): </w:t>
      </w:r>
    </w:p>
    <w:p w14:paraId="08178CFC"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tasks[task_id] = request.form.get('task') </w:t>
      </w:r>
    </w:p>
    <w:p w14:paraId="0A885161"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return redirect(url_for('index'))</w:t>
      </w:r>
    </w:p>
    <w:p w14:paraId="2AA6A1B3"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w:t>
      </w:r>
    </w:p>
    <w:p w14:paraId="559610FD" w14:textId="77777777" w:rsidR="0021606E" w:rsidRPr="0021606E" w:rsidRDefault="0021606E" w:rsidP="0021606E">
      <w:pPr>
        <w:spacing w:after="0"/>
        <w:rPr>
          <w:rFonts w:ascii="Agency FB" w:hAnsi="Agency FB"/>
          <w:lang w:val="en-GB"/>
        </w:rPr>
      </w:pPr>
      <w:r w:rsidRPr="0021606E">
        <w:rPr>
          <w:rFonts w:ascii="Agency FB" w:hAnsi="Agency FB"/>
          <w:lang w:val="en-GB"/>
        </w:rPr>
        <w:t>#method to clear all tasks</w:t>
      </w:r>
    </w:p>
    <w:p w14:paraId="7916A641" w14:textId="77777777" w:rsidR="0021606E" w:rsidRPr="0021606E" w:rsidRDefault="0021606E" w:rsidP="0021606E">
      <w:pPr>
        <w:spacing w:after="0"/>
        <w:rPr>
          <w:rFonts w:ascii="Agency FB" w:hAnsi="Agency FB"/>
          <w:lang w:val="en-GB"/>
        </w:rPr>
      </w:pPr>
      <w:r w:rsidRPr="0021606E">
        <w:rPr>
          <w:rFonts w:ascii="Agency FB" w:hAnsi="Agency FB"/>
          <w:lang w:val="en-GB"/>
        </w:rPr>
        <w:t>@app.route('/clear')</w:t>
      </w:r>
    </w:p>
    <w:p w14:paraId="74F4FE7A" w14:textId="77777777" w:rsidR="0021606E" w:rsidRPr="0021606E" w:rsidRDefault="0021606E" w:rsidP="0021606E">
      <w:pPr>
        <w:spacing w:after="0"/>
        <w:rPr>
          <w:rFonts w:ascii="Agency FB" w:hAnsi="Agency FB"/>
          <w:lang w:val="en-GB"/>
        </w:rPr>
      </w:pPr>
      <w:r w:rsidRPr="0021606E">
        <w:rPr>
          <w:rFonts w:ascii="Agency FB" w:hAnsi="Agency FB"/>
          <w:lang w:val="en-GB"/>
        </w:rPr>
        <w:t>def clear_tasks():</w:t>
      </w:r>
    </w:p>
    <w:p w14:paraId="75D379B1"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tasks.clear() </w:t>
      </w:r>
    </w:p>
    <w:p w14:paraId="4CF06061"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return redirect(url_for('index'))</w:t>
      </w:r>
    </w:p>
    <w:p w14:paraId="3CAE446D"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w:t>
      </w:r>
    </w:p>
    <w:p w14:paraId="0483E59D" w14:textId="77777777" w:rsidR="0021606E" w:rsidRPr="0021606E" w:rsidRDefault="0021606E" w:rsidP="0021606E">
      <w:pPr>
        <w:spacing w:after="0"/>
        <w:rPr>
          <w:rFonts w:ascii="Agency FB" w:hAnsi="Agency FB"/>
          <w:lang w:val="en-GB"/>
        </w:rPr>
      </w:pPr>
      <w:r w:rsidRPr="0021606E">
        <w:rPr>
          <w:rFonts w:ascii="Agency FB" w:hAnsi="Agency FB"/>
          <w:lang w:val="en-GB"/>
        </w:rPr>
        <w:t>#method to sort tasks in ascending order</w:t>
      </w:r>
    </w:p>
    <w:p w14:paraId="530C6D9C" w14:textId="77777777" w:rsidR="0021606E" w:rsidRPr="0021606E" w:rsidRDefault="0021606E" w:rsidP="0021606E">
      <w:pPr>
        <w:spacing w:after="0"/>
        <w:rPr>
          <w:rFonts w:ascii="Agency FB" w:hAnsi="Agency FB"/>
          <w:lang w:val="en-GB"/>
        </w:rPr>
      </w:pPr>
      <w:r w:rsidRPr="0021606E">
        <w:rPr>
          <w:rFonts w:ascii="Agency FB" w:hAnsi="Agency FB"/>
          <w:lang w:val="en-GB"/>
        </w:rPr>
        <w:t>@app.route('/sort/ascending')</w:t>
      </w:r>
    </w:p>
    <w:p w14:paraId="1ED5CEA5"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def sort_ascending(): </w:t>
      </w:r>
    </w:p>
    <w:p w14:paraId="0B6542AC"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tasks.sort() </w:t>
      </w:r>
    </w:p>
    <w:p w14:paraId="46BB72D6"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return redirect(url_for('index'))</w:t>
      </w:r>
    </w:p>
    <w:p w14:paraId="203157FB"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w:t>
      </w:r>
    </w:p>
    <w:p w14:paraId="200902AA" w14:textId="77777777" w:rsidR="0021606E" w:rsidRPr="0021606E" w:rsidRDefault="0021606E" w:rsidP="0021606E">
      <w:pPr>
        <w:spacing w:after="0"/>
        <w:rPr>
          <w:rFonts w:ascii="Agency FB" w:hAnsi="Agency FB"/>
          <w:lang w:val="en-GB"/>
        </w:rPr>
      </w:pPr>
      <w:r w:rsidRPr="0021606E">
        <w:rPr>
          <w:rFonts w:ascii="Agency FB" w:hAnsi="Agency FB"/>
          <w:lang w:val="en-GB"/>
        </w:rPr>
        <w:t>#method to sort tasks in descending order</w:t>
      </w:r>
    </w:p>
    <w:p w14:paraId="14B7FC5E" w14:textId="77777777" w:rsidR="0021606E" w:rsidRPr="0021606E" w:rsidRDefault="0021606E" w:rsidP="0021606E">
      <w:pPr>
        <w:spacing w:after="0"/>
        <w:rPr>
          <w:rFonts w:ascii="Agency FB" w:hAnsi="Agency FB"/>
          <w:lang w:val="en-GB"/>
        </w:rPr>
      </w:pPr>
      <w:r w:rsidRPr="0021606E">
        <w:rPr>
          <w:rFonts w:ascii="Agency FB" w:hAnsi="Agency FB"/>
          <w:lang w:val="en-GB"/>
        </w:rPr>
        <w:t>@app.route('/sort/descending')</w:t>
      </w:r>
    </w:p>
    <w:p w14:paraId="715955FF"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def sort_descending(): </w:t>
      </w:r>
    </w:p>
    <w:p w14:paraId="0B450C27" w14:textId="77777777" w:rsidR="0021606E" w:rsidRPr="0021606E" w:rsidRDefault="0021606E" w:rsidP="0021606E">
      <w:pPr>
        <w:spacing w:after="0"/>
        <w:rPr>
          <w:rFonts w:ascii="Agency FB" w:hAnsi="Agency FB"/>
          <w:lang w:val="en-GB"/>
        </w:rPr>
      </w:pPr>
      <w:r w:rsidRPr="0021606E">
        <w:rPr>
          <w:rFonts w:ascii="Agency FB" w:hAnsi="Agency FB"/>
          <w:lang w:val="en-GB"/>
        </w:rPr>
        <w:t xml:space="preserve">  tasks.sort(reverse=True) </w:t>
      </w:r>
    </w:p>
    <w:p w14:paraId="30254889" w14:textId="359715B8" w:rsidR="002C43ED" w:rsidRPr="0021606E" w:rsidRDefault="0021606E">
      <w:pPr>
        <w:rPr>
          <w:rFonts w:ascii="Agency FB" w:hAnsi="Agency FB"/>
          <w:lang w:val="en-GB"/>
        </w:rPr>
      </w:pPr>
      <w:r w:rsidRPr="0021606E">
        <w:rPr>
          <w:rFonts w:ascii="Agency FB" w:hAnsi="Agency FB"/>
          <w:lang w:val="en-GB"/>
        </w:rPr>
        <w:t xml:space="preserve">  return redirect(url_for('index'))  </w:t>
      </w:r>
    </w:p>
    <w:p w14:paraId="215C87AA" w14:textId="77777777" w:rsidR="002C43ED" w:rsidRDefault="00977981">
      <w:pPr>
        <w:pStyle w:val="Heading2"/>
      </w:pPr>
      <w:r>
        <w:t>Copilot</w:t>
      </w:r>
    </w:p>
    <w:p w14:paraId="6BCC9B24" w14:textId="77777777" w:rsidR="00223AC1" w:rsidRPr="00223AC1" w:rsidRDefault="00223AC1" w:rsidP="00223AC1">
      <w:pPr>
        <w:rPr>
          <w:lang w:val="en-GB"/>
        </w:rPr>
      </w:pPr>
      <w:r w:rsidRPr="00223AC1">
        <w:rPr>
          <w:lang w:val="en-GB"/>
        </w:rPr>
        <w:t>Sure thing! Here’s how you can link your Python code with the corresponding HTML.</w:t>
      </w:r>
    </w:p>
    <w:p w14:paraId="2368AA3E" w14:textId="77777777" w:rsidR="00223AC1" w:rsidRPr="00223AC1" w:rsidRDefault="00223AC1" w:rsidP="00223AC1">
      <w:pPr>
        <w:rPr>
          <w:lang w:val="en-GB"/>
        </w:rPr>
      </w:pPr>
      <w:r w:rsidRPr="00223AC1">
        <w:rPr>
          <w:lang w:val="en-GB"/>
        </w:rPr>
        <w:t>Update your HTML to include forms and buttons for each route:</w:t>
      </w:r>
    </w:p>
    <w:p w14:paraId="0157D13D" w14:textId="77777777" w:rsidR="00223AC1" w:rsidRPr="00223AC1" w:rsidRDefault="00223AC1" w:rsidP="00223AC1">
      <w:pPr>
        <w:spacing w:after="0"/>
        <w:rPr>
          <w:rFonts w:ascii="Agency FB" w:hAnsi="Agency FB"/>
          <w:lang w:val="en-GB"/>
        </w:rPr>
      </w:pPr>
      <w:r w:rsidRPr="00223AC1">
        <w:rPr>
          <w:rFonts w:ascii="Agency FB" w:hAnsi="Agency FB"/>
          <w:lang w:val="en-GB"/>
        </w:rPr>
        <w:t>&lt;!DOCTYPE html&gt;</w:t>
      </w:r>
    </w:p>
    <w:p w14:paraId="2102B3EE" w14:textId="77777777" w:rsidR="00223AC1" w:rsidRPr="00223AC1" w:rsidRDefault="00223AC1" w:rsidP="00223AC1">
      <w:pPr>
        <w:spacing w:after="0"/>
        <w:rPr>
          <w:rFonts w:ascii="Agency FB" w:hAnsi="Agency FB"/>
          <w:lang w:val="en-GB"/>
        </w:rPr>
      </w:pPr>
      <w:r w:rsidRPr="00223AC1">
        <w:rPr>
          <w:rFonts w:ascii="Agency FB" w:hAnsi="Agency FB"/>
          <w:lang w:val="en-GB"/>
        </w:rPr>
        <w:t>&lt;html lang="en"&gt;</w:t>
      </w:r>
    </w:p>
    <w:p w14:paraId="7FBD6FB9" w14:textId="77777777" w:rsidR="00223AC1" w:rsidRPr="00223AC1" w:rsidRDefault="00223AC1" w:rsidP="00223AC1">
      <w:pPr>
        <w:spacing w:after="0"/>
        <w:rPr>
          <w:rFonts w:ascii="Agency FB" w:hAnsi="Agency FB"/>
          <w:lang w:val="en-GB"/>
        </w:rPr>
      </w:pPr>
      <w:r w:rsidRPr="00223AC1">
        <w:rPr>
          <w:rFonts w:ascii="Agency FB" w:hAnsi="Agency FB"/>
          <w:lang w:val="en-GB"/>
        </w:rPr>
        <w:t>&lt;head&gt;</w:t>
      </w:r>
    </w:p>
    <w:p w14:paraId="217415BD"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&lt;meta charset="UTF-8"&gt;</w:t>
      </w:r>
    </w:p>
    <w:p w14:paraId="7D72C9C0" w14:textId="77777777" w:rsidR="00223AC1" w:rsidRPr="00223AC1" w:rsidRDefault="00223AC1" w:rsidP="00223AC1">
      <w:pPr>
        <w:spacing w:after="0"/>
        <w:rPr>
          <w:rFonts w:ascii="Agency FB" w:hAnsi="Agency FB"/>
          <w:lang w:val="en-GB"/>
        </w:rPr>
      </w:pPr>
      <w:r w:rsidRPr="00223AC1">
        <w:rPr>
          <w:rFonts w:ascii="Agency FB" w:hAnsi="Agency FB"/>
          <w:lang w:val="en-GB"/>
        </w:rPr>
        <w:lastRenderedPageBreak/>
        <w:t xml:space="preserve">    &lt;title&gt;Task Manager&lt;/title&gt;</w:t>
      </w:r>
    </w:p>
    <w:p w14:paraId="37B2BFA4" w14:textId="77777777" w:rsidR="00223AC1" w:rsidRPr="00223AC1" w:rsidRDefault="00223AC1" w:rsidP="00223AC1">
      <w:pPr>
        <w:spacing w:after="0"/>
        <w:rPr>
          <w:rFonts w:ascii="Agency FB" w:hAnsi="Agency FB"/>
          <w:lang w:val="en-GB"/>
        </w:rPr>
      </w:pPr>
      <w:r w:rsidRPr="00223AC1">
        <w:rPr>
          <w:rFonts w:ascii="Agency FB" w:hAnsi="Agency FB"/>
          <w:lang w:val="en-GB"/>
        </w:rPr>
        <w:t>&lt;/head&gt;</w:t>
      </w:r>
    </w:p>
    <w:p w14:paraId="5F6EB7D7" w14:textId="77777777" w:rsidR="00223AC1" w:rsidRPr="00223AC1" w:rsidRDefault="00223AC1" w:rsidP="00223AC1">
      <w:pPr>
        <w:spacing w:after="0"/>
        <w:rPr>
          <w:rFonts w:ascii="Agency FB" w:hAnsi="Agency FB"/>
          <w:lang w:val="en-GB"/>
        </w:rPr>
      </w:pPr>
      <w:r w:rsidRPr="00223AC1">
        <w:rPr>
          <w:rFonts w:ascii="Agency FB" w:hAnsi="Agency FB"/>
          <w:lang w:val="en-GB"/>
        </w:rPr>
        <w:t>&lt;body&gt;</w:t>
      </w:r>
    </w:p>
    <w:p w14:paraId="358F94F6"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&lt;h1&gt;Task Manager&lt;/h1&gt;</w:t>
      </w:r>
    </w:p>
    <w:p w14:paraId="605283BF"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 action="/add" method="post"&gt;</w:t>
      </w:r>
    </w:p>
    <w:p w14:paraId="5895232E"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&lt;input type="text" name="task" placeholder="New Task"&gt;</w:t>
      </w:r>
    </w:p>
    <w:p w14:paraId="6C739205"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&lt;button type="submit"&gt;Add Task&lt;/button&gt;</w:t>
      </w:r>
    </w:p>
    <w:p w14:paraId="28B5C2C1"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&lt;/form&gt;</w:t>
      </w:r>
    </w:p>
    <w:p w14:paraId="5FFD202E" w14:textId="77777777" w:rsidR="00223AC1" w:rsidRPr="00223AC1" w:rsidRDefault="00223AC1" w:rsidP="00223AC1">
      <w:pPr>
        <w:spacing w:after="0"/>
        <w:rPr>
          <w:rFonts w:ascii="Agency FB" w:hAnsi="Agency FB"/>
          <w:lang w:val="en-GB"/>
        </w:rPr>
      </w:pPr>
    </w:p>
    <w:p w14:paraId="0CC87C26"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&lt;ul&gt;</w:t>
      </w:r>
    </w:p>
    <w:p w14:paraId="024F85D1"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 for task in tasks %}</w:t>
      </w:r>
    </w:p>
    <w:p w14:paraId="3FCD4565"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&lt;li&gt;</w:t>
      </w:r>
    </w:p>
    <w:p w14:paraId="40EBFC73"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 task }}</w:t>
      </w:r>
    </w:p>
    <w:p w14:paraId="3840A091"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 action="/delete/{{ loop.index0 }}" method="post" style="display:inline;"&gt;</w:t>
      </w:r>
    </w:p>
    <w:p w14:paraId="225CBDE2"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&lt;button type="submit"&gt;Delete&lt;/button&gt;</w:t>
      </w:r>
    </w:p>
    <w:p w14:paraId="5AED4D75"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&lt;/form&gt;</w:t>
      </w:r>
    </w:p>
    <w:p w14:paraId="5CC170D9"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 action="/update/{{ loop.index0 }}" method="post" style="display:inline;"&gt;</w:t>
      </w:r>
    </w:p>
    <w:p w14:paraId="04130B87"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&lt;input type="text" name="task" placeholder="Update Task"&gt;</w:t>
      </w:r>
    </w:p>
    <w:p w14:paraId="69ADF396"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&lt;button type="submit"&gt;Update&lt;/button&gt;</w:t>
      </w:r>
    </w:p>
    <w:p w14:paraId="5166AE83"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&lt;/form&gt;</w:t>
      </w:r>
    </w:p>
    <w:p w14:paraId="6B41BC71"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&lt;/li&gt;</w:t>
      </w:r>
    </w:p>
    <w:p w14:paraId="53E7279F"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 endfor %}</w:t>
      </w:r>
    </w:p>
    <w:p w14:paraId="65E7E03E"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&lt;/ul&gt;</w:t>
      </w:r>
    </w:p>
    <w:p w14:paraId="0B92906E" w14:textId="77777777" w:rsidR="00223AC1" w:rsidRPr="00223AC1" w:rsidRDefault="00223AC1" w:rsidP="00223AC1">
      <w:pPr>
        <w:spacing w:after="0"/>
        <w:rPr>
          <w:rFonts w:ascii="Agency FB" w:hAnsi="Agency FB"/>
          <w:lang w:val="en-GB"/>
        </w:rPr>
      </w:pPr>
    </w:p>
    <w:p w14:paraId="10BB80A4"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 action="/clear" method="post"&gt;</w:t>
      </w:r>
    </w:p>
    <w:p w14:paraId="0442BB4B"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&lt;button type="submit"&gt;Clear All Tasks&lt;/button&gt;</w:t>
      </w:r>
    </w:p>
    <w:p w14:paraId="0F17EA11"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&lt;/form&gt;</w:t>
      </w:r>
    </w:p>
    <w:p w14:paraId="237B3C09" w14:textId="77777777" w:rsidR="00223AC1" w:rsidRPr="00223AC1" w:rsidRDefault="00223AC1" w:rsidP="00223AC1">
      <w:pPr>
        <w:spacing w:after="0"/>
        <w:rPr>
          <w:rFonts w:ascii="Agency FB" w:hAnsi="Agency FB"/>
          <w:lang w:val="en-GB"/>
        </w:rPr>
      </w:pPr>
    </w:p>
    <w:p w14:paraId="49BADF0A"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 action="/sort/ascending" method="post"&gt;</w:t>
      </w:r>
    </w:p>
    <w:p w14:paraId="210B5E33"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&lt;button type="submit"&gt;Sort Ascending&lt;/button&gt;</w:t>
      </w:r>
    </w:p>
    <w:p w14:paraId="4C297CA7"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&lt;/form&gt;</w:t>
      </w:r>
    </w:p>
    <w:p w14:paraId="6EA0005C" w14:textId="77777777" w:rsidR="00223AC1" w:rsidRPr="00223AC1" w:rsidRDefault="00223AC1" w:rsidP="00223AC1">
      <w:pPr>
        <w:spacing w:after="0"/>
        <w:rPr>
          <w:rFonts w:ascii="Agency FB" w:hAnsi="Agency FB"/>
          <w:lang w:val="en-GB"/>
        </w:rPr>
      </w:pPr>
    </w:p>
    <w:p w14:paraId="0B3AC6A1"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 action="/sort/descending" method="post"&gt;</w:t>
      </w:r>
    </w:p>
    <w:p w14:paraId="68E2D60B"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&lt;button type="submit"&gt;Sort Descending&lt;/button&gt;</w:t>
      </w:r>
    </w:p>
    <w:p w14:paraId="613A4FBE" w14:textId="77777777" w:rsidR="00223AC1" w:rsidRPr="00223AC1" w:rsidRDefault="00223AC1" w:rsidP="00223AC1">
      <w:pPr>
        <w:spacing w:after="0"/>
        <w:rPr>
          <w:rFonts w:ascii="Agency FB" w:hAnsi="Agency FB"/>
          <w:lang w:val="en-GB"/>
        </w:rPr>
      </w:pPr>
      <w:r w:rsidRPr="00223AC1">
        <w:rPr>
          <w:rFonts w:ascii="Agency FB" w:hAnsi="Agency FB"/>
          <w:lang w:val="en-GB"/>
        </w:rPr>
        <w:t xml:space="preserve">    &lt;/form&gt;</w:t>
      </w:r>
    </w:p>
    <w:p w14:paraId="15120D82" w14:textId="77777777" w:rsidR="00223AC1" w:rsidRPr="00223AC1" w:rsidRDefault="00223AC1" w:rsidP="00223AC1">
      <w:pPr>
        <w:spacing w:after="0"/>
        <w:rPr>
          <w:rFonts w:ascii="Agency FB" w:hAnsi="Agency FB"/>
          <w:lang w:val="en-GB"/>
        </w:rPr>
      </w:pPr>
      <w:r w:rsidRPr="00223AC1">
        <w:rPr>
          <w:rFonts w:ascii="Agency FB" w:hAnsi="Agency FB"/>
          <w:lang w:val="en-GB"/>
        </w:rPr>
        <w:t>&lt;/body&gt;</w:t>
      </w:r>
    </w:p>
    <w:p w14:paraId="709CF3C3" w14:textId="77777777" w:rsidR="00223AC1" w:rsidRPr="00223AC1" w:rsidRDefault="00223AC1" w:rsidP="00223AC1">
      <w:pPr>
        <w:rPr>
          <w:rFonts w:ascii="Agency FB" w:hAnsi="Agency FB"/>
          <w:lang w:val="en-GB"/>
        </w:rPr>
      </w:pPr>
      <w:r w:rsidRPr="00223AC1">
        <w:rPr>
          <w:rFonts w:ascii="Agency FB" w:hAnsi="Agency FB"/>
          <w:lang w:val="en-GB"/>
        </w:rPr>
        <w:t>&lt;/html&gt;</w:t>
      </w:r>
    </w:p>
    <w:p w14:paraId="75CD3AB4" w14:textId="5040813E" w:rsidR="002C43ED" w:rsidRDefault="00223AC1" w:rsidP="00223AC1">
      <w:r w:rsidRPr="00223AC1">
        <w:rPr>
          <w:lang w:val="en-GB"/>
        </w:rPr>
        <w:t xml:space="preserve">Make sure you’re using the appropriate HTTP methods in your </w:t>
      </w:r>
      <w:proofErr w:type="gramStart"/>
      <w:r w:rsidRPr="00223AC1">
        <w:rPr>
          <w:lang w:val="en-GB"/>
        </w:rPr>
        <w:t>routes, and</w:t>
      </w:r>
      <w:proofErr w:type="gramEnd"/>
      <w:r w:rsidRPr="00223AC1">
        <w:rPr>
          <w:lang w:val="en-GB"/>
        </w:rPr>
        <w:t xml:space="preserve"> ensure the forms in your HTML match those methods and URLs. This setup should have you covered. How does that look?</w:t>
      </w:r>
    </w:p>
    <w:p w14:paraId="5D520333" w14:textId="77777777" w:rsidR="002C43ED" w:rsidRDefault="00977981">
      <w:pPr>
        <w:pStyle w:val="Heading2"/>
      </w:pPr>
      <w:proofErr w:type="gramStart"/>
      <w:r>
        <w:lastRenderedPageBreak/>
        <w:t>You</w:t>
      </w:r>
      <w:proofErr w:type="gramEnd"/>
    </w:p>
    <w:p w14:paraId="7D418356" w14:textId="77777777" w:rsidR="003032AD" w:rsidRPr="003032AD" w:rsidRDefault="003032AD" w:rsidP="003032AD">
      <w:pPr>
        <w:rPr>
          <w:lang w:val="en-GB"/>
        </w:rPr>
      </w:pPr>
      <w:r w:rsidRPr="003032AD">
        <w:rPr>
          <w:lang w:val="en-GB"/>
        </w:rPr>
        <w:t>I still want to include the styles and div like this:</w:t>
      </w:r>
    </w:p>
    <w:p w14:paraId="555877F9"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&lt;div class="container"&gt; </w:t>
      </w:r>
    </w:p>
    <w:p w14:paraId="3DFF5D81"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  &lt;h1&gt;To-Do List&lt;/h1&gt; </w:t>
      </w:r>
    </w:p>
    <w:p w14:paraId="08B2F3BC"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  &lt;input type="text" id="</w:t>
      </w:r>
      <w:proofErr w:type="gramStart"/>
      <w:r w:rsidRPr="003032AD">
        <w:rPr>
          <w:rFonts w:ascii="Agency FB" w:hAnsi="Agency FB"/>
          <w:lang w:val="en-GB"/>
        </w:rPr>
        <w:t>new-task</w:t>
      </w:r>
      <w:proofErr w:type="gramEnd"/>
      <w:r w:rsidRPr="003032AD">
        <w:rPr>
          <w:rFonts w:ascii="Agency FB" w:hAnsi="Agency FB"/>
          <w:lang w:val="en-GB"/>
        </w:rPr>
        <w:t xml:space="preserve">" placeholder="Add a new task..." /&gt; </w:t>
      </w:r>
    </w:p>
    <w:p w14:paraId="543D2CEA"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  &lt;button onclick="addTask()"&gt;Add&lt;/button&gt; </w:t>
      </w:r>
    </w:p>
    <w:p w14:paraId="49F100FF"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  &lt;ul id="tasks"&gt; </w:t>
      </w:r>
    </w:p>
    <w:p w14:paraId="3DC0175F"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    &lt;!-- Tasks will be dynamically added here --&gt; </w:t>
      </w:r>
    </w:p>
    <w:p w14:paraId="0D4D5E19" w14:textId="77777777" w:rsidR="003032AD" w:rsidRPr="003032AD" w:rsidRDefault="003032AD" w:rsidP="003032AD">
      <w:pPr>
        <w:spacing w:after="0"/>
        <w:rPr>
          <w:rFonts w:ascii="Agency FB" w:hAnsi="Agency FB"/>
          <w:lang w:val="en-GB"/>
        </w:rPr>
      </w:pPr>
      <w:r w:rsidRPr="003032AD">
        <w:rPr>
          <w:rFonts w:ascii="Agency FB" w:hAnsi="Agency FB"/>
          <w:lang w:val="en-GB"/>
        </w:rPr>
        <w:t xml:space="preserve">  &lt;/ul&gt; </w:t>
      </w:r>
    </w:p>
    <w:p w14:paraId="2E51A674" w14:textId="7F91272B" w:rsidR="002C43ED" w:rsidRPr="003032AD" w:rsidRDefault="003032AD">
      <w:pPr>
        <w:rPr>
          <w:rFonts w:ascii="Agency FB" w:hAnsi="Agency FB"/>
          <w:lang w:val="en-GB"/>
        </w:rPr>
      </w:pPr>
      <w:r w:rsidRPr="003032AD">
        <w:rPr>
          <w:rFonts w:ascii="Agency FB" w:hAnsi="Agency FB"/>
          <w:lang w:val="en-GB"/>
        </w:rPr>
        <w:t xml:space="preserve">&lt;/div&gt;  </w:t>
      </w:r>
    </w:p>
    <w:p w14:paraId="0D6B6B56" w14:textId="77777777" w:rsidR="002C43ED" w:rsidRDefault="00977981">
      <w:pPr>
        <w:pStyle w:val="Heading2"/>
      </w:pPr>
      <w:r>
        <w:t>Copilot</w:t>
      </w:r>
    </w:p>
    <w:p w14:paraId="33A99DFD" w14:textId="77777777" w:rsidR="00765ED9" w:rsidRPr="00765ED9" w:rsidRDefault="00765ED9" w:rsidP="00765ED9">
      <w:pPr>
        <w:rPr>
          <w:lang w:val="en-GB"/>
        </w:rPr>
      </w:pPr>
      <w:r w:rsidRPr="00765ED9">
        <w:rPr>
          <w:lang w:val="en-GB"/>
        </w:rPr>
        <w:t>Got it. Let’s mesh your HTML styles and the div structure with the necessary form actions. Here’s how you can do it:</w:t>
      </w:r>
    </w:p>
    <w:p w14:paraId="0D1EBDD8" w14:textId="77777777" w:rsidR="00765ED9" w:rsidRPr="00765ED9" w:rsidRDefault="00765ED9" w:rsidP="00765ED9">
      <w:pPr>
        <w:spacing w:after="0"/>
        <w:rPr>
          <w:rFonts w:ascii="Agency FB" w:hAnsi="Agency FB"/>
          <w:lang w:val="en-GB"/>
        </w:rPr>
      </w:pPr>
      <w:r w:rsidRPr="00765ED9">
        <w:rPr>
          <w:rFonts w:ascii="Agency FB" w:hAnsi="Agency FB"/>
          <w:lang w:val="en-GB"/>
        </w:rPr>
        <w:t>&lt;!DOCTYPE html&gt;</w:t>
      </w:r>
    </w:p>
    <w:p w14:paraId="6F65AD28" w14:textId="77777777" w:rsidR="00765ED9" w:rsidRPr="00765ED9" w:rsidRDefault="00765ED9" w:rsidP="00765ED9">
      <w:pPr>
        <w:spacing w:after="0"/>
        <w:rPr>
          <w:rFonts w:ascii="Agency FB" w:hAnsi="Agency FB"/>
          <w:lang w:val="en-GB"/>
        </w:rPr>
      </w:pPr>
      <w:r w:rsidRPr="00765ED9">
        <w:rPr>
          <w:rFonts w:ascii="Agency FB" w:hAnsi="Agency FB"/>
          <w:lang w:val="en-GB"/>
        </w:rPr>
        <w:t>&lt;html lang="en"&gt;</w:t>
      </w:r>
    </w:p>
    <w:p w14:paraId="2AB0BF62" w14:textId="77777777" w:rsidR="00765ED9" w:rsidRPr="00765ED9" w:rsidRDefault="00765ED9" w:rsidP="00765ED9">
      <w:pPr>
        <w:spacing w:after="0"/>
        <w:rPr>
          <w:rFonts w:ascii="Agency FB" w:hAnsi="Agency FB"/>
          <w:lang w:val="en-GB"/>
        </w:rPr>
      </w:pPr>
      <w:r w:rsidRPr="00765ED9">
        <w:rPr>
          <w:rFonts w:ascii="Agency FB" w:hAnsi="Agency FB"/>
          <w:lang w:val="en-GB"/>
        </w:rPr>
        <w:t>&lt;head&gt;</w:t>
      </w:r>
    </w:p>
    <w:p w14:paraId="59AAE326"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&lt;meta charset="UTF-8"&gt;</w:t>
      </w:r>
    </w:p>
    <w:p w14:paraId="0BD90CC3"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&lt;title&gt;To-Do List&lt;/title&gt;</w:t>
      </w:r>
    </w:p>
    <w:p w14:paraId="20CB542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&lt;style&gt;</w:t>
      </w:r>
    </w:p>
    <w:p w14:paraId="336848AA"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.container {</w:t>
      </w:r>
    </w:p>
    <w:p w14:paraId="42B87C32"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width: </w:t>
      </w:r>
      <w:proofErr w:type="gramStart"/>
      <w:r w:rsidRPr="00765ED9">
        <w:rPr>
          <w:rFonts w:ascii="Agency FB" w:hAnsi="Agency FB"/>
          <w:lang w:val="en-GB"/>
        </w:rPr>
        <w:t>300px;</w:t>
      </w:r>
      <w:proofErr w:type="gramEnd"/>
    </w:p>
    <w:p w14:paraId="3A816D3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margin: 0 </w:t>
      </w:r>
      <w:proofErr w:type="gramStart"/>
      <w:r w:rsidRPr="00765ED9">
        <w:rPr>
          <w:rFonts w:ascii="Agency FB" w:hAnsi="Agency FB"/>
          <w:lang w:val="en-GB"/>
        </w:rPr>
        <w:t>auto;</w:t>
      </w:r>
      <w:proofErr w:type="gramEnd"/>
    </w:p>
    <w:p w14:paraId="1247DC22"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text-align: </w:t>
      </w:r>
      <w:proofErr w:type="gramStart"/>
      <w:r w:rsidRPr="00765ED9">
        <w:rPr>
          <w:rFonts w:ascii="Agency FB" w:hAnsi="Agency FB"/>
          <w:lang w:val="en-GB"/>
        </w:rPr>
        <w:t>center;</w:t>
      </w:r>
      <w:proofErr w:type="gramEnd"/>
    </w:p>
    <w:p w14:paraId="69D4AF35"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t>
      </w:r>
    </w:p>
    <w:p w14:paraId="1F528090"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input[type="text"] {</w:t>
      </w:r>
    </w:p>
    <w:p w14:paraId="3B1AD4E7"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width: </w:t>
      </w:r>
      <w:proofErr w:type="gramStart"/>
      <w:r w:rsidRPr="00765ED9">
        <w:rPr>
          <w:rFonts w:ascii="Agency FB" w:hAnsi="Agency FB"/>
          <w:lang w:val="en-GB"/>
        </w:rPr>
        <w:t>80%;</w:t>
      </w:r>
      <w:proofErr w:type="gramEnd"/>
    </w:p>
    <w:p w14:paraId="0F666B6D"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padding: </w:t>
      </w:r>
      <w:proofErr w:type="gramStart"/>
      <w:r w:rsidRPr="00765ED9">
        <w:rPr>
          <w:rFonts w:ascii="Agency FB" w:hAnsi="Agency FB"/>
          <w:lang w:val="en-GB"/>
        </w:rPr>
        <w:t>10px;</w:t>
      </w:r>
      <w:proofErr w:type="gramEnd"/>
    </w:p>
    <w:p w14:paraId="6733EF57"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margin: 10px </w:t>
      </w:r>
      <w:proofErr w:type="gramStart"/>
      <w:r w:rsidRPr="00765ED9">
        <w:rPr>
          <w:rFonts w:ascii="Agency FB" w:hAnsi="Agency FB"/>
          <w:lang w:val="en-GB"/>
        </w:rPr>
        <w:t>0;</w:t>
      </w:r>
      <w:proofErr w:type="gramEnd"/>
    </w:p>
    <w:p w14:paraId="4E71C607"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t>
      </w:r>
    </w:p>
    <w:p w14:paraId="7DC6EA2F"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button {</w:t>
      </w:r>
    </w:p>
    <w:p w14:paraId="5312FFA4"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padding: 10px </w:t>
      </w:r>
      <w:proofErr w:type="gramStart"/>
      <w:r w:rsidRPr="00765ED9">
        <w:rPr>
          <w:rFonts w:ascii="Agency FB" w:hAnsi="Agency FB"/>
          <w:lang w:val="en-GB"/>
        </w:rPr>
        <w:t>20px;</w:t>
      </w:r>
      <w:proofErr w:type="gramEnd"/>
    </w:p>
    <w:p w14:paraId="1AE60614"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margin: </w:t>
      </w:r>
      <w:proofErr w:type="gramStart"/>
      <w:r w:rsidRPr="00765ED9">
        <w:rPr>
          <w:rFonts w:ascii="Agency FB" w:hAnsi="Agency FB"/>
          <w:lang w:val="en-GB"/>
        </w:rPr>
        <w:t>5px;</w:t>
      </w:r>
      <w:proofErr w:type="gramEnd"/>
    </w:p>
    <w:p w14:paraId="0583FC65"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t>
      </w:r>
    </w:p>
    <w:p w14:paraId="33765AFA"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ul {</w:t>
      </w:r>
    </w:p>
    <w:p w14:paraId="5E8CE9B5"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list-style-type: </w:t>
      </w:r>
      <w:proofErr w:type="gramStart"/>
      <w:r w:rsidRPr="00765ED9">
        <w:rPr>
          <w:rFonts w:ascii="Agency FB" w:hAnsi="Agency FB"/>
          <w:lang w:val="en-GB"/>
        </w:rPr>
        <w:t>none;</w:t>
      </w:r>
      <w:proofErr w:type="gramEnd"/>
    </w:p>
    <w:p w14:paraId="5EEEAA21"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padding: </w:t>
      </w:r>
      <w:proofErr w:type="gramStart"/>
      <w:r w:rsidRPr="00765ED9">
        <w:rPr>
          <w:rFonts w:ascii="Agency FB" w:hAnsi="Agency FB"/>
          <w:lang w:val="en-GB"/>
        </w:rPr>
        <w:t>0;</w:t>
      </w:r>
      <w:proofErr w:type="gramEnd"/>
    </w:p>
    <w:p w14:paraId="0501AAFA"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t>
      </w:r>
    </w:p>
    <w:p w14:paraId="2C08FD62"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li {</w:t>
      </w:r>
    </w:p>
    <w:p w14:paraId="6FED53CB"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margin: 10px </w:t>
      </w:r>
      <w:proofErr w:type="gramStart"/>
      <w:r w:rsidRPr="00765ED9">
        <w:rPr>
          <w:rFonts w:ascii="Agency FB" w:hAnsi="Agency FB"/>
          <w:lang w:val="en-GB"/>
        </w:rPr>
        <w:t>0;</w:t>
      </w:r>
      <w:proofErr w:type="gramEnd"/>
    </w:p>
    <w:p w14:paraId="7EB47F9D" w14:textId="77777777" w:rsidR="00765ED9" w:rsidRPr="00765ED9" w:rsidRDefault="00765ED9" w:rsidP="00765ED9">
      <w:pPr>
        <w:spacing w:after="0"/>
        <w:rPr>
          <w:rFonts w:ascii="Agency FB" w:hAnsi="Agency FB"/>
          <w:lang w:val="en-GB"/>
        </w:rPr>
      </w:pPr>
      <w:r w:rsidRPr="00765ED9">
        <w:rPr>
          <w:rFonts w:ascii="Agency FB" w:hAnsi="Agency FB"/>
          <w:lang w:val="en-GB"/>
        </w:rPr>
        <w:lastRenderedPageBreak/>
        <w:t xml:space="preserve">            padding: </w:t>
      </w:r>
      <w:proofErr w:type="gramStart"/>
      <w:r w:rsidRPr="00765ED9">
        <w:rPr>
          <w:rFonts w:ascii="Agency FB" w:hAnsi="Agency FB"/>
          <w:lang w:val="en-GB"/>
        </w:rPr>
        <w:t>10px;</w:t>
      </w:r>
      <w:proofErr w:type="gramEnd"/>
    </w:p>
    <w:p w14:paraId="6D90A763"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background-color: #</w:t>
      </w:r>
      <w:proofErr w:type="gramStart"/>
      <w:r w:rsidRPr="00765ED9">
        <w:rPr>
          <w:rFonts w:ascii="Agency FB" w:hAnsi="Agency FB"/>
          <w:lang w:val="en-GB"/>
        </w:rPr>
        <w:t>f9f9f9;</w:t>
      </w:r>
      <w:proofErr w:type="gramEnd"/>
    </w:p>
    <w:p w14:paraId="61727CD2"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border: 1px solid #</w:t>
      </w:r>
      <w:proofErr w:type="gramStart"/>
      <w:r w:rsidRPr="00765ED9">
        <w:rPr>
          <w:rFonts w:ascii="Agency FB" w:hAnsi="Agency FB"/>
          <w:lang w:val="en-GB"/>
        </w:rPr>
        <w:t>ddd;</w:t>
      </w:r>
      <w:proofErr w:type="gramEnd"/>
    </w:p>
    <w:p w14:paraId="002B67DF"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w:t>
      </w:r>
    </w:p>
    <w:p w14:paraId="1C3C98DA"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&lt;/style&gt;</w:t>
      </w:r>
    </w:p>
    <w:p w14:paraId="5BC09792" w14:textId="77777777" w:rsidR="00765ED9" w:rsidRPr="00765ED9" w:rsidRDefault="00765ED9" w:rsidP="00765ED9">
      <w:pPr>
        <w:spacing w:after="0"/>
        <w:rPr>
          <w:rFonts w:ascii="Agency FB" w:hAnsi="Agency FB"/>
          <w:lang w:val="en-GB"/>
        </w:rPr>
      </w:pPr>
      <w:r w:rsidRPr="00765ED9">
        <w:rPr>
          <w:rFonts w:ascii="Agency FB" w:hAnsi="Agency FB"/>
          <w:lang w:val="en-GB"/>
        </w:rPr>
        <w:t>&lt;/head&gt;</w:t>
      </w:r>
    </w:p>
    <w:p w14:paraId="0683A2FF" w14:textId="77777777" w:rsidR="00765ED9" w:rsidRPr="00765ED9" w:rsidRDefault="00765ED9" w:rsidP="00765ED9">
      <w:pPr>
        <w:spacing w:after="0"/>
        <w:rPr>
          <w:rFonts w:ascii="Agency FB" w:hAnsi="Agency FB"/>
          <w:lang w:val="en-GB"/>
        </w:rPr>
      </w:pPr>
      <w:r w:rsidRPr="00765ED9">
        <w:rPr>
          <w:rFonts w:ascii="Agency FB" w:hAnsi="Agency FB"/>
          <w:lang w:val="en-GB"/>
        </w:rPr>
        <w:t>&lt;body&gt;</w:t>
      </w:r>
    </w:p>
    <w:p w14:paraId="0310B3C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&lt;div class="container"&gt;</w:t>
      </w:r>
    </w:p>
    <w:p w14:paraId="32CDBA67"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&lt;h1&gt;To-Do List&lt;/h1&gt;</w:t>
      </w:r>
    </w:p>
    <w:p w14:paraId="1974C47C"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 action="/add" method="post"&gt;</w:t>
      </w:r>
    </w:p>
    <w:p w14:paraId="2FA282F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&lt;input type="text" id="</w:t>
      </w:r>
      <w:proofErr w:type="gramStart"/>
      <w:r w:rsidRPr="00765ED9">
        <w:rPr>
          <w:rFonts w:ascii="Agency FB" w:hAnsi="Agency FB"/>
          <w:lang w:val="en-GB"/>
        </w:rPr>
        <w:t>new-task</w:t>
      </w:r>
      <w:proofErr w:type="gramEnd"/>
      <w:r w:rsidRPr="00765ED9">
        <w:rPr>
          <w:rFonts w:ascii="Agency FB" w:hAnsi="Agency FB"/>
          <w:lang w:val="en-GB"/>
        </w:rPr>
        <w:t>" name="task" placeholder="Add a new task..." /&gt;</w:t>
      </w:r>
    </w:p>
    <w:p w14:paraId="0887273C"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&lt;button type="submit"&gt;Add&lt;/button&gt;</w:t>
      </w:r>
    </w:p>
    <w:p w14:paraId="43F8D2AF"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&lt;/form&gt;</w:t>
      </w:r>
    </w:p>
    <w:p w14:paraId="3BB74BA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&lt;ul id="tasks"&gt;</w:t>
      </w:r>
    </w:p>
    <w:p w14:paraId="01DE3BD6"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 for task in tasks %}</w:t>
      </w:r>
    </w:p>
    <w:p w14:paraId="45AA1F03"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&lt;li&gt;</w:t>
      </w:r>
    </w:p>
    <w:p w14:paraId="2A749E9E"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 task }}</w:t>
      </w:r>
    </w:p>
    <w:p w14:paraId="56F5ECC9"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 action="/delete/{{ loop.index0 }}" method="post" style="display:inline;"&gt;</w:t>
      </w:r>
    </w:p>
    <w:p w14:paraId="3389CF9C"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&lt;button type="submit"&gt;Delete&lt;/button&gt;</w:t>
      </w:r>
    </w:p>
    <w:p w14:paraId="48EE5F6D"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&lt;/form&gt;</w:t>
      </w:r>
    </w:p>
    <w:p w14:paraId="7BCFA492"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 action="/update/{{ loop.index0 }}" method="post" style="display:inline;"&gt;</w:t>
      </w:r>
    </w:p>
    <w:p w14:paraId="67E97C4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&lt;input type="text" name="task" placeholder="Update Task"&gt;</w:t>
      </w:r>
    </w:p>
    <w:p w14:paraId="0351D11E"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&lt;button type="submit"&gt;Update&lt;/button&gt;</w:t>
      </w:r>
    </w:p>
    <w:p w14:paraId="74D02225"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&lt;/form&gt;</w:t>
      </w:r>
    </w:p>
    <w:p w14:paraId="6FBAD2C3"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&lt;/li&gt;</w:t>
      </w:r>
    </w:p>
    <w:p w14:paraId="6D347434"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 endfor %}</w:t>
      </w:r>
    </w:p>
    <w:p w14:paraId="105AE85A"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&lt;/ul&gt;</w:t>
      </w:r>
    </w:p>
    <w:p w14:paraId="0A90891C"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 action="/clear" method="post"&gt;</w:t>
      </w:r>
    </w:p>
    <w:p w14:paraId="65E8A46D"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&lt;button type="submit"&gt;Clear All Tasks&lt;/button&gt;</w:t>
      </w:r>
    </w:p>
    <w:p w14:paraId="28F8DEB6"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&lt;/form&gt;</w:t>
      </w:r>
    </w:p>
    <w:p w14:paraId="6E84C248"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 action="/sort/ascending" method="post"&gt;</w:t>
      </w:r>
    </w:p>
    <w:p w14:paraId="761E4002"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&lt;button type="submit"&gt;Sort Ascending&lt;/button&gt;</w:t>
      </w:r>
    </w:p>
    <w:p w14:paraId="018A96AC"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&lt;/form&gt;</w:t>
      </w:r>
    </w:p>
    <w:p w14:paraId="3CC30765"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 action="/sort/descending" method="post"&gt;</w:t>
      </w:r>
    </w:p>
    <w:p w14:paraId="20FF8F67"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&lt;button type="submit"&gt;Sort Descending&lt;/button&gt;</w:t>
      </w:r>
    </w:p>
    <w:p w14:paraId="072D1BF7"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&lt;/form&gt;</w:t>
      </w:r>
    </w:p>
    <w:p w14:paraId="68969963" w14:textId="77777777" w:rsidR="00765ED9" w:rsidRPr="00765ED9" w:rsidRDefault="00765ED9" w:rsidP="00765ED9">
      <w:pPr>
        <w:spacing w:after="0"/>
        <w:rPr>
          <w:rFonts w:ascii="Agency FB" w:hAnsi="Agency FB"/>
          <w:lang w:val="en-GB"/>
        </w:rPr>
      </w:pPr>
      <w:r w:rsidRPr="00765ED9">
        <w:rPr>
          <w:rFonts w:ascii="Agency FB" w:hAnsi="Agency FB"/>
          <w:lang w:val="en-GB"/>
        </w:rPr>
        <w:t xml:space="preserve">    &lt;/div&gt;</w:t>
      </w:r>
    </w:p>
    <w:p w14:paraId="74874FD1" w14:textId="77777777" w:rsidR="00765ED9" w:rsidRPr="00765ED9" w:rsidRDefault="00765ED9" w:rsidP="00765ED9">
      <w:pPr>
        <w:spacing w:after="0"/>
        <w:rPr>
          <w:rFonts w:ascii="Agency FB" w:hAnsi="Agency FB"/>
          <w:lang w:val="en-GB"/>
        </w:rPr>
      </w:pPr>
      <w:r w:rsidRPr="00765ED9">
        <w:rPr>
          <w:rFonts w:ascii="Agency FB" w:hAnsi="Agency FB"/>
          <w:lang w:val="en-GB"/>
        </w:rPr>
        <w:t>&lt;/body&gt;</w:t>
      </w:r>
    </w:p>
    <w:p w14:paraId="060DF180" w14:textId="77777777" w:rsidR="00765ED9" w:rsidRPr="00765ED9" w:rsidRDefault="00765ED9" w:rsidP="00765ED9">
      <w:pPr>
        <w:rPr>
          <w:rFonts w:ascii="Agency FB" w:hAnsi="Agency FB"/>
          <w:lang w:val="en-GB"/>
        </w:rPr>
      </w:pPr>
      <w:r w:rsidRPr="00765ED9">
        <w:rPr>
          <w:rFonts w:ascii="Agency FB" w:hAnsi="Agency FB"/>
          <w:lang w:val="en-GB"/>
        </w:rPr>
        <w:t>&lt;/html&gt;</w:t>
      </w:r>
    </w:p>
    <w:p w14:paraId="6D0188BF" w14:textId="5FF6769E" w:rsidR="002C43ED" w:rsidRDefault="00765ED9" w:rsidP="00765ED9">
      <w:r w:rsidRPr="00765ED9">
        <w:rPr>
          <w:lang w:val="en-GB"/>
        </w:rPr>
        <w:t>This combines the styling and structure you wanted with the functionality of the routes you mentioned. Looks neat, huh?</w:t>
      </w:r>
    </w:p>
    <w:p w14:paraId="2030D51C" w14:textId="77777777" w:rsidR="007E7A9E" w:rsidRDefault="007E7A9E" w:rsidP="007E7A9E">
      <w:pPr>
        <w:pStyle w:val="Heading2"/>
      </w:pPr>
      <w:proofErr w:type="gramStart"/>
      <w:r>
        <w:lastRenderedPageBreak/>
        <w:t>You</w:t>
      </w:r>
      <w:proofErr w:type="gramEnd"/>
    </w:p>
    <w:p w14:paraId="0C6C4766" w14:textId="6D8D9F20" w:rsidR="007E7A9E" w:rsidRPr="006535E9" w:rsidRDefault="006535E9" w:rsidP="007E7A9E">
      <w:pPr>
        <w:rPr>
          <w:lang w:val="en-GB"/>
        </w:rPr>
      </w:pPr>
      <w:r w:rsidRPr="006535E9">
        <w:rPr>
          <w:lang w:val="en-GB"/>
        </w:rPr>
        <w:t>How can I make it so each of the buttons are on the same line and then there are 2 tasks per line?</w:t>
      </w:r>
    </w:p>
    <w:p w14:paraId="30FBDEAF" w14:textId="77777777" w:rsidR="007E7A9E" w:rsidRDefault="007E7A9E" w:rsidP="007E7A9E">
      <w:pPr>
        <w:pStyle w:val="Heading2"/>
      </w:pPr>
      <w:r>
        <w:t>Copilot</w:t>
      </w:r>
    </w:p>
    <w:p w14:paraId="6018C2EE" w14:textId="77777777" w:rsidR="00C42D6E" w:rsidRPr="00C42D6E" w:rsidRDefault="00C42D6E" w:rsidP="00C42D6E">
      <w:pPr>
        <w:rPr>
          <w:lang w:val="en-GB"/>
        </w:rPr>
      </w:pPr>
      <w:r w:rsidRPr="00C42D6E">
        <w:rPr>
          <w:lang w:val="en-GB"/>
        </w:rPr>
        <w:t>To get all the buttons on the same line, and have two tasks per line, we can use a bit of CSS magic. Here’s the updated HTML and CSS to achieve that:</w:t>
      </w:r>
    </w:p>
    <w:p w14:paraId="30FB136E"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&lt;!DOCTYPE html&gt;</w:t>
      </w:r>
    </w:p>
    <w:p w14:paraId="2B253D2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&lt;html lang="en"&gt;</w:t>
      </w:r>
    </w:p>
    <w:p w14:paraId="4EA8B57F"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&lt;head&gt;</w:t>
      </w:r>
    </w:p>
    <w:p w14:paraId="3947B449"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&lt;meta charset="UTF-8"&gt;</w:t>
      </w:r>
    </w:p>
    <w:p w14:paraId="0EDC249F"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&lt;title&gt;To-Do List&lt;/title&gt;</w:t>
      </w:r>
    </w:p>
    <w:p w14:paraId="2E75A1E8"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&lt;style&gt;</w:t>
      </w:r>
    </w:p>
    <w:p w14:paraId="71D11952"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.container {</w:t>
      </w:r>
    </w:p>
    <w:p w14:paraId="7DC54909"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width: </w:t>
      </w:r>
      <w:proofErr w:type="gramStart"/>
      <w:r w:rsidRPr="00C42D6E">
        <w:rPr>
          <w:rFonts w:ascii="Agency FB" w:hAnsi="Agency FB"/>
          <w:sz w:val="22"/>
          <w:szCs w:val="22"/>
          <w:lang w:val="en-GB"/>
        </w:rPr>
        <w:t>500px;</w:t>
      </w:r>
      <w:proofErr w:type="gramEnd"/>
    </w:p>
    <w:p w14:paraId="148FCDFE"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margin: 0 </w:t>
      </w:r>
      <w:proofErr w:type="gramStart"/>
      <w:r w:rsidRPr="00C42D6E">
        <w:rPr>
          <w:rFonts w:ascii="Agency FB" w:hAnsi="Agency FB"/>
          <w:sz w:val="22"/>
          <w:szCs w:val="22"/>
          <w:lang w:val="en-GB"/>
        </w:rPr>
        <w:t>auto;</w:t>
      </w:r>
      <w:proofErr w:type="gramEnd"/>
    </w:p>
    <w:p w14:paraId="6BDE3627"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text-align: </w:t>
      </w:r>
      <w:proofErr w:type="gramStart"/>
      <w:r w:rsidRPr="00C42D6E">
        <w:rPr>
          <w:rFonts w:ascii="Agency FB" w:hAnsi="Agency FB"/>
          <w:sz w:val="22"/>
          <w:szCs w:val="22"/>
          <w:lang w:val="en-GB"/>
        </w:rPr>
        <w:t>center;</w:t>
      </w:r>
      <w:proofErr w:type="gramEnd"/>
    </w:p>
    <w:p w14:paraId="46D06EC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t>
      </w:r>
    </w:p>
    <w:p w14:paraId="45379965"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input[type="text"] {</w:t>
      </w:r>
    </w:p>
    <w:p w14:paraId="01049941"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width: </w:t>
      </w:r>
      <w:proofErr w:type="gramStart"/>
      <w:r w:rsidRPr="00C42D6E">
        <w:rPr>
          <w:rFonts w:ascii="Agency FB" w:hAnsi="Agency FB"/>
          <w:sz w:val="22"/>
          <w:szCs w:val="22"/>
          <w:lang w:val="en-GB"/>
        </w:rPr>
        <w:t>60%;</w:t>
      </w:r>
      <w:proofErr w:type="gramEnd"/>
    </w:p>
    <w:p w14:paraId="2877F2C2"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padding: </w:t>
      </w:r>
      <w:proofErr w:type="gramStart"/>
      <w:r w:rsidRPr="00C42D6E">
        <w:rPr>
          <w:rFonts w:ascii="Agency FB" w:hAnsi="Agency FB"/>
          <w:sz w:val="22"/>
          <w:szCs w:val="22"/>
          <w:lang w:val="en-GB"/>
        </w:rPr>
        <w:t>10px;</w:t>
      </w:r>
      <w:proofErr w:type="gramEnd"/>
    </w:p>
    <w:p w14:paraId="1CA8D366"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margin: 10px </w:t>
      </w:r>
      <w:proofErr w:type="gramStart"/>
      <w:r w:rsidRPr="00C42D6E">
        <w:rPr>
          <w:rFonts w:ascii="Agency FB" w:hAnsi="Agency FB"/>
          <w:sz w:val="22"/>
          <w:szCs w:val="22"/>
          <w:lang w:val="en-GB"/>
        </w:rPr>
        <w:t>0;</w:t>
      </w:r>
      <w:proofErr w:type="gramEnd"/>
    </w:p>
    <w:p w14:paraId="13C2A3A5"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t>
      </w:r>
    </w:p>
    <w:p w14:paraId="2D0CB9E3"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button {</w:t>
      </w:r>
    </w:p>
    <w:p w14:paraId="5C43F97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padding: 10px </w:t>
      </w:r>
      <w:proofErr w:type="gramStart"/>
      <w:r w:rsidRPr="00C42D6E">
        <w:rPr>
          <w:rFonts w:ascii="Agency FB" w:hAnsi="Agency FB"/>
          <w:sz w:val="22"/>
          <w:szCs w:val="22"/>
          <w:lang w:val="en-GB"/>
        </w:rPr>
        <w:t>15px;</w:t>
      </w:r>
      <w:proofErr w:type="gramEnd"/>
    </w:p>
    <w:p w14:paraId="36C72590"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margin: </w:t>
      </w:r>
      <w:proofErr w:type="gramStart"/>
      <w:r w:rsidRPr="00C42D6E">
        <w:rPr>
          <w:rFonts w:ascii="Agency FB" w:hAnsi="Agency FB"/>
          <w:sz w:val="22"/>
          <w:szCs w:val="22"/>
          <w:lang w:val="en-GB"/>
        </w:rPr>
        <w:t>5px;</w:t>
      </w:r>
      <w:proofErr w:type="gramEnd"/>
    </w:p>
    <w:p w14:paraId="10F8CBC0"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t>
      </w:r>
    </w:p>
    <w:p w14:paraId="33AD2E56"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ul {</w:t>
      </w:r>
    </w:p>
    <w:p w14:paraId="15D76BD1"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list-style-type: </w:t>
      </w:r>
      <w:proofErr w:type="gramStart"/>
      <w:r w:rsidRPr="00C42D6E">
        <w:rPr>
          <w:rFonts w:ascii="Agency FB" w:hAnsi="Agency FB"/>
          <w:sz w:val="22"/>
          <w:szCs w:val="22"/>
          <w:lang w:val="en-GB"/>
        </w:rPr>
        <w:t>none;</w:t>
      </w:r>
      <w:proofErr w:type="gramEnd"/>
    </w:p>
    <w:p w14:paraId="044FEAD9"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padding: </w:t>
      </w:r>
      <w:proofErr w:type="gramStart"/>
      <w:r w:rsidRPr="00C42D6E">
        <w:rPr>
          <w:rFonts w:ascii="Agency FB" w:hAnsi="Agency FB"/>
          <w:sz w:val="22"/>
          <w:szCs w:val="22"/>
          <w:lang w:val="en-GB"/>
        </w:rPr>
        <w:t>0;</w:t>
      </w:r>
      <w:proofErr w:type="gramEnd"/>
    </w:p>
    <w:p w14:paraId="08F149F9"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display: </w:t>
      </w:r>
      <w:proofErr w:type="gramStart"/>
      <w:r w:rsidRPr="00C42D6E">
        <w:rPr>
          <w:rFonts w:ascii="Agency FB" w:hAnsi="Agency FB"/>
          <w:sz w:val="22"/>
          <w:szCs w:val="22"/>
          <w:lang w:val="en-GB"/>
        </w:rPr>
        <w:t>flex;</w:t>
      </w:r>
      <w:proofErr w:type="gramEnd"/>
    </w:p>
    <w:p w14:paraId="2BAF7F58"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flex-wrap: </w:t>
      </w:r>
      <w:proofErr w:type="gramStart"/>
      <w:r w:rsidRPr="00C42D6E">
        <w:rPr>
          <w:rFonts w:ascii="Agency FB" w:hAnsi="Agency FB"/>
          <w:sz w:val="22"/>
          <w:szCs w:val="22"/>
          <w:lang w:val="en-GB"/>
        </w:rPr>
        <w:t>wrap;</w:t>
      </w:r>
      <w:proofErr w:type="gramEnd"/>
    </w:p>
    <w:p w14:paraId="06B51B0E"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justify-content: space-</w:t>
      </w:r>
      <w:proofErr w:type="gramStart"/>
      <w:r w:rsidRPr="00C42D6E">
        <w:rPr>
          <w:rFonts w:ascii="Agency FB" w:hAnsi="Agency FB"/>
          <w:sz w:val="22"/>
          <w:szCs w:val="22"/>
          <w:lang w:val="en-GB"/>
        </w:rPr>
        <w:t>between;</w:t>
      </w:r>
      <w:proofErr w:type="gramEnd"/>
    </w:p>
    <w:p w14:paraId="6CDB9185"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t>
      </w:r>
    </w:p>
    <w:p w14:paraId="3E6A8650"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li {</w:t>
      </w:r>
    </w:p>
    <w:p w14:paraId="17AF9397"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margin: 10px </w:t>
      </w:r>
      <w:proofErr w:type="gramStart"/>
      <w:r w:rsidRPr="00C42D6E">
        <w:rPr>
          <w:rFonts w:ascii="Agency FB" w:hAnsi="Agency FB"/>
          <w:sz w:val="22"/>
          <w:szCs w:val="22"/>
          <w:lang w:val="en-GB"/>
        </w:rPr>
        <w:t>0;</w:t>
      </w:r>
      <w:proofErr w:type="gramEnd"/>
    </w:p>
    <w:p w14:paraId="45BDCA3E"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padding: </w:t>
      </w:r>
      <w:proofErr w:type="gramStart"/>
      <w:r w:rsidRPr="00C42D6E">
        <w:rPr>
          <w:rFonts w:ascii="Agency FB" w:hAnsi="Agency FB"/>
          <w:sz w:val="22"/>
          <w:szCs w:val="22"/>
          <w:lang w:val="en-GB"/>
        </w:rPr>
        <w:t>10px;</w:t>
      </w:r>
      <w:proofErr w:type="gramEnd"/>
    </w:p>
    <w:p w14:paraId="1D0483D1"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background-color: #</w:t>
      </w:r>
      <w:proofErr w:type="gramStart"/>
      <w:r w:rsidRPr="00C42D6E">
        <w:rPr>
          <w:rFonts w:ascii="Agency FB" w:hAnsi="Agency FB"/>
          <w:sz w:val="22"/>
          <w:szCs w:val="22"/>
          <w:lang w:val="en-GB"/>
        </w:rPr>
        <w:t>f9f9f9;</w:t>
      </w:r>
      <w:proofErr w:type="gramEnd"/>
    </w:p>
    <w:p w14:paraId="5141B3DA"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border: 1px solid #</w:t>
      </w:r>
      <w:proofErr w:type="gramStart"/>
      <w:r w:rsidRPr="00C42D6E">
        <w:rPr>
          <w:rFonts w:ascii="Agency FB" w:hAnsi="Agency FB"/>
          <w:sz w:val="22"/>
          <w:szCs w:val="22"/>
          <w:lang w:val="en-GB"/>
        </w:rPr>
        <w:t>ddd;</w:t>
      </w:r>
      <w:proofErr w:type="gramEnd"/>
    </w:p>
    <w:p w14:paraId="609DA49C"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width: </w:t>
      </w:r>
      <w:proofErr w:type="gramStart"/>
      <w:r w:rsidRPr="00C42D6E">
        <w:rPr>
          <w:rFonts w:ascii="Agency FB" w:hAnsi="Agency FB"/>
          <w:sz w:val="22"/>
          <w:szCs w:val="22"/>
          <w:lang w:val="en-GB"/>
        </w:rPr>
        <w:t>48%;</w:t>
      </w:r>
      <w:proofErr w:type="gramEnd"/>
    </w:p>
    <w:p w14:paraId="1AC0DC86"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display: </w:t>
      </w:r>
      <w:proofErr w:type="gramStart"/>
      <w:r w:rsidRPr="00C42D6E">
        <w:rPr>
          <w:rFonts w:ascii="Agency FB" w:hAnsi="Agency FB"/>
          <w:sz w:val="22"/>
          <w:szCs w:val="22"/>
          <w:lang w:val="en-GB"/>
        </w:rPr>
        <w:t>flex;</w:t>
      </w:r>
      <w:proofErr w:type="gramEnd"/>
    </w:p>
    <w:p w14:paraId="73D8D113"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justify-content: space-</w:t>
      </w:r>
      <w:proofErr w:type="gramStart"/>
      <w:r w:rsidRPr="00C42D6E">
        <w:rPr>
          <w:rFonts w:ascii="Agency FB" w:hAnsi="Agency FB"/>
          <w:sz w:val="22"/>
          <w:szCs w:val="22"/>
          <w:lang w:val="en-GB"/>
        </w:rPr>
        <w:t>between;</w:t>
      </w:r>
      <w:proofErr w:type="gramEnd"/>
    </w:p>
    <w:p w14:paraId="5FD9C248"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align-items: </w:t>
      </w:r>
      <w:proofErr w:type="gramStart"/>
      <w:r w:rsidRPr="00C42D6E">
        <w:rPr>
          <w:rFonts w:ascii="Agency FB" w:hAnsi="Agency FB"/>
          <w:sz w:val="22"/>
          <w:szCs w:val="22"/>
          <w:lang w:val="en-GB"/>
        </w:rPr>
        <w:t>center;</w:t>
      </w:r>
      <w:proofErr w:type="gramEnd"/>
    </w:p>
    <w:p w14:paraId="3FFF3214"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t>
      </w:r>
    </w:p>
    <w:p w14:paraId="3C30EEA6"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lastRenderedPageBreak/>
        <w:t xml:space="preserve">        .task-actions {</w:t>
      </w:r>
    </w:p>
    <w:p w14:paraId="3C4037C9"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display: </w:t>
      </w:r>
      <w:proofErr w:type="gramStart"/>
      <w:r w:rsidRPr="00C42D6E">
        <w:rPr>
          <w:rFonts w:ascii="Agency FB" w:hAnsi="Agency FB"/>
          <w:sz w:val="22"/>
          <w:szCs w:val="22"/>
          <w:lang w:val="en-GB"/>
        </w:rPr>
        <w:t>flex;</w:t>
      </w:r>
      <w:proofErr w:type="gramEnd"/>
    </w:p>
    <w:p w14:paraId="06A8FFE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gap: </w:t>
      </w:r>
      <w:proofErr w:type="gramStart"/>
      <w:r w:rsidRPr="00C42D6E">
        <w:rPr>
          <w:rFonts w:ascii="Agency FB" w:hAnsi="Agency FB"/>
          <w:sz w:val="22"/>
          <w:szCs w:val="22"/>
          <w:lang w:val="en-GB"/>
        </w:rPr>
        <w:t>5px;</w:t>
      </w:r>
      <w:proofErr w:type="gramEnd"/>
    </w:p>
    <w:p w14:paraId="1C6EDBC6"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w:t>
      </w:r>
    </w:p>
    <w:p w14:paraId="63F20901"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&lt;/style&gt;</w:t>
      </w:r>
    </w:p>
    <w:p w14:paraId="57504F8B"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&lt;/head&gt;</w:t>
      </w:r>
    </w:p>
    <w:p w14:paraId="3F085BB7"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&lt;body&gt;</w:t>
      </w:r>
    </w:p>
    <w:p w14:paraId="3EB35B9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&lt;div class="container"&gt;</w:t>
      </w:r>
    </w:p>
    <w:p w14:paraId="01CE719A"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&lt;h1&gt;To-Do List&lt;/h1&gt;</w:t>
      </w:r>
    </w:p>
    <w:p w14:paraId="67E8D312"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 action="/add" method="post"&gt;</w:t>
      </w:r>
    </w:p>
    <w:p w14:paraId="69F6473C"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&lt;input type="text" id="</w:t>
      </w:r>
      <w:proofErr w:type="gramStart"/>
      <w:r w:rsidRPr="00C42D6E">
        <w:rPr>
          <w:rFonts w:ascii="Agency FB" w:hAnsi="Agency FB"/>
          <w:sz w:val="22"/>
          <w:szCs w:val="22"/>
          <w:lang w:val="en-GB"/>
        </w:rPr>
        <w:t>new-task</w:t>
      </w:r>
      <w:proofErr w:type="gramEnd"/>
      <w:r w:rsidRPr="00C42D6E">
        <w:rPr>
          <w:rFonts w:ascii="Agency FB" w:hAnsi="Agency FB"/>
          <w:sz w:val="22"/>
          <w:szCs w:val="22"/>
          <w:lang w:val="en-GB"/>
        </w:rPr>
        <w:t>" name="task" placeholder="Add a new task..." /&gt;</w:t>
      </w:r>
    </w:p>
    <w:p w14:paraId="2817B6A5"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&lt;button type="submit"&gt;Add&lt;/button&gt;</w:t>
      </w:r>
    </w:p>
    <w:p w14:paraId="30C6965C"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&lt;/form&gt;</w:t>
      </w:r>
    </w:p>
    <w:p w14:paraId="4D8306A9"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&lt;ul id="tasks"&gt;</w:t>
      </w:r>
    </w:p>
    <w:p w14:paraId="36A366EC"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 for task in tasks %}</w:t>
      </w:r>
    </w:p>
    <w:p w14:paraId="35B04A4B"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&lt;li&gt;</w:t>
      </w:r>
    </w:p>
    <w:p w14:paraId="471F01E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 task }}</w:t>
      </w:r>
    </w:p>
    <w:p w14:paraId="0B99C368"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&lt;div class="task-actions"&gt;</w:t>
      </w:r>
    </w:p>
    <w:p w14:paraId="24EA2C3F"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 action="/delete/{{ loop.index0 }}" method="post" style="display:inline;"&gt;</w:t>
      </w:r>
    </w:p>
    <w:p w14:paraId="46B040F5"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&lt;button type="submit"&gt;Delete&lt;/button&gt;</w:t>
      </w:r>
    </w:p>
    <w:p w14:paraId="72B8C933"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&lt;/form&gt;</w:t>
      </w:r>
    </w:p>
    <w:p w14:paraId="360B8D55"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 action="/update/{{ loop.index0 }}" method="post" style="display:inline;"&gt;</w:t>
      </w:r>
    </w:p>
    <w:p w14:paraId="7439CD9E"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&lt;input type="text" name="task" placeholder="Update Task"&gt;</w:t>
      </w:r>
    </w:p>
    <w:p w14:paraId="68921B22"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&lt;button type="submit"&gt;Update&lt;/button&gt;</w:t>
      </w:r>
    </w:p>
    <w:p w14:paraId="4827E78E"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&lt;/form&gt;</w:t>
      </w:r>
    </w:p>
    <w:p w14:paraId="3DEB0442"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&lt;/div&gt;</w:t>
      </w:r>
    </w:p>
    <w:p w14:paraId="7C0F315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&lt;/li&gt;</w:t>
      </w:r>
    </w:p>
    <w:p w14:paraId="6DE5B15F"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 endfor %}</w:t>
      </w:r>
    </w:p>
    <w:p w14:paraId="1FD27BA1"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&lt;/ul&gt;</w:t>
      </w:r>
    </w:p>
    <w:p w14:paraId="68DD9B8A"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 action="/clear" method="post"&gt;</w:t>
      </w:r>
    </w:p>
    <w:p w14:paraId="18A4E4FC"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&lt;button type="submit"&gt;Clear All Tasks&lt;/button&gt;</w:t>
      </w:r>
    </w:p>
    <w:p w14:paraId="08F167F3"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&lt;/form&gt;</w:t>
      </w:r>
    </w:p>
    <w:p w14:paraId="302D84EF"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 action="/sort/ascending" method="post"&gt;</w:t>
      </w:r>
    </w:p>
    <w:p w14:paraId="5D518C61"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&lt;button type="submit"&gt;Sort Ascending&lt;/button&gt;</w:t>
      </w:r>
    </w:p>
    <w:p w14:paraId="1C8350FD"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&lt;/form&gt;</w:t>
      </w:r>
    </w:p>
    <w:p w14:paraId="74C6B507"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 action="/sort/descending" method="post"&gt;</w:t>
      </w:r>
    </w:p>
    <w:p w14:paraId="061BB373"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&lt;button type="submit"&gt;Sort Descending&lt;/button&gt;</w:t>
      </w:r>
    </w:p>
    <w:p w14:paraId="6FBFF773"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&lt;/form&gt;</w:t>
      </w:r>
    </w:p>
    <w:p w14:paraId="3284EB38"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 xml:space="preserve">    &lt;/div&gt;</w:t>
      </w:r>
    </w:p>
    <w:p w14:paraId="30408150" w14:textId="77777777" w:rsidR="00C42D6E" w:rsidRPr="00C42D6E" w:rsidRDefault="00C42D6E" w:rsidP="00C42D6E">
      <w:pPr>
        <w:spacing w:after="0"/>
        <w:rPr>
          <w:rFonts w:ascii="Agency FB" w:hAnsi="Agency FB"/>
          <w:sz w:val="22"/>
          <w:szCs w:val="22"/>
          <w:lang w:val="en-GB"/>
        </w:rPr>
      </w:pPr>
      <w:r w:rsidRPr="00C42D6E">
        <w:rPr>
          <w:rFonts w:ascii="Agency FB" w:hAnsi="Agency FB"/>
          <w:sz w:val="22"/>
          <w:szCs w:val="22"/>
          <w:lang w:val="en-GB"/>
        </w:rPr>
        <w:t>&lt;/body&gt;</w:t>
      </w:r>
    </w:p>
    <w:p w14:paraId="35AD95DB" w14:textId="77777777" w:rsidR="00C42D6E" w:rsidRPr="00C42D6E" w:rsidRDefault="00C42D6E" w:rsidP="00C42D6E">
      <w:pPr>
        <w:rPr>
          <w:rFonts w:ascii="Agency FB" w:hAnsi="Agency FB"/>
          <w:sz w:val="22"/>
          <w:szCs w:val="22"/>
          <w:lang w:val="en-GB"/>
        </w:rPr>
      </w:pPr>
      <w:r w:rsidRPr="00C42D6E">
        <w:rPr>
          <w:rFonts w:ascii="Agency FB" w:hAnsi="Agency FB"/>
          <w:sz w:val="22"/>
          <w:szCs w:val="22"/>
          <w:lang w:val="en-GB"/>
        </w:rPr>
        <w:t>&lt;/html&gt;</w:t>
      </w:r>
    </w:p>
    <w:p w14:paraId="499AB61E" w14:textId="5F5ACA73" w:rsidR="007E7A9E" w:rsidRDefault="00C42D6E" w:rsidP="00C42D6E">
      <w:r w:rsidRPr="00C42D6E">
        <w:rPr>
          <w:lang w:val="en-GB"/>
        </w:rPr>
        <w:t xml:space="preserve">Now, the buttons are on the same </w:t>
      </w:r>
      <w:proofErr w:type="gramStart"/>
      <w:r w:rsidRPr="00C42D6E">
        <w:rPr>
          <w:lang w:val="en-GB"/>
        </w:rPr>
        <w:t>line</w:t>
      </w:r>
      <w:proofErr w:type="gramEnd"/>
      <w:r w:rsidRPr="00C42D6E">
        <w:rPr>
          <w:lang w:val="en-GB"/>
        </w:rPr>
        <w:t xml:space="preserve"> and the tasks are displayed two per line. Looks </w:t>
      </w:r>
      <w:proofErr w:type="gramStart"/>
      <w:r w:rsidRPr="00C42D6E">
        <w:rPr>
          <w:lang w:val="en-GB"/>
        </w:rPr>
        <w:t>pretty sleek</w:t>
      </w:r>
      <w:proofErr w:type="gramEnd"/>
      <w:r w:rsidRPr="00C42D6E">
        <w:rPr>
          <w:lang w:val="en-GB"/>
        </w:rPr>
        <w:t>, right?</w:t>
      </w:r>
    </w:p>
    <w:p w14:paraId="5C4E269A" w14:textId="77777777" w:rsidR="007E7A9E" w:rsidRDefault="007E7A9E" w:rsidP="007E7A9E">
      <w:pPr>
        <w:pStyle w:val="Heading2"/>
      </w:pPr>
      <w:proofErr w:type="gramStart"/>
      <w:r>
        <w:lastRenderedPageBreak/>
        <w:t>You</w:t>
      </w:r>
      <w:proofErr w:type="gramEnd"/>
    </w:p>
    <w:p w14:paraId="3D2BB664" w14:textId="035C2ACD" w:rsidR="007E7A9E" w:rsidRPr="008C6D83" w:rsidRDefault="008C6D83" w:rsidP="007E7A9E">
      <w:pPr>
        <w:rPr>
          <w:lang w:val="en-GB"/>
        </w:rPr>
      </w:pPr>
      <w:proofErr w:type="gramStart"/>
      <w:r w:rsidRPr="008C6D83">
        <w:rPr>
          <w:lang w:val="en-GB"/>
        </w:rPr>
        <w:t>No</w:t>
      </w:r>
      <w:proofErr w:type="gramEnd"/>
      <w:r w:rsidRPr="008C6D83">
        <w:rPr>
          <w:lang w:val="en-GB"/>
        </w:rPr>
        <w:t xml:space="preserve"> I want the Add, </w:t>
      </w:r>
      <w:proofErr w:type="gramStart"/>
      <w:r w:rsidRPr="008C6D83">
        <w:rPr>
          <w:lang w:val="en-GB"/>
        </w:rPr>
        <w:t>Clear</w:t>
      </w:r>
      <w:proofErr w:type="gramEnd"/>
      <w:r w:rsidRPr="008C6D83">
        <w:rPr>
          <w:lang w:val="en-GB"/>
        </w:rPr>
        <w:t xml:space="preserve"> all and Sort buttons on the same line and the buttons inside the individula tasks should remain unaffected?</w:t>
      </w:r>
    </w:p>
    <w:p w14:paraId="5100E901" w14:textId="77777777" w:rsidR="007E7A9E" w:rsidRDefault="007E7A9E" w:rsidP="007E7A9E">
      <w:pPr>
        <w:pStyle w:val="Heading2"/>
      </w:pPr>
      <w:r>
        <w:t>Copilot</w:t>
      </w:r>
    </w:p>
    <w:p w14:paraId="5B2DAFF7" w14:textId="77777777" w:rsidR="00363429" w:rsidRPr="00363429" w:rsidRDefault="00363429" w:rsidP="00363429">
      <w:pPr>
        <w:rPr>
          <w:lang w:val="en-GB"/>
        </w:rPr>
      </w:pPr>
      <w:r w:rsidRPr="00363429">
        <w:rPr>
          <w:lang w:val="en-GB"/>
        </w:rPr>
        <w:t>Got it. Let's make those adjustments:</w:t>
      </w:r>
    </w:p>
    <w:p w14:paraId="02C47704" w14:textId="77777777" w:rsidR="00363429" w:rsidRPr="00363429" w:rsidRDefault="00363429" w:rsidP="00363429">
      <w:pPr>
        <w:rPr>
          <w:lang w:val="en-GB"/>
        </w:rPr>
      </w:pPr>
      <w:r w:rsidRPr="00363429">
        <w:rPr>
          <w:lang w:val="en-GB"/>
        </w:rPr>
        <w:t>To place the “Add Task,” “Clear All Tasks,” and “Sort” buttons on the same line, update your HTML like this:</w:t>
      </w:r>
    </w:p>
    <w:p w14:paraId="46169797" w14:textId="77777777" w:rsidR="00363429" w:rsidRPr="00363429" w:rsidRDefault="00363429" w:rsidP="001D3DF1">
      <w:pPr>
        <w:spacing w:after="0"/>
        <w:rPr>
          <w:rFonts w:ascii="Agency FB" w:hAnsi="Agency FB"/>
          <w:lang w:val="en-GB"/>
        </w:rPr>
      </w:pPr>
      <w:r w:rsidRPr="00363429">
        <w:rPr>
          <w:rFonts w:ascii="Agency FB" w:hAnsi="Agency FB"/>
          <w:lang w:val="en-GB"/>
        </w:rPr>
        <w:t>&lt;!DOCTYPE html&gt;</w:t>
      </w:r>
    </w:p>
    <w:p w14:paraId="6BC24C1B" w14:textId="77777777" w:rsidR="00363429" w:rsidRPr="00363429" w:rsidRDefault="00363429" w:rsidP="001D3DF1">
      <w:pPr>
        <w:spacing w:after="0"/>
        <w:rPr>
          <w:rFonts w:ascii="Agency FB" w:hAnsi="Agency FB"/>
          <w:lang w:val="en-GB"/>
        </w:rPr>
      </w:pPr>
      <w:r w:rsidRPr="00363429">
        <w:rPr>
          <w:rFonts w:ascii="Agency FB" w:hAnsi="Agency FB"/>
          <w:lang w:val="en-GB"/>
        </w:rPr>
        <w:t>&lt;html lang="en"&gt;</w:t>
      </w:r>
    </w:p>
    <w:p w14:paraId="17EE86E5" w14:textId="77777777" w:rsidR="00363429" w:rsidRPr="00363429" w:rsidRDefault="00363429" w:rsidP="001D3DF1">
      <w:pPr>
        <w:spacing w:after="0"/>
        <w:rPr>
          <w:rFonts w:ascii="Agency FB" w:hAnsi="Agency FB"/>
          <w:lang w:val="en-GB"/>
        </w:rPr>
      </w:pPr>
      <w:r w:rsidRPr="00363429">
        <w:rPr>
          <w:rFonts w:ascii="Agency FB" w:hAnsi="Agency FB"/>
          <w:lang w:val="en-GB"/>
        </w:rPr>
        <w:t>&lt;head&gt;</w:t>
      </w:r>
    </w:p>
    <w:p w14:paraId="34B9C600"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&lt;meta charset="UTF-8"&gt;</w:t>
      </w:r>
    </w:p>
    <w:p w14:paraId="55EDBA6D"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&lt;title&gt;To-Do List&lt;/title&gt;</w:t>
      </w:r>
    </w:p>
    <w:p w14:paraId="1C15CBEE"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&lt;style&gt;</w:t>
      </w:r>
    </w:p>
    <w:p w14:paraId="0B3D2542"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.container {</w:t>
      </w:r>
    </w:p>
    <w:p w14:paraId="43CB068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width: </w:t>
      </w:r>
      <w:proofErr w:type="gramStart"/>
      <w:r w:rsidRPr="00363429">
        <w:rPr>
          <w:rFonts w:ascii="Agency FB" w:hAnsi="Agency FB"/>
          <w:lang w:val="en-GB"/>
        </w:rPr>
        <w:t>500px;</w:t>
      </w:r>
      <w:proofErr w:type="gramEnd"/>
    </w:p>
    <w:p w14:paraId="5EC55F2C"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margin: 0 </w:t>
      </w:r>
      <w:proofErr w:type="gramStart"/>
      <w:r w:rsidRPr="00363429">
        <w:rPr>
          <w:rFonts w:ascii="Agency FB" w:hAnsi="Agency FB"/>
          <w:lang w:val="en-GB"/>
        </w:rPr>
        <w:t>auto;</w:t>
      </w:r>
      <w:proofErr w:type="gramEnd"/>
    </w:p>
    <w:p w14:paraId="54E112CB"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text-align: </w:t>
      </w:r>
      <w:proofErr w:type="gramStart"/>
      <w:r w:rsidRPr="00363429">
        <w:rPr>
          <w:rFonts w:ascii="Agency FB" w:hAnsi="Agency FB"/>
          <w:lang w:val="en-GB"/>
        </w:rPr>
        <w:t>center;</w:t>
      </w:r>
      <w:proofErr w:type="gramEnd"/>
    </w:p>
    <w:p w14:paraId="599AE098"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25A701CF"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input[type="text"] {</w:t>
      </w:r>
    </w:p>
    <w:p w14:paraId="12FD2CD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width: </w:t>
      </w:r>
      <w:proofErr w:type="gramStart"/>
      <w:r w:rsidRPr="00363429">
        <w:rPr>
          <w:rFonts w:ascii="Agency FB" w:hAnsi="Agency FB"/>
          <w:lang w:val="en-GB"/>
        </w:rPr>
        <w:t>60%;</w:t>
      </w:r>
      <w:proofErr w:type="gramEnd"/>
    </w:p>
    <w:p w14:paraId="15AD9790"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padding: </w:t>
      </w:r>
      <w:proofErr w:type="gramStart"/>
      <w:r w:rsidRPr="00363429">
        <w:rPr>
          <w:rFonts w:ascii="Agency FB" w:hAnsi="Agency FB"/>
          <w:lang w:val="en-GB"/>
        </w:rPr>
        <w:t>10px;</w:t>
      </w:r>
      <w:proofErr w:type="gramEnd"/>
    </w:p>
    <w:p w14:paraId="3F9C1AEC"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margin: 10px </w:t>
      </w:r>
      <w:proofErr w:type="gramStart"/>
      <w:r w:rsidRPr="00363429">
        <w:rPr>
          <w:rFonts w:ascii="Agency FB" w:hAnsi="Agency FB"/>
          <w:lang w:val="en-GB"/>
        </w:rPr>
        <w:t>0;</w:t>
      </w:r>
      <w:proofErr w:type="gramEnd"/>
    </w:p>
    <w:p w14:paraId="62C19EA2"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38EF90F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button {</w:t>
      </w:r>
    </w:p>
    <w:p w14:paraId="5998D44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padding: 10px </w:t>
      </w:r>
      <w:proofErr w:type="gramStart"/>
      <w:r w:rsidRPr="00363429">
        <w:rPr>
          <w:rFonts w:ascii="Agency FB" w:hAnsi="Agency FB"/>
          <w:lang w:val="en-GB"/>
        </w:rPr>
        <w:t>15px;</w:t>
      </w:r>
      <w:proofErr w:type="gramEnd"/>
    </w:p>
    <w:p w14:paraId="5713A5DE"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margin: </w:t>
      </w:r>
      <w:proofErr w:type="gramStart"/>
      <w:r w:rsidRPr="00363429">
        <w:rPr>
          <w:rFonts w:ascii="Agency FB" w:hAnsi="Agency FB"/>
          <w:lang w:val="en-GB"/>
        </w:rPr>
        <w:t>5px;</w:t>
      </w:r>
      <w:proofErr w:type="gramEnd"/>
    </w:p>
    <w:p w14:paraId="27CF10D7"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4DC5BDC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ul {</w:t>
      </w:r>
    </w:p>
    <w:p w14:paraId="360D710D"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list-style-type: </w:t>
      </w:r>
      <w:proofErr w:type="gramStart"/>
      <w:r w:rsidRPr="00363429">
        <w:rPr>
          <w:rFonts w:ascii="Agency FB" w:hAnsi="Agency FB"/>
          <w:lang w:val="en-GB"/>
        </w:rPr>
        <w:t>none;</w:t>
      </w:r>
      <w:proofErr w:type="gramEnd"/>
    </w:p>
    <w:p w14:paraId="3CB6D4B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padding: </w:t>
      </w:r>
      <w:proofErr w:type="gramStart"/>
      <w:r w:rsidRPr="00363429">
        <w:rPr>
          <w:rFonts w:ascii="Agency FB" w:hAnsi="Agency FB"/>
          <w:lang w:val="en-GB"/>
        </w:rPr>
        <w:t>0;</w:t>
      </w:r>
      <w:proofErr w:type="gramEnd"/>
    </w:p>
    <w:p w14:paraId="4D0A636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display: </w:t>
      </w:r>
      <w:proofErr w:type="gramStart"/>
      <w:r w:rsidRPr="00363429">
        <w:rPr>
          <w:rFonts w:ascii="Agency FB" w:hAnsi="Agency FB"/>
          <w:lang w:val="en-GB"/>
        </w:rPr>
        <w:t>flex;</w:t>
      </w:r>
      <w:proofErr w:type="gramEnd"/>
    </w:p>
    <w:p w14:paraId="2293CC0C"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flex-wrap: </w:t>
      </w:r>
      <w:proofErr w:type="gramStart"/>
      <w:r w:rsidRPr="00363429">
        <w:rPr>
          <w:rFonts w:ascii="Agency FB" w:hAnsi="Agency FB"/>
          <w:lang w:val="en-GB"/>
        </w:rPr>
        <w:t>wrap;</w:t>
      </w:r>
      <w:proofErr w:type="gramEnd"/>
    </w:p>
    <w:p w14:paraId="1B079E3C"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justify-content: space-</w:t>
      </w:r>
      <w:proofErr w:type="gramStart"/>
      <w:r w:rsidRPr="00363429">
        <w:rPr>
          <w:rFonts w:ascii="Agency FB" w:hAnsi="Agency FB"/>
          <w:lang w:val="en-GB"/>
        </w:rPr>
        <w:t>between;</w:t>
      </w:r>
      <w:proofErr w:type="gramEnd"/>
    </w:p>
    <w:p w14:paraId="0E4E2E47"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6852226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li {</w:t>
      </w:r>
    </w:p>
    <w:p w14:paraId="31FE7D4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margin: 10px </w:t>
      </w:r>
      <w:proofErr w:type="gramStart"/>
      <w:r w:rsidRPr="00363429">
        <w:rPr>
          <w:rFonts w:ascii="Agency FB" w:hAnsi="Agency FB"/>
          <w:lang w:val="en-GB"/>
        </w:rPr>
        <w:t>0;</w:t>
      </w:r>
      <w:proofErr w:type="gramEnd"/>
    </w:p>
    <w:p w14:paraId="0B188E38"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padding: </w:t>
      </w:r>
      <w:proofErr w:type="gramStart"/>
      <w:r w:rsidRPr="00363429">
        <w:rPr>
          <w:rFonts w:ascii="Agency FB" w:hAnsi="Agency FB"/>
          <w:lang w:val="en-GB"/>
        </w:rPr>
        <w:t>10px;</w:t>
      </w:r>
      <w:proofErr w:type="gramEnd"/>
    </w:p>
    <w:p w14:paraId="4814BF2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background-color: #</w:t>
      </w:r>
      <w:proofErr w:type="gramStart"/>
      <w:r w:rsidRPr="00363429">
        <w:rPr>
          <w:rFonts w:ascii="Agency FB" w:hAnsi="Agency FB"/>
          <w:lang w:val="en-GB"/>
        </w:rPr>
        <w:t>f9f9f9;</w:t>
      </w:r>
      <w:proofErr w:type="gramEnd"/>
    </w:p>
    <w:p w14:paraId="5EF52516"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border: 1px solid #</w:t>
      </w:r>
      <w:proofErr w:type="gramStart"/>
      <w:r w:rsidRPr="00363429">
        <w:rPr>
          <w:rFonts w:ascii="Agency FB" w:hAnsi="Agency FB"/>
          <w:lang w:val="en-GB"/>
        </w:rPr>
        <w:t>ddd;</w:t>
      </w:r>
      <w:proofErr w:type="gramEnd"/>
    </w:p>
    <w:p w14:paraId="7D9C9D7F" w14:textId="77777777" w:rsidR="00363429" w:rsidRPr="00363429" w:rsidRDefault="00363429" w:rsidP="001D3DF1">
      <w:pPr>
        <w:spacing w:after="0"/>
        <w:rPr>
          <w:rFonts w:ascii="Agency FB" w:hAnsi="Agency FB"/>
          <w:lang w:val="en-GB"/>
        </w:rPr>
      </w:pPr>
      <w:r w:rsidRPr="00363429">
        <w:rPr>
          <w:rFonts w:ascii="Agency FB" w:hAnsi="Agency FB"/>
          <w:lang w:val="en-GB"/>
        </w:rPr>
        <w:lastRenderedPageBreak/>
        <w:t xml:space="preserve">            width: </w:t>
      </w:r>
      <w:proofErr w:type="gramStart"/>
      <w:r w:rsidRPr="00363429">
        <w:rPr>
          <w:rFonts w:ascii="Agency FB" w:hAnsi="Agency FB"/>
          <w:lang w:val="en-GB"/>
        </w:rPr>
        <w:t>48%;</w:t>
      </w:r>
      <w:proofErr w:type="gramEnd"/>
    </w:p>
    <w:p w14:paraId="7C530F8A"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display: </w:t>
      </w:r>
      <w:proofErr w:type="gramStart"/>
      <w:r w:rsidRPr="00363429">
        <w:rPr>
          <w:rFonts w:ascii="Agency FB" w:hAnsi="Agency FB"/>
          <w:lang w:val="en-GB"/>
        </w:rPr>
        <w:t>flex;</w:t>
      </w:r>
      <w:proofErr w:type="gramEnd"/>
    </w:p>
    <w:p w14:paraId="19880B7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justify-content: space-</w:t>
      </w:r>
      <w:proofErr w:type="gramStart"/>
      <w:r w:rsidRPr="00363429">
        <w:rPr>
          <w:rFonts w:ascii="Agency FB" w:hAnsi="Agency FB"/>
          <w:lang w:val="en-GB"/>
        </w:rPr>
        <w:t>between;</w:t>
      </w:r>
      <w:proofErr w:type="gramEnd"/>
    </w:p>
    <w:p w14:paraId="132C57C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align-items: </w:t>
      </w:r>
      <w:proofErr w:type="gramStart"/>
      <w:r w:rsidRPr="00363429">
        <w:rPr>
          <w:rFonts w:ascii="Agency FB" w:hAnsi="Agency FB"/>
          <w:lang w:val="en-GB"/>
        </w:rPr>
        <w:t>center;</w:t>
      </w:r>
      <w:proofErr w:type="gramEnd"/>
    </w:p>
    <w:p w14:paraId="272F4F32"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5CFE00F6"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.task-actions {</w:t>
      </w:r>
    </w:p>
    <w:p w14:paraId="1777C85E"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display: </w:t>
      </w:r>
      <w:proofErr w:type="gramStart"/>
      <w:r w:rsidRPr="00363429">
        <w:rPr>
          <w:rFonts w:ascii="Agency FB" w:hAnsi="Agency FB"/>
          <w:lang w:val="en-GB"/>
        </w:rPr>
        <w:t>flex;</w:t>
      </w:r>
      <w:proofErr w:type="gramEnd"/>
    </w:p>
    <w:p w14:paraId="694E804F"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gap: </w:t>
      </w:r>
      <w:proofErr w:type="gramStart"/>
      <w:r w:rsidRPr="00363429">
        <w:rPr>
          <w:rFonts w:ascii="Agency FB" w:hAnsi="Agency FB"/>
          <w:lang w:val="en-GB"/>
        </w:rPr>
        <w:t>5px;</w:t>
      </w:r>
      <w:proofErr w:type="gramEnd"/>
    </w:p>
    <w:p w14:paraId="039D3F7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4297F612"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.control-buttons {</w:t>
      </w:r>
    </w:p>
    <w:p w14:paraId="5AC7DB77"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display: </w:t>
      </w:r>
      <w:proofErr w:type="gramStart"/>
      <w:r w:rsidRPr="00363429">
        <w:rPr>
          <w:rFonts w:ascii="Agency FB" w:hAnsi="Agency FB"/>
          <w:lang w:val="en-GB"/>
        </w:rPr>
        <w:t>flex;</w:t>
      </w:r>
      <w:proofErr w:type="gramEnd"/>
    </w:p>
    <w:p w14:paraId="403B56A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justify-content: space-</w:t>
      </w:r>
      <w:proofErr w:type="gramStart"/>
      <w:r w:rsidRPr="00363429">
        <w:rPr>
          <w:rFonts w:ascii="Agency FB" w:hAnsi="Agency FB"/>
          <w:lang w:val="en-GB"/>
        </w:rPr>
        <w:t>between;</w:t>
      </w:r>
      <w:proofErr w:type="gramEnd"/>
    </w:p>
    <w:p w14:paraId="3F77DFCB"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w:t>
      </w:r>
    </w:p>
    <w:p w14:paraId="74D13F2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&lt;/style&gt;</w:t>
      </w:r>
    </w:p>
    <w:p w14:paraId="1A704476" w14:textId="77777777" w:rsidR="00363429" w:rsidRPr="00363429" w:rsidRDefault="00363429" w:rsidP="001D3DF1">
      <w:pPr>
        <w:spacing w:after="0"/>
        <w:rPr>
          <w:rFonts w:ascii="Agency FB" w:hAnsi="Agency FB"/>
          <w:lang w:val="en-GB"/>
        </w:rPr>
      </w:pPr>
      <w:r w:rsidRPr="00363429">
        <w:rPr>
          <w:rFonts w:ascii="Agency FB" w:hAnsi="Agency FB"/>
          <w:lang w:val="en-GB"/>
        </w:rPr>
        <w:t>&lt;/head&gt;</w:t>
      </w:r>
    </w:p>
    <w:p w14:paraId="5FFF2A6C" w14:textId="77777777" w:rsidR="00363429" w:rsidRPr="00363429" w:rsidRDefault="00363429" w:rsidP="001D3DF1">
      <w:pPr>
        <w:spacing w:after="0"/>
        <w:rPr>
          <w:rFonts w:ascii="Agency FB" w:hAnsi="Agency FB"/>
          <w:lang w:val="en-GB"/>
        </w:rPr>
      </w:pPr>
      <w:r w:rsidRPr="00363429">
        <w:rPr>
          <w:rFonts w:ascii="Agency FB" w:hAnsi="Agency FB"/>
          <w:lang w:val="en-GB"/>
        </w:rPr>
        <w:t>&lt;body&gt;</w:t>
      </w:r>
    </w:p>
    <w:p w14:paraId="5B0B5CFB"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&lt;div class="container"&gt;</w:t>
      </w:r>
    </w:p>
    <w:p w14:paraId="5DFAEAAA"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&lt;h1&gt;To-Do List&lt;/h1&gt;</w:t>
      </w:r>
    </w:p>
    <w:p w14:paraId="7E0961A8"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 action="/add" method="post" class="control-buttons"&gt;</w:t>
      </w:r>
    </w:p>
    <w:p w14:paraId="48F46B6F"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&lt;input type="text" id="</w:t>
      </w:r>
      <w:proofErr w:type="gramStart"/>
      <w:r w:rsidRPr="00363429">
        <w:rPr>
          <w:rFonts w:ascii="Agency FB" w:hAnsi="Agency FB"/>
          <w:lang w:val="en-GB"/>
        </w:rPr>
        <w:t>new-task</w:t>
      </w:r>
      <w:proofErr w:type="gramEnd"/>
      <w:r w:rsidRPr="00363429">
        <w:rPr>
          <w:rFonts w:ascii="Agency FB" w:hAnsi="Agency FB"/>
          <w:lang w:val="en-GB"/>
        </w:rPr>
        <w:t>" name="task" placeholder="Add a new task..." /&gt;</w:t>
      </w:r>
    </w:p>
    <w:p w14:paraId="63CA4F79"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&lt;button type="submit"&gt;Add&lt;/button&gt;</w:t>
      </w:r>
    </w:p>
    <w:p w14:paraId="6357C01A"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&lt;/form&gt;</w:t>
      </w:r>
    </w:p>
    <w:p w14:paraId="38719BE8"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&lt;div class="control-buttons"&gt;</w:t>
      </w:r>
    </w:p>
    <w:p w14:paraId="7976F3C9"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 action="/clear" method="post"&gt;</w:t>
      </w:r>
    </w:p>
    <w:p w14:paraId="6373646C"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&lt;button type="submit"&gt;Clear All Tasks&lt;/button&gt;</w:t>
      </w:r>
    </w:p>
    <w:p w14:paraId="5CE06D8E"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&lt;/form&gt;</w:t>
      </w:r>
    </w:p>
    <w:p w14:paraId="28D7D720"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 action="/sort/ascending" method="post"&gt;</w:t>
      </w:r>
    </w:p>
    <w:p w14:paraId="7B64A7BC"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&lt;button type="submit"&gt;Sort Ascending&lt;/button&gt;</w:t>
      </w:r>
    </w:p>
    <w:p w14:paraId="5F83D19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&lt;/form&gt;</w:t>
      </w:r>
    </w:p>
    <w:p w14:paraId="5F0C0563"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 action="/sort/descending" method="post"&gt;</w:t>
      </w:r>
    </w:p>
    <w:p w14:paraId="6B379302"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&lt;button type="submit"&gt;Sort Descending&lt;/button&gt;</w:t>
      </w:r>
    </w:p>
    <w:p w14:paraId="4E0FB11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&lt;/form&gt;</w:t>
      </w:r>
    </w:p>
    <w:p w14:paraId="4B09481F"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&lt;/div&gt;</w:t>
      </w:r>
    </w:p>
    <w:p w14:paraId="3E20B0C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&lt;ul id="tasks"&gt;</w:t>
      </w:r>
    </w:p>
    <w:p w14:paraId="072A3170"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 for task in tasks %}</w:t>
      </w:r>
    </w:p>
    <w:p w14:paraId="78B74E2E"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&lt;li&gt;</w:t>
      </w:r>
    </w:p>
    <w:p w14:paraId="2B3F394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 task }}</w:t>
      </w:r>
    </w:p>
    <w:p w14:paraId="3384B79A"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&lt;div class="task-actions"&gt;</w:t>
      </w:r>
    </w:p>
    <w:p w14:paraId="058456E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 action="/delete/{{ loop.index0 }}" method="post" style="display:inline;"&gt;</w:t>
      </w:r>
    </w:p>
    <w:p w14:paraId="4105B79A"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&lt;button type="submit"&gt;Delete&lt;/button&gt;</w:t>
      </w:r>
    </w:p>
    <w:p w14:paraId="13615BD3"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&lt;/form&gt;</w:t>
      </w:r>
    </w:p>
    <w:p w14:paraId="190C6F1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 action="/update/{{ loop.index0 }}" method="post" style="display:inline;"&gt;</w:t>
      </w:r>
    </w:p>
    <w:p w14:paraId="0D0DA89C" w14:textId="77777777" w:rsidR="00363429" w:rsidRPr="00363429" w:rsidRDefault="00363429" w:rsidP="001D3DF1">
      <w:pPr>
        <w:spacing w:after="0"/>
        <w:rPr>
          <w:rFonts w:ascii="Agency FB" w:hAnsi="Agency FB"/>
          <w:lang w:val="en-GB"/>
        </w:rPr>
      </w:pPr>
      <w:r w:rsidRPr="00363429">
        <w:rPr>
          <w:rFonts w:ascii="Agency FB" w:hAnsi="Agency FB"/>
          <w:lang w:val="en-GB"/>
        </w:rPr>
        <w:lastRenderedPageBreak/>
        <w:t xml:space="preserve">                        &lt;input type="text" name="task" placeholder="Update Task"&gt;</w:t>
      </w:r>
    </w:p>
    <w:p w14:paraId="600A1C72"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&lt;button type="submit"&gt;Update&lt;/button&gt;</w:t>
      </w:r>
    </w:p>
    <w:p w14:paraId="7EF22EF5"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&lt;/form&gt;</w:t>
      </w:r>
    </w:p>
    <w:p w14:paraId="2C005C46"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&lt;/div&gt;</w:t>
      </w:r>
    </w:p>
    <w:p w14:paraId="24E0B93B"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&lt;/li&gt;</w:t>
      </w:r>
    </w:p>
    <w:p w14:paraId="5C2ED111"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 endfor %}</w:t>
      </w:r>
    </w:p>
    <w:p w14:paraId="0B1761B4"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&lt;/ul&gt;</w:t>
      </w:r>
    </w:p>
    <w:p w14:paraId="1B0BF8C8" w14:textId="77777777" w:rsidR="00363429" w:rsidRPr="00363429" w:rsidRDefault="00363429" w:rsidP="001D3DF1">
      <w:pPr>
        <w:spacing w:after="0"/>
        <w:rPr>
          <w:rFonts w:ascii="Agency FB" w:hAnsi="Agency FB"/>
          <w:lang w:val="en-GB"/>
        </w:rPr>
      </w:pPr>
      <w:r w:rsidRPr="00363429">
        <w:rPr>
          <w:rFonts w:ascii="Agency FB" w:hAnsi="Agency FB"/>
          <w:lang w:val="en-GB"/>
        </w:rPr>
        <w:t xml:space="preserve">    &lt;/div&gt;</w:t>
      </w:r>
    </w:p>
    <w:p w14:paraId="3553C196" w14:textId="77777777" w:rsidR="00363429" w:rsidRPr="00363429" w:rsidRDefault="00363429" w:rsidP="001D3DF1">
      <w:pPr>
        <w:spacing w:after="0"/>
        <w:rPr>
          <w:rFonts w:ascii="Agency FB" w:hAnsi="Agency FB"/>
          <w:lang w:val="en-GB"/>
        </w:rPr>
      </w:pPr>
      <w:r w:rsidRPr="00363429">
        <w:rPr>
          <w:rFonts w:ascii="Agency FB" w:hAnsi="Agency FB"/>
          <w:lang w:val="en-GB"/>
        </w:rPr>
        <w:t>&lt;/body&gt;</w:t>
      </w:r>
    </w:p>
    <w:p w14:paraId="6936626B" w14:textId="77777777" w:rsidR="00363429" w:rsidRPr="00363429" w:rsidRDefault="00363429" w:rsidP="00363429">
      <w:pPr>
        <w:rPr>
          <w:lang w:val="en-GB"/>
        </w:rPr>
      </w:pPr>
      <w:r w:rsidRPr="00363429">
        <w:rPr>
          <w:rFonts w:ascii="Agency FB" w:hAnsi="Agency FB"/>
          <w:lang w:val="en-GB"/>
        </w:rPr>
        <w:t>&lt;/html&gt;</w:t>
      </w:r>
    </w:p>
    <w:p w14:paraId="2AF79A90" w14:textId="666A9549" w:rsidR="007E7A9E" w:rsidRDefault="00363429" w:rsidP="00363429">
      <w:r w:rsidRPr="00363429">
        <w:rPr>
          <w:lang w:val="en-GB"/>
        </w:rPr>
        <w:t>This should align the “Add Task,” “Clear All Tasks,” and “Sort” buttons on the same line while keeping the buttons inside individual tasks unaffected. What do you think?</w:t>
      </w:r>
    </w:p>
    <w:p w14:paraId="7E2BE3E4" w14:textId="77777777" w:rsidR="007E7A9E" w:rsidRDefault="007E7A9E" w:rsidP="007E7A9E">
      <w:pPr>
        <w:pStyle w:val="Heading2"/>
      </w:pPr>
      <w:proofErr w:type="gramStart"/>
      <w:r>
        <w:t>You</w:t>
      </w:r>
      <w:proofErr w:type="gramEnd"/>
    </w:p>
    <w:p w14:paraId="74D29FEE" w14:textId="7A6093C3" w:rsidR="007E7A9E" w:rsidRDefault="00FB6DAA" w:rsidP="007E7A9E">
      <w:r w:rsidRPr="00FB6DAA">
        <w:t>(Now Wednesday, Oct 23)</w:t>
      </w:r>
      <w:r w:rsidRPr="00FB6DAA">
        <w:br/>
      </w:r>
      <w:r w:rsidRPr="0095691F">
        <w:rPr>
          <w:sz w:val="22"/>
          <w:szCs w:val="22"/>
        </w:rPr>
        <w:t>Can you design a small webpage that has a large heading (h1), a label saying "File upload" with a button to upload a Word doc and then on the next line a label saying "Output file name" with an input box that allows the user to enter a file name on that line?</w:t>
      </w:r>
    </w:p>
    <w:p w14:paraId="4F4E6246" w14:textId="77777777" w:rsidR="007E7A9E" w:rsidRDefault="007E7A9E" w:rsidP="007E7A9E">
      <w:pPr>
        <w:pStyle w:val="Heading2"/>
      </w:pPr>
      <w:r>
        <w:t>Copilot</w:t>
      </w:r>
    </w:p>
    <w:p w14:paraId="7A9627E7" w14:textId="77777777" w:rsidR="00BD52A3" w:rsidRPr="00BD52A3" w:rsidRDefault="00BD52A3" w:rsidP="00BD52A3">
      <w:pPr>
        <w:rPr>
          <w:lang w:val="en-GB"/>
        </w:rPr>
      </w:pPr>
      <w:r w:rsidRPr="00BD52A3">
        <w:rPr>
          <w:lang w:val="en-GB"/>
        </w:rPr>
        <w:t>Here you go! This simple webpage has a large heading, a file upload button, and an input box for the output file name:</w:t>
      </w:r>
    </w:p>
    <w:p w14:paraId="6D85B08B" w14:textId="77777777" w:rsidR="00BD52A3" w:rsidRPr="00BD52A3" w:rsidRDefault="00BD52A3" w:rsidP="00BD52A3">
      <w:pPr>
        <w:spacing w:after="0"/>
        <w:rPr>
          <w:rFonts w:ascii="Agency FB" w:hAnsi="Agency FB"/>
          <w:lang w:val="en-GB"/>
        </w:rPr>
      </w:pPr>
      <w:r w:rsidRPr="00BD52A3">
        <w:rPr>
          <w:rFonts w:ascii="Agency FB" w:hAnsi="Agency FB"/>
          <w:lang w:val="en-GB"/>
        </w:rPr>
        <w:t>&lt;!DOCTYPE html&gt;</w:t>
      </w:r>
    </w:p>
    <w:p w14:paraId="3CD2BD5B" w14:textId="77777777" w:rsidR="00BD52A3" w:rsidRPr="00BD52A3" w:rsidRDefault="00BD52A3" w:rsidP="00BD52A3">
      <w:pPr>
        <w:spacing w:after="0"/>
        <w:rPr>
          <w:rFonts w:ascii="Agency FB" w:hAnsi="Agency FB"/>
          <w:lang w:val="en-GB"/>
        </w:rPr>
      </w:pPr>
      <w:r w:rsidRPr="00BD52A3">
        <w:rPr>
          <w:rFonts w:ascii="Agency FB" w:hAnsi="Agency FB"/>
          <w:lang w:val="en-GB"/>
        </w:rPr>
        <w:t>&lt;html lang="en"&gt;</w:t>
      </w:r>
    </w:p>
    <w:p w14:paraId="7BB72572" w14:textId="77777777" w:rsidR="00BD52A3" w:rsidRPr="00BD52A3" w:rsidRDefault="00BD52A3" w:rsidP="00BD52A3">
      <w:pPr>
        <w:spacing w:after="0"/>
        <w:rPr>
          <w:rFonts w:ascii="Agency FB" w:hAnsi="Agency FB"/>
          <w:lang w:val="en-GB"/>
        </w:rPr>
      </w:pPr>
      <w:r w:rsidRPr="00BD52A3">
        <w:rPr>
          <w:rFonts w:ascii="Agency FB" w:hAnsi="Agency FB"/>
          <w:lang w:val="en-GB"/>
        </w:rPr>
        <w:t>&lt;head&gt;</w:t>
      </w:r>
    </w:p>
    <w:p w14:paraId="3C247B01"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&lt;meta charset="UTF-8"&gt;</w:t>
      </w:r>
    </w:p>
    <w:p w14:paraId="5E8FA11D"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&lt;title&gt;File Upload&lt;/title&gt;</w:t>
      </w:r>
    </w:p>
    <w:p w14:paraId="4724C7E0"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&lt;style&gt;</w:t>
      </w:r>
    </w:p>
    <w:p w14:paraId="6914BD41"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.container {</w:t>
      </w:r>
    </w:p>
    <w:p w14:paraId="5BAD617F"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width: </w:t>
      </w:r>
      <w:proofErr w:type="gramStart"/>
      <w:r w:rsidRPr="00BD52A3">
        <w:rPr>
          <w:rFonts w:ascii="Agency FB" w:hAnsi="Agency FB"/>
          <w:lang w:val="en-GB"/>
        </w:rPr>
        <w:t>400px;</w:t>
      </w:r>
      <w:proofErr w:type="gramEnd"/>
    </w:p>
    <w:p w14:paraId="25821AC8"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margin: 0 </w:t>
      </w:r>
      <w:proofErr w:type="gramStart"/>
      <w:r w:rsidRPr="00BD52A3">
        <w:rPr>
          <w:rFonts w:ascii="Agency FB" w:hAnsi="Agency FB"/>
          <w:lang w:val="en-GB"/>
        </w:rPr>
        <w:t>auto;</w:t>
      </w:r>
      <w:proofErr w:type="gramEnd"/>
    </w:p>
    <w:p w14:paraId="0B4A35BD"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text-align: </w:t>
      </w:r>
      <w:proofErr w:type="gramStart"/>
      <w:r w:rsidRPr="00BD52A3">
        <w:rPr>
          <w:rFonts w:ascii="Agency FB" w:hAnsi="Agency FB"/>
          <w:lang w:val="en-GB"/>
        </w:rPr>
        <w:t>center;</w:t>
      </w:r>
      <w:proofErr w:type="gramEnd"/>
    </w:p>
    <w:p w14:paraId="38FC4749"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padding: </w:t>
      </w:r>
      <w:proofErr w:type="gramStart"/>
      <w:r w:rsidRPr="00BD52A3">
        <w:rPr>
          <w:rFonts w:ascii="Agency FB" w:hAnsi="Agency FB"/>
          <w:lang w:val="en-GB"/>
        </w:rPr>
        <w:t>20px;</w:t>
      </w:r>
      <w:proofErr w:type="gramEnd"/>
    </w:p>
    <w:p w14:paraId="41479B21"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border: 1px solid #</w:t>
      </w:r>
      <w:proofErr w:type="gramStart"/>
      <w:r w:rsidRPr="00BD52A3">
        <w:rPr>
          <w:rFonts w:ascii="Agency FB" w:hAnsi="Agency FB"/>
          <w:lang w:val="en-GB"/>
        </w:rPr>
        <w:t>ddd;</w:t>
      </w:r>
      <w:proofErr w:type="gramEnd"/>
    </w:p>
    <w:p w14:paraId="73171222"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border-radius: </w:t>
      </w:r>
      <w:proofErr w:type="gramStart"/>
      <w:r w:rsidRPr="00BD52A3">
        <w:rPr>
          <w:rFonts w:ascii="Agency FB" w:hAnsi="Agency FB"/>
          <w:lang w:val="en-GB"/>
        </w:rPr>
        <w:t>8px;</w:t>
      </w:r>
      <w:proofErr w:type="gramEnd"/>
    </w:p>
    <w:p w14:paraId="571F97B0"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box-shadow: 0 0 10px rgba(0, 0, 0, 0.1</w:t>
      </w:r>
      <w:proofErr w:type="gramStart"/>
      <w:r w:rsidRPr="00BD52A3">
        <w:rPr>
          <w:rFonts w:ascii="Agency FB" w:hAnsi="Agency FB"/>
          <w:lang w:val="en-GB"/>
        </w:rPr>
        <w:t>);</w:t>
      </w:r>
      <w:proofErr w:type="gramEnd"/>
    </w:p>
    <w:p w14:paraId="720B2628"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t>
      </w:r>
    </w:p>
    <w:p w14:paraId="30C3C9F6"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h1 {</w:t>
      </w:r>
    </w:p>
    <w:p w14:paraId="6227BEE7"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font-size: </w:t>
      </w:r>
      <w:proofErr w:type="gramStart"/>
      <w:r w:rsidRPr="00BD52A3">
        <w:rPr>
          <w:rFonts w:ascii="Agency FB" w:hAnsi="Agency FB"/>
          <w:lang w:val="en-GB"/>
        </w:rPr>
        <w:t>2em;</w:t>
      </w:r>
      <w:proofErr w:type="gramEnd"/>
    </w:p>
    <w:p w14:paraId="29D38A46"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margin-bottom: </w:t>
      </w:r>
      <w:proofErr w:type="gramStart"/>
      <w:r w:rsidRPr="00BD52A3">
        <w:rPr>
          <w:rFonts w:ascii="Agency FB" w:hAnsi="Agency FB"/>
          <w:lang w:val="en-GB"/>
        </w:rPr>
        <w:t>20px;</w:t>
      </w:r>
      <w:proofErr w:type="gramEnd"/>
    </w:p>
    <w:p w14:paraId="336C578D"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t>
      </w:r>
    </w:p>
    <w:p w14:paraId="5E6797EF" w14:textId="77777777" w:rsidR="00BD52A3" w:rsidRPr="00BD52A3" w:rsidRDefault="00BD52A3" w:rsidP="00BD52A3">
      <w:pPr>
        <w:spacing w:after="0"/>
        <w:rPr>
          <w:rFonts w:ascii="Agency FB" w:hAnsi="Agency FB"/>
          <w:lang w:val="en-GB"/>
        </w:rPr>
      </w:pPr>
      <w:r w:rsidRPr="00BD52A3">
        <w:rPr>
          <w:rFonts w:ascii="Agency FB" w:hAnsi="Agency FB"/>
          <w:lang w:val="en-GB"/>
        </w:rPr>
        <w:lastRenderedPageBreak/>
        <w:t xml:space="preserve">        label {</w:t>
      </w:r>
    </w:p>
    <w:p w14:paraId="473C9240"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display: </w:t>
      </w:r>
      <w:proofErr w:type="gramStart"/>
      <w:r w:rsidRPr="00BD52A3">
        <w:rPr>
          <w:rFonts w:ascii="Agency FB" w:hAnsi="Agency FB"/>
          <w:lang w:val="en-GB"/>
        </w:rPr>
        <w:t>block;</w:t>
      </w:r>
      <w:proofErr w:type="gramEnd"/>
    </w:p>
    <w:p w14:paraId="79C386B3"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margin: 15px 0 </w:t>
      </w:r>
      <w:proofErr w:type="gramStart"/>
      <w:r w:rsidRPr="00BD52A3">
        <w:rPr>
          <w:rFonts w:ascii="Agency FB" w:hAnsi="Agency FB"/>
          <w:lang w:val="en-GB"/>
        </w:rPr>
        <w:t>5px;</w:t>
      </w:r>
      <w:proofErr w:type="gramEnd"/>
    </w:p>
    <w:p w14:paraId="5D137EFB"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font-size: 1.</w:t>
      </w:r>
      <w:proofErr w:type="gramStart"/>
      <w:r w:rsidRPr="00BD52A3">
        <w:rPr>
          <w:rFonts w:ascii="Agency FB" w:hAnsi="Agency FB"/>
          <w:lang w:val="en-GB"/>
        </w:rPr>
        <w:t>2em;</w:t>
      </w:r>
      <w:proofErr w:type="gramEnd"/>
    </w:p>
    <w:p w14:paraId="4FFB4A0F"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t>
      </w:r>
    </w:p>
    <w:p w14:paraId="76550A59"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input[type="file"],</w:t>
      </w:r>
    </w:p>
    <w:p w14:paraId="377ADD90"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input[type="text"] {</w:t>
      </w:r>
    </w:p>
    <w:p w14:paraId="7F92A012"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width: </w:t>
      </w:r>
      <w:proofErr w:type="gramStart"/>
      <w:r w:rsidRPr="00BD52A3">
        <w:rPr>
          <w:rFonts w:ascii="Agency FB" w:hAnsi="Agency FB"/>
          <w:lang w:val="en-GB"/>
        </w:rPr>
        <w:t>100%;</w:t>
      </w:r>
      <w:proofErr w:type="gramEnd"/>
    </w:p>
    <w:p w14:paraId="3713CCAC"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padding: </w:t>
      </w:r>
      <w:proofErr w:type="gramStart"/>
      <w:r w:rsidRPr="00BD52A3">
        <w:rPr>
          <w:rFonts w:ascii="Agency FB" w:hAnsi="Agency FB"/>
          <w:lang w:val="en-GB"/>
        </w:rPr>
        <w:t>10px;</w:t>
      </w:r>
      <w:proofErr w:type="gramEnd"/>
    </w:p>
    <w:p w14:paraId="0D9FBF53"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margin-bottom: </w:t>
      </w:r>
      <w:proofErr w:type="gramStart"/>
      <w:r w:rsidRPr="00BD52A3">
        <w:rPr>
          <w:rFonts w:ascii="Agency FB" w:hAnsi="Agency FB"/>
          <w:lang w:val="en-GB"/>
        </w:rPr>
        <w:t>20px;</w:t>
      </w:r>
      <w:proofErr w:type="gramEnd"/>
    </w:p>
    <w:p w14:paraId="447B88A7"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border: 1px solid #</w:t>
      </w:r>
      <w:proofErr w:type="gramStart"/>
      <w:r w:rsidRPr="00BD52A3">
        <w:rPr>
          <w:rFonts w:ascii="Agency FB" w:hAnsi="Agency FB"/>
          <w:lang w:val="en-GB"/>
        </w:rPr>
        <w:t>ccc;</w:t>
      </w:r>
      <w:proofErr w:type="gramEnd"/>
    </w:p>
    <w:p w14:paraId="52363CAB"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border-radius: </w:t>
      </w:r>
      <w:proofErr w:type="gramStart"/>
      <w:r w:rsidRPr="00BD52A3">
        <w:rPr>
          <w:rFonts w:ascii="Agency FB" w:hAnsi="Agency FB"/>
          <w:lang w:val="en-GB"/>
        </w:rPr>
        <w:t>4px;</w:t>
      </w:r>
      <w:proofErr w:type="gramEnd"/>
    </w:p>
    <w:p w14:paraId="05C24956"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t>
      </w:r>
    </w:p>
    <w:p w14:paraId="09841A39"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button {</w:t>
      </w:r>
    </w:p>
    <w:p w14:paraId="2BEEB61B"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padding: 10px </w:t>
      </w:r>
      <w:proofErr w:type="gramStart"/>
      <w:r w:rsidRPr="00BD52A3">
        <w:rPr>
          <w:rFonts w:ascii="Agency FB" w:hAnsi="Agency FB"/>
          <w:lang w:val="en-GB"/>
        </w:rPr>
        <w:t>20px;</w:t>
      </w:r>
      <w:proofErr w:type="gramEnd"/>
    </w:p>
    <w:p w14:paraId="7FCCE287"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background-color: #</w:t>
      </w:r>
      <w:proofErr w:type="gramStart"/>
      <w:r w:rsidRPr="00BD52A3">
        <w:rPr>
          <w:rFonts w:ascii="Agency FB" w:hAnsi="Agency FB"/>
          <w:lang w:val="en-GB"/>
        </w:rPr>
        <w:t>4CAF50;</w:t>
      </w:r>
      <w:proofErr w:type="gramEnd"/>
    </w:p>
    <w:p w14:paraId="721B4223"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color: </w:t>
      </w:r>
      <w:proofErr w:type="gramStart"/>
      <w:r w:rsidRPr="00BD52A3">
        <w:rPr>
          <w:rFonts w:ascii="Agency FB" w:hAnsi="Agency FB"/>
          <w:lang w:val="en-GB"/>
        </w:rPr>
        <w:t>white;</w:t>
      </w:r>
      <w:proofErr w:type="gramEnd"/>
    </w:p>
    <w:p w14:paraId="1AC5248A"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border: </w:t>
      </w:r>
      <w:proofErr w:type="gramStart"/>
      <w:r w:rsidRPr="00BD52A3">
        <w:rPr>
          <w:rFonts w:ascii="Agency FB" w:hAnsi="Agency FB"/>
          <w:lang w:val="en-GB"/>
        </w:rPr>
        <w:t>none;</w:t>
      </w:r>
      <w:proofErr w:type="gramEnd"/>
    </w:p>
    <w:p w14:paraId="1817844C"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border-radius: </w:t>
      </w:r>
      <w:proofErr w:type="gramStart"/>
      <w:r w:rsidRPr="00BD52A3">
        <w:rPr>
          <w:rFonts w:ascii="Agency FB" w:hAnsi="Agency FB"/>
          <w:lang w:val="en-GB"/>
        </w:rPr>
        <w:t>4px;</w:t>
      </w:r>
      <w:proofErr w:type="gramEnd"/>
    </w:p>
    <w:p w14:paraId="593B19FF"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cursor: </w:t>
      </w:r>
      <w:proofErr w:type="gramStart"/>
      <w:r w:rsidRPr="00BD52A3">
        <w:rPr>
          <w:rFonts w:ascii="Agency FB" w:hAnsi="Agency FB"/>
          <w:lang w:val="en-GB"/>
        </w:rPr>
        <w:t>pointer;</w:t>
      </w:r>
      <w:proofErr w:type="gramEnd"/>
    </w:p>
    <w:p w14:paraId="4B6122EE"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t>
      </w:r>
    </w:p>
    <w:p w14:paraId="6885CF63"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button:hover {</w:t>
      </w:r>
    </w:p>
    <w:p w14:paraId="7071FB61"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background-color: #</w:t>
      </w:r>
      <w:proofErr w:type="gramStart"/>
      <w:r w:rsidRPr="00BD52A3">
        <w:rPr>
          <w:rFonts w:ascii="Agency FB" w:hAnsi="Agency FB"/>
          <w:lang w:val="en-GB"/>
        </w:rPr>
        <w:t>45a049;</w:t>
      </w:r>
      <w:proofErr w:type="gramEnd"/>
    </w:p>
    <w:p w14:paraId="5FC5A016"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w:t>
      </w:r>
    </w:p>
    <w:p w14:paraId="3B9B62E7"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&lt;/style&gt;</w:t>
      </w:r>
    </w:p>
    <w:p w14:paraId="532E1BDF" w14:textId="77777777" w:rsidR="00BD52A3" w:rsidRPr="00BD52A3" w:rsidRDefault="00BD52A3" w:rsidP="00BD52A3">
      <w:pPr>
        <w:spacing w:after="0"/>
        <w:rPr>
          <w:rFonts w:ascii="Agency FB" w:hAnsi="Agency FB"/>
          <w:lang w:val="en-GB"/>
        </w:rPr>
      </w:pPr>
      <w:r w:rsidRPr="00BD52A3">
        <w:rPr>
          <w:rFonts w:ascii="Agency FB" w:hAnsi="Agency FB"/>
          <w:lang w:val="en-GB"/>
        </w:rPr>
        <w:t>&lt;/head&gt;</w:t>
      </w:r>
    </w:p>
    <w:p w14:paraId="2AF01FB1" w14:textId="77777777" w:rsidR="00BD52A3" w:rsidRPr="00BD52A3" w:rsidRDefault="00BD52A3" w:rsidP="00BD52A3">
      <w:pPr>
        <w:spacing w:after="0"/>
        <w:rPr>
          <w:rFonts w:ascii="Agency FB" w:hAnsi="Agency FB"/>
          <w:lang w:val="en-GB"/>
        </w:rPr>
      </w:pPr>
      <w:r w:rsidRPr="00BD52A3">
        <w:rPr>
          <w:rFonts w:ascii="Agency FB" w:hAnsi="Agency FB"/>
          <w:lang w:val="en-GB"/>
        </w:rPr>
        <w:t>&lt;body&gt;</w:t>
      </w:r>
    </w:p>
    <w:p w14:paraId="58FC8F6F"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&lt;div class="container"&gt;</w:t>
      </w:r>
    </w:p>
    <w:p w14:paraId="6C176FC3"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&lt;h1&gt;File Upload&lt;/h1&gt;</w:t>
      </w:r>
    </w:p>
    <w:p w14:paraId="5A276EE5"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&lt;label for="file-upload"&gt;File Upload&lt;/label&gt;</w:t>
      </w:r>
    </w:p>
    <w:p w14:paraId="35D62620"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&lt;input type="file" id="file-upload" accept=".doc, .docx"&gt;</w:t>
      </w:r>
    </w:p>
    <w:p w14:paraId="738178C8"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&lt;label for="output-</w:t>
      </w:r>
      <w:proofErr w:type="gramStart"/>
      <w:r w:rsidRPr="00BD52A3">
        <w:rPr>
          <w:rFonts w:ascii="Agency FB" w:hAnsi="Agency FB"/>
          <w:lang w:val="en-GB"/>
        </w:rPr>
        <w:t>file-name</w:t>
      </w:r>
      <w:proofErr w:type="gramEnd"/>
      <w:r w:rsidRPr="00BD52A3">
        <w:rPr>
          <w:rFonts w:ascii="Agency FB" w:hAnsi="Agency FB"/>
          <w:lang w:val="en-GB"/>
        </w:rPr>
        <w:t>"&gt;Output File Name&lt;/label&gt;</w:t>
      </w:r>
    </w:p>
    <w:p w14:paraId="490384B8"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&lt;input type="text" id="output-</w:t>
      </w:r>
      <w:proofErr w:type="gramStart"/>
      <w:r w:rsidRPr="00BD52A3">
        <w:rPr>
          <w:rFonts w:ascii="Agency FB" w:hAnsi="Agency FB"/>
          <w:lang w:val="en-GB"/>
        </w:rPr>
        <w:t>file-name</w:t>
      </w:r>
      <w:proofErr w:type="gramEnd"/>
      <w:r w:rsidRPr="00BD52A3">
        <w:rPr>
          <w:rFonts w:ascii="Agency FB" w:hAnsi="Agency FB"/>
          <w:lang w:val="en-GB"/>
        </w:rPr>
        <w:t>" placeholder="Enter output file name"&gt;</w:t>
      </w:r>
    </w:p>
    <w:p w14:paraId="27076E9F"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&lt;button type="submit"&gt;Upload&lt;/button&gt;</w:t>
      </w:r>
    </w:p>
    <w:p w14:paraId="632B9331" w14:textId="77777777" w:rsidR="00BD52A3" w:rsidRPr="00BD52A3" w:rsidRDefault="00BD52A3" w:rsidP="00BD52A3">
      <w:pPr>
        <w:spacing w:after="0"/>
        <w:rPr>
          <w:rFonts w:ascii="Agency FB" w:hAnsi="Agency FB"/>
          <w:lang w:val="en-GB"/>
        </w:rPr>
      </w:pPr>
      <w:r w:rsidRPr="00BD52A3">
        <w:rPr>
          <w:rFonts w:ascii="Agency FB" w:hAnsi="Agency FB"/>
          <w:lang w:val="en-GB"/>
        </w:rPr>
        <w:t xml:space="preserve">    &lt;/div&gt;</w:t>
      </w:r>
    </w:p>
    <w:p w14:paraId="19BA98F1" w14:textId="77777777" w:rsidR="00BD52A3" w:rsidRPr="00BD52A3" w:rsidRDefault="00BD52A3" w:rsidP="00BD52A3">
      <w:pPr>
        <w:spacing w:after="0"/>
        <w:rPr>
          <w:rFonts w:ascii="Agency FB" w:hAnsi="Agency FB"/>
          <w:lang w:val="en-GB"/>
        </w:rPr>
      </w:pPr>
      <w:r w:rsidRPr="00BD52A3">
        <w:rPr>
          <w:rFonts w:ascii="Agency FB" w:hAnsi="Agency FB"/>
          <w:lang w:val="en-GB"/>
        </w:rPr>
        <w:t>&lt;/body&gt;</w:t>
      </w:r>
    </w:p>
    <w:p w14:paraId="268A1CBC" w14:textId="77777777" w:rsidR="00BD52A3" w:rsidRPr="00BD52A3" w:rsidRDefault="00BD52A3" w:rsidP="00BD52A3">
      <w:pPr>
        <w:rPr>
          <w:lang w:val="en-GB"/>
        </w:rPr>
      </w:pPr>
      <w:r w:rsidRPr="00BD52A3">
        <w:rPr>
          <w:rFonts w:ascii="Agency FB" w:hAnsi="Agency FB"/>
          <w:lang w:val="en-GB"/>
        </w:rPr>
        <w:t>&lt;/html&gt;</w:t>
      </w:r>
    </w:p>
    <w:p w14:paraId="0D1CF82A" w14:textId="1B7D2134" w:rsidR="007E7A9E" w:rsidRDefault="00BD52A3" w:rsidP="00BD52A3">
      <w:r w:rsidRPr="00BD52A3">
        <w:rPr>
          <w:lang w:val="en-GB"/>
        </w:rPr>
        <w:t>Pop this into an HTML file and open it in your browser. Should work seamlessly!</w:t>
      </w:r>
    </w:p>
    <w:p w14:paraId="6A65A3C5" w14:textId="78BB2B78" w:rsidR="007E7A9E" w:rsidRDefault="007E7A9E" w:rsidP="007E7A9E">
      <w:pPr>
        <w:pStyle w:val="Heading2"/>
      </w:pPr>
      <w:proofErr w:type="gramStart"/>
      <w:r>
        <w:t>You</w:t>
      </w:r>
      <w:proofErr w:type="gramEnd"/>
    </w:p>
    <w:p w14:paraId="5848B580" w14:textId="5B06407A" w:rsidR="007E7A9E" w:rsidRPr="002E7AD6" w:rsidRDefault="002E7AD6" w:rsidP="007E7A9E">
      <w:pPr>
        <w:rPr>
          <w:lang w:val="en-GB"/>
        </w:rPr>
      </w:pPr>
      <w:r w:rsidRPr="002E7AD6">
        <w:rPr>
          <w:lang w:val="en-GB"/>
        </w:rPr>
        <w:t>How can I write a method in Python using flask then that processes that file upload?</w:t>
      </w:r>
    </w:p>
    <w:p w14:paraId="7867CFC8" w14:textId="77777777" w:rsidR="007E7A9E" w:rsidRDefault="007E7A9E" w:rsidP="007E7A9E">
      <w:pPr>
        <w:pStyle w:val="Heading2"/>
      </w:pPr>
      <w:r>
        <w:lastRenderedPageBreak/>
        <w:t>Copilot</w:t>
      </w:r>
    </w:p>
    <w:p w14:paraId="6E582DE1" w14:textId="77777777" w:rsidR="00DD2C32" w:rsidRPr="00DD2C32" w:rsidRDefault="00DD2C32" w:rsidP="00DD2C32">
      <w:pPr>
        <w:rPr>
          <w:lang w:val="en-GB"/>
        </w:rPr>
      </w:pPr>
      <w:r w:rsidRPr="00DD2C32">
        <w:rPr>
          <w:lang w:val="en-GB"/>
        </w:rPr>
        <w:t>To handle file uploads with Flask, you can create a route that accepts the uploaded file, processes it, and returns an appropriate response. Here’s a basic example of how you might do this:</w:t>
      </w:r>
    </w:p>
    <w:p w14:paraId="47E50A59" w14:textId="77777777" w:rsidR="00DD2C32" w:rsidRPr="00DD2C32" w:rsidRDefault="00DD2C32" w:rsidP="00DD2C32">
      <w:pPr>
        <w:numPr>
          <w:ilvl w:val="0"/>
          <w:numId w:val="14"/>
        </w:numPr>
        <w:rPr>
          <w:lang w:val="en-GB"/>
        </w:rPr>
      </w:pPr>
      <w:r w:rsidRPr="00DD2C32">
        <w:rPr>
          <w:lang w:val="en-GB"/>
        </w:rPr>
        <w:t>First, ensure you have Flask installed:</w:t>
      </w:r>
    </w:p>
    <w:p w14:paraId="38CACAAE" w14:textId="77777777" w:rsidR="00DD2C32" w:rsidRPr="00DD2C32" w:rsidRDefault="00DD2C32" w:rsidP="00DE6352">
      <w:pPr>
        <w:ind w:firstLine="720"/>
        <w:rPr>
          <w:rFonts w:ascii="Agency FB" w:hAnsi="Agency FB"/>
          <w:lang w:val="en-GB"/>
        </w:rPr>
      </w:pPr>
      <w:r w:rsidRPr="00DD2C32">
        <w:rPr>
          <w:rFonts w:ascii="Agency FB" w:hAnsi="Agency FB"/>
          <w:lang w:val="en-GB"/>
        </w:rPr>
        <w:t>pip install Flask</w:t>
      </w:r>
    </w:p>
    <w:p w14:paraId="56CE4096" w14:textId="07706170" w:rsidR="00DD2C32" w:rsidRPr="00DE6352" w:rsidRDefault="00DD2C32" w:rsidP="00DE6352">
      <w:pPr>
        <w:pStyle w:val="ListParagraph"/>
        <w:numPr>
          <w:ilvl w:val="0"/>
          <w:numId w:val="14"/>
        </w:numPr>
        <w:rPr>
          <w:lang w:val="en-GB"/>
        </w:rPr>
      </w:pPr>
      <w:r w:rsidRPr="00DE6352">
        <w:rPr>
          <w:lang w:val="en-GB"/>
        </w:rPr>
        <w:t>Here’s a Flask app that includes the file upload route:</w:t>
      </w:r>
    </w:p>
    <w:p w14:paraId="4190B05B"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from flask import Flask, request, redirect, url_for, render_template</w:t>
      </w:r>
    </w:p>
    <w:p w14:paraId="66CA622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import os</w:t>
      </w:r>
    </w:p>
    <w:p w14:paraId="7D2577B7" w14:textId="77777777" w:rsidR="00DD2C32" w:rsidRPr="00DD2C32" w:rsidRDefault="00DD2C32" w:rsidP="00DE6352">
      <w:pPr>
        <w:spacing w:after="0"/>
        <w:ind w:left="720"/>
        <w:rPr>
          <w:rFonts w:ascii="Agency FB" w:hAnsi="Agency FB"/>
          <w:lang w:val="en-GB"/>
        </w:rPr>
      </w:pPr>
    </w:p>
    <w:p w14:paraId="216EB519"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app = Flask(__name__)</w:t>
      </w:r>
    </w:p>
    <w:p w14:paraId="2F263F3F"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app.config['UPLOAD_FOLDER'] = 'uploads'</w:t>
      </w:r>
    </w:p>
    <w:p w14:paraId="6955327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os.makedirs(app.config['UPLOAD_FOLDER'], exist_ok=True)</w:t>
      </w:r>
    </w:p>
    <w:p w14:paraId="047D2219" w14:textId="77777777" w:rsidR="00DD2C32" w:rsidRPr="00DD2C32" w:rsidRDefault="00DD2C32" w:rsidP="00DE6352">
      <w:pPr>
        <w:spacing w:after="0"/>
        <w:ind w:left="720"/>
        <w:rPr>
          <w:rFonts w:ascii="Agency FB" w:hAnsi="Agency FB"/>
          <w:lang w:val="en-GB"/>
        </w:rPr>
      </w:pPr>
    </w:p>
    <w:p w14:paraId="4F91D506"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@app.route('/')</w:t>
      </w:r>
    </w:p>
    <w:p w14:paraId="28A62D0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def index():</w:t>
      </w:r>
    </w:p>
    <w:p w14:paraId="0A1979CD"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return render_template('index.html')</w:t>
      </w:r>
    </w:p>
    <w:p w14:paraId="0E62594F" w14:textId="77777777" w:rsidR="00DD2C32" w:rsidRPr="00DD2C32" w:rsidRDefault="00DD2C32" w:rsidP="00DE6352">
      <w:pPr>
        <w:spacing w:after="0"/>
        <w:ind w:left="720"/>
        <w:rPr>
          <w:rFonts w:ascii="Agency FB" w:hAnsi="Agency FB"/>
          <w:lang w:val="en-GB"/>
        </w:rPr>
      </w:pPr>
    </w:p>
    <w:p w14:paraId="6E08E923"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@app.route('/upload', methods=['POST'])</w:t>
      </w:r>
    </w:p>
    <w:p w14:paraId="66E4E1D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def upload_file():</w:t>
      </w:r>
    </w:p>
    <w:p w14:paraId="75B803BC"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if 'file' not in request.files:</w:t>
      </w:r>
    </w:p>
    <w:p w14:paraId="2F744A5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return 'No file part'</w:t>
      </w:r>
    </w:p>
    <w:p w14:paraId="1B53EB8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file = request.files['file']</w:t>
      </w:r>
    </w:p>
    <w:p w14:paraId="7D807029"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if file.filename == '':</w:t>
      </w:r>
    </w:p>
    <w:p w14:paraId="435BE355"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return 'No selected file'</w:t>
      </w:r>
    </w:p>
    <w:p w14:paraId="372D194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if file:</w:t>
      </w:r>
    </w:p>
    <w:p w14:paraId="582EC999"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filename = file.filename</w:t>
      </w:r>
    </w:p>
    <w:p w14:paraId="15F8DD8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file.save(os.path.join(app.config['UPLOAD_FOLDER'], filename))</w:t>
      </w:r>
    </w:p>
    <w:p w14:paraId="07567F6C"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return 'File successfully uploaded'</w:t>
      </w:r>
    </w:p>
    <w:p w14:paraId="1C6318BF" w14:textId="77777777" w:rsidR="00DD2C32" w:rsidRPr="00DD2C32" w:rsidRDefault="00DD2C32" w:rsidP="00DE6352">
      <w:pPr>
        <w:spacing w:after="0"/>
        <w:ind w:left="720"/>
        <w:rPr>
          <w:rFonts w:ascii="Agency FB" w:hAnsi="Agency FB"/>
          <w:lang w:val="en-GB"/>
        </w:rPr>
      </w:pPr>
    </w:p>
    <w:p w14:paraId="20B907F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if __name__ == '__main__':</w:t>
      </w:r>
    </w:p>
    <w:p w14:paraId="757276FF" w14:textId="77777777" w:rsidR="00DD2C32" w:rsidRPr="00DD2C32" w:rsidRDefault="00DD2C32" w:rsidP="00DE6352">
      <w:pPr>
        <w:ind w:left="720"/>
        <w:rPr>
          <w:rFonts w:ascii="Agency FB" w:hAnsi="Agency FB"/>
          <w:lang w:val="en-GB"/>
        </w:rPr>
      </w:pPr>
      <w:r w:rsidRPr="00DD2C32">
        <w:rPr>
          <w:rFonts w:ascii="Agency FB" w:hAnsi="Agency FB"/>
          <w:lang w:val="en-GB"/>
        </w:rPr>
        <w:t xml:space="preserve">    app.run(debug=True)</w:t>
      </w:r>
    </w:p>
    <w:p w14:paraId="434C1BA8" w14:textId="37DAD029" w:rsidR="00DD2C32" w:rsidRPr="00DE6352" w:rsidRDefault="00DD2C32" w:rsidP="00DE6352">
      <w:pPr>
        <w:pStyle w:val="ListParagraph"/>
        <w:numPr>
          <w:ilvl w:val="0"/>
          <w:numId w:val="14"/>
        </w:numPr>
        <w:rPr>
          <w:lang w:val="en-GB"/>
        </w:rPr>
      </w:pPr>
      <w:r w:rsidRPr="00DE6352">
        <w:rPr>
          <w:lang w:val="en-GB"/>
        </w:rPr>
        <w:t>Update your HTML form to target this new route:</w:t>
      </w:r>
    </w:p>
    <w:p w14:paraId="59CDE22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&lt;!DOCTYPE html&gt;</w:t>
      </w:r>
    </w:p>
    <w:p w14:paraId="4A6A0879"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&lt;html lang="en"&gt;</w:t>
      </w:r>
    </w:p>
    <w:p w14:paraId="60D3F20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&lt;head&gt;</w:t>
      </w:r>
    </w:p>
    <w:p w14:paraId="3DF90236"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&lt;meta charset="UTF-8"&gt;</w:t>
      </w:r>
    </w:p>
    <w:p w14:paraId="14D69B46"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&lt;title&gt;File Upload&lt;/title&gt;</w:t>
      </w:r>
    </w:p>
    <w:p w14:paraId="080F951D"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lastRenderedPageBreak/>
        <w:t xml:space="preserve">    &lt;style&gt;</w:t>
      </w:r>
    </w:p>
    <w:p w14:paraId="58D8345A"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.container {</w:t>
      </w:r>
    </w:p>
    <w:p w14:paraId="795D5116"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width: </w:t>
      </w:r>
      <w:proofErr w:type="gramStart"/>
      <w:r w:rsidRPr="00DD2C32">
        <w:rPr>
          <w:rFonts w:ascii="Agency FB" w:hAnsi="Agency FB"/>
          <w:lang w:val="en-GB"/>
        </w:rPr>
        <w:t>400px;</w:t>
      </w:r>
      <w:proofErr w:type="gramEnd"/>
    </w:p>
    <w:p w14:paraId="0BFCA485"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margin: 0 </w:t>
      </w:r>
      <w:proofErr w:type="gramStart"/>
      <w:r w:rsidRPr="00DD2C32">
        <w:rPr>
          <w:rFonts w:ascii="Agency FB" w:hAnsi="Agency FB"/>
          <w:lang w:val="en-GB"/>
        </w:rPr>
        <w:t>auto;</w:t>
      </w:r>
      <w:proofErr w:type="gramEnd"/>
    </w:p>
    <w:p w14:paraId="7640289A"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text-align: </w:t>
      </w:r>
      <w:proofErr w:type="gramStart"/>
      <w:r w:rsidRPr="00DD2C32">
        <w:rPr>
          <w:rFonts w:ascii="Agency FB" w:hAnsi="Agency FB"/>
          <w:lang w:val="en-GB"/>
        </w:rPr>
        <w:t>center;</w:t>
      </w:r>
      <w:proofErr w:type="gramEnd"/>
    </w:p>
    <w:p w14:paraId="1662952F"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padding: </w:t>
      </w:r>
      <w:proofErr w:type="gramStart"/>
      <w:r w:rsidRPr="00DD2C32">
        <w:rPr>
          <w:rFonts w:ascii="Agency FB" w:hAnsi="Agency FB"/>
          <w:lang w:val="en-GB"/>
        </w:rPr>
        <w:t>20px;</w:t>
      </w:r>
      <w:proofErr w:type="gramEnd"/>
    </w:p>
    <w:p w14:paraId="5F01DBA7"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border: 1px solid #</w:t>
      </w:r>
      <w:proofErr w:type="gramStart"/>
      <w:r w:rsidRPr="00DD2C32">
        <w:rPr>
          <w:rFonts w:ascii="Agency FB" w:hAnsi="Agency FB"/>
          <w:lang w:val="en-GB"/>
        </w:rPr>
        <w:t>ddd;</w:t>
      </w:r>
      <w:proofErr w:type="gramEnd"/>
    </w:p>
    <w:p w14:paraId="65547C9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border-radius: </w:t>
      </w:r>
      <w:proofErr w:type="gramStart"/>
      <w:r w:rsidRPr="00DD2C32">
        <w:rPr>
          <w:rFonts w:ascii="Agency FB" w:hAnsi="Agency FB"/>
          <w:lang w:val="en-GB"/>
        </w:rPr>
        <w:t>8px;</w:t>
      </w:r>
      <w:proofErr w:type="gramEnd"/>
    </w:p>
    <w:p w14:paraId="753DA943"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box-shadow: 0 0 10px rgba(0, 0, 0, 0.1</w:t>
      </w:r>
      <w:proofErr w:type="gramStart"/>
      <w:r w:rsidRPr="00DD2C32">
        <w:rPr>
          <w:rFonts w:ascii="Agency FB" w:hAnsi="Agency FB"/>
          <w:lang w:val="en-GB"/>
        </w:rPr>
        <w:t>);</w:t>
      </w:r>
      <w:proofErr w:type="gramEnd"/>
    </w:p>
    <w:p w14:paraId="599376CF"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t>
      </w:r>
    </w:p>
    <w:p w14:paraId="0941CCA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h1 {</w:t>
      </w:r>
    </w:p>
    <w:p w14:paraId="3C53DF6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font-size: </w:t>
      </w:r>
      <w:proofErr w:type="gramStart"/>
      <w:r w:rsidRPr="00DD2C32">
        <w:rPr>
          <w:rFonts w:ascii="Agency FB" w:hAnsi="Agency FB"/>
          <w:lang w:val="en-GB"/>
        </w:rPr>
        <w:t>2em;</w:t>
      </w:r>
      <w:proofErr w:type="gramEnd"/>
    </w:p>
    <w:p w14:paraId="78AE64FB"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margin-bottom: </w:t>
      </w:r>
      <w:proofErr w:type="gramStart"/>
      <w:r w:rsidRPr="00DD2C32">
        <w:rPr>
          <w:rFonts w:ascii="Agency FB" w:hAnsi="Agency FB"/>
          <w:lang w:val="en-GB"/>
        </w:rPr>
        <w:t>20px;</w:t>
      </w:r>
      <w:proofErr w:type="gramEnd"/>
    </w:p>
    <w:p w14:paraId="5564E6F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t>
      </w:r>
    </w:p>
    <w:p w14:paraId="1AFDA69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label {</w:t>
      </w:r>
    </w:p>
    <w:p w14:paraId="0FEDABC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display: </w:t>
      </w:r>
      <w:proofErr w:type="gramStart"/>
      <w:r w:rsidRPr="00DD2C32">
        <w:rPr>
          <w:rFonts w:ascii="Agency FB" w:hAnsi="Agency FB"/>
          <w:lang w:val="en-GB"/>
        </w:rPr>
        <w:t>block;</w:t>
      </w:r>
      <w:proofErr w:type="gramEnd"/>
    </w:p>
    <w:p w14:paraId="2BE4BE5A"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margin: 15px 0 </w:t>
      </w:r>
      <w:proofErr w:type="gramStart"/>
      <w:r w:rsidRPr="00DD2C32">
        <w:rPr>
          <w:rFonts w:ascii="Agency FB" w:hAnsi="Agency FB"/>
          <w:lang w:val="en-GB"/>
        </w:rPr>
        <w:t>5px;</w:t>
      </w:r>
      <w:proofErr w:type="gramEnd"/>
    </w:p>
    <w:p w14:paraId="0167453C"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font-size: 1.</w:t>
      </w:r>
      <w:proofErr w:type="gramStart"/>
      <w:r w:rsidRPr="00DD2C32">
        <w:rPr>
          <w:rFonts w:ascii="Agency FB" w:hAnsi="Agency FB"/>
          <w:lang w:val="en-GB"/>
        </w:rPr>
        <w:t>2em;</w:t>
      </w:r>
      <w:proofErr w:type="gramEnd"/>
    </w:p>
    <w:p w14:paraId="71D7CDA9"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t>
      </w:r>
    </w:p>
    <w:p w14:paraId="7EF9B57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input[type="file"],</w:t>
      </w:r>
    </w:p>
    <w:p w14:paraId="4CB2AEC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input[type="text"] {</w:t>
      </w:r>
    </w:p>
    <w:p w14:paraId="7DE701F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width: </w:t>
      </w:r>
      <w:proofErr w:type="gramStart"/>
      <w:r w:rsidRPr="00DD2C32">
        <w:rPr>
          <w:rFonts w:ascii="Agency FB" w:hAnsi="Agency FB"/>
          <w:lang w:val="en-GB"/>
        </w:rPr>
        <w:t>100%;</w:t>
      </w:r>
      <w:proofErr w:type="gramEnd"/>
    </w:p>
    <w:p w14:paraId="224286F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padding: </w:t>
      </w:r>
      <w:proofErr w:type="gramStart"/>
      <w:r w:rsidRPr="00DD2C32">
        <w:rPr>
          <w:rFonts w:ascii="Agency FB" w:hAnsi="Agency FB"/>
          <w:lang w:val="en-GB"/>
        </w:rPr>
        <w:t>10px;</w:t>
      </w:r>
      <w:proofErr w:type="gramEnd"/>
    </w:p>
    <w:p w14:paraId="6D409ADA"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margin-bottom: </w:t>
      </w:r>
      <w:proofErr w:type="gramStart"/>
      <w:r w:rsidRPr="00DD2C32">
        <w:rPr>
          <w:rFonts w:ascii="Agency FB" w:hAnsi="Agency FB"/>
          <w:lang w:val="en-GB"/>
        </w:rPr>
        <w:t>20px;</w:t>
      </w:r>
      <w:proofErr w:type="gramEnd"/>
    </w:p>
    <w:p w14:paraId="62819754"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border: 1px solid #</w:t>
      </w:r>
      <w:proofErr w:type="gramStart"/>
      <w:r w:rsidRPr="00DD2C32">
        <w:rPr>
          <w:rFonts w:ascii="Agency FB" w:hAnsi="Agency FB"/>
          <w:lang w:val="en-GB"/>
        </w:rPr>
        <w:t>ccc;</w:t>
      </w:r>
      <w:proofErr w:type="gramEnd"/>
    </w:p>
    <w:p w14:paraId="20974E5B"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border-radius: </w:t>
      </w:r>
      <w:proofErr w:type="gramStart"/>
      <w:r w:rsidRPr="00DD2C32">
        <w:rPr>
          <w:rFonts w:ascii="Agency FB" w:hAnsi="Agency FB"/>
          <w:lang w:val="en-GB"/>
        </w:rPr>
        <w:t>4px;</w:t>
      </w:r>
      <w:proofErr w:type="gramEnd"/>
    </w:p>
    <w:p w14:paraId="67A5AE8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t>
      </w:r>
    </w:p>
    <w:p w14:paraId="5A2671F3"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button {</w:t>
      </w:r>
    </w:p>
    <w:p w14:paraId="0FEE547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padding: 10px </w:t>
      </w:r>
      <w:proofErr w:type="gramStart"/>
      <w:r w:rsidRPr="00DD2C32">
        <w:rPr>
          <w:rFonts w:ascii="Agency FB" w:hAnsi="Agency FB"/>
          <w:lang w:val="en-GB"/>
        </w:rPr>
        <w:t>20px;</w:t>
      </w:r>
      <w:proofErr w:type="gramEnd"/>
    </w:p>
    <w:p w14:paraId="452C17C0"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background-color: #</w:t>
      </w:r>
      <w:proofErr w:type="gramStart"/>
      <w:r w:rsidRPr="00DD2C32">
        <w:rPr>
          <w:rFonts w:ascii="Agency FB" w:hAnsi="Agency FB"/>
          <w:lang w:val="en-GB"/>
        </w:rPr>
        <w:t>4CAF50;</w:t>
      </w:r>
      <w:proofErr w:type="gramEnd"/>
    </w:p>
    <w:p w14:paraId="4798008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color: </w:t>
      </w:r>
      <w:proofErr w:type="gramStart"/>
      <w:r w:rsidRPr="00DD2C32">
        <w:rPr>
          <w:rFonts w:ascii="Agency FB" w:hAnsi="Agency FB"/>
          <w:lang w:val="en-GB"/>
        </w:rPr>
        <w:t>white;</w:t>
      </w:r>
      <w:proofErr w:type="gramEnd"/>
    </w:p>
    <w:p w14:paraId="2D585A50"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border: </w:t>
      </w:r>
      <w:proofErr w:type="gramStart"/>
      <w:r w:rsidRPr="00DD2C32">
        <w:rPr>
          <w:rFonts w:ascii="Agency FB" w:hAnsi="Agency FB"/>
          <w:lang w:val="en-GB"/>
        </w:rPr>
        <w:t>none;</w:t>
      </w:r>
      <w:proofErr w:type="gramEnd"/>
    </w:p>
    <w:p w14:paraId="318D75CC"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border-radius: </w:t>
      </w:r>
      <w:proofErr w:type="gramStart"/>
      <w:r w:rsidRPr="00DD2C32">
        <w:rPr>
          <w:rFonts w:ascii="Agency FB" w:hAnsi="Agency FB"/>
          <w:lang w:val="en-GB"/>
        </w:rPr>
        <w:t>4px;</w:t>
      </w:r>
      <w:proofErr w:type="gramEnd"/>
    </w:p>
    <w:p w14:paraId="1AECD89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cursor: </w:t>
      </w:r>
      <w:proofErr w:type="gramStart"/>
      <w:r w:rsidRPr="00DD2C32">
        <w:rPr>
          <w:rFonts w:ascii="Agency FB" w:hAnsi="Agency FB"/>
          <w:lang w:val="en-GB"/>
        </w:rPr>
        <w:t>pointer;</w:t>
      </w:r>
      <w:proofErr w:type="gramEnd"/>
    </w:p>
    <w:p w14:paraId="0B3D1B2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t>
      </w:r>
    </w:p>
    <w:p w14:paraId="42467C6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button:hover {</w:t>
      </w:r>
    </w:p>
    <w:p w14:paraId="251F7D32"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background-color: #</w:t>
      </w:r>
      <w:proofErr w:type="gramStart"/>
      <w:r w:rsidRPr="00DD2C32">
        <w:rPr>
          <w:rFonts w:ascii="Agency FB" w:hAnsi="Agency FB"/>
          <w:lang w:val="en-GB"/>
        </w:rPr>
        <w:t>45a049;</w:t>
      </w:r>
      <w:proofErr w:type="gramEnd"/>
    </w:p>
    <w:p w14:paraId="4412B1B8"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w:t>
      </w:r>
    </w:p>
    <w:p w14:paraId="1C38AF6C"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&lt;/style&gt;</w:t>
      </w:r>
    </w:p>
    <w:p w14:paraId="45AE71F7"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&lt;/head&gt;</w:t>
      </w:r>
    </w:p>
    <w:p w14:paraId="5056DF41"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&lt;body&gt;</w:t>
      </w:r>
    </w:p>
    <w:p w14:paraId="2FBFA83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&lt;div class="container"&gt;</w:t>
      </w:r>
    </w:p>
    <w:p w14:paraId="66A60E04"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lastRenderedPageBreak/>
        <w:t xml:space="preserve">        &lt;h1&gt;File Upload&lt;/h1&gt;</w:t>
      </w:r>
    </w:p>
    <w:p w14:paraId="0B7491D6"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&lt;form action="/upload" method="post" enctype="multipart/form-data"&gt;</w:t>
      </w:r>
    </w:p>
    <w:p w14:paraId="120B852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&lt;label for="file-upload"&gt;File Upload&lt;/label&gt;</w:t>
      </w:r>
    </w:p>
    <w:p w14:paraId="5F00DF4B"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&lt;input type="file" id="file-upload" name="file" </w:t>
      </w:r>
      <w:proofErr w:type="gramStart"/>
      <w:r w:rsidRPr="00DD2C32">
        <w:rPr>
          <w:rFonts w:ascii="Agency FB" w:hAnsi="Agency FB"/>
          <w:lang w:val="en-GB"/>
        </w:rPr>
        <w:t>accept</w:t>
      </w:r>
      <w:proofErr w:type="gramEnd"/>
      <w:r w:rsidRPr="00DD2C32">
        <w:rPr>
          <w:rFonts w:ascii="Agency FB" w:hAnsi="Agency FB"/>
          <w:lang w:val="en-GB"/>
        </w:rPr>
        <w:t>=".doc, .docx"&gt;</w:t>
      </w:r>
    </w:p>
    <w:p w14:paraId="3F83392E"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&lt;label for="output-</w:t>
      </w:r>
      <w:proofErr w:type="gramStart"/>
      <w:r w:rsidRPr="00DD2C32">
        <w:rPr>
          <w:rFonts w:ascii="Agency FB" w:hAnsi="Agency FB"/>
          <w:lang w:val="en-GB"/>
        </w:rPr>
        <w:t>file-name</w:t>
      </w:r>
      <w:proofErr w:type="gramEnd"/>
      <w:r w:rsidRPr="00DD2C32">
        <w:rPr>
          <w:rFonts w:ascii="Agency FB" w:hAnsi="Agency FB"/>
          <w:lang w:val="en-GB"/>
        </w:rPr>
        <w:t>"&gt;Output File Name&lt;/label&gt;</w:t>
      </w:r>
    </w:p>
    <w:p w14:paraId="283579FF"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&lt;input type="text" id="output-</w:t>
      </w:r>
      <w:proofErr w:type="gramStart"/>
      <w:r w:rsidRPr="00DD2C32">
        <w:rPr>
          <w:rFonts w:ascii="Agency FB" w:hAnsi="Agency FB"/>
          <w:lang w:val="en-GB"/>
        </w:rPr>
        <w:t>file-name</w:t>
      </w:r>
      <w:proofErr w:type="gramEnd"/>
      <w:r w:rsidRPr="00DD2C32">
        <w:rPr>
          <w:rFonts w:ascii="Agency FB" w:hAnsi="Agency FB"/>
          <w:lang w:val="en-GB"/>
        </w:rPr>
        <w:t>" name="output-filename" placeholder="Enter output file name"&gt;</w:t>
      </w:r>
    </w:p>
    <w:p w14:paraId="2695EEC6"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&lt;button type="submit"&gt;Upload&lt;/button&gt;</w:t>
      </w:r>
    </w:p>
    <w:p w14:paraId="60F5F22D"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&lt;/form&gt;</w:t>
      </w:r>
    </w:p>
    <w:p w14:paraId="565896CA"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 xml:space="preserve">    &lt;/div&gt;</w:t>
      </w:r>
    </w:p>
    <w:p w14:paraId="1F9DB98C" w14:textId="77777777" w:rsidR="00DD2C32" w:rsidRPr="00DD2C32" w:rsidRDefault="00DD2C32" w:rsidP="00DE6352">
      <w:pPr>
        <w:spacing w:after="0"/>
        <w:ind w:left="720"/>
        <w:rPr>
          <w:rFonts w:ascii="Agency FB" w:hAnsi="Agency FB"/>
          <w:lang w:val="en-GB"/>
        </w:rPr>
      </w:pPr>
      <w:r w:rsidRPr="00DD2C32">
        <w:rPr>
          <w:rFonts w:ascii="Agency FB" w:hAnsi="Agency FB"/>
          <w:lang w:val="en-GB"/>
        </w:rPr>
        <w:t>&lt;/body&gt;</w:t>
      </w:r>
    </w:p>
    <w:p w14:paraId="00E3F47F" w14:textId="77777777" w:rsidR="00DD2C32" w:rsidRPr="00DD2C32" w:rsidRDefault="00DD2C32" w:rsidP="00DE6352">
      <w:pPr>
        <w:ind w:left="720"/>
        <w:rPr>
          <w:lang w:val="en-GB"/>
        </w:rPr>
      </w:pPr>
      <w:r w:rsidRPr="00DD2C32">
        <w:rPr>
          <w:rFonts w:ascii="Agency FB" w:hAnsi="Agency FB"/>
          <w:lang w:val="en-GB"/>
        </w:rPr>
        <w:t>&lt;/html&gt;</w:t>
      </w:r>
    </w:p>
    <w:p w14:paraId="44276E4C" w14:textId="77777777" w:rsidR="00DD2C32" w:rsidRPr="00DD2C32" w:rsidRDefault="00DD2C32" w:rsidP="00DD2C32">
      <w:pPr>
        <w:rPr>
          <w:lang w:val="en-GB"/>
        </w:rPr>
      </w:pPr>
      <w:r w:rsidRPr="00DD2C32">
        <w:rPr>
          <w:lang w:val="en-GB"/>
        </w:rPr>
        <w:t xml:space="preserve">Run the Flask app and open your HTML file in a browser to test it. This setup will handle the file upload and save the file in an </w:t>
      </w:r>
      <w:proofErr w:type="gramStart"/>
      <w:r w:rsidRPr="00DD2C32">
        <w:rPr>
          <w:lang w:val="en-GB"/>
        </w:rPr>
        <w:t>uploads</w:t>
      </w:r>
      <w:proofErr w:type="gramEnd"/>
      <w:r w:rsidRPr="00DD2C32">
        <w:rPr>
          <w:lang w:val="en-GB"/>
        </w:rPr>
        <w:t xml:space="preserve"> directory. How does this look for you?</w:t>
      </w:r>
    </w:p>
    <w:p w14:paraId="37BF425C" w14:textId="77777777" w:rsidR="00DD2C32" w:rsidRPr="00DD2C32" w:rsidRDefault="00DD2C32" w:rsidP="00DD2C32">
      <w:pPr>
        <w:pStyle w:val="Heading3"/>
        <w:rPr>
          <w:lang w:val="en-GB"/>
        </w:rPr>
      </w:pPr>
      <w:r w:rsidRPr="00DD2C32">
        <w:rPr>
          <w:lang w:val="en-GB"/>
        </w:rPr>
        <w:t>References</w:t>
      </w:r>
    </w:p>
    <w:p w14:paraId="3F61A62D" w14:textId="77777777" w:rsidR="00DD2C32" w:rsidRPr="00DD2C32" w:rsidRDefault="00DD2C32" w:rsidP="00DD2C32">
      <w:pPr>
        <w:rPr>
          <w:lang w:val="en-GB"/>
        </w:rPr>
      </w:pPr>
      <w:hyperlink r:id="rId5" w:history="1">
        <w:r w:rsidRPr="00DD2C32">
          <w:rPr>
            <w:rStyle w:val="Hyperlink"/>
            <w:lang w:val="en-GB"/>
          </w:rPr>
          <w:t>github.com</w:t>
        </w:r>
      </w:hyperlink>
    </w:p>
    <w:p w14:paraId="7EDE87E9" w14:textId="77777777" w:rsidR="007E7A9E" w:rsidRDefault="007E7A9E" w:rsidP="007E7A9E">
      <w:pPr>
        <w:pStyle w:val="Heading2"/>
      </w:pPr>
      <w:proofErr w:type="gramStart"/>
      <w:r>
        <w:t>You</w:t>
      </w:r>
      <w:proofErr w:type="gramEnd"/>
    </w:p>
    <w:p w14:paraId="4FABB95A" w14:textId="77777777" w:rsidR="00DC6004" w:rsidRPr="00DC6004" w:rsidRDefault="00DC6004" w:rsidP="009354AD">
      <w:pPr>
        <w:spacing w:after="0"/>
        <w:rPr>
          <w:lang w:val="en-GB"/>
        </w:rPr>
      </w:pPr>
      <w:r w:rsidRPr="00DC6004">
        <w:rPr>
          <w:lang w:val="en-GB"/>
        </w:rPr>
        <w:t>Based on my Cover letter, how could I answer this competency question (give me ideas, not a draft or the full thing, please):</w:t>
      </w:r>
      <w:r w:rsidRPr="00DC6004">
        <w:rPr>
          <w:lang w:val="en-GB"/>
        </w:rPr>
        <w:br/>
        <w:t>Cover letter:</w:t>
      </w:r>
    </w:p>
    <w:p w14:paraId="09F29EDF" w14:textId="77777777" w:rsidR="00DC6004" w:rsidRPr="00DC6004" w:rsidRDefault="00DC6004" w:rsidP="009354AD">
      <w:pPr>
        <w:spacing w:after="0"/>
        <w:rPr>
          <w:rFonts w:ascii="Agency FB" w:hAnsi="Agency FB"/>
          <w:lang w:val="en-GB"/>
        </w:rPr>
      </w:pPr>
      <w:r w:rsidRPr="00DC6004">
        <w:rPr>
          <w:rFonts w:ascii="Agency FB" w:hAnsi="Agency FB"/>
          <w:lang w:val="en-GB"/>
        </w:rPr>
        <w:t xml:space="preserve">I am writing to express my interest in the Industrial Placement opportunity at Unilever, as advertised. </w:t>
      </w:r>
    </w:p>
    <w:p w14:paraId="31FA9712" w14:textId="77777777" w:rsidR="009354AD" w:rsidRDefault="00DC6004" w:rsidP="009354AD">
      <w:pPr>
        <w:spacing w:after="0"/>
        <w:rPr>
          <w:rFonts w:ascii="Agency FB" w:hAnsi="Agency FB"/>
          <w:lang w:val="en-GB"/>
        </w:rPr>
      </w:pPr>
      <w:r w:rsidRPr="00DC6004">
        <w:rPr>
          <w:rFonts w:ascii="Agency FB" w:hAnsi="Agency FB"/>
          <w:lang w:val="en-GB"/>
        </w:rPr>
        <w:t xml:space="preserve">As a second-year BSc Computer Science student at the University of Bradford, I achieved an extraordinary 88% average in my First Year. </w:t>
      </w:r>
      <w:r w:rsidRPr="009354AD">
        <w:rPr>
          <w:rFonts w:ascii="Agency FB" w:hAnsi="Agency FB"/>
          <w:lang w:val="en-GB"/>
        </w:rPr>
        <w:t xml:space="preserve"> </w:t>
      </w:r>
      <w:r w:rsidRPr="00DC6004">
        <w:rPr>
          <w:rFonts w:ascii="Agency FB" w:hAnsi="Agency FB"/>
          <w:lang w:val="en-GB"/>
        </w:rPr>
        <w:t>I am now eager to apply my technical skills and passion for innovation to contribute to Unilever’s mission of making sustainable living commonplace.</w:t>
      </w:r>
      <w:r w:rsidRPr="009354AD">
        <w:rPr>
          <w:rFonts w:ascii="Agency FB" w:hAnsi="Agency FB"/>
          <w:lang w:val="en-GB"/>
        </w:rPr>
        <w:t xml:space="preserve"> </w:t>
      </w:r>
    </w:p>
    <w:p w14:paraId="22922964" w14:textId="77777777" w:rsidR="009354AD" w:rsidRPr="009354AD" w:rsidRDefault="009354AD" w:rsidP="009354AD">
      <w:pPr>
        <w:spacing w:after="0"/>
        <w:rPr>
          <w:rFonts w:ascii="Agency FB" w:hAnsi="Agency FB"/>
          <w:lang w:val="en-GB"/>
        </w:rPr>
      </w:pPr>
    </w:p>
    <w:p w14:paraId="7C90B592" w14:textId="25A50689" w:rsidR="00DC6004" w:rsidRPr="009354AD" w:rsidRDefault="00DC6004" w:rsidP="009354AD">
      <w:pPr>
        <w:spacing w:after="0"/>
        <w:rPr>
          <w:rFonts w:ascii="Agency FB" w:hAnsi="Agency FB"/>
          <w:lang w:val="en-GB"/>
        </w:rPr>
      </w:pPr>
      <w:r w:rsidRPr="00DC6004">
        <w:rPr>
          <w:rFonts w:ascii="Agency FB" w:hAnsi="Agency FB"/>
          <w:lang w:val="en-GB"/>
        </w:rPr>
        <w:t>Throughout my university course, I have developed a strong technical foundation in both Java and Python programming languages. My proficiency in Python, initially honed during my A-levels and GCSEs, has been further advanced. Additionally, I have acquired web development skills through the Internet Technologies module in the second semester of my first year. Moreover, I have enhanced my technical research abilities by completing an extension for the Java-based programming coursework in the Fundamentals of Programming module during the first semester.</w:t>
      </w:r>
    </w:p>
    <w:p w14:paraId="489BC5FD" w14:textId="77777777" w:rsidR="009354AD" w:rsidRPr="00DC6004" w:rsidRDefault="009354AD" w:rsidP="009354AD">
      <w:pPr>
        <w:spacing w:after="0"/>
        <w:rPr>
          <w:rFonts w:ascii="Agency FB" w:hAnsi="Agency FB"/>
          <w:lang w:val="en-GB"/>
        </w:rPr>
      </w:pPr>
    </w:p>
    <w:p w14:paraId="5B605725" w14:textId="3356B897" w:rsidR="00DC6004" w:rsidRPr="009354AD" w:rsidRDefault="00DC6004" w:rsidP="009354AD">
      <w:pPr>
        <w:spacing w:after="0"/>
        <w:rPr>
          <w:rFonts w:ascii="Agency FB" w:hAnsi="Agency FB"/>
          <w:lang w:val="en-GB"/>
        </w:rPr>
      </w:pPr>
      <w:r w:rsidRPr="00DC6004">
        <w:rPr>
          <w:rFonts w:ascii="Agency FB" w:hAnsi="Agency FB"/>
          <w:lang w:val="en-GB"/>
        </w:rPr>
        <w:t>During my recent internship at the Bradford Children and Families Trust, I developed and deployed an AI-powered document search tool, authored a business report on AI mitigation strategies, and built a work hours calculator using Python and Microsoft Power Apps. These experiences have honed my technical communication, problem-solving, and project management skills, as well as my independent research skills which I believe all align well with the requirements of the R&amp;D roles at Unilever.</w:t>
      </w:r>
    </w:p>
    <w:p w14:paraId="542A1578" w14:textId="77777777" w:rsidR="009354AD" w:rsidRPr="00DC6004" w:rsidRDefault="009354AD" w:rsidP="009354AD">
      <w:pPr>
        <w:spacing w:after="0"/>
        <w:rPr>
          <w:rFonts w:ascii="Agency FB" w:hAnsi="Agency FB"/>
          <w:lang w:val="en-GB"/>
        </w:rPr>
      </w:pPr>
    </w:p>
    <w:p w14:paraId="5CC0EAA8" w14:textId="2B0BD451" w:rsidR="00DC6004" w:rsidRPr="00DC6004" w:rsidRDefault="00DC6004" w:rsidP="009354AD">
      <w:pPr>
        <w:spacing w:after="0"/>
        <w:rPr>
          <w:rFonts w:ascii="Agency FB" w:hAnsi="Agency FB"/>
          <w:lang w:val="en-GB"/>
        </w:rPr>
      </w:pPr>
      <w:r w:rsidRPr="00DC6004">
        <w:rPr>
          <w:rFonts w:ascii="Agency FB" w:hAnsi="Agency FB"/>
          <w:lang w:val="en-GB"/>
        </w:rPr>
        <w:lastRenderedPageBreak/>
        <w:t>My volunteer work at The Children’s Society and my experience at Boots Pharmacy have further developed my organisational and communication skills. These roles required resilience, teamwork, and the ability to handle diverse tasks efficiently, all of which are essential for thriving in a dynamic and collaborative environment like Unilever.</w:t>
      </w:r>
    </w:p>
    <w:p w14:paraId="58562F9D" w14:textId="77777777" w:rsidR="009354AD" w:rsidRPr="009354AD" w:rsidRDefault="009354AD" w:rsidP="009354AD">
      <w:pPr>
        <w:spacing w:after="0"/>
        <w:rPr>
          <w:rFonts w:ascii="Agency FB" w:hAnsi="Agency FB"/>
          <w:lang w:val="en-GB"/>
        </w:rPr>
      </w:pPr>
    </w:p>
    <w:p w14:paraId="73EB1B5F" w14:textId="5FB15078" w:rsidR="00DC6004" w:rsidRPr="00DC6004" w:rsidRDefault="00DC6004" w:rsidP="009354AD">
      <w:pPr>
        <w:spacing w:after="0"/>
        <w:rPr>
          <w:rFonts w:ascii="Agency FB" w:hAnsi="Agency FB"/>
          <w:lang w:val="en-GB"/>
        </w:rPr>
      </w:pPr>
      <w:r w:rsidRPr="00DC6004">
        <w:rPr>
          <w:rFonts w:ascii="Agency FB" w:hAnsi="Agency FB"/>
          <w:lang w:val="en-GB"/>
        </w:rPr>
        <w:t>I am particularly excited about the opportunity to work in areas such as Technical Project Lead, Consumer Technical Insights, and Science &amp; Technology. My academic background in computer science, combined with my hands-on experience in AI and software development, positions me well to contribute to Unilever’s innovative projects and sustainability goals.</w:t>
      </w:r>
    </w:p>
    <w:p w14:paraId="1D85EF3E" w14:textId="77777777" w:rsidR="00DC6004" w:rsidRPr="00DC6004" w:rsidRDefault="00DC6004" w:rsidP="009354AD">
      <w:pPr>
        <w:spacing w:after="0"/>
        <w:rPr>
          <w:rFonts w:ascii="Agency FB" w:hAnsi="Agency FB"/>
          <w:lang w:val="en-GB"/>
        </w:rPr>
      </w:pPr>
    </w:p>
    <w:p w14:paraId="1AC08BFB" w14:textId="694AFC76" w:rsidR="00DC6004" w:rsidRPr="00DC6004" w:rsidRDefault="00DC6004" w:rsidP="009354AD">
      <w:pPr>
        <w:spacing w:after="0"/>
        <w:rPr>
          <w:rFonts w:ascii="Agency FB" w:hAnsi="Agency FB"/>
          <w:lang w:val="en-GB"/>
        </w:rPr>
      </w:pPr>
      <w:r w:rsidRPr="00DC6004">
        <w:rPr>
          <w:rFonts w:ascii="Agency FB" w:hAnsi="Agency FB"/>
          <w:lang w:val="en-GB"/>
        </w:rPr>
        <w:t>Unilever’s commitment to diversity, inclusion, and employee well-being resonates with my values. I am enthusiastic about the prospect of working in a supportive environment where I can grow professionally and make a meaningful impact.</w:t>
      </w:r>
    </w:p>
    <w:p w14:paraId="67C6CB03" w14:textId="77777777" w:rsidR="00DC6004" w:rsidRPr="00DC6004" w:rsidRDefault="00DC6004" w:rsidP="009354AD">
      <w:pPr>
        <w:spacing w:after="0"/>
        <w:rPr>
          <w:rFonts w:ascii="Agency FB" w:hAnsi="Agency FB"/>
          <w:lang w:val="en-GB"/>
        </w:rPr>
      </w:pPr>
    </w:p>
    <w:p w14:paraId="50672015" w14:textId="77777777" w:rsidR="00DC6004" w:rsidRDefault="00DC6004" w:rsidP="009354AD">
      <w:pPr>
        <w:spacing w:after="0"/>
        <w:rPr>
          <w:lang w:val="en-GB"/>
        </w:rPr>
      </w:pPr>
      <w:r w:rsidRPr="00DC6004">
        <w:rPr>
          <w:rFonts w:ascii="Agency FB" w:hAnsi="Agency FB"/>
          <w:lang w:val="en-GB"/>
        </w:rPr>
        <w:t>Thank you for considering my application. I look forward to the opportunity to discuss how my background, skills, and aspirations align with the goals of Unilever.</w:t>
      </w:r>
    </w:p>
    <w:p w14:paraId="0D23E9D9" w14:textId="77777777" w:rsidR="009354AD" w:rsidRPr="00DC6004" w:rsidRDefault="009354AD" w:rsidP="009354AD">
      <w:pPr>
        <w:spacing w:after="0"/>
        <w:rPr>
          <w:lang w:val="en-GB"/>
        </w:rPr>
      </w:pPr>
    </w:p>
    <w:p w14:paraId="1F46B859" w14:textId="77777777" w:rsidR="00DC6004" w:rsidRPr="00DC6004" w:rsidRDefault="00DC6004" w:rsidP="009354AD">
      <w:pPr>
        <w:spacing w:after="0"/>
        <w:rPr>
          <w:lang w:val="en-GB"/>
        </w:rPr>
      </w:pPr>
      <w:r w:rsidRPr="00DC6004">
        <w:rPr>
          <w:lang w:val="en-GB"/>
        </w:rPr>
        <w:t>Competency question:</w:t>
      </w:r>
    </w:p>
    <w:p w14:paraId="34300C07" w14:textId="77777777" w:rsidR="009354AD" w:rsidRDefault="00DC6004" w:rsidP="009354AD">
      <w:pPr>
        <w:spacing w:after="0"/>
        <w:rPr>
          <w:lang w:val="en-GB"/>
        </w:rPr>
      </w:pPr>
      <w:r w:rsidRPr="00DC6004">
        <w:rPr>
          <w:lang w:val="en-GB"/>
        </w:rPr>
        <w:t>You are one of the successful candidates for the Unilever Placement Programme and have started your placement 2 months ago.</w:t>
      </w:r>
      <w:r w:rsidRPr="00DC6004">
        <w:rPr>
          <w:lang w:val="en-GB"/>
        </w:rPr>
        <w:br/>
        <w:t>Your line manager asks you to write a post for the Unilever Graduate Blog about your experience so far and your chosen Business Function.</w:t>
      </w:r>
      <w:r w:rsidRPr="00DC6004">
        <w:rPr>
          <w:lang w:val="en-GB"/>
        </w:rPr>
        <w:br/>
        <w:t xml:space="preserve">In particular, your Line Manager would like you to underline the following points: </w:t>
      </w:r>
    </w:p>
    <w:p w14:paraId="66ECCF3E" w14:textId="77777777" w:rsidR="009354AD" w:rsidRDefault="009354AD" w:rsidP="009354AD">
      <w:pPr>
        <w:spacing w:after="0"/>
        <w:rPr>
          <w:lang w:val="en-GB"/>
        </w:rPr>
      </w:pPr>
    </w:p>
    <w:p w14:paraId="1B81A7BB" w14:textId="77777777" w:rsidR="00322F14" w:rsidRPr="00322F14" w:rsidRDefault="00DC6004" w:rsidP="00322F14">
      <w:pPr>
        <w:pStyle w:val="ListParagraph"/>
        <w:numPr>
          <w:ilvl w:val="0"/>
          <w:numId w:val="16"/>
        </w:numPr>
        <w:spacing w:after="0"/>
        <w:rPr>
          <w:lang w:val="en-GB"/>
        </w:rPr>
      </w:pPr>
      <w:r w:rsidRPr="00322F14">
        <w:rPr>
          <w:lang w:val="en-GB"/>
        </w:rPr>
        <w:t>Why did you choose to apply to Unilever specifically?</w:t>
      </w:r>
    </w:p>
    <w:p w14:paraId="7469E6E9" w14:textId="77777777" w:rsidR="00322F14" w:rsidRDefault="00DC6004" w:rsidP="009354AD">
      <w:pPr>
        <w:pStyle w:val="ListParagraph"/>
        <w:numPr>
          <w:ilvl w:val="0"/>
          <w:numId w:val="15"/>
        </w:numPr>
        <w:spacing w:after="0"/>
        <w:rPr>
          <w:lang w:val="en-GB"/>
        </w:rPr>
      </w:pPr>
      <w:r w:rsidRPr="00DC6004">
        <w:rPr>
          <w:lang w:val="en-GB"/>
        </w:rPr>
        <w:t xml:space="preserve">Which key activities of your </w:t>
      </w:r>
      <w:proofErr w:type="gramStart"/>
      <w:r w:rsidRPr="00DC6004">
        <w:rPr>
          <w:lang w:val="en-GB"/>
        </w:rPr>
        <w:t>Business</w:t>
      </w:r>
      <w:proofErr w:type="gramEnd"/>
      <w:r w:rsidRPr="00DC6004">
        <w:rPr>
          <w:lang w:val="en-GB"/>
        </w:rPr>
        <w:t xml:space="preserve"> function you have most enjoyed being involved in and why?</w:t>
      </w:r>
    </w:p>
    <w:p w14:paraId="2BBC69C0" w14:textId="77777777" w:rsidR="00322F14" w:rsidRDefault="00DC6004" w:rsidP="009354AD">
      <w:pPr>
        <w:pStyle w:val="ListParagraph"/>
        <w:numPr>
          <w:ilvl w:val="0"/>
          <w:numId w:val="15"/>
        </w:numPr>
        <w:spacing w:after="0"/>
        <w:rPr>
          <w:lang w:val="en-GB"/>
        </w:rPr>
      </w:pPr>
      <w:r w:rsidRPr="00DC6004">
        <w:rPr>
          <w:lang w:val="en-GB"/>
        </w:rPr>
        <w:t>Which of your strengths have been most useful for success in your role so far?</w:t>
      </w:r>
    </w:p>
    <w:p w14:paraId="5F1BBA20" w14:textId="77777777" w:rsidR="00322F14" w:rsidRDefault="00DC6004" w:rsidP="007E7A9E">
      <w:pPr>
        <w:pStyle w:val="ListParagraph"/>
        <w:numPr>
          <w:ilvl w:val="0"/>
          <w:numId w:val="15"/>
        </w:numPr>
        <w:spacing w:after="0"/>
        <w:rPr>
          <w:lang w:val="en-GB"/>
        </w:rPr>
      </w:pPr>
      <w:r w:rsidRPr="00DC6004">
        <w:rPr>
          <w:lang w:val="en-GB"/>
        </w:rPr>
        <w:t>What are your long-term goals, and how does this placement programme fit into them?</w:t>
      </w:r>
    </w:p>
    <w:p w14:paraId="3A10FFAA" w14:textId="588AC7B1" w:rsidR="007E7A9E" w:rsidRPr="00322F14" w:rsidRDefault="00DC6004" w:rsidP="007E7A9E">
      <w:pPr>
        <w:pStyle w:val="ListParagraph"/>
        <w:numPr>
          <w:ilvl w:val="0"/>
          <w:numId w:val="15"/>
        </w:numPr>
        <w:spacing w:after="0"/>
        <w:rPr>
          <w:lang w:val="en-GB"/>
        </w:rPr>
      </w:pPr>
      <w:r w:rsidRPr="00DC6004">
        <w:rPr>
          <w:lang w:val="en-GB"/>
        </w:rPr>
        <w:t xml:space="preserve">What would you write in your post? </w:t>
      </w:r>
      <w:proofErr w:type="gramStart"/>
      <w:r w:rsidRPr="00DC6004">
        <w:rPr>
          <w:lang w:val="en-GB"/>
        </w:rPr>
        <w:t>3000 character</w:t>
      </w:r>
      <w:proofErr w:type="gramEnd"/>
      <w:r w:rsidRPr="00DC6004">
        <w:rPr>
          <w:lang w:val="en-GB"/>
        </w:rPr>
        <w:t xml:space="preserve"> limit</w:t>
      </w:r>
    </w:p>
    <w:p w14:paraId="392CE6B6" w14:textId="77777777" w:rsidR="007E7A9E" w:rsidRDefault="007E7A9E" w:rsidP="007E7A9E">
      <w:pPr>
        <w:pStyle w:val="Heading2"/>
      </w:pPr>
      <w:r>
        <w:t>Copilot</w:t>
      </w:r>
    </w:p>
    <w:p w14:paraId="3DD2E133" w14:textId="77777777" w:rsidR="002057E4" w:rsidRPr="002057E4" w:rsidRDefault="002057E4" w:rsidP="002057E4">
      <w:pPr>
        <w:rPr>
          <w:lang w:val="en-GB"/>
        </w:rPr>
      </w:pPr>
      <w:r w:rsidRPr="002057E4">
        <w:rPr>
          <w:lang w:val="en-GB"/>
        </w:rPr>
        <w:t>Alright, for your competency question, try to cover these key points:</w:t>
      </w:r>
    </w:p>
    <w:p w14:paraId="5E1626D6" w14:textId="77777777" w:rsidR="002057E4" w:rsidRPr="002057E4" w:rsidRDefault="002057E4" w:rsidP="002057E4">
      <w:pPr>
        <w:numPr>
          <w:ilvl w:val="0"/>
          <w:numId w:val="17"/>
        </w:numPr>
        <w:spacing w:after="0"/>
        <w:rPr>
          <w:lang w:val="en-GB"/>
        </w:rPr>
      </w:pPr>
      <w:r w:rsidRPr="002057E4">
        <w:rPr>
          <w:b/>
          <w:bCs/>
          <w:lang w:val="en-GB"/>
        </w:rPr>
        <w:t>Why Unilever?</w:t>
      </w:r>
    </w:p>
    <w:p w14:paraId="12DCBA42" w14:textId="77777777" w:rsidR="002057E4" w:rsidRPr="002057E4" w:rsidRDefault="002057E4" w:rsidP="002057E4">
      <w:pPr>
        <w:numPr>
          <w:ilvl w:val="1"/>
          <w:numId w:val="17"/>
        </w:numPr>
        <w:spacing w:after="0"/>
        <w:rPr>
          <w:lang w:val="en-GB"/>
        </w:rPr>
      </w:pPr>
      <w:r w:rsidRPr="002057E4">
        <w:rPr>
          <w:lang w:val="en-GB"/>
        </w:rPr>
        <w:t>Highlight Unilever's commitment to sustainability and innovation as key reasons. Mention how their values align with yours. Recall your application and interest from your cover letter.</w:t>
      </w:r>
    </w:p>
    <w:p w14:paraId="38E239A3" w14:textId="77777777" w:rsidR="002057E4" w:rsidRPr="002057E4" w:rsidRDefault="002057E4" w:rsidP="002057E4">
      <w:pPr>
        <w:numPr>
          <w:ilvl w:val="0"/>
          <w:numId w:val="17"/>
        </w:numPr>
        <w:spacing w:after="0"/>
        <w:rPr>
          <w:lang w:val="en-GB"/>
        </w:rPr>
      </w:pPr>
      <w:r w:rsidRPr="002057E4">
        <w:rPr>
          <w:b/>
          <w:bCs/>
          <w:lang w:val="en-GB"/>
        </w:rPr>
        <w:t>Enjoyed Activities</w:t>
      </w:r>
      <w:r w:rsidRPr="002057E4">
        <w:rPr>
          <w:lang w:val="en-GB"/>
        </w:rPr>
        <w:t>:</w:t>
      </w:r>
    </w:p>
    <w:p w14:paraId="59C9FCE0" w14:textId="77777777" w:rsidR="002057E4" w:rsidRPr="002057E4" w:rsidRDefault="002057E4" w:rsidP="002057E4">
      <w:pPr>
        <w:numPr>
          <w:ilvl w:val="1"/>
          <w:numId w:val="17"/>
        </w:numPr>
        <w:spacing w:after="0"/>
        <w:rPr>
          <w:lang w:val="en-GB"/>
        </w:rPr>
      </w:pPr>
      <w:r w:rsidRPr="002057E4">
        <w:rPr>
          <w:lang w:val="en-GB"/>
        </w:rPr>
        <w:t>Focus on specific projects or tasks within your chosen business function that you’ve found engaging. Maybe something hands-on or collaborative, like developing a tool or working with a dynamic team.</w:t>
      </w:r>
    </w:p>
    <w:p w14:paraId="34F71556" w14:textId="77777777" w:rsidR="002057E4" w:rsidRPr="002057E4" w:rsidRDefault="002057E4" w:rsidP="002057E4">
      <w:pPr>
        <w:numPr>
          <w:ilvl w:val="0"/>
          <w:numId w:val="17"/>
        </w:numPr>
        <w:spacing w:after="0"/>
        <w:rPr>
          <w:lang w:val="en-GB"/>
        </w:rPr>
      </w:pPr>
      <w:r w:rsidRPr="002057E4">
        <w:rPr>
          <w:b/>
          <w:bCs/>
          <w:lang w:val="en-GB"/>
        </w:rPr>
        <w:lastRenderedPageBreak/>
        <w:t>Strengths for Success</w:t>
      </w:r>
      <w:r w:rsidRPr="002057E4">
        <w:rPr>
          <w:lang w:val="en-GB"/>
        </w:rPr>
        <w:t>:</w:t>
      </w:r>
    </w:p>
    <w:p w14:paraId="05FA56AB" w14:textId="77777777" w:rsidR="002057E4" w:rsidRPr="002057E4" w:rsidRDefault="002057E4" w:rsidP="002057E4">
      <w:pPr>
        <w:numPr>
          <w:ilvl w:val="1"/>
          <w:numId w:val="17"/>
        </w:numPr>
        <w:spacing w:after="0"/>
        <w:rPr>
          <w:lang w:val="en-GB"/>
        </w:rPr>
      </w:pPr>
      <w:r w:rsidRPr="002057E4">
        <w:rPr>
          <w:lang w:val="en-GB"/>
        </w:rPr>
        <w:t>Link your programming skills in Python, problem-solving abilities, and technical research from your cover letter. Mention how these have helped you overcome challenges and add value to your team.</w:t>
      </w:r>
    </w:p>
    <w:p w14:paraId="6FDB8A1A" w14:textId="77777777" w:rsidR="002057E4" w:rsidRPr="002057E4" w:rsidRDefault="002057E4" w:rsidP="002057E4">
      <w:pPr>
        <w:numPr>
          <w:ilvl w:val="0"/>
          <w:numId w:val="17"/>
        </w:numPr>
        <w:spacing w:after="0"/>
        <w:rPr>
          <w:lang w:val="en-GB"/>
        </w:rPr>
      </w:pPr>
      <w:r w:rsidRPr="002057E4">
        <w:rPr>
          <w:b/>
          <w:bCs/>
          <w:lang w:val="en-GB"/>
        </w:rPr>
        <w:t>Long-term Goals</w:t>
      </w:r>
      <w:r w:rsidRPr="002057E4">
        <w:rPr>
          <w:lang w:val="en-GB"/>
        </w:rPr>
        <w:t>:</w:t>
      </w:r>
    </w:p>
    <w:p w14:paraId="544DF930" w14:textId="77777777" w:rsidR="002057E4" w:rsidRPr="002057E4" w:rsidRDefault="002057E4" w:rsidP="002057E4">
      <w:pPr>
        <w:numPr>
          <w:ilvl w:val="1"/>
          <w:numId w:val="17"/>
        </w:numPr>
        <w:spacing w:after="0"/>
        <w:rPr>
          <w:lang w:val="en-GB"/>
        </w:rPr>
      </w:pPr>
      <w:r w:rsidRPr="002057E4">
        <w:rPr>
          <w:lang w:val="en-GB"/>
        </w:rPr>
        <w:t>Align your career aspirations with the placement. Discuss your passion for tech, innovation, and continuous learning, and how Unilever provides the right environment for growth and contributing to impactful projects.</w:t>
      </w:r>
    </w:p>
    <w:p w14:paraId="0A9BB8AD" w14:textId="55184D3B" w:rsidR="007E7A9E" w:rsidRPr="002057E4" w:rsidRDefault="002057E4" w:rsidP="007E7A9E">
      <w:pPr>
        <w:rPr>
          <w:lang w:val="en-GB"/>
        </w:rPr>
      </w:pPr>
      <w:r w:rsidRPr="002057E4">
        <w:rPr>
          <w:lang w:val="en-GB"/>
        </w:rPr>
        <w:t>Weave these elements together to make your post cohesive and authentic. Good luck!</w:t>
      </w:r>
    </w:p>
    <w:p w14:paraId="46080BF2" w14:textId="77777777" w:rsidR="007E7A9E" w:rsidRDefault="007E7A9E" w:rsidP="007E7A9E">
      <w:pPr>
        <w:pStyle w:val="Heading2"/>
      </w:pPr>
      <w:proofErr w:type="gramStart"/>
      <w:r>
        <w:t>You</w:t>
      </w:r>
      <w:proofErr w:type="gramEnd"/>
    </w:p>
    <w:p w14:paraId="3DBF2FB6" w14:textId="43DC7609" w:rsidR="007E7A9E" w:rsidRPr="00276773" w:rsidRDefault="00276773" w:rsidP="007E7A9E">
      <w:pPr>
        <w:rPr>
          <w:lang w:val="en-GB"/>
        </w:rPr>
      </w:pPr>
      <w:r w:rsidRPr="00276773">
        <w:rPr>
          <w:lang w:val="en-GB"/>
        </w:rPr>
        <w:t>Can you give me some examples?</w:t>
      </w:r>
    </w:p>
    <w:p w14:paraId="6A963487" w14:textId="77777777" w:rsidR="007E7A9E" w:rsidRDefault="007E7A9E" w:rsidP="007E7A9E">
      <w:pPr>
        <w:pStyle w:val="Heading2"/>
      </w:pPr>
      <w:r>
        <w:t>Copilot</w:t>
      </w:r>
    </w:p>
    <w:p w14:paraId="4C42A0DE" w14:textId="77777777" w:rsidR="007B16C4" w:rsidRPr="007B16C4" w:rsidRDefault="007B16C4" w:rsidP="007B16C4">
      <w:pPr>
        <w:rPr>
          <w:lang w:val="en-GB"/>
        </w:rPr>
      </w:pPr>
      <w:r w:rsidRPr="007B16C4">
        <w:rPr>
          <w:lang w:val="en-GB"/>
        </w:rPr>
        <w:t>Of course! Here are some examples for each point you need to cover in your competency question:</w:t>
      </w:r>
    </w:p>
    <w:p w14:paraId="332231AD" w14:textId="77777777" w:rsidR="007B16C4" w:rsidRPr="007B16C4" w:rsidRDefault="007B16C4" w:rsidP="007B16C4">
      <w:pPr>
        <w:numPr>
          <w:ilvl w:val="0"/>
          <w:numId w:val="18"/>
        </w:numPr>
        <w:rPr>
          <w:lang w:val="en-GB"/>
        </w:rPr>
      </w:pPr>
      <w:r w:rsidRPr="007B16C4">
        <w:rPr>
          <w:b/>
          <w:bCs/>
          <w:lang w:val="en-GB"/>
        </w:rPr>
        <w:t>Why Unilever?</w:t>
      </w:r>
    </w:p>
    <w:p w14:paraId="41D88932" w14:textId="77777777" w:rsidR="007B16C4" w:rsidRPr="007B16C4" w:rsidRDefault="007B16C4" w:rsidP="007B16C4">
      <w:pPr>
        <w:numPr>
          <w:ilvl w:val="1"/>
          <w:numId w:val="18"/>
        </w:numPr>
        <w:rPr>
          <w:lang w:val="en-GB"/>
        </w:rPr>
      </w:pPr>
      <w:r w:rsidRPr="007B16C4">
        <w:rPr>
          <w:i/>
          <w:iCs/>
          <w:lang w:val="en-GB"/>
        </w:rPr>
        <w:t>"I chose Unilever because of its unparalleled commitment to sustainability and innovation. The company's mission to make sustainable living commonplace aligns perfectly with my personal values and career goals. Moreover, Unilever's diverse and inclusive work environment offers a unique opportunity to learn from top industry professionals."</w:t>
      </w:r>
    </w:p>
    <w:p w14:paraId="2B142AB7" w14:textId="77777777" w:rsidR="007B16C4" w:rsidRPr="007B16C4" w:rsidRDefault="007B16C4" w:rsidP="007B16C4">
      <w:pPr>
        <w:numPr>
          <w:ilvl w:val="0"/>
          <w:numId w:val="18"/>
        </w:numPr>
        <w:rPr>
          <w:lang w:val="en-GB"/>
        </w:rPr>
      </w:pPr>
      <w:r w:rsidRPr="007B16C4">
        <w:rPr>
          <w:b/>
          <w:bCs/>
          <w:lang w:val="en-GB"/>
        </w:rPr>
        <w:t>Key Activities Enjoyed:</w:t>
      </w:r>
    </w:p>
    <w:p w14:paraId="3FB7895E" w14:textId="77777777" w:rsidR="007B16C4" w:rsidRPr="007B16C4" w:rsidRDefault="007B16C4" w:rsidP="007B16C4">
      <w:pPr>
        <w:numPr>
          <w:ilvl w:val="1"/>
          <w:numId w:val="18"/>
        </w:numPr>
        <w:rPr>
          <w:lang w:val="en-GB"/>
        </w:rPr>
      </w:pPr>
      <w:r w:rsidRPr="007B16C4">
        <w:rPr>
          <w:i/>
          <w:iCs/>
          <w:lang w:val="en-GB"/>
        </w:rPr>
        <w:t>"One of the key activities I’ve enjoyed the most is working on AI-driven projects within the IT Automations team. Being able to contribute to the development of innovative solutions that enhance efficiency has been incredibly fulfilling. Specifically, I loved designing and implementing an AI-powered document search tool that significantly improved our internal processes."</w:t>
      </w:r>
    </w:p>
    <w:p w14:paraId="7F1DC1A6" w14:textId="77777777" w:rsidR="007B16C4" w:rsidRPr="007B16C4" w:rsidRDefault="007B16C4" w:rsidP="007B16C4">
      <w:pPr>
        <w:numPr>
          <w:ilvl w:val="0"/>
          <w:numId w:val="18"/>
        </w:numPr>
        <w:rPr>
          <w:lang w:val="en-GB"/>
        </w:rPr>
      </w:pPr>
      <w:r w:rsidRPr="007B16C4">
        <w:rPr>
          <w:b/>
          <w:bCs/>
          <w:lang w:val="en-GB"/>
        </w:rPr>
        <w:t>Strengths for Success:</w:t>
      </w:r>
    </w:p>
    <w:p w14:paraId="339AE9BA" w14:textId="77777777" w:rsidR="007B16C4" w:rsidRPr="007B16C4" w:rsidRDefault="007B16C4" w:rsidP="007B16C4">
      <w:pPr>
        <w:numPr>
          <w:ilvl w:val="1"/>
          <w:numId w:val="18"/>
        </w:numPr>
        <w:rPr>
          <w:lang w:val="en-GB"/>
        </w:rPr>
      </w:pPr>
      <w:r w:rsidRPr="007B16C4">
        <w:rPr>
          <w:i/>
          <w:iCs/>
          <w:lang w:val="en-GB"/>
        </w:rPr>
        <w:t>"My proficiency in Python and problem-solving skills have been crucial to my success so far. During my placement, I faced challenges that required independent research and technical acumen. My strong foundation in programming allowed me to develop robust solutions, and my ability to communicate complex ideas clearly helped me collaborate effectively with my team."</w:t>
      </w:r>
    </w:p>
    <w:p w14:paraId="5905581D" w14:textId="77777777" w:rsidR="007B16C4" w:rsidRPr="007B16C4" w:rsidRDefault="007B16C4" w:rsidP="007B16C4">
      <w:pPr>
        <w:numPr>
          <w:ilvl w:val="0"/>
          <w:numId w:val="18"/>
        </w:numPr>
        <w:rPr>
          <w:lang w:val="en-GB"/>
        </w:rPr>
      </w:pPr>
      <w:r w:rsidRPr="007B16C4">
        <w:rPr>
          <w:b/>
          <w:bCs/>
          <w:lang w:val="en-GB"/>
        </w:rPr>
        <w:lastRenderedPageBreak/>
        <w:t>Long-term Goals:</w:t>
      </w:r>
    </w:p>
    <w:p w14:paraId="3D123EAE" w14:textId="77777777" w:rsidR="007B16C4" w:rsidRPr="007B16C4" w:rsidRDefault="007B16C4" w:rsidP="007B16C4">
      <w:pPr>
        <w:numPr>
          <w:ilvl w:val="1"/>
          <w:numId w:val="18"/>
        </w:numPr>
        <w:rPr>
          <w:lang w:val="en-GB"/>
        </w:rPr>
      </w:pPr>
      <w:r w:rsidRPr="007B16C4">
        <w:rPr>
          <w:i/>
          <w:iCs/>
          <w:lang w:val="en-GB"/>
        </w:rPr>
        <w:t>"In the long term, I aspire to become a leading expert in AI and software development, driving innovations that promote sustainability. This placement at Unilever fits seamlessly into my career plans, providing me with the hands-on experience and professional growth necessary to achieve my goals. The supportive environment and diverse projects at Unilever are the perfect catalysts for my development."</w:t>
      </w:r>
    </w:p>
    <w:p w14:paraId="1F6A0FF6" w14:textId="45AB24BB" w:rsidR="007E7A9E" w:rsidRPr="007B16C4" w:rsidRDefault="007B16C4" w:rsidP="007E7A9E">
      <w:pPr>
        <w:rPr>
          <w:lang w:val="en-GB"/>
        </w:rPr>
      </w:pPr>
      <w:r w:rsidRPr="007B16C4">
        <w:rPr>
          <w:lang w:val="en-GB"/>
        </w:rPr>
        <w:t>Use these examples as inspiration to craft a response that resonates with your experience and aspirations!</w:t>
      </w:r>
    </w:p>
    <w:p w14:paraId="7A99D3C3" w14:textId="77777777" w:rsidR="007E7A9E" w:rsidRDefault="007E7A9E" w:rsidP="007E7A9E">
      <w:pPr>
        <w:pStyle w:val="Heading2"/>
      </w:pPr>
      <w:proofErr w:type="gramStart"/>
      <w:r>
        <w:t>You</w:t>
      </w:r>
      <w:proofErr w:type="gramEnd"/>
    </w:p>
    <w:p w14:paraId="7A5DE2BD" w14:textId="3D52F38A" w:rsidR="007E7A9E" w:rsidRPr="00B525D2" w:rsidRDefault="00B525D2" w:rsidP="007E7A9E">
      <w:pPr>
        <w:rPr>
          <w:lang w:val="en-GB"/>
        </w:rPr>
      </w:pPr>
      <w:r w:rsidRPr="00B525D2">
        <w:rPr>
          <w:lang w:val="en-GB"/>
        </w:rPr>
        <w:t>What could I write for the key activities based on the job description</w:t>
      </w:r>
    </w:p>
    <w:p w14:paraId="7ED05315" w14:textId="77777777" w:rsidR="007E7A9E" w:rsidRDefault="007E7A9E" w:rsidP="007E7A9E">
      <w:pPr>
        <w:pStyle w:val="Heading2"/>
      </w:pPr>
      <w:r>
        <w:t>Copilot</w:t>
      </w:r>
    </w:p>
    <w:p w14:paraId="5FBC7AF0" w14:textId="77777777" w:rsidR="00261FBC" w:rsidRPr="00261FBC" w:rsidRDefault="00261FBC" w:rsidP="00261FBC">
      <w:pPr>
        <w:rPr>
          <w:lang w:val="en-GB"/>
        </w:rPr>
      </w:pPr>
      <w:r w:rsidRPr="00261FBC">
        <w:rPr>
          <w:lang w:val="en-GB"/>
        </w:rPr>
        <w:t>Sure thing, here are some ideas:</w:t>
      </w:r>
    </w:p>
    <w:p w14:paraId="5CC5287F"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Undertaking Consumer Research</w:t>
      </w:r>
      <w:r w:rsidRPr="00261FBC">
        <w:rPr>
          <w:sz w:val="20"/>
          <w:szCs w:val="20"/>
          <w:lang w:val="en-GB"/>
        </w:rPr>
        <w:t>:</w:t>
      </w:r>
    </w:p>
    <w:p w14:paraId="12AF6BC7" w14:textId="77777777" w:rsidR="00261FBC" w:rsidRPr="00261FBC" w:rsidRDefault="00261FBC" w:rsidP="00261FBC">
      <w:pPr>
        <w:numPr>
          <w:ilvl w:val="1"/>
          <w:numId w:val="19"/>
        </w:numPr>
        <w:spacing w:after="0"/>
        <w:rPr>
          <w:sz w:val="20"/>
          <w:szCs w:val="20"/>
          <w:lang w:val="en-GB"/>
        </w:rPr>
      </w:pPr>
      <w:r w:rsidRPr="00261FBC">
        <w:rPr>
          <w:sz w:val="20"/>
          <w:szCs w:val="20"/>
          <w:lang w:val="en-GB"/>
        </w:rPr>
        <w:t>Describe conducting research to understand consumer needs and preferences. Highlight any interesting findings or methods you used to gather insights.</w:t>
      </w:r>
    </w:p>
    <w:p w14:paraId="6EC66A63"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Developing Technology and Science</w:t>
      </w:r>
      <w:r w:rsidRPr="00261FBC">
        <w:rPr>
          <w:sz w:val="20"/>
          <w:szCs w:val="20"/>
          <w:lang w:val="en-GB"/>
        </w:rPr>
        <w:t>:</w:t>
      </w:r>
    </w:p>
    <w:p w14:paraId="4CEC418A" w14:textId="77777777" w:rsidR="00261FBC" w:rsidRPr="00261FBC" w:rsidRDefault="00261FBC" w:rsidP="00261FBC">
      <w:pPr>
        <w:numPr>
          <w:ilvl w:val="1"/>
          <w:numId w:val="19"/>
        </w:numPr>
        <w:spacing w:after="0"/>
        <w:rPr>
          <w:sz w:val="20"/>
          <w:szCs w:val="20"/>
          <w:lang w:val="en-GB"/>
        </w:rPr>
      </w:pPr>
      <w:r w:rsidRPr="00261FBC">
        <w:rPr>
          <w:sz w:val="20"/>
          <w:szCs w:val="20"/>
          <w:lang w:val="en-GB"/>
        </w:rPr>
        <w:t>Talk about your involvement in developing new tech or scientific solutions to improve products. Mention any specific projects or innovations you contributed to.</w:t>
      </w:r>
    </w:p>
    <w:p w14:paraId="1E9B226D"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Improving Products</w:t>
      </w:r>
      <w:r w:rsidRPr="00261FBC">
        <w:rPr>
          <w:sz w:val="20"/>
          <w:szCs w:val="20"/>
          <w:lang w:val="en-GB"/>
        </w:rPr>
        <w:t>:</w:t>
      </w:r>
    </w:p>
    <w:p w14:paraId="40847A87" w14:textId="77777777" w:rsidR="00261FBC" w:rsidRPr="00261FBC" w:rsidRDefault="00261FBC" w:rsidP="00261FBC">
      <w:pPr>
        <w:numPr>
          <w:ilvl w:val="1"/>
          <w:numId w:val="19"/>
        </w:numPr>
        <w:spacing w:after="0"/>
        <w:rPr>
          <w:sz w:val="20"/>
          <w:szCs w:val="20"/>
          <w:lang w:val="en-GB"/>
        </w:rPr>
      </w:pPr>
      <w:r w:rsidRPr="00261FBC">
        <w:rPr>
          <w:sz w:val="20"/>
          <w:szCs w:val="20"/>
          <w:lang w:val="en-GB"/>
        </w:rPr>
        <w:t>Share experiences where you worked on making products healthier, more appealing, efficient, or environmentally friendly. For example, participating in a project that used sustainable materials.</w:t>
      </w:r>
    </w:p>
    <w:p w14:paraId="355D5919"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Global and Local Impact</w:t>
      </w:r>
      <w:r w:rsidRPr="00261FBC">
        <w:rPr>
          <w:sz w:val="20"/>
          <w:szCs w:val="20"/>
          <w:lang w:val="en-GB"/>
        </w:rPr>
        <w:t>:</w:t>
      </w:r>
    </w:p>
    <w:p w14:paraId="592FD591" w14:textId="77777777" w:rsidR="00261FBC" w:rsidRPr="00261FBC" w:rsidRDefault="00261FBC" w:rsidP="00261FBC">
      <w:pPr>
        <w:numPr>
          <w:ilvl w:val="1"/>
          <w:numId w:val="19"/>
        </w:numPr>
        <w:spacing w:after="0"/>
        <w:rPr>
          <w:sz w:val="20"/>
          <w:szCs w:val="20"/>
          <w:lang w:val="en-GB"/>
        </w:rPr>
      </w:pPr>
      <w:r w:rsidRPr="00261FBC">
        <w:rPr>
          <w:sz w:val="20"/>
          <w:szCs w:val="20"/>
          <w:lang w:val="en-GB"/>
        </w:rPr>
        <w:t>Reflect on how your work impacts both local communities and the global market. Mention any specific regions or markets you focused on.</w:t>
      </w:r>
    </w:p>
    <w:p w14:paraId="1B211271"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Technical Project Lead</w:t>
      </w:r>
      <w:r w:rsidRPr="00261FBC">
        <w:rPr>
          <w:sz w:val="20"/>
          <w:szCs w:val="20"/>
          <w:lang w:val="en-GB"/>
        </w:rPr>
        <w:t>:</w:t>
      </w:r>
    </w:p>
    <w:p w14:paraId="5ECD28B4" w14:textId="77777777" w:rsidR="00261FBC" w:rsidRPr="00261FBC" w:rsidRDefault="00261FBC" w:rsidP="00261FBC">
      <w:pPr>
        <w:numPr>
          <w:ilvl w:val="1"/>
          <w:numId w:val="19"/>
        </w:numPr>
        <w:spacing w:after="0"/>
        <w:rPr>
          <w:sz w:val="20"/>
          <w:szCs w:val="20"/>
          <w:lang w:val="en-GB"/>
        </w:rPr>
      </w:pPr>
      <w:r w:rsidRPr="00261FBC">
        <w:rPr>
          <w:sz w:val="20"/>
          <w:szCs w:val="20"/>
          <w:lang w:val="en-GB"/>
        </w:rPr>
        <w:t>If relevant, discuss any leadership roles you had in managing technical projects. Highlight your responsibilities and any successful outcomes.</w:t>
      </w:r>
    </w:p>
    <w:p w14:paraId="7F9F6F4F"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Consumer Technical Insights</w:t>
      </w:r>
      <w:r w:rsidRPr="00261FBC">
        <w:rPr>
          <w:sz w:val="20"/>
          <w:szCs w:val="20"/>
          <w:lang w:val="en-GB"/>
        </w:rPr>
        <w:t>:</w:t>
      </w:r>
    </w:p>
    <w:p w14:paraId="227E1573" w14:textId="77777777" w:rsidR="00261FBC" w:rsidRPr="00261FBC" w:rsidRDefault="00261FBC" w:rsidP="00261FBC">
      <w:pPr>
        <w:numPr>
          <w:ilvl w:val="1"/>
          <w:numId w:val="19"/>
        </w:numPr>
        <w:spacing w:after="0"/>
        <w:rPr>
          <w:sz w:val="20"/>
          <w:szCs w:val="20"/>
          <w:lang w:val="en-GB"/>
        </w:rPr>
      </w:pPr>
      <w:r w:rsidRPr="00261FBC">
        <w:rPr>
          <w:sz w:val="20"/>
          <w:szCs w:val="20"/>
          <w:lang w:val="en-GB"/>
        </w:rPr>
        <w:t>Elaborate on gathering and analyzing data to gain insights into consumer behavior. Discuss any tools or techniques you used.</w:t>
      </w:r>
    </w:p>
    <w:p w14:paraId="5A09980B"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Science &amp; Technology</w:t>
      </w:r>
      <w:r w:rsidRPr="00261FBC">
        <w:rPr>
          <w:sz w:val="20"/>
          <w:szCs w:val="20"/>
          <w:lang w:val="en-GB"/>
        </w:rPr>
        <w:t>:</w:t>
      </w:r>
    </w:p>
    <w:p w14:paraId="3D1AD1D6" w14:textId="77777777" w:rsidR="00261FBC" w:rsidRPr="00261FBC" w:rsidRDefault="00261FBC" w:rsidP="00261FBC">
      <w:pPr>
        <w:numPr>
          <w:ilvl w:val="1"/>
          <w:numId w:val="19"/>
        </w:numPr>
        <w:spacing w:after="0"/>
        <w:rPr>
          <w:sz w:val="20"/>
          <w:szCs w:val="20"/>
          <w:lang w:val="en-GB"/>
        </w:rPr>
      </w:pPr>
      <w:r w:rsidRPr="00261FBC">
        <w:rPr>
          <w:sz w:val="20"/>
          <w:szCs w:val="20"/>
          <w:lang w:val="en-GB"/>
        </w:rPr>
        <w:t>Explain your contributions to scientific research or technological advancements within the company. Mention any experiments or studies you were part of.</w:t>
      </w:r>
    </w:p>
    <w:p w14:paraId="48F0D18A" w14:textId="77777777" w:rsidR="00261FBC" w:rsidRPr="00261FBC" w:rsidRDefault="00261FBC" w:rsidP="00261FBC">
      <w:pPr>
        <w:numPr>
          <w:ilvl w:val="0"/>
          <w:numId w:val="19"/>
        </w:numPr>
        <w:spacing w:after="0"/>
        <w:rPr>
          <w:sz w:val="20"/>
          <w:szCs w:val="20"/>
          <w:lang w:val="en-GB"/>
        </w:rPr>
      </w:pPr>
      <w:r w:rsidRPr="00261FBC">
        <w:rPr>
          <w:b/>
          <w:bCs/>
          <w:sz w:val="20"/>
          <w:szCs w:val="20"/>
          <w:lang w:val="en-GB"/>
        </w:rPr>
        <w:t>Collaboration and Networking</w:t>
      </w:r>
      <w:r w:rsidRPr="00261FBC">
        <w:rPr>
          <w:sz w:val="20"/>
          <w:szCs w:val="20"/>
          <w:lang w:val="en-GB"/>
        </w:rPr>
        <w:t>:</w:t>
      </w:r>
    </w:p>
    <w:p w14:paraId="59A369F5" w14:textId="77777777" w:rsidR="00261FBC" w:rsidRPr="00261FBC" w:rsidRDefault="00261FBC" w:rsidP="00261FBC">
      <w:pPr>
        <w:numPr>
          <w:ilvl w:val="1"/>
          <w:numId w:val="19"/>
        </w:numPr>
        <w:spacing w:after="0"/>
        <w:rPr>
          <w:sz w:val="20"/>
          <w:szCs w:val="20"/>
          <w:lang w:val="en-GB"/>
        </w:rPr>
      </w:pPr>
      <w:r w:rsidRPr="00261FBC">
        <w:rPr>
          <w:sz w:val="20"/>
          <w:szCs w:val="20"/>
          <w:lang w:val="en-GB"/>
        </w:rPr>
        <w:t>Emphasize the collaboration with diverse teams and networking with other professionals. Share any key learnings or experiences from working with your colleagues.</w:t>
      </w:r>
    </w:p>
    <w:p w14:paraId="19105886" w14:textId="3CDD803A" w:rsidR="007E7A9E" w:rsidRPr="00261FBC" w:rsidRDefault="00261FBC" w:rsidP="007E7A9E">
      <w:pPr>
        <w:rPr>
          <w:lang w:val="en-GB"/>
        </w:rPr>
      </w:pPr>
      <w:r w:rsidRPr="00261FBC">
        <w:rPr>
          <w:lang w:val="en-GB"/>
        </w:rPr>
        <w:t>These examples should help you outline the key activities you enjoyed and illustrate your impact within Unilever's dynamic environment.</w:t>
      </w:r>
    </w:p>
    <w:p w14:paraId="48AB078E" w14:textId="77777777" w:rsidR="007E7A9E" w:rsidRDefault="007E7A9E" w:rsidP="007E7A9E">
      <w:pPr>
        <w:pStyle w:val="Heading2"/>
      </w:pPr>
      <w:proofErr w:type="gramStart"/>
      <w:r>
        <w:lastRenderedPageBreak/>
        <w:t>You</w:t>
      </w:r>
      <w:proofErr w:type="gramEnd"/>
    </w:p>
    <w:p w14:paraId="644DBCD5" w14:textId="3F84F693" w:rsidR="007E7A9E" w:rsidRPr="0031679B" w:rsidRDefault="0031679B" w:rsidP="007E7A9E">
      <w:pPr>
        <w:rPr>
          <w:lang w:val="en-GB"/>
        </w:rPr>
      </w:pPr>
      <w:r w:rsidRPr="0031679B">
        <w:rPr>
          <w:lang w:val="en-GB"/>
        </w:rPr>
        <w:t>Can you give more specific examples that I can include in my answer to the competency question?</w:t>
      </w:r>
    </w:p>
    <w:p w14:paraId="155226F3" w14:textId="77777777" w:rsidR="007E7A9E" w:rsidRDefault="007E7A9E" w:rsidP="007E7A9E">
      <w:pPr>
        <w:pStyle w:val="Heading2"/>
      </w:pPr>
      <w:r>
        <w:t>Copilot</w:t>
      </w:r>
    </w:p>
    <w:p w14:paraId="7D6E56E5" w14:textId="77777777" w:rsidR="00E83076" w:rsidRPr="00E83076" w:rsidRDefault="00E83076" w:rsidP="00E83076">
      <w:pPr>
        <w:rPr>
          <w:lang w:val="en-GB"/>
        </w:rPr>
      </w:pPr>
      <w:r w:rsidRPr="00E83076">
        <w:rPr>
          <w:lang w:val="en-GB"/>
        </w:rPr>
        <w:t>Sure, let's get into some specifics:</w:t>
      </w:r>
    </w:p>
    <w:p w14:paraId="0D0888BB"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Consumer Research</w:t>
      </w:r>
      <w:r w:rsidRPr="00E83076">
        <w:rPr>
          <w:sz w:val="22"/>
          <w:szCs w:val="22"/>
          <w:lang w:val="en-GB"/>
        </w:rPr>
        <w:t>:</w:t>
      </w:r>
    </w:p>
    <w:p w14:paraId="1B721307"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"One of my key activities involved conducting consumer research to understand their needs for sustainable living. I utilized data analytics tools to analyze consumer feedback and trends, which helped us identify areas for product improvement."</w:t>
      </w:r>
    </w:p>
    <w:p w14:paraId="0250A3A7"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Developing New Innovations</w:t>
      </w:r>
      <w:r w:rsidRPr="00E83076">
        <w:rPr>
          <w:sz w:val="22"/>
          <w:szCs w:val="22"/>
          <w:lang w:val="en-GB"/>
        </w:rPr>
        <w:t>:</w:t>
      </w:r>
    </w:p>
    <w:p w14:paraId="6AA2E24E"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"I worked on a project to develop a biodegradable packaging solution for our products. This involved collaborating with the Science &amp; Technology team to experiment with different materials and testing their effectiveness."</w:t>
      </w:r>
    </w:p>
    <w:p w14:paraId="05D0C3BA"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Improving Product Efficiency</w:t>
      </w:r>
      <w:r w:rsidRPr="00E83076">
        <w:rPr>
          <w:sz w:val="22"/>
          <w:szCs w:val="22"/>
          <w:lang w:val="en-GB"/>
        </w:rPr>
        <w:t>:</w:t>
      </w:r>
    </w:p>
    <w:p w14:paraId="34F16494"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"I participated in a team focused on enhancing the efficiency of our existing products. We ran tests and gathered data to optimize the formulation of a household cleaning product, making it more effective while using fewer resources."</w:t>
      </w:r>
    </w:p>
    <w:p w14:paraId="2BAC4979"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Local and Global Impact</w:t>
      </w:r>
      <w:r w:rsidRPr="00E83076">
        <w:rPr>
          <w:sz w:val="22"/>
          <w:szCs w:val="22"/>
          <w:lang w:val="en-GB"/>
        </w:rPr>
        <w:t>:</w:t>
      </w:r>
    </w:p>
    <w:p w14:paraId="0B8B7A48"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"My work on a community outreach project aimed at educating consumers about sustainable practices was particularly rewarding. It involved creating informative content and organizing events to engage with the local community, which had a positive impact on consumer behavior."</w:t>
      </w:r>
    </w:p>
    <w:p w14:paraId="00DECF09"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Technical Project Lead</w:t>
      </w:r>
      <w:r w:rsidRPr="00E83076">
        <w:rPr>
          <w:sz w:val="22"/>
          <w:szCs w:val="22"/>
          <w:lang w:val="en-GB"/>
        </w:rPr>
        <w:t>:</w:t>
      </w:r>
    </w:p>
    <w:p w14:paraId="7EB94C8E"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"As a Technical Project Lead, I managed a cross-functional team to develop an AI-powered tool for predicting supply chain disruptions. This project enhanced our ability to respond to market changes quickly and efficiently."</w:t>
      </w:r>
    </w:p>
    <w:p w14:paraId="25BADDF2"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Consumer Technical Insights</w:t>
      </w:r>
      <w:r w:rsidRPr="00E83076">
        <w:rPr>
          <w:sz w:val="22"/>
          <w:szCs w:val="22"/>
          <w:lang w:val="en-GB"/>
        </w:rPr>
        <w:t>:</w:t>
      </w:r>
    </w:p>
    <w:p w14:paraId="0CE163C2"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"I conducted in-depth analysis of consumer feedback to gain insights into their preferences. By using data visualization tools, I was able to present my findings to the team, which informed our strategy for new product development."</w:t>
      </w:r>
    </w:p>
    <w:p w14:paraId="3DBCD0F5"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Science &amp; Technology</w:t>
      </w:r>
      <w:r w:rsidRPr="00E83076">
        <w:rPr>
          <w:sz w:val="22"/>
          <w:szCs w:val="22"/>
          <w:lang w:val="en-GB"/>
        </w:rPr>
        <w:t>:</w:t>
      </w:r>
    </w:p>
    <w:p w14:paraId="0FA92BC9"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"I contributed to a research project aimed at reducing the environmental impact of our production processes. We tested new methods for energy conservation and waste reduction, which showed promising results and potential for scalability."</w:t>
      </w:r>
    </w:p>
    <w:p w14:paraId="68017D42" w14:textId="77777777" w:rsidR="00E83076" w:rsidRPr="00E83076" w:rsidRDefault="00E83076" w:rsidP="00E83076">
      <w:pPr>
        <w:numPr>
          <w:ilvl w:val="0"/>
          <w:numId w:val="20"/>
        </w:numPr>
        <w:spacing w:after="0"/>
        <w:rPr>
          <w:sz w:val="22"/>
          <w:szCs w:val="22"/>
          <w:lang w:val="en-GB"/>
        </w:rPr>
      </w:pPr>
      <w:r w:rsidRPr="00E83076">
        <w:rPr>
          <w:b/>
          <w:bCs/>
          <w:sz w:val="22"/>
          <w:szCs w:val="22"/>
          <w:lang w:val="en-GB"/>
        </w:rPr>
        <w:t>Collaboration and Networking</w:t>
      </w:r>
      <w:r w:rsidRPr="00E83076">
        <w:rPr>
          <w:sz w:val="22"/>
          <w:szCs w:val="22"/>
          <w:lang w:val="en-GB"/>
        </w:rPr>
        <w:t>:</w:t>
      </w:r>
    </w:p>
    <w:p w14:paraId="1C2F3282" w14:textId="77777777" w:rsidR="00E83076" w:rsidRPr="00E83076" w:rsidRDefault="00E83076" w:rsidP="00E83076">
      <w:pPr>
        <w:numPr>
          <w:ilvl w:val="1"/>
          <w:numId w:val="20"/>
        </w:numPr>
        <w:spacing w:after="0"/>
        <w:rPr>
          <w:sz w:val="20"/>
          <w:szCs w:val="20"/>
          <w:lang w:val="en-GB"/>
        </w:rPr>
      </w:pPr>
      <w:r w:rsidRPr="00E83076">
        <w:rPr>
          <w:i/>
          <w:iCs/>
          <w:sz w:val="20"/>
          <w:szCs w:val="20"/>
          <w:lang w:val="en-GB"/>
        </w:rPr>
        <w:t>"Working closely with my team and networking with professionals across different departments has been a highlight. Collaborating with experts in various fields has broadened my understanding of the industry and sparked new ideas for innovation."</w:t>
      </w:r>
    </w:p>
    <w:p w14:paraId="0BACFD84" w14:textId="10F8293C" w:rsidR="007E7A9E" w:rsidRPr="00E83076" w:rsidRDefault="00E83076" w:rsidP="007E7A9E">
      <w:pPr>
        <w:rPr>
          <w:lang w:val="en-GB"/>
        </w:rPr>
      </w:pPr>
      <w:r w:rsidRPr="00E83076">
        <w:rPr>
          <w:lang w:val="en-GB"/>
        </w:rPr>
        <w:t>These specific examples should help you illustrate your experiences and the impact of your work effectively. How's that for detail?</w:t>
      </w:r>
    </w:p>
    <w:p w14:paraId="087DC832" w14:textId="77777777" w:rsidR="007E7A9E" w:rsidRDefault="007E7A9E" w:rsidP="007E7A9E">
      <w:pPr>
        <w:pStyle w:val="Heading2"/>
      </w:pPr>
      <w:proofErr w:type="gramStart"/>
      <w:r>
        <w:lastRenderedPageBreak/>
        <w:t>You</w:t>
      </w:r>
      <w:proofErr w:type="gramEnd"/>
    </w:p>
    <w:p w14:paraId="7CB1DF78" w14:textId="77777777" w:rsidR="00A80772" w:rsidRPr="00A80772" w:rsidRDefault="00A80772" w:rsidP="00A80772">
      <w:pPr>
        <w:rPr>
          <w:lang w:val="en-GB"/>
        </w:rPr>
      </w:pPr>
      <w:r w:rsidRPr="00A80772">
        <w:rPr>
          <w:lang w:val="en-GB"/>
        </w:rPr>
        <w:t>What could be an example of a product that I could mention based on this and how my research helped make it more efficient:</w:t>
      </w:r>
    </w:p>
    <w:p w14:paraId="4ED6FF78" w14:textId="77777777" w:rsidR="00A80772" w:rsidRPr="00A80772" w:rsidRDefault="00A80772" w:rsidP="00B671CB">
      <w:pPr>
        <w:spacing w:after="0"/>
        <w:rPr>
          <w:rFonts w:ascii="Agency FB" w:hAnsi="Agency FB"/>
          <w:lang w:val="en-GB"/>
        </w:rPr>
      </w:pPr>
      <w:r w:rsidRPr="00A80772">
        <w:rPr>
          <w:rFonts w:ascii="Agency FB" w:hAnsi="Agency FB"/>
          <w:lang w:val="en-GB"/>
        </w:rPr>
        <w:t xml:space="preserve">One of my key activities involved conducting consumer research to understand their needs for sustainable living. </w:t>
      </w:r>
    </w:p>
    <w:p w14:paraId="2913889E" w14:textId="77777777" w:rsidR="00A80772" w:rsidRPr="00A80772" w:rsidRDefault="00A80772" w:rsidP="00B671CB">
      <w:pPr>
        <w:spacing w:after="0"/>
        <w:rPr>
          <w:rFonts w:ascii="Agency FB" w:hAnsi="Agency FB"/>
          <w:lang w:val="en-GB"/>
        </w:rPr>
      </w:pPr>
      <w:r w:rsidRPr="00A80772">
        <w:rPr>
          <w:rFonts w:ascii="Agency FB" w:hAnsi="Agency FB"/>
          <w:lang w:val="en-GB"/>
        </w:rPr>
        <w:t xml:space="preserve">I utilised data analytics tools to analyse consumer feedback and trends, which helped us identify areas for product improvement. </w:t>
      </w:r>
    </w:p>
    <w:p w14:paraId="6D6CF00F" w14:textId="77777777" w:rsidR="00A80772" w:rsidRPr="00A80772" w:rsidRDefault="00A80772" w:rsidP="00B671CB">
      <w:pPr>
        <w:spacing w:after="0"/>
        <w:rPr>
          <w:rFonts w:ascii="Agency FB" w:hAnsi="Agency FB"/>
          <w:lang w:val="en-GB"/>
        </w:rPr>
      </w:pPr>
      <w:r w:rsidRPr="00A80772">
        <w:rPr>
          <w:rFonts w:ascii="Agency FB" w:hAnsi="Agency FB"/>
          <w:lang w:val="en-GB"/>
        </w:rPr>
        <w:t xml:space="preserve">This was part of my independent </w:t>
      </w:r>
      <w:proofErr w:type="gramStart"/>
      <w:r w:rsidRPr="00A80772">
        <w:rPr>
          <w:rFonts w:ascii="Agency FB" w:hAnsi="Agency FB"/>
          <w:lang w:val="en-GB"/>
        </w:rPr>
        <w:t>research</w:t>
      </w:r>
      <w:proofErr w:type="gramEnd"/>
      <w:r w:rsidRPr="00A80772">
        <w:rPr>
          <w:rFonts w:ascii="Agency FB" w:hAnsi="Agency FB"/>
          <w:lang w:val="en-GB"/>
        </w:rPr>
        <w:t xml:space="preserve"> and I thoroughly enjoyed this as one of my favourite technological fields is Data Science and Unilever supported my journey in exploring more and developing my skills in this field through this project, providing constructive feedback throughout. </w:t>
      </w:r>
    </w:p>
    <w:p w14:paraId="5C75DA50" w14:textId="3F3831AE" w:rsidR="007E7A9E" w:rsidRPr="00A80772" w:rsidRDefault="00A80772" w:rsidP="007E7A9E">
      <w:pPr>
        <w:rPr>
          <w:rFonts w:ascii="Agency FB" w:hAnsi="Agency FB"/>
          <w:lang w:val="en-GB"/>
        </w:rPr>
      </w:pPr>
      <w:r w:rsidRPr="00A80772">
        <w:rPr>
          <w:rFonts w:ascii="Agency FB" w:hAnsi="Agency FB"/>
          <w:lang w:val="en-GB"/>
        </w:rPr>
        <w:t xml:space="preserve">I also participated in a team focused on enhancing the efficiency of our existing products. Based on my prior research from the above-mentioned project  </w:t>
      </w:r>
    </w:p>
    <w:p w14:paraId="30451916" w14:textId="77777777" w:rsidR="007E7A9E" w:rsidRDefault="007E7A9E" w:rsidP="007E7A9E">
      <w:pPr>
        <w:pStyle w:val="Heading2"/>
      </w:pPr>
      <w:r>
        <w:t>Copilot</w:t>
      </w:r>
    </w:p>
    <w:p w14:paraId="797105B3" w14:textId="77777777" w:rsidR="009B6BB2" w:rsidRPr="009B6BB2" w:rsidRDefault="009B6BB2" w:rsidP="009B6BB2">
      <w:pPr>
        <w:rPr>
          <w:lang w:val="en-GB"/>
        </w:rPr>
      </w:pPr>
      <w:r w:rsidRPr="009B6BB2">
        <w:rPr>
          <w:lang w:val="en-GB"/>
        </w:rPr>
        <w:t xml:space="preserve">Consider mentioning a specific product like </w:t>
      </w:r>
      <w:r w:rsidRPr="009B6BB2">
        <w:rPr>
          <w:b/>
          <w:bCs/>
          <w:lang w:val="en-GB"/>
        </w:rPr>
        <w:t>Dove Body Wash</w:t>
      </w:r>
      <w:r w:rsidRPr="009B6BB2">
        <w:rPr>
          <w:lang w:val="en-GB"/>
        </w:rPr>
        <w:t>:</w:t>
      </w:r>
    </w:p>
    <w:p w14:paraId="7FF48FFF" w14:textId="77777777" w:rsidR="009B6BB2" w:rsidRPr="009B6BB2" w:rsidRDefault="009B6BB2" w:rsidP="00B671CB">
      <w:pPr>
        <w:spacing w:after="0"/>
        <w:rPr>
          <w:sz w:val="22"/>
          <w:szCs w:val="22"/>
          <w:lang w:val="en-GB"/>
        </w:rPr>
      </w:pPr>
      <w:r w:rsidRPr="009B6BB2">
        <w:rPr>
          <w:i/>
          <w:iCs/>
          <w:sz w:val="22"/>
          <w:szCs w:val="22"/>
          <w:lang w:val="en-GB"/>
        </w:rPr>
        <w:t>"One of my key activities involved conducting consumer research to understand the needs for sustainable living. I utilized data analytics tools to analyze consumer feedback and trends, which helped us identify areas for product improvement. This was part of my independent research, and I thoroughly enjoyed it as one of my favorite technological fields is Data Science. Unilever supported my journey in exploring more and developing my skills in this field through this project, providing constructive feedback throughout. I also participated in a team focused on enhancing the efficiency of our existing products. Based on my prior research, we made Dove Body Wash more efficient by reformulating it to use fewer natural resources while maintaining the same level of effectiveness and consumer satisfaction."</w:t>
      </w:r>
    </w:p>
    <w:p w14:paraId="65E03BA7" w14:textId="0DB699E0" w:rsidR="007E7A9E" w:rsidRPr="009B6BB2" w:rsidRDefault="009B6BB2" w:rsidP="007E7A9E">
      <w:pPr>
        <w:rPr>
          <w:lang w:val="en-GB"/>
        </w:rPr>
      </w:pPr>
      <w:r w:rsidRPr="009B6BB2">
        <w:rPr>
          <w:lang w:val="en-GB"/>
        </w:rPr>
        <w:t>How does that sound?</w:t>
      </w:r>
    </w:p>
    <w:p w14:paraId="1688C1F9" w14:textId="77777777" w:rsidR="007E7A9E" w:rsidRDefault="007E7A9E" w:rsidP="007E7A9E">
      <w:pPr>
        <w:pStyle w:val="Heading2"/>
      </w:pPr>
      <w:proofErr w:type="gramStart"/>
      <w:r>
        <w:t>You</w:t>
      </w:r>
      <w:proofErr w:type="gramEnd"/>
    </w:p>
    <w:p w14:paraId="17862222" w14:textId="26E004DE" w:rsidR="007E7A9E" w:rsidRPr="00323A23" w:rsidRDefault="00323A23" w:rsidP="007E7A9E">
      <w:pPr>
        <w:rPr>
          <w:lang w:val="en-GB"/>
        </w:rPr>
      </w:pPr>
      <w:r w:rsidRPr="00323A23">
        <w:rPr>
          <w:lang w:val="en-GB"/>
        </w:rPr>
        <w:t>How about a different product?</w:t>
      </w:r>
    </w:p>
    <w:p w14:paraId="0FD8406E" w14:textId="77777777" w:rsidR="007E7A9E" w:rsidRDefault="007E7A9E" w:rsidP="007E7A9E">
      <w:pPr>
        <w:pStyle w:val="Heading2"/>
      </w:pPr>
      <w:r>
        <w:t>Copilot</w:t>
      </w:r>
    </w:p>
    <w:p w14:paraId="60A08979" w14:textId="77777777" w:rsidR="00B671CB" w:rsidRPr="00B671CB" w:rsidRDefault="00B671CB" w:rsidP="00B671CB">
      <w:pPr>
        <w:rPr>
          <w:lang w:val="en-GB"/>
        </w:rPr>
      </w:pPr>
      <w:r w:rsidRPr="00B671CB">
        <w:rPr>
          <w:lang w:val="en-GB"/>
        </w:rPr>
        <w:t xml:space="preserve">Certainly! Let's go with </w:t>
      </w:r>
      <w:r w:rsidRPr="00B671CB">
        <w:rPr>
          <w:b/>
          <w:bCs/>
          <w:lang w:val="en-GB"/>
        </w:rPr>
        <w:t>Lifebuoy Hand Sanitizer</w:t>
      </w:r>
      <w:r w:rsidRPr="00B671CB">
        <w:rPr>
          <w:lang w:val="en-GB"/>
        </w:rPr>
        <w:t>:</w:t>
      </w:r>
    </w:p>
    <w:p w14:paraId="09C6D2EF" w14:textId="77777777" w:rsidR="00B671CB" w:rsidRPr="00B671CB" w:rsidRDefault="00B671CB" w:rsidP="00B671CB">
      <w:pPr>
        <w:spacing w:after="0"/>
        <w:rPr>
          <w:sz w:val="22"/>
          <w:szCs w:val="22"/>
          <w:lang w:val="en-GB"/>
        </w:rPr>
      </w:pPr>
      <w:r w:rsidRPr="00B671CB">
        <w:rPr>
          <w:i/>
          <w:iCs/>
          <w:sz w:val="22"/>
          <w:szCs w:val="22"/>
          <w:lang w:val="en-GB"/>
        </w:rPr>
        <w:t>"One of my key activities involved conducting consumer research to understand the needs for sustainable living. I utilized data analytics tools to analyze consumer feedback and trends, which helped us identify areas for product improvement. This was part of my independent research, and I thoroughly enjoyed it as one of my favorite technological fields is Data Science. Unilever supported my journey in exploring more and developing my skills in this field through this project, providing constructive feedback throughout. I also participated in a team focused on enhancing the efficiency of our existing products. Based on my prior research, we optimized Lifebuoy Hand Sanitizer by reformulating it to be more effective while using fewer raw materials, which improved both its sustainability and user satisfaction."</w:t>
      </w:r>
    </w:p>
    <w:p w14:paraId="762C79C6" w14:textId="23D9A040" w:rsidR="007E7A9E" w:rsidRPr="00B671CB" w:rsidRDefault="00B671CB" w:rsidP="007E7A9E">
      <w:pPr>
        <w:rPr>
          <w:lang w:val="en-GB"/>
        </w:rPr>
      </w:pPr>
      <w:r w:rsidRPr="00B671CB">
        <w:rPr>
          <w:lang w:val="en-GB"/>
        </w:rPr>
        <w:t>Thoughts?</w:t>
      </w:r>
    </w:p>
    <w:p w14:paraId="5DFC80A6" w14:textId="77777777" w:rsidR="007E7A9E" w:rsidRDefault="007E7A9E" w:rsidP="007E7A9E">
      <w:pPr>
        <w:pStyle w:val="Heading2"/>
      </w:pPr>
      <w:proofErr w:type="gramStart"/>
      <w:r>
        <w:lastRenderedPageBreak/>
        <w:t>You</w:t>
      </w:r>
      <w:proofErr w:type="gramEnd"/>
    </w:p>
    <w:p w14:paraId="198FD633" w14:textId="77777777" w:rsidR="004915BB" w:rsidRPr="004915BB" w:rsidRDefault="004915BB" w:rsidP="004915BB">
      <w:pPr>
        <w:rPr>
          <w:lang w:val="en-GB"/>
        </w:rPr>
      </w:pPr>
      <w:r w:rsidRPr="004915BB">
        <w:rPr>
          <w:lang w:val="en-GB"/>
        </w:rPr>
        <w:t>(Now Friday, Nov 8)</w:t>
      </w:r>
      <w:r w:rsidRPr="004915BB">
        <w:rPr>
          <w:lang w:val="en-GB"/>
        </w:rPr>
        <w:br/>
        <w:t>How can I write a reminder/follow-up post on LinkedIn based on the previous post, I want to mention that i'm still looking for industrial placements and that if anyone is looking to recruit someone like me or knows someone who could be interested in employing me, that they should reach out to me by sending a DM on LinkedIn, this is the previous post I wrote:</w:t>
      </w:r>
    </w:p>
    <w:p w14:paraId="3E19218B" w14:textId="77777777" w:rsidR="004915BB" w:rsidRPr="004915BB" w:rsidRDefault="004915BB" w:rsidP="004915BB">
      <w:pPr>
        <w:rPr>
          <w:rFonts w:ascii="Agency FB" w:hAnsi="Agency FB"/>
          <w:lang w:val="en-GB"/>
        </w:rPr>
      </w:pPr>
      <w:r w:rsidRPr="004915BB">
        <w:rPr>
          <w:rFonts w:ascii="Agency FB" w:hAnsi="Agency FB"/>
          <w:lang w:val="en-GB"/>
        </w:rPr>
        <w:t>Seeking Placement Opportunities in Computer Science</w:t>
      </w:r>
    </w:p>
    <w:p w14:paraId="6528A21E" w14:textId="77777777" w:rsidR="004915BB" w:rsidRPr="004915BB" w:rsidRDefault="004915BB" w:rsidP="004915BB">
      <w:pPr>
        <w:rPr>
          <w:rFonts w:ascii="Agency FB" w:hAnsi="Agency FB"/>
          <w:lang w:val="en-GB"/>
        </w:rPr>
      </w:pPr>
      <w:r w:rsidRPr="004915BB">
        <w:rPr>
          <w:rFonts w:ascii="Agency FB" w:hAnsi="Agency FB"/>
          <w:lang w:val="en-GB"/>
        </w:rPr>
        <w:t>Hello LinkedIn Community,</w:t>
      </w:r>
    </w:p>
    <w:p w14:paraId="62E043D2" w14:textId="77777777" w:rsidR="004915BB" w:rsidRPr="004915BB" w:rsidRDefault="004915BB" w:rsidP="004915BB">
      <w:pPr>
        <w:rPr>
          <w:rFonts w:ascii="Agency FB" w:hAnsi="Agency FB"/>
          <w:lang w:val="en-GB"/>
        </w:rPr>
      </w:pPr>
      <w:r w:rsidRPr="004915BB">
        <w:rPr>
          <w:rFonts w:ascii="Agency FB" w:hAnsi="Agency FB"/>
          <w:lang w:val="en-GB"/>
        </w:rPr>
        <w:t xml:space="preserve">I am currently a second-year Computer Science student at University of Bradford, actively seeking a year-long placement starting in July or August 2025. </w:t>
      </w:r>
    </w:p>
    <w:p w14:paraId="5096B0D8" w14:textId="77777777" w:rsidR="004915BB" w:rsidRPr="004915BB" w:rsidRDefault="004915BB" w:rsidP="004915BB">
      <w:pPr>
        <w:rPr>
          <w:rFonts w:ascii="Agency FB" w:hAnsi="Agency FB"/>
          <w:lang w:val="en-GB"/>
        </w:rPr>
      </w:pPr>
      <w:r w:rsidRPr="004915BB">
        <w:rPr>
          <w:rFonts w:ascii="Agency FB" w:hAnsi="Agency FB"/>
          <w:lang w:val="en-GB"/>
        </w:rPr>
        <w:t>I am passionate about software development, data science, AI research and more. I'm eager to apply my skills and knowledge in a professional setting and gain hand-on experience to further enhance my career journey.</w:t>
      </w:r>
    </w:p>
    <w:p w14:paraId="400B3B57" w14:textId="77777777" w:rsidR="004915BB" w:rsidRPr="004915BB" w:rsidRDefault="004915BB" w:rsidP="004915BB">
      <w:pPr>
        <w:rPr>
          <w:rFonts w:ascii="Agency FB" w:hAnsi="Agency FB"/>
          <w:lang w:val="en-GB"/>
        </w:rPr>
      </w:pPr>
      <w:r w:rsidRPr="004915BB">
        <w:rPr>
          <w:rFonts w:ascii="Agency FB" w:hAnsi="Agency FB"/>
          <w:lang w:val="en-GB"/>
        </w:rPr>
        <w:t xml:space="preserve">If your company or someone in your network is looking for a dedicated and enthusiastic intern, I would love to connect and discuss potential opportunities. </w:t>
      </w:r>
    </w:p>
    <w:p w14:paraId="09F04F87" w14:textId="77777777" w:rsidR="004915BB" w:rsidRPr="004915BB" w:rsidRDefault="004915BB" w:rsidP="004915BB">
      <w:pPr>
        <w:rPr>
          <w:rFonts w:ascii="Agency FB" w:hAnsi="Agency FB"/>
          <w:lang w:val="en-GB"/>
        </w:rPr>
      </w:pPr>
      <w:r w:rsidRPr="004915BB">
        <w:rPr>
          <w:rFonts w:ascii="Agency FB" w:hAnsi="Agency FB"/>
          <w:lang w:val="en-GB"/>
        </w:rPr>
        <w:t>You can view more about my background and experiences on my profile.</w:t>
      </w:r>
    </w:p>
    <w:p w14:paraId="63279621" w14:textId="77777777" w:rsidR="004915BB" w:rsidRPr="004915BB" w:rsidRDefault="004915BB" w:rsidP="004915BB">
      <w:pPr>
        <w:rPr>
          <w:rFonts w:ascii="Agency FB" w:hAnsi="Agency FB"/>
          <w:lang w:val="en-GB"/>
        </w:rPr>
      </w:pPr>
      <w:r w:rsidRPr="004915BB">
        <w:rPr>
          <w:rFonts w:ascii="Agency FB" w:hAnsi="Agency FB"/>
          <w:lang w:val="en-GB"/>
        </w:rPr>
        <w:t>Thank you for your time and consideration!</w:t>
      </w:r>
    </w:p>
    <w:p w14:paraId="00B750A6" w14:textId="77777777" w:rsidR="004915BB" w:rsidRPr="004915BB" w:rsidRDefault="004915BB" w:rsidP="004915BB">
      <w:pPr>
        <w:rPr>
          <w:rFonts w:ascii="Agency FB" w:hAnsi="Agency FB"/>
          <w:lang w:val="en-GB"/>
        </w:rPr>
      </w:pPr>
      <w:r w:rsidRPr="004915BB">
        <w:rPr>
          <w:rFonts w:ascii="Agency FB" w:hAnsi="Agency FB"/>
          <w:lang w:val="en-GB"/>
        </w:rPr>
        <w:t xml:space="preserve">Best regards, </w:t>
      </w:r>
    </w:p>
    <w:p w14:paraId="3AE03C2B" w14:textId="6A171F84" w:rsidR="007E7A9E" w:rsidRPr="004915BB" w:rsidRDefault="004915BB" w:rsidP="007E7A9E">
      <w:pPr>
        <w:rPr>
          <w:rFonts w:ascii="Agency FB" w:hAnsi="Agency FB"/>
          <w:lang w:val="en-GB"/>
        </w:rPr>
      </w:pPr>
      <w:r w:rsidRPr="004915BB">
        <w:rPr>
          <w:rFonts w:ascii="Agency FB" w:hAnsi="Agency FB"/>
          <w:lang w:val="en-GB"/>
        </w:rPr>
        <w:t>Akhtar Hasan</w:t>
      </w:r>
    </w:p>
    <w:p w14:paraId="47710B9F" w14:textId="77777777" w:rsidR="007E7A9E" w:rsidRDefault="007E7A9E" w:rsidP="007E7A9E">
      <w:pPr>
        <w:pStyle w:val="Heading2"/>
      </w:pPr>
      <w:r>
        <w:t>Copilot</w:t>
      </w:r>
    </w:p>
    <w:p w14:paraId="00725536" w14:textId="77777777" w:rsidR="00FA1C32" w:rsidRPr="00FA1C32" w:rsidRDefault="00FA1C32" w:rsidP="00FA1C32">
      <w:pPr>
        <w:rPr>
          <w:lang w:val="en-GB"/>
        </w:rPr>
      </w:pPr>
      <w:r w:rsidRPr="00FA1C32">
        <w:rPr>
          <w:lang w:val="en-GB"/>
        </w:rPr>
        <w:t>Here’s a follow-up LinkedIn post based on your previous one:</w:t>
      </w:r>
    </w:p>
    <w:p w14:paraId="3D3BA174" w14:textId="77777777" w:rsidR="00FA1C32" w:rsidRPr="00FA1C32" w:rsidRDefault="00FA1C32" w:rsidP="00FA1C32">
      <w:pPr>
        <w:rPr>
          <w:lang w:val="en-GB"/>
        </w:rPr>
      </w:pPr>
      <w:r w:rsidRPr="00FA1C32">
        <w:rPr>
          <w:lang w:val="en-GB"/>
        </w:rPr>
        <w:pict w14:anchorId="41F23B2E">
          <v:rect id="_x0000_i1046" style="width:0;height:1.5pt" o:hralign="center" o:hrstd="t" o:hr="t" fillcolor="#a0a0a0" stroked="f"/>
        </w:pict>
      </w:r>
    </w:p>
    <w:p w14:paraId="33ADB8C2" w14:textId="77777777" w:rsidR="00FA1C32" w:rsidRPr="00FA1C32" w:rsidRDefault="00FA1C32" w:rsidP="00FA1C32">
      <w:pPr>
        <w:rPr>
          <w:lang w:val="en-GB"/>
        </w:rPr>
      </w:pPr>
      <w:r w:rsidRPr="00FA1C32">
        <w:rPr>
          <w:rFonts w:ascii="Segoe UI Emoji" w:hAnsi="Segoe UI Emoji" w:cs="Segoe UI Emoji"/>
          <w:lang w:val="en-GB"/>
        </w:rPr>
        <w:t>🔄</w:t>
      </w:r>
      <w:r w:rsidRPr="00FA1C32">
        <w:rPr>
          <w:lang w:val="en-GB"/>
        </w:rPr>
        <w:t xml:space="preserve"> </w:t>
      </w:r>
      <w:r w:rsidRPr="00FA1C32">
        <w:rPr>
          <w:b/>
          <w:bCs/>
          <w:lang w:val="en-GB"/>
        </w:rPr>
        <w:t>Still Seeking Industrial Placement Opportunities!</w:t>
      </w:r>
      <w:r w:rsidRPr="00FA1C32">
        <w:rPr>
          <w:lang w:val="en-GB"/>
        </w:rPr>
        <w:t xml:space="preserve"> </w:t>
      </w:r>
      <w:r w:rsidRPr="00FA1C32">
        <w:rPr>
          <w:rFonts w:ascii="Segoe UI Emoji" w:hAnsi="Segoe UI Emoji" w:cs="Segoe UI Emoji"/>
          <w:lang w:val="en-GB"/>
        </w:rPr>
        <w:t>🔄</w:t>
      </w:r>
    </w:p>
    <w:p w14:paraId="2A95B2B6" w14:textId="77777777" w:rsidR="00FA1C32" w:rsidRPr="00FA1C32" w:rsidRDefault="00FA1C32" w:rsidP="00FA1C32">
      <w:pPr>
        <w:rPr>
          <w:lang w:val="en-GB"/>
        </w:rPr>
      </w:pPr>
      <w:r w:rsidRPr="00FA1C32">
        <w:rPr>
          <w:lang w:val="en-GB"/>
        </w:rPr>
        <w:t>Hello LinkedIn Community,</w:t>
      </w:r>
    </w:p>
    <w:p w14:paraId="4BF5A77D" w14:textId="77777777" w:rsidR="00FA1C32" w:rsidRPr="00FA1C32" w:rsidRDefault="00FA1C32" w:rsidP="00FA1C32">
      <w:pPr>
        <w:rPr>
          <w:lang w:val="en-GB"/>
        </w:rPr>
      </w:pPr>
      <w:r w:rsidRPr="00FA1C32">
        <w:rPr>
          <w:lang w:val="en-GB"/>
        </w:rPr>
        <w:t>Following up on my previous post, I am still actively looking for a year-long industrial placement starting in July or August 2025. As a second-year Computer Science student at the University of Bradford, I have a passion for software development, data science, and AI research. I am eager to bring my skills to a professional environment and gain hands-on experience.</w:t>
      </w:r>
    </w:p>
    <w:p w14:paraId="2A27492B" w14:textId="77777777" w:rsidR="00FA1C32" w:rsidRPr="00FA1C32" w:rsidRDefault="00FA1C32" w:rsidP="00FA1C32">
      <w:pPr>
        <w:rPr>
          <w:lang w:val="en-GB"/>
        </w:rPr>
      </w:pPr>
      <w:r w:rsidRPr="00FA1C32">
        <w:rPr>
          <w:lang w:val="en-GB"/>
        </w:rPr>
        <w:t>If you or someone in your network is searching for a dedicated and enthusiastic intern, please feel free to reach out to me. I would love to discuss potential opportunities and how I can contribute to your team.</w:t>
      </w:r>
    </w:p>
    <w:p w14:paraId="402EB988" w14:textId="77777777" w:rsidR="00FA1C32" w:rsidRPr="00FA1C32" w:rsidRDefault="00FA1C32" w:rsidP="00FA1C32">
      <w:pPr>
        <w:rPr>
          <w:lang w:val="en-GB"/>
        </w:rPr>
      </w:pPr>
      <w:r w:rsidRPr="00FA1C32">
        <w:rPr>
          <w:lang w:val="en-GB"/>
        </w:rPr>
        <w:lastRenderedPageBreak/>
        <w:t>Feel free to send me a DM on LinkedIn for any inquiries or recommendations.</w:t>
      </w:r>
    </w:p>
    <w:p w14:paraId="5B90781D" w14:textId="77777777" w:rsidR="00FA1C32" w:rsidRPr="00FA1C32" w:rsidRDefault="00FA1C32" w:rsidP="00FA1C32">
      <w:pPr>
        <w:rPr>
          <w:lang w:val="en-GB"/>
        </w:rPr>
      </w:pPr>
      <w:r w:rsidRPr="00FA1C32">
        <w:rPr>
          <w:lang w:val="en-GB"/>
        </w:rPr>
        <w:t>Thank you for your continued support and consideration!</w:t>
      </w:r>
    </w:p>
    <w:p w14:paraId="505CC4FB" w14:textId="77777777" w:rsidR="00FA1C32" w:rsidRPr="00FA1C32" w:rsidRDefault="00FA1C32" w:rsidP="00FA1C32">
      <w:pPr>
        <w:rPr>
          <w:lang w:val="en-GB"/>
        </w:rPr>
      </w:pPr>
      <w:r w:rsidRPr="00FA1C32">
        <w:rPr>
          <w:lang w:val="en-GB"/>
        </w:rPr>
        <w:t>Best regards,</w:t>
      </w:r>
      <w:r w:rsidRPr="00FA1C32">
        <w:rPr>
          <w:lang w:val="en-GB"/>
        </w:rPr>
        <w:br/>
        <w:t>Akhtar Hasan</w:t>
      </w:r>
    </w:p>
    <w:p w14:paraId="11FD9FDD" w14:textId="77777777" w:rsidR="00FA1C32" w:rsidRPr="00FA1C32" w:rsidRDefault="00FA1C32" w:rsidP="00FA1C32">
      <w:pPr>
        <w:rPr>
          <w:lang w:val="en-GB"/>
        </w:rPr>
      </w:pPr>
      <w:r w:rsidRPr="00FA1C32">
        <w:rPr>
          <w:lang w:val="en-GB"/>
        </w:rPr>
        <w:pict w14:anchorId="04D52829">
          <v:rect id="_x0000_i1047" style="width:0;height:1.5pt" o:hralign="center" o:hrstd="t" o:hr="t" fillcolor="#a0a0a0" stroked="f"/>
        </w:pict>
      </w:r>
    </w:p>
    <w:p w14:paraId="56D7AFF9" w14:textId="569251CF" w:rsidR="007E7A9E" w:rsidRPr="00FA1C32" w:rsidRDefault="00FA1C32" w:rsidP="007E7A9E">
      <w:pPr>
        <w:rPr>
          <w:lang w:val="en-GB"/>
        </w:rPr>
      </w:pPr>
      <w:r w:rsidRPr="00FA1C32">
        <w:rPr>
          <w:lang w:val="en-GB"/>
        </w:rPr>
        <w:t>Hope that fits the bill! Feel free to tweak it as needed.</w:t>
      </w:r>
    </w:p>
    <w:p w14:paraId="6952AD54" w14:textId="77777777" w:rsidR="007E7A9E" w:rsidRDefault="007E7A9E" w:rsidP="007E7A9E">
      <w:pPr>
        <w:pStyle w:val="Heading2"/>
      </w:pPr>
      <w:proofErr w:type="gramStart"/>
      <w:r>
        <w:t>You</w:t>
      </w:r>
      <w:proofErr w:type="gramEnd"/>
    </w:p>
    <w:p w14:paraId="64930579" w14:textId="77777777" w:rsidR="00C51FAC" w:rsidRPr="00C51FAC" w:rsidRDefault="00C51FAC" w:rsidP="00C51FAC">
      <w:pPr>
        <w:rPr>
          <w:lang w:val="en-GB"/>
        </w:rPr>
      </w:pPr>
      <w:r w:rsidRPr="00C51FAC">
        <w:rPr>
          <w:lang w:val="en-GB"/>
        </w:rPr>
        <w:t>(Now Saturday, Nov 9)</w:t>
      </w:r>
      <w:r w:rsidRPr="00C51FAC">
        <w:rPr>
          <w:lang w:val="en-GB"/>
        </w:rPr>
        <w:br/>
        <w:t>Based on the Cpver letter, what etchnical skills can I emphasize on my CV:</w:t>
      </w:r>
      <w:r w:rsidRPr="00C51FAC">
        <w:rPr>
          <w:lang w:val="en-GB"/>
        </w:rPr>
        <w:br/>
        <w:t>9 November 2024</w:t>
      </w:r>
      <w:r w:rsidRPr="00C51FAC">
        <w:rPr>
          <w:lang w:val="en-GB"/>
        </w:rPr>
        <w:br/>
        <w:t>Dear Sir/Madam,</w:t>
      </w:r>
    </w:p>
    <w:p w14:paraId="7745E1FF" w14:textId="77777777" w:rsidR="00C51FAC" w:rsidRPr="00C51FAC" w:rsidRDefault="00C51FAC" w:rsidP="00C51FAC">
      <w:pPr>
        <w:rPr>
          <w:lang w:val="en-GB"/>
        </w:rPr>
      </w:pPr>
      <w:r w:rsidRPr="00C51FAC">
        <w:rPr>
          <w:lang w:val="en-GB"/>
        </w:rPr>
        <w:t>IT Year in Industry Placement - 2025 (UK Wide)</w:t>
      </w:r>
    </w:p>
    <w:p w14:paraId="4EFBFB2E" w14:textId="77777777" w:rsidR="00C51FAC" w:rsidRPr="00C51FAC" w:rsidRDefault="00C51FAC" w:rsidP="00C51FAC">
      <w:pPr>
        <w:rPr>
          <w:lang w:val="en-GB"/>
        </w:rPr>
      </w:pPr>
      <w:r w:rsidRPr="00C51FAC">
        <w:rPr>
          <w:lang w:val="en-GB"/>
        </w:rPr>
        <w:t>I am writing to express my interest in the IT Industrial Placement position at Balfour Beatty, as advertised. With a strong foundation in computer science, hands-on experience in AI-driven projects, and a passion for problem-solving, I am excited about the opportunity to contribute to your team and help build the future.</w:t>
      </w:r>
    </w:p>
    <w:p w14:paraId="33E0042E" w14:textId="77777777" w:rsidR="00C51FAC" w:rsidRPr="00C51FAC" w:rsidRDefault="00C51FAC" w:rsidP="00C51FAC">
      <w:pPr>
        <w:rPr>
          <w:lang w:val="en-GB"/>
        </w:rPr>
      </w:pPr>
      <w:r w:rsidRPr="00C51FAC">
        <w:rPr>
          <w:lang w:val="en-GB"/>
        </w:rPr>
        <w:t>Currently, I am pursuing a BSc (Hons) in Computer Science at the University of Bradford, where I have consistently achieved high academic results, including a first-year average of 88%. My coursework has equipped me with a solid understanding of artificial intelligence, database systems, and data structures, which I believe are crucial for the IT role at Balfour Beatty.</w:t>
      </w:r>
    </w:p>
    <w:p w14:paraId="340D24D7" w14:textId="77777777" w:rsidR="00C51FAC" w:rsidRPr="00C51FAC" w:rsidRDefault="00C51FAC" w:rsidP="00C51FAC">
      <w:pPr>
        <w:rPr>
          <w:lang w:val="en-GB"/>
        </w:rPr>
      </w:pPr>
      <w:r w:rsidRPr="00C51FAC">
        <w:rPr>
          <w:lang w:val="en-GB"/>
        </w:rPr>
        <w:t>During my recent internship with the Bradford Children and Families Trust, I developed and deployed an AI-powered document search tool, authored business reports on AI mitigation strategies, and created a work hours calculator using Python and Microsoft Power Apps. These experiences have honed my technical skills and my ability to apply theoretical knowledge to practical challenges.</w:t>
      </w:r>
    </w:p>
    <w:p w14:paraId="774B148F" w14:textId="77777777" w:rsidR="00C51FAC" w:rsidRPr="00C51FAC" w:rsidRDefault="00C51FAC" w:rsidP="00C51FAC">
      <w:pPr>
        <w:rPr>
          <w:lang w:val="en-GB"/>
        </w:rPr>
      </w:pPr>
      <w:r w:rsidRPr="00C51FAC">
        <w:rPr>
          <w:lang w:val="en-GB"/>
        </w:rPr>
        <w:t>In addition to my technical expertise, I have demonstrated strong leadership and teamwork skills through various university projects. Leading a group project to develop a Java application with a web-based front end, I further developed my proficiency in Java and web APIs, while also enhancing my ability to collaborate effectively with peers.</w:t>
      </w:r>
    </w:p>
    <w:p w14:paraId="1660A498" w14:textId="77777777" w:rsidR="00C51FAC" w:rsidRPr="00C51FAC" w:rsidRDefault="00C51FAC" w:rsidP="00C51FAC">
      <w:pPr>
        <w:rPr>
          <w:lang w:val="en-GB"/>
        </w:rPr>
      </w:pPr>
      <w:r w:rsidRPr="00C51FAC">
        <w:rPr>
          <w:lang w:val="en-GB"/>
        </w:rPr>
        <w:t>I am particularly drawn to Balfour Beatty’s commitment to shaping the world around us and providing critical infrastructure. The opportunity to be part of such impactful projects and to say, “I helped build that,” is incredibly motivating. I am eager to bring my skills in IT systems management, troubleshooting, and user support to your team, ensuring smooth and efficient operations.</w:t>
      </w:r>
    </w:p>
    <w:p w14:paraId="14970B67" w14:textId="77777777" w:rsidR="00C51FAC" w:rsidRPr="00C51FAC" w:rsidRDefault="00C51FAC" w:rsidP="00C51FAC">
      <w:pPr>
        <w:rPr>
          <w:lang w:val="en-GB"/>
        </w:rPr>
      </w:pPr>
      <w:r w:rsidRPr="00C51FAC">
        <w:rPr>
          <w:lang w:val="en-GB"/>
        </w:rPr>
        <w:lastRenderedPageBreak/>
        <w:t>Thank you for considering my application. I look forward to the possibility of discussing how my background, skills, and enthusiasm align with the goals of Balfour Beatty.</w:t>
      </w:r>
    </w:p>
    <w:p w14:paraId="23D058CB" w14:textId="3FB1BE7B" w:rsidR="007E7A9E" w:rsidRPr="00C51FAC" w:rsidRDefault="00C51FAC" w:rsidP="007E7A9E">
      <w:pPr>
        <w:rPr>
          <w:lang w:val="en-GB"/>
        </w:rPr>
      </w:pPr>
      <w:r w:rsidRPr="00C51FAC">
        <w:rPr>
          <w:lang w:val="en-GB"/>
        </w:rPr>
        <w:t>Your faithfully,</w:t>
      </w:r>
      <w:r w:rsidRPr="00C51FAC">
        <w:rPr>
          <w:lang w:val="en-GB"/>
        </w:rPr>
        <w:br/>
        <w:t>Hasan Akhta</w:t>
      </w:r>
      <w:r>
        <w:rPr>
          <w:lang w:val="en-GB"/>
        </w:rPr>
        <w:t>r</w:t>
      </w:r>
    </w:p>
    <w:p w14:paraId="0AEB1F18" w14:textId="77777777" w:rsidR="007E7A9E" w:rsidRDefault="007E7A9E" w:rsidP="007E7A9E">
      <w:pPr>
        <w:pStyle w:val="Heading2"/>
      </w:pPr>
      <w:r>
        <w:t>Copilot</w:t>
      </w:r>
    </w:p>
    <w:p w14:paraId="2DA67EDC" w14:textId="77777777" w:rsidR="0067622E" w:rsidRPr="0067622E" w:rsidRDefault="0067622E" w:rsidP="0067622E">
      <w:pPr>
        <w:rPr>
          <w:lang w:val="en-GB"/>
        </w:rPr>
      </w:pPr>
      <w:r w:rsidRPr="0067622E">
        <w:rPr>
          <w:lang w:val="en-GB"/>
        </w:rPr>
        <w:t>Based on your cover letter, here are the technical skills you can emphasize on your CV:</w:t>
      </w:r>
    </w:p>
    <w:p w14:paraId="675D943D" w14:textId="77777777" w:rsidR="0067622E" w:rsidRPr="0067622E" w:rsidRDefault="0067622E" w:rsidP="00C948BF">
      <w:pPr>
        <w:numPr>
          <w:ilvl w:val="0"/>
          <w:numId w:val="21"/>
        </w:numPr>
        <w:spacing w:after="0"/>
        <w:rPr>
          <w:lang w:val="en-GB"/>
        </w:rPr>
      </w:pPr>
      <w:r w:rsidRPr="0067622E">
        <w:rPr>
          <w:b/>
          <w:bCs/>
          <w:lang w:val="en-GB"/>
        </w:rPr>
        <w:t>Programming Languages</w:t>
      </w:r>
      <w:r w:rsidRPr="0067622E">
        <w:rPr>
          <w:lang w:val="en-GB"/>
        </w:rPr>
        <w:t>:</w:t>
      </w:r>
    </w:p>
    <w:p w14:paraId="0C0CCB98" w14:textId="77777777" w:rsidR="0067622E" w:rsidRPr="0067622E" w:rsidRDefault="0067622E" w:rsidP="00C948BF">
      <w:pPr>
        <w:numPr>
          <w:ilvl w:val="1"/>
          <w:numId w:val="21"/>
        </w:numPr>
        <w:spacing w:after="0"/>
        <w:rPr>
          <w:lang w:val="en-GB"/>
        </w:rPr>
      </w:pPr>
      <w:r w:rsidRPr="0067622E">
        <w:rPr>
          <w:b/>
          <w:bCs/>
          <w:lang w:val="en-GB"/>
        </w:rPr>
        <w:t>Python</w:t>
      </w:r>
      <w:r w:rsidRPr="0067622E">
        <w:rPr>
          <w:lang w:val="en-GB"/>
        </w:rPr>
        <w:t>: Proficient in Python, including AI applications and tool development.</w:t>
      </w:r>
    </w:p>
    <w:p w14:paraId="61EB3B1E" w14:textId="77777777" w:rsidR="0067622E" w:rsidRPr="0067622E" w:rsidRDefault="0067622E" w:rsidP="00C948BF">
      <w:pPr>
        <w:numPr>
          <w:ilvl w:val="1"/>
          <w:numId w:val="21"/>
        </w:numPr>
        <w:spacing w:after="0"/>
        <w:rPr>
          <w:lang w:val="en-GB"/>
        </w:rPr>
      </w:pPr>
      <w:r w:rsidRPr="0067622E">
        <w:rPr>
          <w:b/>
          <w:bCs/>
          <w:lang w:val="en-GB"/>
        </w:rPr>
        <w:t>Java</w:t>
      </w:r>
      <w:r w:rsidRPr="0067622E">
        <w:rPr>
          <w:lang w:val="en-GB"/>
        </w:rPr>
        <w:t>: Experience in Java application development and web APIs.</w:t>
      </w:r>
    </w:p>
    <w:p w14:paraId="1847D0E2" w14:textId="77777777" w:rsidR="0067622E" w:rsidRPr="0067622E" w:rsidRDefault="0067622E" w:rsidP="00C948BF">
      <w:pPr>
        <w:numPr>
          <w:ilvl w:val="0"/>
          <w:numId w:val="21"/>
        </w:numPr>
        <w:spacing w:after="0"/>
        <w:rPr>
          <w:lang w:val="en-GB"/>
        </w:rPr>
      </w:pPr>
      <w:r w:rsidRPr="0067622E">
        <w:rPr>
          <w:b/>
          <w:bCs/>
          <w:lang w:val="en-GB"/>
        </w:rPr>
        <w:t>AI and Machine Learning</w:t>
      </w:r>
      <w:r w:rsidRPr="0067622E">
        <w:rPr>
          <w:lang w:val="en-GB"/>
        </w:rPr>
        <w:t>:</w:t>
      </w:r>
    </w:p>
    <w:p w14:paraId="16251F8F" w14:textId="77777777" w:rsidR="0067622E" w:rsidRPr="0067622E" w:rsidRDefault="0067622E" w:rsidP="00C948BF">
      <w:pPr>
        <w:numPr>
          <w:ilvl w:val="1"/>
          <w:numId w:val="21"/>
        </w:numPr>
        <w:spacing w:after="0"/>
        <w:rPr>
          <w:lang w:val="en-GB"/>
        </w:rPr>
      </w:pPr>
      <w:r w:rsidRPr="0067622E">
        <w:rPr>
          <w:lang w:val="en-GB"/>
        </w:rPr>
        <w:t xml:space="preserve">Developed and deployed an </w:t>
      </w:r>
      <w:r w:rsidRPr="0067622E">
        <w:rPr>
          <w:b/>
          <w:bCs/>
          <w:lang w:val="en-GB"/>
        </w:rPr>
        <w:t>AI-powered document search tool</w:t>
      </w:r>
      <w:r w:rsidRPr="0067622E">
        <w:rPr>
          <w:lang w:val="en-GB"/>
        </w:rPr>
        <w:t>.</w:t>
      </w:r>
    </w:p>
    <w:p w14:paraId="29385FEE" w14:textId="77777777" w:rsidR="0067622E" w:rsidRPr="0067622E" w:rsidRDefault="0067622E" w:rsidP="00C948BF">
      <w:pPr>
        <w:numPr>
          <w:ilvl w:val="1"/>
          <w:numId w:val="21"/>
        </w:numPr>
        <w:spacing w:after="0"/>
        <w:rPr>
          <w:lang w:val="en-GB"/>
        </w:rPr>
      </w:pPr>
      <w:r w:rsidRPr="0067622E">
        <w:rPr>
          <w:lang w:val="en-GB"/>
        </w:rPr>
        <w:t xml:space="preserve">Authored business reports on </w:t>
      </w:r>
      <w:r w:rsidRPr="0067622E">
        <w:rPr>
          <w:b/>
          <w:bCs/>
          <w:lang w:val="en-GB"/>
        </w:rPr>
        <w:t>AI mitigation strategies</w:t>
      </w:r>
      <w:r w:rsidRPr="0067622E">
        <w:rPr>
          <w:lang w:val="en-GB"/>
        </w:rPr>
        <w:t>.</w:t>
      </w:r>
    </w:p>
    <w:p w14:paraId="72C50307" w14:textId="77777777" w:rsidR="0067622E" w:rsidRPr="0067622E" w:rsidRDefault="0067622E" w:rsidP="00C948BF">
      <w:pPr>
        <w:numPr>
          <w:ilvl w:val="0"/>
          <w:numId w:val="21"/>
        </w:numPr>
        <w:spacing w:after="0"/>
        <w:rPr>
          <w:lang w:val="en-GB"/>
        </w:rPr>
      </w:pPr>
      <w:r w:rsidRPr="0067622E">
        <w:rPr>
          <w:b/>
          <w:bCs/>
          <w:lang w:val="en-GB"/>
        </w:rPr>
        <w:t>Web Development</w:t>
      </w:r>
      <w:r w:rsidRPr="0067622E">
        <w:rPr>
          <w:lang w:val="en-GB"/>
        </w:rPr>
        <w:t>:</w:t>
      </w:r>
    </w:p>
    <w:p w14:paraId="0B120E05" w14:textId="77777777" w:rsidR="0067622E" w:rsidRPr="0067622E" w:rsidRDefault="0067622E" w:rsidP="00C948BF">
      <w:pPr>
        <w:numPr>
          <w:ilvl w:val="1"/>
          <w:numId w:val="21"/>
        </w:numPr>
        <w:spacing w:after="0"/>
        <w:rPr>
          <w:lang w:val="en-GB"/>
        </w:rPr>
      </w:pPr>
      <w:r w:rsidRPr="0067622E">
        <w:rPr>
          <w:lang w:val="en-GB"/>
        </w:rPr>
        <w:t xml:space="preserve">Web-based front end development using </w:t>
      </w:r>
      <w:r w:rsidRPr="0067622E">
        <w:rPr>
          <w:b/>
          <w:bCs/>
          <w:lang w:val="en-GB"/>
        </w:rPr>
        <w:t>web APIs</w:t>
      </w:r>
      <w:r w:rsidRPr="0067622E">
        <w:rPr>
          <w:lang w:val="en-GB"/>
        </w:rPr>
        <w:t>.</w:t>
      </w:r>
    </w:p>
    <w:p w14:paraId="4EB08DA3" w14:textId="77777777" w:rsidR="0067622E" w:rsidRPr="0067622E" w:rsidRDefault="0067622E" w:rsidP="00C948BF">
      <w:pPr>
        <w:numPr>
          <w:ilvl w:val="0"/>
          <w:numId w:val="21"/>
        </w:numPr>
        <w:spacing w:after="0"/>
        <w:rPr>
          <w:lang w:val="en-GB"/>
        </w:rPr>
      </w:pPr>
      <w:r w:rsidRPr="0067622E">
        <w:rPr>
          <w:b/>
          <w:bCs/>
          <w:lang w:val="en-GB"/>
        </w:rPr>
        <w:t>Database Systems</w:t>
      </w:r>
      <w:r w:rsidRPr="0067622E">
        <w:rPr>
          <w:lang w:val="en-GB"/>
        </w:rPr>
        <w:t>:</w:t>
      </w:r>
    </w:p>
    <w:p w14:paraId="66368C6A" w14:textId="77777777" w:rsidR="0067622E" w:rsidRPr="0067622E" w:rsidRDefault="0067622E" w:rsidP="00C948BF">
      <w:pPr>
        <w:numPr>
          <w:ilvl w:val="1"/>
          <w:numId w:val="21"/>
        </w:numPr>
        <w:spacing w:after="0"/>
        <w:rPr>
          <w:lang w:val="en-GB"/>
        </w:rPr>
      </w:pPr>
      <w:r w:rsidRPr="0067622E">
        <w:rPr>
          <w:lang w:val="en-GB"/>
        </w:rPr>
        <w:t>Solid understanding of database systems, including practical coursework application.</w:t>
      </w:r>
    </w:p>
    <w:p w14:paraId="55B5B56B" w14:textId="77777777" w:rsidR="0067622E" w:rsidRPr="0067622E" w:rsidRDefault="0067622E" w:rsidP="00C948BF">
      <w:pPr>
        <w:numPr>
          <w:ilvl w:val="0"/>
          <w:numId w:val="21"/>
        </w:numPr>
        <w:spacing w:after="0"/>
        <w:rPr>
          <w:lang w:val="en-GB"/>
        </w:rPr>
      </w:pPr>
      <w:r w:rsidRPr="0067622E">
        <w:rPr>
          <w:b/>
          <w:bCs/>
          <w:lang w:val="en-GB"/>
        </w:rPr>
        <w:t>Data Analysis</w:t>
      </w:r>
      <w:r w:rsidRPr="0067622E">
        <w:rPr>
          <w:lang w:val="en-GB"/>
        </w:rPr>
        <w:t>:</w:t>
      </w:r>
    </w:p>
    <w:p w14:paraId="36FDADD4" w14:textId="77777777" w:rsidR="0067622E" w:rsidRPr="0067622E" w:rsidRDefault="0067622E" w:rsidP="00C948BF">
      <w:pPr>
        <w:numPr>
          <w:ilvl w:val="1"/>
          <w:numId w:val="21"/>
        </w:numPr>
        <w:spacing w:after="0"/>
        <w:rPr>
          <w:lang w:val="en-GB"/>
        </w:rPr>
      </w:pPr>
      <w:r w:rsidRPr="0067622E">
        <w:rPr>
          <w:lang w:val="en-GB"/>
        </w:rPr>
        <w:t>Utilized data analytics tools to analyze consumer feedback and trends.</w:t>
      </w:r>
    </w:p>
    <w:p w14:paraId="3D025D55" w14:textId="77777777" w:rsidR="0067622E" w:rsidRPr="0067622E" w:rsidRDefault="0067622E" w:rsidP="00C948BF">
      <w:pPr>
        <w:numPr>
          <w:ilvl w:val="0"/>
          <w:numId w:val="21"/>
        </w:numPr>
        <w:spacing w:after="0"/>
        <w:rPr>
          <w:lang w:val="en-GB"/>
        </w:rPr>
      </w:pPr>
      <w:r w:rsidRPr="0067622E">
        <w:rPr>
          <w:b/>
          <w:bCs/>
          <w:lang w:val="en-GB"/>
        </w:rPr>
        <w:t>Software Tools</w:t>
      </w:r>
      <w:r w:rsidRPr="0067622E">
        <w:rPr>
          <w:lang w:val="en-GB"/>
        </w:rPr>
        <w:t>:</w:t>
      </w:r>
    </w:p>
    <w:p w14:paraId="1EC34C04" w14:textId="77777777" w:rsidR="0067622E" w:rsidRPr="0067622E" w:rsidRDefault="0067622E" w:rsidP="00C948BF">
      <w:pPr>
        <w:numPr>
          <w:ilvl w:val="1"/>
          <w:numId w:val="21"/>
        </w:numPr>
        <w:spacing w:after="0"/>
        <w:rPr>
          <w:lang w:val="en-GB"/>
        </w:rPr>
      </w:pPr>
      <w:r w:rsidRPr="0067622E">
        <w:rPr>
          <w:lang w:val="en-GB"/>
        </w:rPr>
        <w:t xml:space="preserve">Experience with </w:t>
      </w:r>
      <w:r w:rsidRPr="0067622E">
        <w:rPr>
          <w:b/>
          <w:bCs/>
          <w:lang w:val="en-GB"/>
        </w:rPr>
        <w:t>Microsoft Power Apps</w:t>
      </w:r>
      <w:r w:rsidRPr="0067622E">
        <w:rPr>
          <w:lang w:val="en-GB"/>
        </w:rPr>
        <w:t xml:space="preserve"> for creating business tools.</w:t>
      </w:r>
    </w:p>
    <w:p w14:paraId="4547E987" w14:textId="77777777" w:rsidR="0067622E" w:rsidRPr="0067622E" w:rsidRDefault="0067622E" w:rsidP="00C948BF">
      <w:pPr>
        <w:numPr>
          <w:ilvl w:val="1"/>
          <w:numId w:val="21"/>
        </w:numPr>
        <w:spacing w:after="0"/>
        <w:rPr>
          <w:lang w:val="en-GB"/>
        </w:rPr>
      </w:pPr>
      <w:r w:rsidRPr="0067622E">
        <w:rPr>
          <w:lang w:val="en-GB"/>
        </w:rPr>
        <w:t xml:space="preserve">Proficient in </w:t>
      </w:r>
      <w:r w:rsidRPr="0067622E">
        <w:rPr>
          <w:b/>
          <w:bCs/>
          <w:lang w:val="en-GB"/>
        </w:rPr>
        <w:t>Microsoft Office Suite</w:t>
      </w:r>
      <w:r w:rsidRPr="0067622E">
        <w:rPr>
          <w:lang w:val="en-GB"/>
        </w:rPr>
        <w:t xml:space="preserve"> (Excel, Outlook, Word, PowerPoint).</w:t>
      </w:r>
    </w:p>
    <w:p w14:paraId="72D6C318" w14:textId="77777777" w:rsidR="0067622E" w:rsidRPr="0067622E" w:rsidRDefault="0067622E" w:rsidP="00C948BF">
      <w:pPr>
        <w:numPr>
          <w:ilvl w:val="0"/>
          <w:numId w:val="21"/>
        </w:numPr>
        <w:spacing w:after="0"/>
        <w:rPr>
          <w:lang w:val="en-GB"/>
        </w:rPr>
      </w:pPr>
      <w:r w:rsidRPr="0067622E">
        <w:rPr>
          <w:b/>
          <w:bCs/>
          <w:lang w:val="en-GB"/>
        </w:rPr>
        <w:t>Technical Research and Problem-Solving</w:t>
      </w:r>
      <w:r w:rsidRPr="0067622E">
        <w:rPr>
          <w:lang w:val="en-GB"/>
        </w:rPr>
        <w:t>:</w:t>
      </w:r>
    </w:p>
    <w:p w14:paraId="340774DE" w14:textId="77777777" w:rsidR="0067622E" w:rsidRPr="0067622E" w:rsidRDefault="0067622E" w:rsidP="00C948BF">
      <w:pPr>
        <w:numPr>
          <w:ilvl w:val="1"/>
          <w:numId w:val="21"/>
        </w:numPr>
        <w:spacing w:after="0"/>
        <w:rPr>
          <w:lang w:val="en-GB"/>
        </w:rPr>
      </w:pPr>
      <w:r w:rsidRPr="0067622E">
        <w:rPr>
          <w:lang w:val="en-GB"/>
        </w:rPr>
        <w:t>Conducted independent technical research and applied theoretical knowledge to practical challenges.</w:t>
      </w:r>
    </w:p>
    <w:p w14:paraId="1D1B39F3" w14:textId="77777777" w:rsidR="0067622E" w:rsidRPr="0067622E" w:rsidRDefault="0067622E" w:rsidP="00C948BF">
      <w:pPr>
        <w:numPr>
          <w:ilvl w:val="0"/>
          <w:numId w:val="21"/>
        </w:numPr>
        <w:spacing w:after="0"/>
        <w:rPr>
          <w:lang w:val="en-GB"/>
        </w:rPr>
      </w:pPr>
      <w:r w:rsidRPr="0067622E">
        <w:rPr>
          <w:b/>
          <w:bCs/>
          <w:lang w:val="en-GB"/>
        </w:rPr>
        <w:t>IT Systems Management</w:t>
      </w:r>
      <w:r w:rsidRPr="0067622E">
        <w:rPr>
          <w:lang w:val="en-GB"/>
        </w:rPr>
        <w:t>:</w:t>
      </w:r>
    </w:p>
    <w:p w14:paraId="388AD5D3" w14:textId="77777777" w:rsidR="0067622E" w:rsidRPr="0067622E" w:rsidRDefault="0067622E" w:rsidP="00C948BF">
      <w:pPr>
        <w:numPr>
          <w:ilvl w:val="1"/>
          <w:numId w:val="21"/>
        </w:numPr>
        <w:spacing w:after="0"/>
        <w:rPr>
          <w:lang w:val="en-GB"/>
        </w:rPr>
      </w:pPr>
      <w:r w:rsidRPr="0067622E">
        <w:rPr>
          <w:lang w:val="en-GB"/>
        </w:rPr>
        <w:t xml:space="preserve">Experience in </w:t>
      </w:r>
      <w:r w:rsidRPr="0067622E">
        <w:rPr>
          <w:b/>
          <w:bCs/>
          <w:lang w:val="en-GB"/>
        </w:rPr>
        <w:t>IT systems management, troubleshooting, and user support</w:t>
      </w:r>
      <w:r w:rsidRPr="0067622E">
        <w:rPr>
          <w:lang w:val="en-GB"/>
        </w:rPr>
        <w:t>.</w:t>
      </w:r>
    </w:p>
    <w:p w14:paraId="4139E27C" w14:textId="77777777" w:rsidR="0067622E" w:rsidRPr="0067622E" w:rsidRDefault="0067622E" w:rsidP="00C948BF">
      <w:pPr>
        <w:numPr>
          <w:ilvl w:val="0"/>
          <w:numId w:val="21"/>
        </w:numPr>
        <w:spacing w:after="0"/>
        <w:rPr>
          <w:lang w:val="en-GB"/>
        </w:rPr>
      </w:pPr>
      <w:r w:rsidRPr="0067622E">
        <w:rPr>
          <w:b/>
          <w:bCs/>
          <w:lang w:val="en-GB"/>
        </w:rPr>
        <w:t>Project Management</w:t>
      </w:r>
      <w:r w:rsidRPr="0067622E">
        <w:rPr>
          <w:lang w:val="en-GB"/>
        </w:rPr>
        <w:t>:</w:t>
      </w:r>
    </w:p>
    <w:p w14:paraId="64B278ED" w14:textId="77777777" w:rsidR="0067622E" w:rsidRPr="0067622E" w:rsidRDefault="0067622E" w:rsidP="0067622E">
      <w:pPr>
        <w:numPr>
          <w:ilvl w:val="1"/>
          <w:numId w:val="21"/>
        </w:numPr>
        <w:rPr>
          <w:lang w:val="en-GB"/>
        </w:rPr>
      </w:pPr>
      <w:r w:rsidRPr="0067622E">
        <w:rPr>
          <w:lang w:val="en-GB"/>
        </w:rPr>
        <w:t>Led a group project to develop a Java application, demonstrating leadership and teamwork skills.</w:t>
      </w:r>
    </w:p>
    <w:p w14:paraId="791489CC" w14:textId="64C99F15" w:rsidR="007E7A9E" w:rsidRPr="00C948BF" w:rsidRDefault="0067622E" w:rsidP="007E7A9E">
      <w:pPr>
        <w:rPr>
          <w:lang w:val="en-GB"/>
        </w:rPr>
      </w:pPr>
      <w:r w:rsidRPr="0067622E">
        <w:rPr>
          <w:lang w:val="en-GB"/>
        </w:rPr>
        <w:t>Make sure to highlight these skills in your CV to showcase your comprehensive technical background and practical experiences.</w:t>
      </w:r>
    </w:p>
    <w:p w14:paraId="6C01E516" w14:textId="77777777" w:rsidR="007E7A9E" w:rsidRDefault="007E7A9E" w:rsidP="007E7A9E">
      <w:pPr>
        <w:pStyle w:val="Heading2"/>
      </w:pPr>
      <w:proofErr w:type="gramStart"/>
      <w:r>
        <w:t>You</w:t>
      </w:r>
      <w:proofErr w:type="gramEnd"/>
    </w:p>
    <w:p w14:paraId="689410BB" w14:textId="77777777" w:rsidR="00CF3C75" w:rsidRPr="00CF3C75" w:rsidRDefault="00CF3C75" w:rsidP="00CF3C75">
      <w:pPr>
        <w:rPr>
          <w:lang w:val="en-GB"/>
        </w:rPr>
      </w:pPr>
      <w:r w:rsidRPr="00CF3C75">
        <w:rPr>
          <w:lang w:val="en-GB"/>
        </w:rPr>
        <w:t>Can you format it to replace this, highlighting similar relevant details and having each line as a similar length:</w:t>
      </w:r>
    </w:p>
    <w:p w14:paraId="1352BA91" w14:textId="77777777" w:rsidR="00CF3C75" w:rsidRPr="00CF3C75" w:rsidRDefault="00CF3C75" w:rsidP="00CF3C75">
      <w:pPr>
        <w:numPr>
          <w:ilvl w:val="0"/>
          <w:numId w:val="22"/>
        </w:numPr>
        <w:rPr>
          <w:lang w:val="en-GB"/>
        </w:rPr>
      </w:pPr>
      <w:r w:rsidRPr="00CF3C75">
        <w:rPr>
          <w:lang w:val="en-GB"/>
        </w:rPr>
        <w:lastRenderedPageBreak/>
        <w:t>Data Analytics &amp; Machine learning - Skilled in data analysis and machine learning (Excel CSV, TensorFlow)</w:t>
      </w:r>
    </w:p>
    <w:p w14:paraId="67CBFDFA" w14:textId="77777777" w:rsidR="00CF3C75" w:rsidRPr="00CF3C75" w:rsidRDefault="00CF3C75" w:rsidP="00CF3C75">
      <w:pPr>
        <w:numPr>
          <w:ilvl w:val="0"/>
          <w:numId w:val="22"/>
        </w:numPr>
        <w:rPr>
          <w:lang w:val="en-GB"/>
        </w:rPr>
      </w:pPr>
      <w:r w:rsidRPr="00CF3C75">
        <w:rPr>
          <w:lang w:val="en-GB"/>
        </w:rPr>
        <w:t>Proficient in AI Research and business report writing.</w:t>
      </w:r>
    </w:p>
    <w:p w14:paraId="17DB4D98" w14:textId="77777777" w:rsidR="00CF3C75" w:rsidRPr="00CF3C75" w:rsidRDefault="00CF3C75" w:rsidP="00CF3C75">
      <w:pPr>
        <w:numPr>
          <w:ilvl w:val="0"/>
          <w:numId w:val="22"/>
        </w:numPr>
        <w:rPr>
          <w:lang w:val="en-GB"/>
        </w:rPr>
      </w:pPr>
      <w:r w:rsidRPr="00CF3C75">
        <w:rPr>
          <w:lang w:val="en-GB"/>
        </w:rPr>
        <w:t>Proficient in the use of Microsoft 365 and Teams.</w:t>
      </w:r>
    </w:p>
    <w:p w14:paraId="533C77AA" w14:textId="77777777" w:rsidR="00CF3C75" w:rsidRPr="00CF3C75" w:rsidRDefault="00CF3C75" w:rsidP="00CF3C75">
      <w:pPr>
        <w:numPr>
          <w:ilvl w:val="0"/>
          <w:numId w:val="22"/>
        </w:numPr>
        <w:rPr>
          <w:lang w:val="en-GB"/>
        </w:rPr>
      </w:pPr>
      <w:r w:rsidRPr="00CF3C75">
        <w:rPr>
          <w:lang w:val="en-GB"/>
        </w:rPr>
        <w:t>Problem Solving – demonstrated strong skills in various challenges.</w:t>
      </w:r>
    </w:p>
    <w:p w14:paraId="51C79E7B" w14:textId="77777777" w:rsidR="00CF3C75" w:rsidRPr="00CF3C75" w:rsidRDefault="00CF3C75" w:rsidP="00CF3C75">
      <w:pPr>
        <w:numPr>
          <w:ilvl w:val="0"/>
          <w:numId w:val="22"/>
        </w:numPr>
        <w:rPr>
          <w:lang w:val="en-GB"/>
        </w:rPr>
      </w:pPr>
      <w:r w:rsidRPr="00CF3C75">
        <w:rPr>
          <w:lang w:val="en-GB"/>
        </w:rPr>
        <w:t>Software Project Management – experienced in timely and quality delivery.</w:t>
      </w:r>
    </w:p>
    <w:p w14:paraId="7217B9D6" w14:textId="77777777" w:rsidR="00CF3C75" w:rsidRPr="00CF3C75" w:rsidRDefault="00CF3C75" w:rsidP="00CF3C75">
      <w:pPr>
        <w:numPr>
          <w:ilvl w:val="0"/>
          <w:numId w:val="22"/>
        </w:numPr>
        <w:rPr>
          <w:lang w:val="en-GB"/>
        </w:rPr>
      </w:pPr>
      <w:r w:rsidRPr="00CF3C75">
        <w:rPr>
          <w:lang w:val="en-GB"/>
        </w:rPr>
        <w:t>Mathematics – advanced understanding of mathematical concepts applied in computing and data analysis.</w:t>
      </w:r>
    </w:p>
    <w:p w14:paraId="134128D4" w14:textId="77777777" w:rsidR="00CF3C75" w:rsidRPr="00CF3C75" w:rsidRDefault="00CF3C75" w:rsidP="00CF3C75">
      <w:pPr>
        <w:numPr>
          <w:ilvl w:val="0"/>
          <w:numId w:val="22"/>
        </w:numPr>
        <w:rPr>
          <w:lang w:val="en-GB"/>
        </w:rPr>
      </w:pPr>
      <w:r w:rsidRPr="00CF3C75">
        <w:rPr>
          <w:lang w:val="en-GB"/>
        </w:rPr>
        <w:t>Programming Languages – highly competent in Python &amp; Java.</w:t>
      </w:r>
    </w:p>
    <w:p w14:paraId="1FBE733B" w14:textId="4802D7C9" w:rsidR="007E7A9E" w:rsidRPr="00CF3C75" w:rsidRDefault="00CF3C75" w:rsidP="007E7A9E">
      <w:pPr>
        <w:numPr>
          <w:ilvl w:val="0"/>
          <w:numId w:val="22"/>
        </w:numPr>
        <w:rPr>
          <w:lang w:val="en-GB"/>
        </w:rPr>
      </w:pPr>
      <w:r w:rsidRPr="00CF3C75">
        <w:rPr>
          <w:lang w:val="en-GB"/>
        </w:rPr>
        <w:t>Web development – highly competent using HTML5, CSS, JavaScript, PHP, etc</w:t>
      </w:r>
    </w:p>
    <w:p w14:paraId="68576A2F" w14:textId="77777777" w:rsidR="007E7A9E" w:rsidRDefault="007E7A9E" w:rsidP="007E7A9E">
      <w:pPr>
        <w:pStyle w:val="Heading2"/>
      </w:pPr>
      <w:r>
        <w:t>Copilot</w:t>
      </w:r>
    </w:p>
    <w:p w14:paraId="1F1A64DD" w14:textId="77777777" w:rsidR="005634A5" w:rsidRPr="002E7A73" w:rsidRDefault="005634A5" w:rsidP="005634A5">
      <w:pPr>
        <w:spacing w:after="223" w:line="247" w:lineRule="auto"/>
        <w:ind w:left="-5" w:right="627" w:hanging="10"/>
      </w:pPr>
      <w:r w:rsidRPr="002E7A73">
        <w:t>Absolutely! Here's a formatted list highlighting the relevant details based on your cover letter:</w:t>
      </w:r>
    </w:p>
    <w:p w14:paraId="529C4096" w14:textId="77777777" w:rsidR="005634A5" w:rsidRDefault="005634A5" w:rsidP="005634A5">
      <w:pPr>
        <w:pStyle w:val="ListParagraph"/>
        <w:numPr>
          <w:ilvl w:val="0"/>
          <w:numId w:val="23"/>
        </w:numPr>
        <w:spacing w:after="223" w:line="247" w:lineRule="auto"/>
        <w:ind w:right="627"/>
      </w:pPr>
      <w:r w:rsidRPr="002E7A73">
        <w:t xml:space="preserve">Data Analysis &amp; AI - Developed AI-powered tools and analyzed consumer trends. </w:t>
      </w:r>
    </w:p>
    <w:p w14:paraId="4F668D36" w14:textId="77777777" w:rsidR="005634A5" w:rsidRDefault="005634A5" w:rsidP="005634A5">
      <w:pPr>
        <w:pStyle w:val="ListParagraph"/>
        <w:numPr>
          <w:ilvl w:val="0"/>
          <w:numId w:val="23"/>
        </w:numPr>
        <w:spacing w:after="223" w:line="247" w:lineRule="auto"/>
        <w:ind w:right="627"/>
      </w:pPr>
      <w:r w:rsidRPr="002E7A73">
        <w:t xml:space="preserve">Technical Research - Authored business reports on AI mitigation strategies. </w:t>
      </w:r>
    </w:p>
    <w:p w14:paraId="2C443ED7" w14:textId="77777777" w:rsidR="005634A5" w:rsidRDefault="005634A5" w:rsidP="005634A5">
      <w:pPr>
        <w:pStyle w:val="ListParagraph"/>
        <w:numPr>
          <w:ilvl w:val="0"/>
          <w:numId w:val="23"/>
        </w:numPr>
        <w:spacing w:after="223" w:line="247" w:lineRule="auto"/>
        <w:ind w:right="627"/>
      </w:pPr>
      <w:r w:rsidRPr="002E7A73">
        <w:t xml:space="preserve">Microsoft Power Apps - Created business tools using Power Apps. </w:t>
      </w:r>
    </w:p>
    <w:p w14:paraId="512B7900" w14:textId="77777777" w:rsidR="005634A5" w:rsidRDefault="005634A5" w:rsidP="005634A5">
      <w:pPr>
        <w:pStyle w:val="ListParagraph"/>
        <w:numPr>
          <w:ilvl w:val="0"/>
          <w:numId w:val="23"/>
        </w:numPr>
        <w:spacing w:after="223" w:line="247" w:lineRule="auto"/>
        <w:ind w:right="627"/>
      </w:pPr>
      <w:r w:rsidRPr="002E7A73">
        <w:t xml:space="preserve">Programming Skills - Proficient in Python and Java development. </w:t>
      </w:r>
    </w:p>
    <w:p w14:paraId="0BCDC600" w14:textId="77777777" w:rsidR="005634A5" w:rsidRDefault="005634A5" w:rsidP="005634A5">
      <w:pPr>
        <w:pStyle w:val="ListParagraph"/>
        <w:numPr>
          <w:ilvl w:val="0"/>
          <w:numId w:val="23"/>
        </w:numPr>
        <w:spacing w:after="223" w:line="247" w:lineRule="auto"/>
        <w:ind w:right="627"/>
      </w:pPr>
      <w:r w:rsidRPr="002E7A73">
        <w:t xml:space="preserve">Web Development - Competent in HTML5, CSS, JavaScript, web APIs. </w:t>
      </w:r>
    </w:p>
    <w:p w14:paraId="7031AF09" w14:textId="77777777" w:rsidR="005634A5" w:rsidRDefault="005634A5" w:rsidP="005634A5">
      <w:pPr>
        <w:pStyle w:val="ListParagraph"/>
        <w:numPr>
          <w:ilvl w:val="0"/>
          <w:numId w:val="23"/>
        </w:numPr>
        <w:spacing w:after="223" w:line="247" w:lineRule="auto"/>
        <w:ind w:right="627"/>
      </w:pPr>
      <w:r w:rsidRPr="002E7A73">
        <w:t xml:space="preserve">Database Systems - Solid understanding from coursework and projects. </w:t>
      </w:r>
    </w:p>
    <w:p w14:paraId="3D14DF96" w14:textId="77777777" w:rsidR="005634A5" w:rsidRDefault="005634A5" w:rsidP="005634A5">
      <w:pPr>
        <w:pStyle w:val="ListParagraph"/>
        <w:numPr>
          <w:ilvl w:val="0"/>
          <w:numId w:val="23"/>
        </w:numPr>
        <w:spacing w:after="223" w:line="247" w:lineRule="auto"/>
        <w:ind w:right="627"/>
      </w:pPr>
      <w:r w:rsidRPr="002E7A73">
        <w:t xml:space="preserve">IT Systems Management - Experienced in systems management and troubleshooting. </w:t>
      </w:r>
    </w:p>
    <w:p w14:paraId="64D245F2" w14:textId="77777777" w:rsidR="005634A5" w:rsidRPr="002E7A73" w:rsidRDefault="005634A5" w:rsidP="005634A5">
      <w:pPr>
        <w:pStyle w:val="ListParagraph"/>
        <w:numPr>
          <w:ilvl w:val="0"/>
          <w:numId w:val="23"/>
        </w:numPr>
        <w:spacing w:after="223" w:line="247" w:lineRule="auto"/>
        <w:ind w:right="627"/>
      </w:pPr>
      <w:r w:rsidRPr="002E7A73">
        <w:t>Project Leadership - Led a Java application development project.</w:t>
      </w:r>
    </w:p>
    <w:p w14:paraId="0A75AD72" w14:textId="265977C0" w:rsidR="007E7A9E" w:rsidRDefault="005634A5" w:rsidP="005634A5">
      <w:pPr>
        <w:ind w:left="-5" w:right="627" w:hanging="10"/>
      </w:pPr>
      <w:r w:rsidRPr="002E7A73">
        <w:t>Does this work for you?</w:t>
      </w:r>
    </w:p>
    <w:p w14:paraId="1F82622C" w14:textId="77777777" w:rsidR="007E7A9E" w:rsidRDefault="007E7A9E" w:rsidP="007E7A9E">
      <w:pPr>
        <w:pStyle w:val="Heading2"/>
      </w:pPr>
      <w:proofErr w:type="gramStart"/>
      <w:r>
        <w:t>You</w:t>
      </w:r>
      <w:proofErr w:type="gramEnd"/>
    </w:p>
    <w:p w14:paraId="7E5E329A" w14:textId="77777777" w:rsidR="001A01BD" w:rsidRPr="001A01BD" w:rsidRDefault="001A01BD" w:rsidP="001A01BD">
      <w:pPr>
        <w:rPr>
          <w:lang w:val="en-GB"/>
        </w:rPr>
      </w:pPr>
      <w:r w:rsidRPr="001A01BD">
        <w:rPr>
          <w:lang w:val="en-GB"/>
        </w:rPr>
        <w:t>(Now Tuesday, Nov 12)</w:t>
      </w:r>
      <w:r w:rsidRPr="001A01BD">
        <w:rPr>
          <w:lang w:val="en-GB"/>
        </w:rPr>
        <w:br/>
        <w:t>Based on the cover letter, what technical skills can I emphasize on my CV in the format I'm using on my CV (put each skill on a new line and description should only be 1 line or less):</w:t>
      </w:r>
    </w:p>
    <w:p w14:paraId="7EC83E4B" w14:textId="77777777" w:rsidR="001A01BD" w:rsidRPr="001A01BD" w:rsidRDefault="001A01BD" w:rsidP="001A01BD">
      <w:pPr>
        <w:rPr>
          <w:lang w:val="en-GB"/>
        </w:rPr>
      </w:pPr>
      <w:r w:rsidRPr="001A01BD">
        <w:rPr>
          <w:lang w:val="en-GB"/>
        </w:rPr>
        <w:t xml:space="preserve">I am writing to express my interest in the BDO Industrial Placement Programme, as advertised. With a strong academic background in Computer Science from the University of Bradford, coupled with hands-on experience in AI-driven projects and a </w:t>
      </w:r>
      <w:r w:rsidRPr="001A01BD">
        <w:rPr>
          <w:lang w:val="en-GB"/>
        </w:rPr>
        <w:lastRenderedPageBreak/>
        <w:t>passion for problem-solving, I am excited about the opportunity to contribute to BDO’s innovative and client-focused environment.</w:t>
      </w:r>
    </w:p>
    <w:p w14:paraId="630AC94A" w14:textId="77777777" w:rsidR="001A01BD" w:rsidRPr="001A01BD" w:rsidRDefault="001A01BD" w:rsidP="001A01BD">
      <w:pPr>
        <w:rPr>
          <w:lang w:val="en-GB"/>
        </w:rPr>
      </w:pPr>
      <w:r w:rsidRPr="001A01BD">
        <w:rPr>
          <w:lang w:val="en-GB"/>
        </w:rPr>
        <w:t>Currently, I am in my second year of a four-year BSc (Hons) Computer Science degree, where I have achieved a first-year average of 88%. My coursework has equipped me with a solid foundation in Artificial Intelligence, Database Systems, Data Structures &amp; Algorithms, and more. Notably, my university projects, such as developing a dynamic e-commerce website and leading a group project to create an extracurricular activities system, have honed my technical skills and leadership abilities.</w:t>
      </w:r>
    </w:p>
    <w:p w14:paraId="2FD91A70" w14:textId="77777777" w:rsidR="001A01BD" w:rsidRPr="001A01BD" w:rsidRDefault="001A01BD" w:rsidP="001A01BD">
      <w:pPr>
        <w:rPr>
          <w:lang w:val="en-GB"/>
        </w:rPr>
      </w:pPr>
      <w:r w:rsidRPr="001A01BD">
        <w:rPr>
          <w:lang w:val="en-GB"/>
        </w:rPr>
        <w:t>During my recent internship with the Bradford Children and Families Trust (BCFT), I developed and deployed an AI-powered document search tool, authored a comprehensive business report on AI mitigation strategies, and built a Work Hours calculator using Python and Microsoft Power Apps. These experiences have not only enhanced my technical proficiency but also my ability to deliver impactful solutions in a real-world setting.</w:t>
      </w:r>
    </w:p>
    <w:p w14:paraId="36D80C83" w14:textId="77777777" w:rsidR="001A01BD" w:rsidRPr="001A01BD" w:rsidRDefault="001A01BD" w:rsidP="001A01BD">
      <w:pPr>
        <w:rPr>
          <w:lang w:val="en-GB"/>
        </w:rPr>
      </w:pPr>
      <w:r w:rsidRPr="001A01BD">
        <w:rPr>
          <w:lang w:val="en-GB"/>
        </w:rPr>
        <w:t>My role as a Lab Demonstrator at the University of Bradford has further developed my communication and problem-solving skills, as I assist first-year students with their practical lab sessions. Additionally, my voluntary work with The Children’s Society has strengthened my organizational and customer service skills.</w:t>
      </w:r>
    </w:p>
    <w:p w14:paraId="1964BE8E" w14:textId="77777777" w:rsidR="001A01BD" w:rsidRPr="001A01BD" w:rsidRDefault="001A01BD" w:rsidP="001A01BD">
      <w:pPr>
        <w:rPr>
          <w:lang w:val="en-GB"/>
        </w:rPr>
      </w:pPr>
      <w:r w:rsidRPr="001A01BD">
        <w:rPr>
          <w:lang w:val="en-GB"/>
        </w:rPr>
        <w:t>I am particularly drawn to BDO’s commitment to fostering a supportive and inclusive culture, as well as its focus on driving meaningful impact through innovative solutions. I am confident that my technical expertise, coupled with my passion for continuous learning and adaptability, align well with the qualities BDO seeks in its Industrial Placement candidates.</w:t>
      </w:r>
    </w:p>
    <w:p w14:paraId="67FD03F4" w14:textId="3C03BDF8" w:rsidR="007E7A9E" w:rsidRPr="001A01BD" w:rsidRDefault="001A01BD" w:rsidP="007E7A9E">
      <w:pPr>
        <w:rPr>
          <w:lang w:val="en-GB"/>
        </w:rPr>
      </w:pPr>
      <w:r w:rsidRPr="001A01BD">
        <w:rPr>
          <w:lang w:val="en-GB"/>
        </w:rPr>
        <w:t>I am eager to bring my analytical mindset, strong logical skills, and enthusiasm for technology to BDO, and I am excited about the opportunity to contribute to your team. Thank you for considering my application. I look forward to the possibility of discussing how my background, skills, and ambitions align with the goals of BDO.</w:t>
      </w:r>
    </w:p>
    <w:p w14:paraId="708D9CE7" w14:textId="77777777" w:rsidR="007E7A9E" w:rsidRDefault="007E7A9E" w:rsidP="007E7A9E">
      <w:pPr>
        <w:pStyle w:val="Heading2"/>
      </w:pPr>
      <w:r>
        <w:t>Copilot</w:t>
      </w:r>
    </w:p>
    <w:p w14:paraId="6D29127A" w14:textId="77777777" w:rsidR="005D5968" w:rsidRPr="005D5968" w:rsidRDefault="005D5968" w:rsidP="005D5968">
      <w:pPr>
        <w:rPr>
          <w:lang w:val="en-GB"/>
        </w:rPr>
      </w:pPr>
      <w:r w:rsidRPr="005D5968">
        <w:rPr>
          <w:lang w:val="en-GB"/>
        </w:rPr>
        <w:t>Absolutely! Here's how you can emphasize the technical skills on your CV, based on your cover letter:</w:t>
      </w:r>
    </w:p>
    <w:p w14:paraId="5BB6C961" w14:textId="77777777" w:rsidR="005D5968" w:rsidRPr="005D5968" w:rsidRDefault="005D5968" w:rsidP="005D5968">
      <w:pPr>
        <w:numPr>
          <w:ilvl w:val="0"/>
          <w:numId w:val="24"/>
        </w:numPr>
        <w:rPr>
          <w:lang w:val="en-GB"/>
        </w:rPr>
      </w:pPr>
      <w:r w:rsidRPr="005D5968">
        <w:rPr>
          <w:b/>
          <w:bCs/>
          <w:lang w:val="en-GB"/>
        </w:rPr>
        <w:t>Python</w:t>
      </w:r>
      <w:r w:rsidRPr="005D5968">
        <w:rPr>
          <w:lang w:val="en-GB"/>
        </w:rPr>
        <w:t>: Developed AI-powered tools and automation solutions.</w:t>
      </w:r>
    </w:p>
    <w:p w14:paraId="0E588035" w14:textId="77777777" w:rsidR="005D5968" w:rsidRPr="005D5968" w:rsidRDefault="005D5968" w:rsidP="005D5968">
      <w:pPr>
        <w:numPr>
          <w:ilvl w:val="0"/>
          <w:numId w:val="24"/>
        </w:numPr>
        <w:rPr>
          <w:lang w:val="en-GB"/>
        </w:rPr>
      </w:pPr>
      <w:r w:rsidRPr="005D5968">
        <w:rPr>
          <w:b/>
          <w:bCs/>
          <w:lang w:val="en-GB"/>
        </w:rPr>
        <w:t>AI and Machine Learning</w:t>
      </w:r>
      <w:r w:rsidRPr="005D5968">
        <w:rPr>
          <w:lang w:val="en-GB"/>
        </w:rPr>
        <w:t>: Created AI-driven document search tools.</w:t>
      </w:r>
    </w:p>
    <w:p w14:paraId="743B2F4B" w14:textId="77777777" w:rsidR="005D5968" w:rsidRPr="005D5968" w:rsidRDefault="005D5968" w:rsidP="005D5968">
      <w:pPr>
        <w:numPr>
          <w:ilvl w:val="0"/>
          <w:numId w:val="24"/>
        </w:numPr>
        <w:rPr>
          <w:lang w:val="en-GB"/>
        </w:rPr>
      </w:pPr>
      <w:r w:rsidRPr="005D5968">
        <w:rPr>
          <w:b/>
          <w:bCs/>
          <w:lang w:val="en-GB"/>
        </w:rPr>
        <w:t>Java</w:t>
      </w:r>
      <w:r w:rsidRPr="005D5968">
        <w:rPr>
          <w:lang w:val="en-GB"/>
        </w:rPr>
        <w:t>: Led projects in Java application development.</w:t>
      </w:r>
    </w:p>
    <w:p w14:paraId="1D92395F" w14:textId="77777777" w:rsidR="005D5968" w:rsidRPr="005D5968" w:rsidRDefault="005D5968" w:rsidP="005D5968">
      <w:pPr>
        <w:numPr>
          <w:ilvl w:val="0"/>
          <w:numId w:val="24"/>
        </w:numPr>
        <w:rPr>
          <w:lang w:val="en-GB"/>
        </w:rPr>
      </w:pPr>
      <w:r w:rsidRPr="005D5968">
        <w:rPr>
          <w:b/>
          <w:bCs/>
          <w:lang w:val="en-GB"/>
        </w:rPr>
        <w:t>Data Analysis</w:t>
      </w:r>
      <w:r w:rsidRPr="005D5968">
        <w:rPr>
          <w:lang w:val="en-GB"/>
        </w:rPr>
        <w:t>: Utilized data analytics tools for trend analysis.</w:t>
      </w:r>
    </w:p>
    <w:p w14:paraId="0DAFC55C" w14:textId="77777777" w:rsidR="005D5968" w:rsidRPr="005D5968" w:rsidRDefault="005D5968" w:rsidP="005D5968">
      <w:pPr>
        <w:numPr>
          <w:ilvl w:val="0"/>
          <w:numId w:val="24"/>
        </w:numPr>
        <w:rPr>
          <w:lang w:val="en-GB"/>
        </w:rPr>
      </w:pPr>
      <w:r w:rsidRPr="005D5968">
        <w:rPr>
          <w:b/>
          <w:bCs/>
          <w:lang w:val="en-GB"/>
        </w:rPr>
        <w:t>Database Systems</w:t>
      </w:r>
      <w:r w:rsidRPr="005D5968">
        <w:rPr>
          <w:lang w:val="en-GB"/>
        </w:rPr>
        <w:t>: Solid understanding from coursework and projects.</w:t>
      </w:r>
    </w:p>
    <w:p w14:paraId="2B3317B7" w14:textId="77777777" w:rsidR="005D5968" w:rsidRPr="005D5968" w:rsidRDefault="005D5968" w:rsidP="005D5968">
      <w:pPr>
        <w:numPr>
          <w:ilvl w:val="0"/>
          <w:numId w:val="24"/>
        </w:numPr>
        <w:rPr>
          <w:lang w:val="en-GB"/>
        </w:rPr>
      </w:pPr>
      <w:r w:rsidRPr="005D5968">
        <w:rPr>
          <w:b/>
          <w:bCs/>
          <w:lang w:val="en-GB"/>
        </w:rPr>
        <w:lastRenderedPageBreak/>
        <w:t>Microsoft Power Apps</w:t>
      </w:r>
      <w:r w:rsidRPr="005D5968">
        <w:rPr>
          <w:lang w:val="en-GB"/>
        </w:rPr>
        <w:t>: Built business tools and calculators.</w:t>
      </w:r>
    </w:p>
    <w:p w14:paraId="62219148" w14:textId="77777777" w:rsidR="005D5968" w:rsidRPr="005D5968" w:rsidRDefault="005D5968" w:rsidP="005D5968">
      <w:pPr>
        <w:numPr>
          <w:ilvl w:val="0"/>
          <w:numId w:val="24"/>
        </w:numPr>
        <w:rPr>
          <w:lang w:val="en-GB"/>
        </w:rPr>
      </w:pPr>
      <w:r w:rsidRPr="005D5968">
        <w:rPr>
          <w:b/>
          <w:bCs/>
          <w:lang w:val="en-GB"/>
        </w:rPr>
        <w:t>Technical Research</w:t>
      </w:r>
      <w:r w:rsidRPr="005D5968">
        <w:rPr>
          <w:lang w:val="en-GB"/>
        </w:rPr>
        <w:t>: Authored business reports on AI mitigation.</w:t>
      </w:r>
    </w:p>
    <w:p w14:paraId="3CCF7423" w14:textId="77777777" w:rsidR="005D5968" w:rsidRPr="005D5968" w:rsidRDefault="005D5968" w:rsidP="005D5968">
      <w:pPr>
        <w:numPr>
          <w:ilvl w:val="0"/>
          <w:numId w:val="24"/>
        </w:numPr>
        <w:rPr>
          <w:lang w:val="en-GB"/>
        </w:rPr>
      </w:pPr>
      <w:r w:rsidRPr="005D5968">
        <w:rPr>
          <w:b/>
          <w:bCs/>
          <w:lang w:val="en-GB"/>
        </w:rPr>
        <w:t>Web Development</w:t>
      </w:r>
      <w:r w:rsidRPr="005D5968">
        <w:rPr>
          <w:lang w:val="en-GB"/>
        </w:rPr>
        <w:t>: Proficient in HTML5, CSS, JavaScript, web APIs.</w:t>
      </w:r>
    </w:p>
    <w:p w14:paraId="7DA73BA7" w14:textId="77777777" w:rsidR="005D5968" w:rsidRPr="005D5968" w:rsidRDefault="005D5968" w:rsidP="005D5968">
      <w:pPr>
        <w:numPr>
          <w:ilvl w:val="0"/>
          <w:numId w:val="24"/>
        </w:numPr>
        <w:rPr>
          <w:lang w:val="en-GB"/>
        </w:rPr>
      </w:pPr>
      <w:r w:rsidRPr="005D5968">
        <w:rPr>
          <w:b/>
          <w:bCs/>
          <w:lang w:val="en-GB"/>
        </w:rPr>
        <w:t>IT Systems Management</w:t>
      </w:r>
      <w:r w:rsidRPr="005D5968">
        <w:rPr>
          <w:lang w:val="en-GB"/>
        </w:rPr>
        <w:t>: Experienced in troubleshooting and support.</w:t>
      </w:r>
    </w:p>
    <w:p w14:paraId="13A866D0" w14:textId="77777777" w:rsidR="005D5968" w:rsidRPr="005D5968" w:rsidRDefault="005D5968" w:rsidP="005D5968">
      <w:pPr>
        <w:numPr>
          <w:ilvl w:val="0"/>
          <w:numId w:val="24"/>
        </w:numPr>
        <w:rPr>
          <w:lang w:val="en-GB"/>
        </w:rPr>
      </w:pPr>
      <w:r w:rsidRPr="005D5968">
        <w:rPr>
          <w:b/>
          <w:bCs/>
          <w:lang w:val="en-GB"/>
        </w:rPr>
        <w:t>Project Leadership</w:t>
      </w:r>
      <w:r w:rsidRPr="005D5968">
        <w:rPr>
          <w:lang w:val="en-GB"/>
        </w:rPr>
        <w:t>: Led and managed group development projects.</w:t>
      </w:r>
    </w:p>
    <w:p w14:paraId="03C92E07" w14:textId="3312885B" w:rsidR="007E7A9E" w:rsidRPr="005D5968" w:rsidRDefault="005D5968" w:rsidP="007E7A9E">
      <w:pPr>
        <w:rPr>
          <w:lang w:val="en-GB"/>
        </w:rPr>
      </w:pPr>
      <w:r w:rsidRPr="005D5968">
        <w:rPr>
          <w:lang w:val="en-GB"/>
        </w:rPr>
        <w:t>This format keeps each skill concise and highlights your relevant experience effectively.</w:t>
      </w:r>
    </w:p>
    <w:p w14:paraId="462A21FA" w14:textId="77777777" w:rsidR="005D5968" w:rsidRDefault="005D5968" w:rsidP="005D5968">
      <w:pPr>
        <w:pStyle w:val="Heading2"/>
      </w:pPr>
      <w:proofErr w:type="gramStart"/>
      <w:r>
        <w:t>You</w:t>
      </w:r>
      <w:proofErr w:type="gramEnd"/>
    </w:p>
    <w:p w14:paraId="299E0D9E" w14:textId="77777777" w:rsidR="00E11BB7" w:rsidRPr="00E11BB7" w:rsidRDefault="00E11BB7" w:rsidP="00E11BB7">
      <w:pPr>
        <w:rPr>
          <w:lang w:val="en-GB"/>
        </w:rPr>
      </w:pPr>
      <w:r w:rsidRPr="00E11BB7">
        <w:rPr>
          <w:lang w:val="en-GB"/>
        </w:rPr>
        <w:t>Can you replace the colons (:) with dashes ( - )</w:t>
      </w:r>
    </w:p>
    <w:p w14:paraId="4604CD39" w14:textId="77777777" w:rsidR="005D5968" w:rsidRDefault="005D5968" w:rsidP="005D5968">
      <w:pPr>
        <w:pStyle w:val="Heading2"/>
      </w:pPr>
      <w:r>
        <w:t>Copilot</w:t>
      </w:r>
    </w:p>
    <w:p w14:paraId="6B6EE7CE" w14:textId="77777777" w:rsidR="00CC108B" w:rsidRPr="00CC108B" w:rsidRDefault="00CC108B" w:rsidP="00CC108B">
      <w:pPr>
        <w:ind w:left="-5" w:right="627" w:hanging="10"/>
        <w:rPr>
          <w:lang w:val="en-GB"/>
        </w:rPr>
      </w:pPr>
      <w:r w:rsidRPr="00CC108B">
        <w:rPr>
          <w:lang w:val="en-GB"/>
        </w:rPr>
        <w:t>Certainly! Here’s the list with dashes:</w:t>
      </w:r>
    </w:p>
    <w:p w14:paraId="18BFC3AC" w14:textId="77777777" w:rsidR="00CC108B" w:rsidRPr="00CC108B" w:rsidRDefault="00CC108B" w:rsidP="00CC108B">
      <w:pPr>
        <w:numPr>
          <w:ilvl w:val="0"/>
          <w:numId w:val="25"/>
        </w:numPr>
        <w:ind w:right="627"/>
        <w:rPr>
          <w:lang w:val="en-GB"/>
        </w:rPr>
      </w:pPr>
      <w:r w:rsidRPr="00CC108B">
        <w:rPr>
          <w:b/>
          <w:bCs/>
          <w:lang w:val="en-GB"/>
        </w:rPr>
        <w:t>Python</w:t>
      </w:r>
      <w:r w:rsidRPr="00CC108B">
        <w:rPr>
          <w:lang w:val="en-GB"/>
        </w:rPr>
        <w:t xml:space="preserve"> - Developed AI-powered tools and automation solutions.</w:t>
      </w:r>
    </w:p>
    <w:p w14:paraId="0FC25E73" w14:textId="77777777" w:rsidR="00CC108B" w:rsidRPr="00CC108B" w:rsidRDefault="00CC108B" w:rsidP="00CC108B">
      <w:pPr>
        <w:numPr>
          <w:ilvl w:val="0"/>
          <w:numId w:val="25"/>
        </w:numPr>
        <w:ind w:right="627"/>
        <w:rPr>
          <w:lang w:val="en-GB"/>
        </w:rPr>
      </w:pPr>
      <w:r w:rsidRPr="00CC108B">
        <w:rPr>
          <w:b/>
          <w:bCs/>
          <w:lang w:val="en-GB"/>
        </w:rPr>
        <w:t>AI and Machine Learning</w:t>
      </w:r>
      <w:r w:rsidRPr="00CC108B">
        <w:rPr>
          <w:lang w:val="en-GB"/>
        </w:rPr>
        <w:t xml:space="preserve"> - Created AI-driven document search tools.</w:t>
      </w:r>
    </w:p>
    <w:p w14:paraId="2EAE27C3" w14:textId="77777777" w:rsidR="00CC108B" w:rsidRPr="00CC108B" w:rsidRDefault="00CC108B" w:rsidP="00CC108B">
      <w:pPr>
        <w:numPr>
          <w:ilvl w:val="0"/>
          <w:numId w:val="25"/>
        </w:numPr>
        <w:ind w:right="627"/>
        <w:rPr>
          <w:lang w:val="en-GB"/>
        </w:rPr>
      </w:pPr>
      <w:r w:rsidRPr="00CC108B">
        <w:rPr>
          <w:b/>
          <w:bCs/>
          <w:lang w:val="en-GB"/>
        </w:rPr>
        <w:t>Java</w:t>
      </w:r>
      <w:r w:rsidRPr="00CC108B">
        <w:rPr>
          <w:lang w:val="en-GB"/>
        </w:rPr>
        <w:t xml:space="preserve"> - Led projects in Java application development.</w:t>
      </w:r>
    </w:p>
    <w:p w14:paraId="6A383057" w14:textId="77777777" w:rsidR="00CC108B" w:rsidRPr="00CC108B" w:rsidRDefault="00CC108B" w:rsidP="00CC108B">
      <w:pPr>
        <w:numPr>
          <w:ilvl w:val="0"/>
          <w:numId w:val="25"/>
        </w:numPr>
        <w:ind w:right="627"/>
        <w:rPr>
          <w:lang w:val="en-GB"/>
        </w:rPr>
      </w:pPr>
      <w:r w:rsidRPr="00CC108B">
        <w:rPr>
          <w:b/>
          <w:bCs/>
          <w:lang w:val="en-GB"/>
        </w:rPr>
        <w:t>Data Analysis</w:t>
      </w:r>
      <w:r w:rsidRPr="00CC108B">
        <w:rPr>
          <w:lang w:val="en-GB"/>
        </w:rPr>
        <w:t xml:space="preserve"> - Utilized data analytics tools for trend analysis.</w:t>
      </w:r>
    </w:p>
    <w:p w14:paraId="08A364E8" w14:textId="77777777" w:rsidR="00CC108B" w:rsidRPr="00CC108B" w:rsidRDefault="00CC108B" w:rsidP="00CC108B">
      <w:pPr>
        <w:numPr>
          <w:ilvl w:val="0"/>
          <w:numId w:val="25"/>
        </w:numPr>
        <w:ind w:right="627"/>
        <w:rPr>
          <w:lang w:val="en-GB"/>
        </w:rPr>
      </w:pPr>
      <w:r w:rsidRPr="00CC108B">
        <w:rPr>
          <w:b/>
          <w:bCs/>
          <w:lang w:val="en-GB"/>
        </w:rPr>
        <w:t>Database Systems</w:t>
      </w:r>
      <w:r w:rsidRPr="00CC108B">
        <w:rPr>
          <w:lang w:val="en-GB"/>
        </w:rPr>
        <w:t xml:space="preserve"> - Solid understanding from coursework and projects.</w:t>
      </w:r>
    </w:p>
    <w:p w14:paraId="7F62CFF3" w14:textId="77777777" w:rsidR="00CC108B" w:rsidRPr="00CC108B" w:rsidRDefault="00CC108B" w:rsidP="00CC108B">
      <w:pPr>
        <w:numPr>
          <w:ilvl w:val="0"/>
          <w:numId w:val="25"/>
        </w:numPr>
        <w:ind w:right="627"/>
        <w:rPr>
          <w:lang w:val="en-GB"/>
        </w:rPr>
      </w:pPr>
      <w:r w:rsidRPr="00CC108B">
        <w:rPr>
          <w:b/>
          <w:bCs/>
          <w:lang w:val="en-GB"/>
        </w:rPr>
        <w:t>Microsoft Power Apps</w:t>
      </w:r>
      <w:r w:rsidRPr="00CC108B">
        <w:rPr>
          <w:lang w:val="en-GB"/>
        </w:rPr>
        <w:t xml:space="preserve"> - Built business tools and calculators.</w:t>
      </w:r>
    </w:p>
    <w:p w14:paraId="0CD09BE9" w14:textId="77777777" w:rsidR="00CC108B" w:rsidRPr="00CC108B" w:rsidRDefault="00CC108B" w:rsidP="00CC108B">
      <w:pPr>
        <w:numPr>
          <w:ilvl w:val="0"/>
          <w:numId w:val="25"/>
        </w:numPr>
        <w:ind w:right="627"/>
        <w:rPr>
          <w:lang w:val="en-GB"/>
        </w:rPr>
      </w:pPr>
      <w:r w:rsidRPr="00CC108B">
        <w:rPr>
          <w:b/>
          <w:bCs/>
          <w:lang w:val="en-GB"/>
        </w:rPr>
        <w:t>Technical Research</w:t>
      </w:r>
      <w:r w:rsidRPr="00CC108B">
        <w:rPr>
          <w:lang w:val="en-GB"/>
        </w:rPr>
        <w:t xml:space="preserve"> - Authored business reports on AI mitigation.</w:t>
      </w:r>
    </w:p>
    <w:p w14:paraId="39F9EC39" w14:textId="77777777" w:rsidR="00CC108B" w:rsidRPr="00CC108B" w:rsidRDefault="00CC108B" w:rsidP="00CC108B">
      <w:pPr>
        <w:numPr>
          <w:ilvl w:val="0"/>
          <w:numId w:val="25"/>
        </w:numPr>
        <w:ind w:right="627"/>
        <w:rPr>
          <w:lang w:val="en-GB"/>
        </w:rPr>
      </w:pPr>
      <w:r w:rsidRPr="00CC108B">
        <w:rPr>
          <w:b/>
          <w:bCs/>
          <w:lang w:val="en-GB"/>
        </w:rPr>
        <w:t>Web Development</w:t>
      </w:r>
      <w:r w:rsidRPr="00CC108B">
        <w:rPr>
          <w:lang w:val="en-GB"/>
        </w:rPr>
        <w:t xml:space="preserve"> - Proficient in HTML5, CSS, JavaScript, web APIs.</w:t>
      </w:r>
    </w:p>
    <w:p w14:paraId="43E8117C" w14:textId="77777777" w:rsidR="00CC108B" w:rsidRPr="00CC108B" w:rsidRDefault="00CC108B" w:rsidP="00CC108B">
      <w:pPr>
        <w:numPr>
          <w:ilvl w:val="0"/>
          <w:numId w:val="25"/>
        </w:numPr>
        <w:ind w:right="627"/>
        <w:rPr>
          <w:lang w:val="en-GB"/>
        </w:rPr>
      </w:pPr>
      <w:r w:rsidRPr="00CC108B">
        <w:rPr>
          <w:b/>
          <w:bCs/>
          <w:lang w:val="en-GB"/>
        </w:rPr>
        <w:t>IT Systems Management</w:t>
      </w:r>
      <w:r w:rsidRPr="00CC108B">
        <w:rPr>
          <w:lang w:val="en-GB"/>
        </w:rPr>
        <w:t xml:space="preserve"> - Experienced in troubleshooting and support.</w:t>
      </w:r>
    </w:p>
    <w:p w14:paraId="38F3A687" w14:textId="77777777" w:rsidR="00CC108B" w:rsidRPr="00CC108B" w:rsidRDefault="00CC108B" w:rsidP="00CC108B">
      <w:pPr>
        <w:numPr>
          <w:ilvl w:val="0"/>
          <w:numId w:val="25"/>
        </w:numPr>
        <w:ind w:right="627"/>
        <w:rPr>
          <w:lang w:val="en-GB"/>
        </w:rPr>
      </w:pPr>
      <w:r w:rsidRPr="00CC108B">
        <w:rPr>
          <w:b/>
          <w:bCs/>
          <w:lang w:val="en-GB"/>
        </w:rPr>
        <w:t>Project Leadership</w:t>
      </w:r>
      <w:r w:rsidRPr="00CC108B">
        <w:rPr>
          <w:lang w:val="en-GB"/>
        </w:rPr>
        <w:t xml:space="preserve"> - Led and managed group development projects.</w:t>
      </w:r>
    </w:p>
    <w:p w14:paraId="25A05E48" w14:textId="63A7FCA6" w:rsidR="005D5968" w:rsidRPr="00CC108B" w:rsidRDefault="00CC108B" w:rsidP="00CC108B">
      <w:pPr>
        <w:ind w:left="-5" w:right="627" w:hanging="10"/>
        <w:rPr>
          <w:lang w:val="en-GB"/>
        </w:rPr>
      </w:pPr>
      <w:r w:rsidRPr="00CC108B">
        <w:rPr>
          <w:lang w:val="en-GB"/>
        </w:rPr>
        <w:t>This should align well with your current CV format!</w:t>
      </w:r>
    </w:p>
    <w:p w14:paraId="369C2B2B" w14:textId="77777777" w:rsidR="007E7A9E" w:rsidRDefault="007E7A9E"/>
    <w:sectPr w:rsidR="007E7A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0E3238D6"/>
    <w:multiLevelType w:val="hybridMultilevel"/>
    <w:tmpl w:val="17989622"/>
    <w:lvl w:ilvl="0" w:tplc="2230E7C6">
      <w:start w:val="1"/>
      <w:numFmt w:val="bullet"/>
      <w:lvlText w:val=""/>
      <w:lvlJc w:val="left"/>
      <w:pPr>
        <w:ind w:left="345" w:hanging="360"/>
      </w:pPr>
      <w:rPr>
        <w:rFonts w:ascii="Symbol" w:hAnsi="Symbol"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2" w15:restartNumberingAfterBreak="0">
    <w:nsid w:val="0E340B45"/>
    <w:multiLevelType w:val="multilevel"/>
    <w:tmpl w:val="0F2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931DC"/>
    <w:multiLevelType w:val="multilevel"/>
    <w:tmpl w:val="E2B4B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055C1"/>
    <w:multiLevelType w:val="multilevel"/>
    <w:tmpl w:val="2CF41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A577B"/>
    <w:multiLevelType w:val="hybridMultilevel"/>
    <w:tmpl w:val="58F66666"/>
    <w:lvl w:ilvl="0" w:tplc="8748354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2175" w:hanging="360"/>
      </w:pPr>
      <w:rPr>
        <w:rFonts w:ascii="Courier New" w:hAnsi="Courier New" w:cs="Courier New" w:hint="default"/>
      </w:rPr>
    </w:lvl>
    <w:lvl w:ilvl="2" w:tplc="08090005" w:tentative="1">
      <w:start w:val="1"/>
      <w:numFmt w:val="bullet"/>
      <w:lvlText w:val=""/>
      <w:lvlJc w:val="left"/>
      <w:pPr>
        <w:ind w:left="2895" w:hanging="360"/>
      </w:pPr>
      <w:rPr>
        <w:rFonts w:ascii="Wingdings" w:hAnsi="Wingdings" w:hint="default"/>
      </w:rPr>
    </w:lvl>
    <w:lvl w:ilvl="3" w:tplc="08090001" w:tentative="1">
      <w:start w:val="1"/>
      <w:numFmt w:val="bullet"/>
      <w:lvlText w:val=""/>
      <w:lvlJc w:val="left"/>
      <w:pPr>
        <w:ind w:left="3615" w:hanging="360"/>
      </w:pPr>
      <w:rPr>
        <w:rFonts w:ascii="Symbol" w:hAnsi="Symbol" w:hint="default"/>
      </w:rPr>
    </w:lvl>
    <w:lvl w:ilvl="4" w:tplc="08090003" w:tentative="1">
      <w:start w:val="1"/>
      <w:numFmt w:val="bullet"/>
      <w:lvlText w:val="o"/>
      <w:lvlJc w:val="left"/>
      <w:pPr>
        <w:ind w:left="4335" w:hanging="360"/>
      </w:pPr>
      <w:rPr>
        <w:rFonts w:ascii="Courier New" w:hAnsi="Courier New" w:cs="Courier New" w:hint="default"/>
      </w:rPr>
    </w:lvl>
    <w:lvl w:ilvl="5" w:tplc="08090005" w:tentative="1">
      <w:start w:val="1"/>
      <w:numFmt w:val="bullet"/>
      <w:lvlText w:val=""/>
      <w:lvlJc w:val="left"/>
      <w:pPr>
        <w:ind w:left="5055" w:hanging="360"/>
      </w:pPr>
      <w:rPr>
        <w:rFonts w:ascii="Wingdings" w:hAnsi="Wingdings" w:hint="default"/>
      </w:rPr>
    </w:lvl>
    <w:lvl w:ilvl="6" w:tplc="08090001" w:tentative="1">
      <w:start w:val="1"/>
      <w:numFmt w:val="bullet"/>
      <w:lvlText w:val=""/>
      <w:lvlJc w:val="left"/>
      <w:pPr>
        <w:ind w:left="5775" w:hanging="360"/>
      </w:pPr>
      <w:rPr>
        <w:rFonts w:ascii="Symbol" w:hAnsi="Symbol" w:hint="default"/>
      </w:rPr>
    </w:lvl>
    <w:lvl w:ilvl="7" w:tplc="08090003" w:tentative="1">
      <w:start w:val="1"/>
      <w:numFmt w:val="bullet"/>
      <w:lvlText w:val="o"/>
      <w:lvlJc w:val="left"/>
      <w:pPr>
        <w:ind w:left="6495" w:hanging="360"/>
      </w:pPr>
      <w:rPr>
        <w:rFonts w:ascii="Courier New" w:hAnsi="Courier New" w:cs="Courier New" w:hint="default"/>
      </w:rPr>
    </w:lvl>
    <w:lvl w:ilvl="8" w:tplc="08090005" w:tentative="1">
      <w:start w:val="1"/>
      <w:numFmt w:val="bullet"/>
      <w:lvlText w:val=""/>
      <w:lvlJc w:val="left"/>
      <w:pPr>
        <w:ind w:left="7215" w:hanging="360"/>
      </w:pPr>
      <w:rPr>
        <w:rFonts w:ascii="Wingdings" w:hAnsi="Wingdings" w:hint="default"/>
      </w:rPr>
    </w:lvl>
  </w:abstractNum>
  <w:abstractNum w:abstractNumId="6" w15:restartNumberingAfterBreak="0">
    <w:nsid w:val="1C8B2ECD"/>
    <w:multiLevelType w:val="hybridMultilevel"/>
    <w:tmpl w:val="71B6B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8" w15:restartNumberingAfterBreak="0">
    <w:nsid w:val="33601875"/>
    <w:multiLevelType w:val="multilevel"/>
    <w:tmpl w:val="F64A2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975EF"/>
    <w:multiLevelType w:val="hybridMultilevel"/>
    <w:tmpl w:val="294CD4F6"/>
    <w:lvl w:ilvl="0" w:tplc="2230E7C6">
      <w:start w:val="1"/>
      <w:numFmt w:val="bullet"/>
      <w:lvlText w:val=""/>
      <w:lvlJc w:val="left"/>
      <w:pPr>
        <w:ind w:left="345" w:hanging="360"/>
      </w:pPr>
      <w:rPr>
        <w:rFonts w:ascii="Symbol" w:hAnsi="Symbol"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10" w15:restartNumberingAfterBreak="0">
    <w:nsid w:val="3A1862BE"/>
    <w:multiLevelType w:val="multilevel"/>
    <w:tmpl w:val="6EA0519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C0DBA"/>
    <w:multiLevelType w:val="multilevel"/>
    <w:tmpl w:val="7F0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474A1"/>
    <w:multiLevelType w:val="multilevel"/>
    <w:tmpl w:val="2F1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14" w15:restartNumberingAfterBreak="0">
    <w:nsid w:val="45133F5E"/>
    <w:multiLevelType w:val="multilevel"/>
    <w:tmpl w:val="60F0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F3117"/>
    <w:multiLevelType w:val="multilevel"/>
    <w:tmpl w:val="19763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661F6B"/>
    <w:multiLevelType w:val="multilevel"/>
    <w:tmpl w:val="21C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D34E0"/>
    <w:multiLevelType w:val="multilevel"/>
    <w:tmpl w:val="7BC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44013"/>
    <w:multiLevelType w:val="multilevel"/>
    <w:tmpl w:val="929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24F37"/>
    <w:multiLevelType w:val="multilevel"/>
    <w:tmpl w:val="73F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073BA"/>
    <w:multiLevelType w:val="hybridMultilevel"/>
    <w:tmpl w:val="E4624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7814CA"/>
    <w:multiLevelType w:val="multilevel"/>
    <w:tmpl w:val="9A70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56E9D"/>
    <w:multiLevelType w:val="multilevel"/>
    <w:tmpl w:val="8E8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8482F"/>
    <w:multiLevelType w:val="multilevel"/>
    <w:tmpl w:val="C7F80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BD5520"/>
    <w:multiLevelType w:val="multilevel"/>
    <w:tmpl w:val="EA68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7"/>
    <w:lvlOverride w:ilvl="0">
      <w:startOverride w:val="1"/>
    </w:lvlOverride>
  </w:num>
  <w:num w:numId="2" w16cid:durableId="1753311521">
    <w:abstractNumId w:val="13"/>
  </w:num>
  <w:num w:numId="3" w16cid:durableId="1553537202">
    <w:abstractNumId w:val="0"/>
  </w:num>
  <w:num w:numId="4" w16cid:durableId="475416847">
    <w:abstractNumId w:val="1"/>
  </w:num>
  <w:num w:numId="5" w16cid:durableId="432627586">
    <w:abstractNumId w:val="9"/>
  </w:num>
  <w:num w:numId="6" w16cid:durableId="1733382424">
    <w:abstractNumId w:val="14"/>
  </w:num>
  <w:num w:numId="7" w16cid:durableId="1286086867">
    <w:abstractNumId w:val="16"/>
  </w:num>
  <w:num w:numId="8" w16cid:durableId="1324238053">
    <w:abstractNumId w:val="22"/>
  </w:num>
  <w:num w:numId="9" w16cid:durableId="1852573327">
    <w:abstractNumId w:val="10"/>
  </w:num>
  <w:num w:numId="10" w16cid:durableId="471170681">
    <w:abstractNumId w:val="11"/>
  </w:num>
  <w:num w:numId="11" w16cid:durableId="550196188">
    <w:abstractNumId w:val="20"/>
  </w:num>
  <w:num w:numId="12" w16cid:durableId="272980740">
    <w:abstractNumId w:val="2"/>
  </w:num>
  <w:num w:numId="13" w16cid:durableId="923883711">
    <w:abstractNumId w:val="24"/>
  </w:num>
  <w:num w:numId="14" w16cid:durableId="1132745224">
    <w:abstractNumId w:val="21"/>
  </w:num>
  <w:num w:numId="15" w16cid:durableId="2031762115">
    <w:abstractNumId w:val="12"/>
  </w:num>
  <w:num w:numId="16" w16cid:durableId="2143845338">
    <w:abstractNumId w:val="6"/>
  </w:num>
  <w:num w:numId="17" w16cid:durableId="227999752">
    <w:abstractNumId w:val="4"/>
  </w:num>
  <w:num w:numId="18" w16cid:durableId="488668451">
    <w:abstractNumId w:val="8"/>
  </w:num>
  <w:num w:numId="19" w16cid:durableId="1361593167">
    <w:abstractNumId w:val="23"/>
  </w:num>
  <w:num w:numId="20" w16cid:durableId="897518102">
    <w:abstractNumId w:val="15"/>
  </w:num>
  <w:num w:numId="21" w16cid:durableId="1899317315">
    <w:abstractNumId w:val="3"/>
  </w:num>
  <w:num w:numId="22" w16cid:durableId="30570943">
    <w:abstractNumId w:val="19"/>
  </w:num>
  <w:num w:numId="23" w16cid:durableId="1810786254">
    <w:abstractNumId w:val="5"/>
  </w:num>
  <w:num w:numId="24" w16cid:durableId="1782726500">
    <w:abstractNumId w:val="17"/>
  </w:num>
  <w:num w:numId="25" w16cid:durableId="16848656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2AD"/>
    <w:rsid w:val="00055AD3"/>
    <w:rsid w:val="0013602C"/>
    <w:rsid w:val="001556C1"/>
    <w:rsid w:val="001A01BD"/>
    <w:rsid w:val="001D3DF1"/>
    <w:rsid w:val="002057E4"/>
    <w:rsid w:val="0021606E"/>
    <w:rsid w:val="00223AC1"/>
    <w:rsid w:val="00261FBC"/>
    <w:rsid w:val="00276773"/>
    <w:rsid w:val="002C43ED"/>
    <w:rsid w:val="002E7AD6"/>
    <w:rsid w:val="003032AD"/>
    <w:rsid w:val="003112AD"/>
    <w:rsid w:val="0031679B"/>
    <w:rsid w:val="00322F14"/>
    <w:rsid w:val="00323A23"/>
    <w:rsid w:val="00363429"/>
    <w:rsid w:val="00380A95"/>
    <w:rsid w:val="00445BAA"/>
    <w:rsid w:val="004915BB"/>
    <w:rsid w:val="0052523D"/>
    <w:rsid w:val="005634A5"/>
    <w:rsid w:val="005D5968"/>
    <w:rsid w:val="005E3B0F"/>
    <w:rsid w:val="0064031C"/>
    <w:rsid w:val="006535E9"/>
    <w:rsid w:val="0067622E"/>
    <w:rsid w:val="00765ED9"/>
    <w:rsid w:val="007B16C4"/>
    <w:rsid w:val="007E7A9E"/>
    <w:rsid w:val="008C6D83"/>
    <w:rsid w:val="0093418B"/>
    <w:rsid w:val="009354AD"/>
    <w:rsid w:val="0095691F"/>
    <w:rsid w:val="00977981"/>
    <w:rsid w:val="009B6BB2"/>
    <w:rsid w:val="00A57055"/>
    <w:rsid w:val="00A80772"/>
    <w:rsid w:val="00AA31A5"/>
    <w:rsid w:val="00AD1FE4"/>
    <w:rsid w:val="00B34FDE"/>
    <w:rsid w:val="00B525D2"/>
    <w:rsid w:val="00B671CB"/>
    <w:rsid w:val="00BD52A3"/>
    <w:rsid w:val="00C1118E"/>
    <w:rsid w:val="00C42D6E"/>
    <w:rsid w:val="00C51FAC"/>
    <w:rsid w:val="00C70369"/>
    <w:rsid w:val="00C948BF"/>
    <w:rsid w:val="00C97E7B"/>
    <w:rsid w:val="00CC108B"/>
    <w:rsid w:val="00CF3C75"/>
    <w:rsid w:val="00D04DF4"/>
    <w:rsid w:val="00D577DB"/>
    <w:rsid w:val="00DC6004"/>
    <w:rsid w:val="00DD2C32"/>
    <w:rsid w:val="00DE6352"/>
    <w:rsid w:val="00E11BB7"/>
    <w:rsid w:val="00E55EFD"/>
    <w:rsid w:val="00E83076"/>
    <w:rsid w:val="00F03731"/>
    <w:rsid w:val="00F748D5"/>
    <w:rsid w:val="00FA1C32"/>
    <w:rsid w:val="00FB6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0184"/>
  <w15:docId w15:val="{82CE9A3F-87A3-4FE5-999A-3E238A79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968"/>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DD2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arren/MSDS600-week5-data-science-automation/tree/ba3fed15cc8915c856e3a78449b905229bc10165/hello.p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110</TotalTime>
  <Pages>30</Pages>
  <Words>7624</Words>
  <Characters>43457</Characters>
  <Application>Microsoft Office Word</Application>
  <DocSecurity>0</DocSecurity>
  <Lines>362</Lines>
  <Paragraphs>101</Paragraphs>
  <ScaleCrop>false</ScaleCrop>
  <Company/>
  <LinksUpToDate>false</LinksUpToDate>
  <CharactersWithSpaces>50980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57</cp:revision>
  <dcterms:created xsi:type="dcterms:W3CDTF">2025-11-22T13:26:00Z</dcterms:created>
  <dcterms:modified xsi:type="dcterms:W3CDTF">2025-12-20T10:14:00Z</dcterms:modified>
</cp:coreProperties>
</file>