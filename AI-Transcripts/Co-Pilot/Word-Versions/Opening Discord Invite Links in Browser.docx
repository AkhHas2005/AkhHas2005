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70ED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7F08387E" w14:textId="0EDA28BF" w:rsidR="002C43ED" w:rsidRDefault="000912E3">
      <w:r w:rsidRPr="000912E3">
        <w:t xml:space="preserve">When I try to open a discord invite link in my browser, I get the following message (see attached image), however I don't want to go to </w:t>
      </w:r>
      <w:proofErr w:type="spellStart"/>
      <w:r w:rsidRPr="000912E3">
        <w:t>teh</w:t>
      </w:r>
      <w:proofErr w:type="spellEnd"/>
      <w:r w:rsidRPr="000912E3">
        <w:t xml:space="preserve"> app, I want to open the link in my browser and </w:t>
      </w:r>
      <w:proofErr w:type="spellStart"/>
      <w:r w:rsidRPr="000912E3">
        <w:t>acceptr</w:t>
      </w:r>
      <w:proofErr w:type="spellEnd"/>
      <w:r w:rsidRPr="000912E3">
        <w:t xml:space="preserve"> </w:t>
      </w:r>
      <w:proofErr w:type="spellStart"/>
      <w:r w:rsidRPr="000912E3">
        <w:t>teh</w:t>
      </w:r>
      <w:proofErr w:type="spellEnd"/>
      <w:r w:rsidRPr="000912E3">
        <w:t xml:space="preserve"> invite with the account signed in my </w:t>
      </w:r>
      <w:proofErr w:type="spellStart"/>
      <w:r w:rsidRPr="000912E3">
        <w:t>brpwser</w:t>
      </w:r>
      <w:proofErr w:type="spellEnd"/>
      <w:r w:rsidRPr="000912E3">
        <w:t>, how can I change my settings to achieve this? [Uploaded Image Expired]</w:t>
      </w:r>
    </w:p>
    <w:p w14:paraId="796C3879" w14:textId="77777777" w:rsidR="002C43ED" w:rsidRDefault="00977981">
      <w:pPr>
        <w:pStyle w:val="Heading2"/>
      </w:pPr>
      <w:r>
        <w:t>Copilot</w:t>
      </w:r>
    </w:p>
    <w:p w14:paraId="19DCA0B8" w14:textId="77777777" w:rsidR="00523625" w:rsidRPr="00523625" w:rsidRDefault="00523625" w:rsidP="00523625">
      <w:pPr>
        <w:rPr>
          <w:lang w:val="en-GB"/>
        </w:rPr>
      </w:pPr>
      <w:r w:rsidRPr="00523625">
        <w:rPr>
          <w:lang w:val="en-GB"/>
        </w:rPr>
        <w:t xml:space="preserve">It sounds like Discord is automatically redirecting you to the app when you click on an invite link. To change this </w:t>
      </w:r>
      <w:proofErr w:type="spellStart"/>
      <w:r w:rsidRPr="00523625">
        <w:rPr>
          <w:lang w:val="en-GB"/>
        </w:rPr>
        <w:t>behavior</w:t>
      </w:r>
      <w:proofErr w:type="spellEnd"/>
      <w:r w:rsidRPr="00523625">
        <w:rPr>
          <w:lang w:val="en-GB"/>
        </w:rPr>
        <w:t xml:space="preserve"> and open the invite link in your browser instead, you can try the following steps:</w:t>
      </w:r>
    </w:p>
    <w:p w14:paraId="400E7D8C" w14:textId="77777777" w:rsidR="00523625" w:rsidRPr="00523625" w:rsidRDefault="00523625" w:rsidP="00523625">
      <w:pPr>
        <w:numPr>
          <w:ilvl w:val="0"/>
          <w:numId w:val="4"/>
        </w:numPr>
        <w:rPr>
          <w:lang w:val="en-GB"/>
        </w:rPr>
      </w:pPr>
      <w:r w:rsidRPr="00523625">
        <w:rPr>
          <w:b/>
          <w:bCs/>
          <w:lang w:val="en-GB"/>
        </w:rPr>
        <w:t>Open the Invite Link in Incognito Mode</w:t>
      </w:r>
      <w:r w:rsidRPr="00523625">
        <w:rPr>
          <w:lang w:val="en-GB"/>
        </w:rPr>
        <w:t>: Sometimes, opening the invite link in an incognito or private browsing window can bypass the prompt to open the app.</w:t>
      </w:r>
    </w:p>
    <w:p w14:paraId="06F34160" w14:textId="77777777" w:rsidR="00523625" w:rsidRPr="00523625" w:rsidRDefault="00523625" w:rsidP="00523625">
      <w:pPr>
        <w:numPr>
          <w:ilvl w:val="0"/>
          <w:numId w:val="4"/>
        </w:numPr>
        <w:rPr>
          <w:lang w:val="en-GB"/>
        </w:rPr>
      </w:pPr>
      <w:r w:rsidRPr="00523625">
        <w:rPr>
          <w:b/>
          <w:bCs/>
          <w:lang w:val="en-GB"/>
        </w:rPr>
        <w:t>Clear Browser Cache and Cookies</w:t>
      </w:r>
      <w:r w:rsidRPr="00523625">
        <w:rPr>
          <w:lang w:val="en-GB"/>
        </w:rPr>
        <w:t>: Clearing your browser’s cache and cookies can sometimes reset the settings and allow you to open the link in the browser.</w:t>
      </w:r>
    </w:p>
    <w:p w14:paraId="3D1FA75D" w14:textId="77777777" w:rsidR="00523625" w:rsidRPr="00523625" w:rsidRDefault="00523625" w:rsidP="00523625">
      <w:pPr>
        <w:numPr>
          <w:ilvl w:val="0"/>
          <w:numId w:val="4"/>
        </w:numPr>
        <w:rPr>
          <w:lang w:val="en-GB"/>
        </w:rPr>
      </w:pPr>
      <w:r w:rsidRPr="00523625">
        <w:rPr>
          <w:b/>
          <w:bCs/>
          <w:lang w:val="en-GB"/>
        </w:rPr>
        <w:t>Disable the Discord App Protocol</w:t>
      </w:r>
      <w:r w:rsidRPr="00523625">
        <w:rPr>
          <w:lang w:val="en-GB"/>
        </w:rPr>
        <w:t xml:space="preserve">: You can disable the protocol that automatically opens the Discord app. This can be done by: </w:t>
      </w:r>
    </w:p>
    <w:p w14:paraId="02646A10" w14:textId="77777777" w:rsidR="00523625" w:rsidRPr="00523625" w:rsidRDefault="00523625" w:rsidP="00523625">
      <w:pPr>
        <w:numPr>
          <w:ilvl w:val="1"/>
          <w:numId w:val="4"/>
        </w:numPr>
        <w:rPr>
          <w:lang w:val="en-GB"/>
        </w:rPr>
      </w:pPr>
      <w:r w:rsidRPr="00523625">
        <w:rPr>
          <w:lang w:val="en-GB"/>
        </w:rPr>
        <w:t>In Chrome: Go to chrome://settings/handlers and remove Discord as a handler.</w:t>
      </w:r>
    </w:p>
    <w:p w14:paraId="6145A208" w14:textId="77777777" w:rsidR="00523625" w:rsidRPr="00523625" w:rsidRDefault="00523625" w:rsidP="00523625">
      <w:pPr>
        <w:numPr>
          <w:ilvl w:val="1"/>
          <w:numId w:val="4"/>
        </w:numPr>
        <w:rPr>
          <w:lang w:val="en-GB"/>
        </w:rPr>
      </w:pPr>
      <w:r w:rsidRPr="00523625">
        <w:rPr>
          <w:lang w:val="en-GB"/>
        </w:rPr>
        <w:t xml:space="preserve">In Firefox: Go to </w:t>
      </w:r>
      <w:proofErr w:type="spellStart"/>
      <w:r w:rsidRPr="00523625">
        <w:rPr>
          <w:lang w:val="en-GB"/>
        </w:rPr>
        <w:t>about:preferences#general</w:t>
      </w:r>
      <w:proofErr w:type="spellEnd"/>
      <w:r w:rsidRPr="00523625">
        <w:rPr>
          <w:lang w:val="en-GB"/>
        </w:rPr>
        <w:t>, scroll down to “Applications,” and change the action for discord to “Always ask.”</w:t>
      </w:r>
    </w:p>
    <w:p w14:paraId="4765EBEB" w14:textId="77777777" w:rsidR="00523625" w:rsidRPr="00523625" w:rsidRDefault="00523625" w:rsidP="00523625">
      <w:pPr>
        <w:numPr>
          <w:ilvl w:val="0"/>
          <w:numId w:val="4"/>
        </w:numPr>
        <w:rPr>
          <w:lang w:val="en-GB"/>
        </w:rPr>
      </w:pPr>
      <w:r w:rsidRPr="00523625">
        <w:rPr>
          <w:b/>
          <w:bCs/>
          <w:lang w:val="en-GB"/>
        </w:rPr>
        <w:t>Use a Different Browser</w:t>
      </w:r>
      <w:r w:rsidRPr="00523625">
        <w:rPr>
          <w:lang w:val="en-GB"/>
        </w:rPr>
        <w:t>: Sometimes, using a different browser that does not have the Discord app protocol set up can help.</w:t>
      </w:r>
    </w:p>
    <w:p w14:paraId="2C186D24" w14:textId="77777777" w:rsidR="00523625" w:rsidRPr="00523625" w:rsidRDefault="00523625" w:rsidP="00523625">
      <w:pPr>
        <w:numPr>
          <w:ilvl w:val="0"/>
          <w:numId w:val="4"/>
        </w:numPr>
        <w:rPr>
          <w:lang w:val="en-GB"/>
        </w:rPr>
      </w:pPr>
      <w:r w:rsidRPr="00523625">
        <w:rPr>
          <w:b/>
          <w:bCs/>
          <w:lang w:val="en-GB"/>
        </w:rPr>
        <w:t>Manually Copy the Invite Link</w:t>
      </w:r>
      <w:r w:rsidRPr="00523625">
        <w:rPr>
          <w:lang w:val="en-GB"/>
        </w:rPr>
        <w:t>: Copy the invite link and paste it directly into the browser’s address bar.</w:t>
      </w:r>
    </w:p>
    <w:p w14:paraId="401FBE97" w14:textId="77777777" w:rsidR="00523625" w:rsidRPr="00523625" w:rsidRDefault="00523625" w:rsidP="00523625">
      <w:pPr>
        <w:rPr>
          <w:lang w:val="en-GB"/>
        </w:rPr>
      </w:pPr>
      <w:r w:rsidRPr="00523625">
        <w:rPr>
          <w:lang w:val="en-GB"/>
        </w:rPr>
        <w:t>By following these steps, you should be able to open the invite link in your browser and accept the invite with the account signed in your browser.</w:t>
      </w:r>
    </w:p>
    <w:p w14:paraId="1CDF8FC2" w14:textId="77777777" w:rsidR="00523625" w:rsidRPr="00523625" w:rsidRDefault="00523625" w:rsidP="00523625">
      <w:pPr>
        <w:rPr>
          <w:lang w:val="en-GB"/>
        </w:rPr>
      </w:pPr>
      <w:r w:rsidRPr="00523625">
        <w:rPr>
          <w:lang w:val="en-GB"/>
        </w:rPr>
        <w:t>Does this help resolve your issue?</w:t>
      </w:r>
    </w:p>
    <w:p w14:paraId="5382DAD7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5E125B05" w14:textId="1EB5B16F" w:rsidR="002C43ED" w:rsidRDefault="00B05F26">
      <w:r w:rsidRPr="00B05F26">
        <w:t xml:space="preserve">I can't find the protocol in </w:t>
      </w:r>
      <w:proofErr w:type="spellStart"/>
      <w:r w:rsidRPr="00B05F26">
        <w:t>firefox</w:t>
      </w:r>
      <w:proofErr w:type="spellEnd"/>
      <w:r w:rsidRPr="00B05F26">
        <w:t xml:space="preserve"> settings</w:t>
      </w:r>
    </w:p>
    <w:p w14:paraId="013AC4C2" w14:textId="77777777" w:rsidR="002C43ED" w:rsidRDefault="00977981">
      <w:pPr>
        <w:pStyle w:val="Heading2"/>
      </w:pPr>
      <w:r>
        <w:t>Copilot</w:t>
      </w:r>
    </w:p>
    <w:p w14:paraId="022663FB" w14:textId="77777777" w:rsidR="002533A3" w:rsidRPr="002533A3" w:rsidRDefault="002533A3" w:rsidP="002533A3">
      <w:pPr>
        <w:rPr>
          <w:lang w:val="en-GB"/>
        </w:rPr>
      </w:pPr>
      <w:r w:rsidRPr="002533A3">
        <w:rPr>
          <w:lang w:val="en-GB"/>
        </w:rPr>
        <w:t>No worries, let's try another approach. You can disable the Discord protocol handler directly in your operating system settings. Here’s how you can do it on Windows:</w:t>
      </w:r>
    </w:p>
    <w:p w14:paraId="15D64411" w14:textId="77777777" w:rsidR="002533A3" w:rsidRPr="002533A3" w:rsidRDefault="002533A3" w:rsidP="002533A3">
      <w:pPr>
        <w:numPr>
          <w:ilvl w:val="0"/>
          <w:numId w:val="5"/>
        </w:numPr>
        <w:rPr>
          <w:lang w:val="en-GB"/>
        </w:rPr>
      </w:pPr>
      <w:r w:rsidRPr="002533A3">
        <w:rPr>
          <w:b/>
          <w:bCs/>
          <w:lang w:val="en-GB"/>
        </w:rPr>
        <w:t>Open Default Programs</w:t>
      </w:r>
      <w:r w:rsidRPr="002533A3">
        <w:rPr>
          <w:lang w:val="en-GB"/>
        </w:rPr>
        <w:t>: Go to Control Panel &gt; Default Programs.</w:t>
      </w:r>
    </w:p>
    <w:p w14:paraId="57FDF646" w14:textId="77777777" w:rsidR="002533A3" w:rsidRPr="002533A3" w:rsidRDefault="002533A3" w:rsidP="002533A3">
      <w:pPr>
        <w:numPr>
          <w:ilvl w:val="0"/>
          <w:numId w:val="5"/>
        </w:numPr>
        <w:rPr>
          <w:lang w:val="en-GB"/>
        </w:rPr>
      </w:pPr>
      <w:r w:rsidRPr="002533A3">
        <w:rPr>
          <w:b/>
          <w:bCs/>
          <w:lang w:val="en-GB"/>
        </w:rPr>
        <w:lastRenderedPageBreak/>
        <w:t>Associate a File Type or Protocol with a Program</w:t>
      </w:r>
      <w:r w:rsidRPr="002533A3">
        <w:rPr>
          <w:lang w:val="en-GB"/>
        </w:rPr>
        <w:t>: Click on Associate a file type or protocol with a program.</w:t>
      </w:r>
    </w:p>
    <w:p w14:paraId="44DDD1D1" w14:textId="77777777" w:rsidR="002533A3" w:rsidRPr="002533A3" w:rsidRDefault="002533A3" w:rsidP="002533A3">
      <w:pPr>
        <w:numPr>
          <w:ilvl w:val="0"/>
          <w:numId w:val="5"/>
        </w:numPr>
        <w:rPr>
          <w:lang w:val="en-GB"/>
        </w:rPr>
      </w:pPr>
      <w:r w:rsidRPr="002533A3">
        <w:rPr>
          <w:b/>
          <w:bCs/>
          <w:lang w:val="en-GB"/>
        </w:rPr>
        <w:t>Find Discord</w:t>
      </w:r>
      <w:r w:rsidRPr="002533A3">
        <w:rPr>
          <w:lang w:val="en-GB"/>
        </w:rPr>
        <w:t>: Look for discord in the list and select it.</w:t>
      </w:r>
    </w:p>
    <w:p w14:paraId="0CC71878" w14:textId="77777777" w:rsidR="002533A3" w:rsidRPr="002533A3" w:rsidRDefault="002533A3" w:rsidP="002533A3">
      <w:pPr>
        <w:numPr>
          <w:ilvl w:val="0"/>
          <w:numId w:val="5"/>
        </w:numPr>
        <w:rPr>
          <w:lang w:val="en-GB"/>
        </w:rPr>
      </w:pPr>
      <w:r w:rsidRPr="002533A3">
        <w:rPr>
          <w:b/>
          <w:bCs/>
          <w:lang w:val="en-GB"/>
        </w:rPr>
        <w:t>Change the Action</w:t>
      </w:r>
      <w:r w:rsidRPr="002533A3">
        <w:rPr>
          <w:lang w:val="en-GB"/>
        </w:rPr>
        <w:t>: Change the action to Always ask or Open with and choose your browser.</w:t>
      </w:r>
    </w:p>
    <w:p w14:paraId="4D026964" w14:textId="77777777" w:rsidR="002533A3" w:rsidRPr="002533A3" w:rsidRDefault="002533A3" w:rsidP="002533A3">
      <w:pPr>
        <w:rPr>
          <w:lang w:val="en-GB"/>
        </w:rPr>
      </w:pPr>
      <w:r w:rsidRPr="002533A3">
        <w:rPr>
          <w:lang w:val="en-GB"/>
        </w:rPr>
        <w:t>This should prevent Firefox from automatically redirecting Discord links to the app and allow you to open them in your browser instead.</w:t>
      </w:r>
    </w:p>
    <w:p w14:paraId="70920B33" w14:textId="77777777" w:rsidR="002533A3" w:rsidRPr="002533A3" w:rsidRDefault="002533A3" w:rsidP="002533A3">
      <w:pPr>
        <w:rPr>
          <w:lang w:val="en-GB"/>
        </w:rPr>
      </w:pPr>
      <w:r w:rsidRPr="002533A3">
        <w:rPr>
          <w:lang w:val="en-GB"/>
        </w:rPr>
        <w:t>Does this help?</w:t>
      </w:r>
    </w:p>
    <w:p w14:paraId="2DC4969E" w14:textId="77777777" w:rsidR="002533A3" w:rsidRPr="002533A3" w:rsidRDefault="002533A3" w:rsidP="002533A3">
      <w:pPr>
        <w:rPr>
          <w:lang w:val="en-GB"/>
        </w:rPr>
      </w:pPr>
      <w:r w:rsidRPr="002533A3">
        <w:rPr>
          <w:lang w:val="en-GB"/>
        </w:rPr>
        <w:t xml:space="preserve">(1) </w:t>
      </w:r>
      <w:hyperlink r:id="rId5" w:history="1">
        <w:r w:rsidRPr="002533A3">
          <w:rPr>
            <w:rStyle w:val="Hyperlink"/>
            <w:lang w:val="en-GB"/>
          </w:rPr>
          <w:t>support.discord.com</w:t>
        </w:r>
      </w:hyperlink>
    </w:p>
    <w:p w14:paraId="50B10739" w14:textId="4A788D9C" w:rsidR="002C43ED" w:rsidRDefault="002C43ED"/>
    <w:sectPr w:rsidR="002C43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17972E50"/>
    <w:multiLevelType w:val="multilevel"/>
    <w:tmpl w:val="EB68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8A87552"/>
    <w:multiLevelType w:val="multilevel"/>
    <w:tmpl w:val="290A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num w:numId="1" w16cid:durableId="1995915928">
    <w:abstractNumId w:val="2"/>
    <w:lvlOverride w:ilvl="0">
      <w:startOverride w:val="1"/>
    </w:lvlOverride>
  </w:num>
  <w:num w:numId="2" w16cid:durableId="1753311521">
    <w:abstractNumId w:val="4"/>
  </w:num>
  <w:num w:numId="3" w16cid:durableId="1553537202">
    <w:abstractNumId w:val="0"/>
  </w:num>
  <w:num w:numId="4" w16cid:durableId="108546753">
    <w:abstractNumId w:val="3"/>
  </w:num>
  <w:num w:numId="5" w16cid:durableId="1476142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9DC"/>
    <w:rsid w:val="000912E3"/>
    <w:rsid w:val="002533A3"/>
    <w:rsid w:val="00292B8C"/>
    <w:rsid w:val="002C43ED"/>
    <w:rsid w:val="004C3003"/>
    <w:rsid w:val="00523625"/>
    <w:rsid w:val="00977981"/>
    <w:rsid w:val="009A6B80"/>
    <w:rsid w:val="00B05F26"/>
    <w:rsid w:val="00D04DF4"/>
    <w:rsid w:val="00EB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061C"/>
  <w15:docId w15:val="{7F24F535-5E91-4C96-99A4-C5AFA6E8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character" w:styleId="UnresolvedMention">
    <w:name w:val="Unresolved Mention"/>
    <w:basedOn w:val="DefaultParagraphFont"/>
    <w:uiPriority w:val="99"/>
    <w:semiHidden/>
    <w:unhideWhenUsed/>
    <w:rsid w:val="00253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discord.com/hc/en-us/community/posts/360048222492-Disable-Discord-Web-App-support-for-Firefox-on-Windows-7-8-8-1-10-and-Chrome-on-Windows-XP-Vista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6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7</cp:revision>
  <dcterms:created xsi:type="dcterms:W3CDTF">2026-03-08T12:21:00Z</dcterms:created>
  <dcterms:modified xsi:type="dcterms:W3CDTF">2026-03-08T12:30:00Z</dcterms:modified>
</cp:coreProperties>
</file>