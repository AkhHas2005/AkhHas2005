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1E46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35CD1466" w14:textId="77777777" w:rsidR="00504A6E" w:rsidRPr="00504A6E" w:rsidRDefault="00504A6E" w:rsidP="00504A6E">
      <w:pPr>
        <w:rPr>
          <w:lang w:val="en-GB"/>
        </w:rPr>
      </w:pPr>
      <w:r w:rsidRPr="00504A6E">
        <w:rPr>
          <w:lang w:val="en-GB"/>
        </w:rPr>
        <w:t xml:space="preserve">Me and my friends are planning on </w:t>
      </w:r>
      <w:proofErr w:type="spellStart"/>
      <w:r w:rsidRPr="00504A6E">
        <w:rPr>
          <w:lang w:val="en-GB"/>
        </w:rPr>
        <w:t>opeing</w:t>
      </w:r>
      <w:proofErr w:type="spellEnd"/>
      <w:r w:rsidRPr="00504A6E">
        <w:rPr>
          <w:lang w:val="en-GB"/>
        </w:rPr>
        <w:t xml:space="preserve"> a </w:t>
      </w:r>
      <w:proofErr w:type="spellStart"/>
      <w:r w:rsidRPr="00504A6E">
        <w:rPr>
          <w:lang w:val="en-GB"/>
        </w:rPr>
        <w:t>Sofwtare</w:t>
      </w:r>
      <w:proofErr w:type="spellEnd"/>
      <w:r w:rsidRPr="00504A6E">
        <w:rPr>
          <w:lang w:val="en-GB"/>
        </w:rPr>
        <w:t xml:space="preserve"> business together in about 2-3 </w:t>
      </w:r>
      <w:proofErr w:type="spellStart"/>
      <w:r w:rsidRPr="00504A6E">
        <w:rPr>
          <w:lang w:val="en-GB"/>
        </w:rPr>
        <w:t>years time</w:t>
      </w:r>
      <w:proofErr w:type="spellEnd"/>
      <w:r w:rsidRPr="00504A6E">
        <w:rPr>
          <w:lang w:val="en-GB"/>
        </w:rPr>
        <w:t>. Based on the following notes of what we've previously discussed, what could we discuss in this week's meeting:</w:t>
      </w:r>
      <w:r w:rsidRPr="00504A6E">
        <w:rPr>
          <w:lang w:val="en-GB"/>
        </w:rPr>
        <w:br/>
        <w:t>Company Roles/Structure</w:t>
      </w:r>
    </w:p>
    <w:p w14:paraId="1794615A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Starting out = Group of 5 or 10 of us</w:t>
      </w:r>
    </w:p>
    <w:p w14:paraId="32677A6F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To begin: Each of business areas</w:t>
      </w:r>
    </w:p>
    <w:p w14:paraId="46D0CBC4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As we go along = More of us, start hiring workers</w:t>
      </w:r>
    </w:p>
    <w:p w14:paraId="5325F711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Roles are deterministic on u could do it rather than strength-based skill set</w:t>
      </w:r>
    </w:p>
    <w:p w14:paraId="72843159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This is so we can cover all different business areas and have functioning business model</w:t>
      </w:r>
    </w:p>
    <w:p w14:paraId="54660BEE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Adam Shabbir = Marketing, Hasan Akhtar = Overseer/Lead Developer, Rayhaan Hussain = Finance</w:t>
      </w:r>
    </w:p>
    <w:p w14:paraId="69E4992D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To begin with, we all develop products together with Hasan as a leader. Survey Monkey/GitHub Development</w:t>
      </w:r>
    </w:p>
    <w:p w14:paraId="01D54CE3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Researching and trying to setup functional tools for pre-business functions within the meeting</w:t>
      </w:r>
    </w:p>
    <w:p w14:paraId="6EF34567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GOOGLE COLAB IS GETTING BOYCOTTED</w:t>
      </w:r>
    </w:p>
    <w:p w14:paraId="05BA6F51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 xml:space="preserve">Adam </w:t>
      </w:r>
      <w:proofErr w:type="gramStart"/>
      <w:r w:rsidRPr="00504A6E">
        <w:rPr>
          <w:rFonts w:ascii="Agency FB" w:hAnsi="Agency FB"/>
          <w:sz w:val="20"/>
          <w:szCs w:val="20"/>
          <w:lang w:val="en-GB"/>
        </w:rPr>
        <w:t>looked into</w:t>
      </w:r>
      <w:proofErr w:type="gramEnd"/>
      <w:r w:rsidRPr="00504A6E">
        <w:rPr>
          <w:rFonts w:ascii="Agency FB" w:hAnsi="Agency FB"/>
          <w:sz w:val="20"/>
          <w:szCs w:val="20"/>
          <w:lang w:val="en-GB"/>
        </w:rPr>
        <w:t xml:space="preserve"> real-time collaboration on coding projects, started setting up GitHub Codespaces</w:t>
      </w:r>
    </w:p>
    <w:p w14:paraId="5C4D3A62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 xml:space="preserve">Hasan </w:t>
      </w:r>
      <w:proofErr w:type="gramStart"/>
      <w:r w:rsidRPr="00504A6E">
        <w:rPr>
          <w:rFonts w:ascii="Agency FB" w:hAnsi="Agency FB"/>
          <w:sz w:val="20"/>
          <w:szCs w:val="20"/>
          <w:lang w:val="en-GB"/>
        </w:rPr>
        <w:t>looked into</w:t>
      </w:r>
      <w:proofErr w:type="gramEnd"/>
      <w:r w:rsidRPr="00504A6E">
        <w:rPr>
          <w:rFonts w:ascii="Agency FB" w:hAnsi="Agency FB"/>
          <w:sz w:val="20"/>
          <w:szCs w:val="20"/>
          <w:lang w:val="en-GB"/>
        </w:rPr>
        <w:t xml:space="preserve"> SurveyMonkey and made an account, shared details of different plans</w:t>
      </w:r>
    </w:p>
    <w:p w14:paraId="19C5B824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 xml:space="preserve">Hasan &amp; Adam then tested out the Live Share feature within the GitHub </w:t>
      </w:r>
      <w:proofErr w:type="gramStart"/>
      <w:r w:rsidRPr="00504A6E">
        <w:rPr>
          <w:rFonts w:ascii="Agency FB" w:hAnsi="Agency FB"/>
          <w:sz w:val="20"/>
          <w:szCs w:val="20"/>
          <w:lang w:val="en-GB"/>
        </w:rPr>
        <w:t>Codespaces</w:t>
      </w:r>
      <w:proofErr w:type="gramEnd"/>
      <w:r w:rsidRPr="00504A6E">
        <w:rPr>
          <w:rFonts w:ascii="Agency FB" w:hAnsi="Agency FB"/>
          <w:sz w:val="20"/>
          <w:szCs w:val="20"/>
          <w:lang w:val="en-GB"/>
        </w:rPr>
        <w:t xml:space="preserve"> and it worked surprisingly well</w:t>
      </w:r>
    </w:p>
    <w:p w14:paraId="5135FE31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Rayhaan attended unexpectedly and very late, just offered moral support then Research &amp; Marketing</w:t>
      </w:r>
    </w:p>
    <w:p w14:paraId="1F6571B9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Ask people on street, make surveys</w:t>
      </w:r>
    </w:p>
    <w:p w14:paraId="11C88A78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Interview random people based on business ideas</w:t>
      </w:r>
    </w:p>
    <w:p w14:paraId="5574E347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Have clear objective</w:t>
      </w:r>
    </w:p>
    <w:p w14:paraId="003FF1CA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Still go for specific audience</w:t>
      </w:r>
    </w:p>
    <w:p w14:paraId="302B8170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Survey monkey, easy to find people</w:t>
      </w:r>
    </w:p>
    <w:p w14:paraId="1011823B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Just try your best</w:t>
      </w:r>
    </w:p>
    <w:p w14:paraId="0ABDB973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Sales, customer needs, trending products</w:t>
      </w:r>
    </w:p>
    <w:p w14:paraId="2B80241B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Contacting companies</w:t>
      </w:r>
    </w:p>
    <w:p w14:paraId="6DF5E38B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Assess current market, develop unique selling points Proposed Implementations</w:t>
      </w:r>
    </w:p>
    <w:p w14:paraId="0D272D22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Finance sector could be targeted</w:t>
      </w:r>
    </w:p>
    <w:p w14:paraId="32FB188A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Probably don't do in person surveys, mostly online surveys, start in 2026/2027</w:t>
      </w:r>
    </w:p>
    <w:p w14:paraId="65E93FE5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Target audiences on YouTube, SurveyMonkey, etc.</w:t>
      </w:r>
    </w:p>
    <w:p w14:paraId="40452542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Testing different logos, brand ideas and names</w:t>
      </w:r>
    </w:p>
    <w:p w14:paraId="37B3327D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Finding specific areas of lives that people struggle the most with in terms of software</w:t>
      </w:r>
    </w:p>
    <w:p w14:paraId="70A4B342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Maybe contact companies with solid foundations</w:t>
      </w:r>
    </w:p>
    <w:p w14:paraId="797DE09C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Start small with companies, build up portfolio</w:t>
      </w:r>
    </w:p>
    <w:p w14:paraId="6D1EC7C4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Focus on AI enhancements as well Products</w:t>
      </w:r>
    </w:p>
    <w:p w14:paraId="50E29739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 xml:space="preserve">Should </w:t>
      </w:r>
      <w:proofErr w:type="gramStart"/>
      <w:r w:rsidRPr="00504A6E">
        <w:rPr>
          <w:rFonts w:ascii="Agency FB" w:hAnsi="Agency FB"/>
          <w:sz w:val="20"/>
          <w:szCs w:val="20"/>
          <w:lang w:val="en-GB"/>
        </w:rPr>
        <w:t>have at least 3 different products (software solutions) at all times</w:t>
      </w:r>
      <w:proofErr w:type="gramEnd"/>
    </w:p>
    <w:p w14:paraId="1FD04AA3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1 should be gaming related (Rayhaan to concentrate on that) and 2 non-gaming (me &amp; Adam to concentrate on those)</w:t>
      </w:r>
    </w:p>
    <w:p w14:paraId="363E1CA5" w14:textId="77777777" w:rsidR="00E11CFB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 xml:space="preserve">2 should be AI powered (due to increasing prevalence of AI within software development) and 1 should be kept as non-AI (as to keep an easier to develop non-AI solution as well) </w:t>
      </w:r>
    </w:p>
    <w:p w14:paraId="756A059C" w14:textId="7A9ABC4C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Proposed Solution</w:t>
      </w:r>
      <w:r w:rsidR="00E11CFB">
        <w:rPr>
          <w:rFonts w:ascii="Agency FB" w:hAnsi="Agency FB"/>
          <w:sz w:val="20"/>
          <w:szCs w:val="20"/>
          <w:lang w:val="en-GB"/>
        </w:rPr>
        <w:t xml:space="preserve">: </w:t>
      </w:r>
      <w:r w:rsidRPr="00504A6E">
        <w:rPr>
          <w:rFonts w:ascii="Agency FB" w:hAnsi="Agency FB"/>
          <w:sz w:val="20"/>
          <w:szCs w:val="20"/>
          <w:lang w:val="en-GB"/>
        </w:rPr>
        <w:t>An AI Gaming assistant</w:t>
      </w:r>
    </w:p>
    <w:p w14:paraId="7F663757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Would be able to traverse offline games (especially story modes) while player is away or can't be asked playing</w:t>
      </w:r>
    </w:p>
    <w:p w14:paraId="0F66069C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Would need to be highly intelligent to handle some games and is ambitious to say the least</w:t>
      </w:r>
    </w:p>
    <w:p w14:paraId="581847D7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Would be more general purpose, try to cover as many bases as possible</w:t>
      </w:r>
    </w:p>
    <w:p w14:paraId="3688F3A6" w14:textId="77777777" w:rsidR="00504A6E" w:rsidRPr="00504A6E" w:rsidRDefault="00504A6E" w:rsidP="00504A6E">
      <w:pPr>
        <w:numPr>
          <w:ilvl w:val="0"/>
          <w:numId w:val="4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Would only be used for offline game modes or elements of games, against policies and unfair if used for online features or online game modes</w:t>
      </w:r>
    </w:p>
    <w:p w14:paraId="3EF7FA67" w14:textId="77777777" w:rsidR="00504A6E" w:rsidRPr="00504A6E" w:rsidRDefault="00504A6E" w:rsidP="00504A6E">
      <w:pPr>
        <w:numPr>
          <w:ilvl w:val="0"/>
          <w:numId w:val="4"/>
        </w:numPr>
        <w:rPr>
          <w:rFonts w:ascii="Agency FB" w:hAnsi="Agency FB"/>
          <w:sz w:val="20"/>
          <w:szCs w:val="20"/>
          <w:lang w:val="en-GB"/>
        </w:rPr>
      </w:pPr>
      <w:r w:rsidRPr="00504A6E">
        <w:rPr>
          <w:rFonts w:ascii="Agency FB" w:hAnsi="Agency FB"/>
          <w:sz w:val="20"/>
          <w:szCs w:val="20"/>
          <w:lang w:val="en-GB"/>
        </w:rPr>
        <w:t>Would train it for a specific game first then move on to incorporate more games, good starting point would be Minecraft story mode as suggested by Adam</w:t>
      </w:r>
    </w:p>
    <w:p w14:paraId="14652532" w14:textId="77777777" w:rsidR="002C43ED" w:rsidRDefault="00977981">
      <w:pPr>
        <w:pStyle w:val="Heading2"/>
      </w:pPr>
      <w:r>
        <w:lastRenderedPageBreak/>
        <w:t>Copilot</w:t>
      </w:r>
    </w:p>
    <w:p w14:paraId="52E6F81A" w14:textId="77777777" w:rsidR="004C3CA0" w:rsidRPr="004C3CA0" w:rsidRDefault="004C3CA0" w:rsidP="004C3CA0">
      <w:pPr>
        <w:rPr>
          <w:lang w:val="en-GB"/>
        </w:rPr>
      </w:pPr>
      <w:r w:rsidRPr="004C3CA0">
        <w:rPr>
          <w:lang w:val="en-GB"/>
        </w:rPr>
        <w:t>It sounds like you're already off to a great start with some solid foundations in place for your software business! Here's a list of potential discussion points for this week's meeting based on your notes:</w:t>
      </w:r>
    </w:p>
    <w:p w14:paraId="01C8E0A8" w14:textId="77777777" w:rsidR="004C3CA0" w:rsidRPr="004C3CA0" w:rsidRDefault="004C3CA0" w:rsidP="00BA5018">
      <w:pPr>
        <w:pStyle w:val="Heading3"/>
        <w:rPr>
          <w:lang w:val="en-GB"/>
        </w:rPr>
      </w:pPr>
      <w:r w:rsidRPr="004C3CA0">
        <w:rPr>
          <w:lang w:val="en-GB"/>
        </w:rPr>
        <w:t>Company Roles/Structure</w:t>
      </w:r>
    </w:p>
    <w:p w14:paraId="125F2D07" w14:textId="77777777" w:rsidR="004C3CA0" w:rsidRPr="004C3CA0" w:rsidRDefault="004C3CA0" w:rsidP="00BA5018">
      <w:pPr>
        <w:numPr>
          <w:ilvl w:val="0"/>
          <w:numId w:val="5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Finalizing Initial Roles</w:t>
      </w:r>
      <w:r w:rsidRPr="004C3CA0">
        <w:rPr>
          <w:rFonts w:ascii="Agency FB" w:hAnsi="Agency FB"/>
          <w:sz w:val="22"/>
          <w:szCs w:val="22"/>
          <w:lang w:val="en-GB"/>
        </w:rPr>
        <w:t>: Ensure everyone agrees on their initial roles and responsibilities.</w:t>
      </w:r>
    </w:p>
    <w:p w14:paraId="684F2E86" w14:textId="77777777" w:rsidR="004C3CA0" w:rsidRPr="004C3CA0" w:rsidRDefault="004C3CA0" w:rsidP="00BA5018">
      <w:pPr>
        <w:numPr>
          <w:ilvl w:val="0"/>
          <w:numId w:val="5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Future Hiring Strategy</w:t>
      </w:r>
      <w:r w:rsidRPr="004C3CA0">
        <w:rPr>
          <w:rFonts w:ascii="Agency FB" w:hAnsi="Agency FB"/>
          <w:sz w:val="22"/>
          <w:szCs w:val="22"/>
          <w:lang w:val="en-GB"/>
        </w:rPr>
        <w:t>: Discuss when and how to start hiring additional team members as the business grows.</w:t>
      </w:r>
    </w:p>
    <w:p w14:paraId="40B8B860" w14:textId="77777777" w:rsidR="004C3CA0" w:rsidRPr="004C3CA0" w:rsidRDefault="004C3CA0" w:rsidP="00BA5018">
      <w:pPr>
        <w:numPr>
          <w:ilvl w:val="0"/>
          <w:numId w:val="5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Role Assignment Criteria</w:t>
      </w:r>
      <w:r w:rsidRPr="004C3CA0">
        <w:rPr>
          <w:rFonts w:ascii="Agency FB" w:hAnsi="Agency FB"/>
          <w:sz w:val="22"/>
          <w:szCs w:val="22"/>
          <w:lang w:val="en-GB"/>
        </w:rPr>
        <w:t>: Debate the "deterministic" approach to role assignments vs. a strength-based approach.</w:t>
      </w:r>
    </w:p>
    <w:p w14:paraId="098611B8" w14:textId="77777777" w:rsidR="004C3CA0" w:rsidRPr="004C3CA0" w:rsidRDefault="004C3CA0" w:rsidP="00BA5018">
      <w:pPr>
        <w:numPr>
          <w:ilvl w:val="0"/>
          <w:numId w:val="5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Leadership Clarification</w:t>
      </w:r>
      <w:r w:rsidRPr="004C3CA0">
        <w:rPr>
          <w:rFonts w:ascii="Agency FB" w:hAnsi="Agency FB"/>
          <w:sz w:val="22"/>
          <w:szCs w:val="22"/>
          <w:lang w:val="en-GB"/>
        </w:rPr>
        <w:t>: Confirm Hasan's role as the leader during the initial development phase and how this leadership will evolve.</w:t>
      </w:r>
    </w:p>
    <w:p w14:paraId="77628753" w14:textId="77777777" w:rsidR="004C3CA0" w:rsidRPr="004C3CA0" w:rsidRDefault="004C3CA0" w:rsidP="00BA5018">
      <w:pPr>
        <w:pStyle w:val="Heading3"/>
        <w:rPr>
          <w:lang w:val="en-GB"/>
        </w:rPr>
      </w:pPr>
      <w:r w:rsidRPr="004C3CA0">
        <w:rPr>
          <w:lang w:val="en-GB"/>
        </w:rPr>
        <w:t>Survey Monkey/GitHub Development</w:t>
      </w:r>
    </w:p>
    <w:p w14:paraId="19EE5FEF" w14:textId="77777777" w:rsidR="004C3CA0" w:rsidRPr="004C3CA0" w:rsidRDefault="004C3CA0" w:rsidP="00BA5018">
      <w:pPr>
        <w:numPr>
          <w:ilvl w:val="0"/>
          <w:numId w:val="6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Tool Selection</w:t>
      </w:r>
      <w:r w:rsidRPr="004C3CA0">
        <w:rPr>
          <w:rFonts w:ascii="Agency FB" w:hAnsi="Agency FB"/>
          <w:sz w:val="22"/>
          <w:szCs w:val="22"/>
          <w:lang w:val="en-GB"/>
        </w:rPr>
        <w:t xml:space="preserve">: Finalize the choice of tools for pre-business functions—why Google </w:t>
      </w:r>
      <w:proofErr w:type="spellStart"/>
      <w:r w:rsidRPr="004C3CA0">
        <w:rPr>
          <w:rFonts w:ascii="Agency FB" w:hAnsi="Agency FB"/>
          <w:sz w:val="22"/>
          <w:szCs w:val="22"/>
          <w:lang w:val="en-GB"/>
        </w:rPr>
        <w:t>Colab</w:t>
      </w:r>
      <w:proofErr w:type="spellEnd"/>
      <w:r w:rsidRPr="004C3CA0">
        <w:rPr>
          <w:rFonts w:ascii="Agency FB" w:hAnsi="Agency FB"/>
          <w:sz w:val="22"/>
          <w:szCs w:val="22"/>
          <w:lang w:val="en-GB"/>
        </w:rPr>
        <w:t xml:space="preserve"> is being boycotted and alternatives.</w:t>
      </w:r>
    </w:p>
    <w:p w14:paraId="68E31323" w14:textId="77777777" w:rsidR="004C3CA0" w:rsidRPr="004C3CA0" w:rsidRDefault="004C3CA0" w:rsidP="00BA5018">
      <w:pPr>
        <w:numPr>
          <w:ilvl w:val="0"/>
          <w:numId w:val="6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Collaboration Tools</w:t>
      </w:r>
      <w:r w:rsidRPr="004C3CA0">
        <w:rPr>
          <w:rFonts w:ascii="Agency FB" w:hAnsi="Agency FB"/>
          <w:sz w:val="22"/>
          <w:szCs w:val="22"/>
          <w:lang w:val="en-GB"/>
        </w:rPr>
        <w:t>: Discuss the outcomes of testing GitHub Codespaces and Live Share, and whether to adopt these permanently.</w:t>
      </w:r>
    </w:p>
    <w:p w14:paraId="6A621235" w14:textId="77777777" w:rsidR="004C3CA0" w:rsidRPr="004C3CA0" w:rsidRDefault="004C3CA0" w:rsidP="00BA5018">
      <w:pPr>
        <w:numPr>
          <w:ilvl w:val="0"/>
          <w:numId w:val="6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Account Management</w:t>
      </w:r>
      <w:r w:rsidRPr="004C3CA0">
        <w:rPr>
          <w:rFonts w:ascii="Agency FB" w:hAnsi="Agency FB"/>
          <w:sz w:val="22"/>
          <w:szCs w:val="22"/>
          <w:lang w:val="en-GB"/>
        </w:rPr>
        <w:t>: Share SurveyMonkey account details and discuss plan options if not yet finalized.</w:t>
      </w:r>
    </w:p>
    <w:p w14:paraId="4F617C0E" w14:textId="77777777" w:rsidR="004C3CA0" w:rsidRPr="004C3CA0" w:rsidRDefault="004C3CA0" w:rsidP="00BA5018">
      <w:pPr>
        <w:pStyle w:val="Heading3"/>
        <w:rPr>
          <w:lang w:val="en-GB"/>
        </w:rPr>
      </w:pPr>
      <w:r w:rsidRPr="004C3CA0">
        <w:rPr>
          <w:lang w:val="en-GB"/>
        </w:rPr>
        <w:t>Research &amp; Marketing</w:t>
      </w:r>
    </w:p>
    <w:p w14:paraId="69E10824" w14:textId="77777777" w:rsidR="004C3CA0" w:rsidRPr="004C3CA0" w:rsidRDefault="004C3CA0" w:rsidP="00BA5018">
      <w:pPr>
        <w:numPr>
          <w:ilvl w:val="0"/>
          <w:numId w:val="7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Survey Strategy</w:t>
      </w:r>
      <w:r w:rsidRPr="004C3CA0">
        <w:rPr>
          <w:rFonts w:ascii="Agency FB" w:hAnsi="Agency FB"/>
          <w:sz w:val="22"/>
          <w:szCs w:val="22"/>
          <w:lang w:val="en-GB"/>
        </w:rPr>
        <w:t>: Develop a clear plan for creating and distributing surveys—online vs. in-person.</w:t>
      </w:r>
    </w:p>
    <w:p w14:paraId="79022BDC" w14:textId="77777777" w:rsidR="004C3CA0" w:rsidRPr="004C3CA0" w:rsidRDefault="004C3CA0" w:rsidP="00BA5018">
      <w:pPr>
        <w:numPr>
          <w:ilvl w:val="0"/>
          <w:numId w:val="7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Interview Techniques</w:t>
      </w:r>
      <w:r w:rsidRPr="004C3CA0">
        <w:rPr>
          <w:rFonts w:ascii="Agency FB" w:hAnsi="Agency FB"/>
          <w:sz w:val="22"/>
          <w:szCs w:val="22"/>
          <w:lang w:val="en-GB"/>
        </w:rPr>
        <w:t>: Establish a standard set of questions for interviews and how to document responses.</w:t>
      </w:r>
    </w:p>
    <w:p w14:paraId="63598E81" w14:textId="77777777" w:rsidR="004C3CA0" w:rsidRPr="004C3CA0" w:rsidRDefault="004C3CA0" w:rsidP="00BA5018">
      <w:pPr>
        <w:numPr>
          <w:ilvl w:val="0"/>
          <w:numId w:val="7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Target Audience Identification</w:t>
      </w:r>
      <w:r w:rsidRPr="004C3CA0">
        <w:rPr>
          <w:rFonts w:ascii="Agency FB" w:hAnsi="Agency FB"/>
          <w:sz w:val="22"/>
          <w:szCs w:val="22"/>
          <w:lang w:val="en-GB"/>
        </w:rPr>
        <w:t>: Narrow down the specific audience for your initial marketing efforts.</w:t>
      </w:r>
    </w:p>
    <w:p w14:paraId="7DBCE72A" w14:textId="77777777" w:rsidR="004C3CA0" w:rsidRPr="004C3CA0" w:rsidRDefault="004C3CA0" w:rsidP="00BA5018">
      <w:pPr>
        <w:numPr>
          <w:ilvl w:val="0"/>
          <w:numId w:val="7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Unique Selling Points</w:t>
      </w:r>
      <w:r w:rsidRPr="004C3CA0">
        <w:rPr>
          <w:rFonts w:ascii="Agency FB" w:hAnsi="Agency FB"/>
          <w:sz w:val="22"/>
          <w:szCs w:val="22"/>
          <w:lang w:val="en-GB"/>
        </w:rPr>
        <w:t>: Discuss the results of market assessment and potential unique selling points.</w:t>
      </w:r>
    </w:p>
    <w:p w14:paraId="52FD4392" w14:textId="77777777" w:rsidR="004C3CA0" w:rsidRPr="004C3CA0" w:rsidRDefault="004C3CA0" w:rsidP="00BA5018">
      <w:pPr>
        <w:pStyle w:val="Heading3"/>
        <w:rPr>
          <w:lang w:val="en-GB"/>
        </w:rPr>
      </w:pPr>
      <w:r w:rsidRPr="004C3CA0">
        <w:rPr>
          <w:lang w:val="en-GB"/>
        </w:rPr>
        <w:t>Proposed Implementations</w:t>
      </w:r>
    </w:p>
    <w:p w14:paraId="5916280E" w14:textId="77777777" w:rsidR="004C3CA0" w:rsidRPr="004C3CA0" w:rsidRDefault="004C3CA0" w:rsidP="00BA5018">
      <w:pPr>
        <w:numPr>
          <w:ilvl w:val="0"/>
          <w:numId w:val="8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Finance Sector Targeting</w:t>
      </w:r>
      <w:r w:rsidRPr="004C3CA0">
        <w:rPr>
          <w:rFonts w:ascii="Agency FB" w:hAnsi="Agency FB"/>
          <w:sz w:val="22"/>
          <w:szCs w:val="22"/>
          <w:lang w:val="en-GB"/>
        </w:rPr>
        <w:t>: Plan how to approach the finance sector and what specific needs to address.</w:t>
      </w:r>
    </w:p>
    <w:p w14:paraId="420B9021" w14:textId="77777777" w:rsidR="004C3CA0" w:rsidRPr="004C3CA0" w:rsidRDefault="004C3CA0" w:rsidP="00BA5018">
      <w:pPr>
        <w:numPr>
          <w:ilvl w:val="0"/>
          <w:numId w:val="8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Marketing Channels</w:t>
      </w:r>
      <w:r w:rsidRPr="004C3CA0">
        <w:rPr>
          <w:rFonts w:ascii="Agency FB" w:hAnsi="Agency FB"/>
          <w:sz w:val="22"/>
          <w:szCs w:val="22"/>
          <w:lang w:val="en-GB"/>
        </w:rPr>
        <w:t>: Identify the best channels to reach your target audience, including YouTube and SurveyMonkey.</w:t>
      </w:r>
    </w:p>
    <w:p w14:paraId="50A5232B" w14:textId="77777777" w:rsidR="004C3CA0" w:rsidRPr="004C3CA0" w:rsidRDefault="004C3CA0" w:rsidP="00BA5018">
      <w:pPr>
        <w:numPr>
          <w:ilvl w:val="0"/>
          <w:numId w:val="8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Brand Identity</w:t>
      </w:r>
      <w:r w:rsidRPr="004C3CA0">
        <w:rPr>
          <w:rFonts w:ascii="Agency FB" w:hAnsi="Agency FB"/>
          <w:sz w:val="22"/>
          <w:szCs w:val="22"/>
          <w:lang w:val="en-GB"/>
        </w:rPr>
        <w:t>: Brainstorm and test different logos, brand names, and ideas.</w:t>
      </w:r>
    </w:p>
    <w:p w14:paraId="6A431903" w14:textId="77777777" w:rsidR="004C3CA0" w:rsidRPr="004C3CA0" w:rsidRDefault="004C3CA0" w:rsidP="00BA5018">
      <w:pPr>
        <w:numPr>
          <w:ilvl w:val="0"/>
          <w:numId w:val="8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Company Outreach</w:t>
      </w:r>
      <w:r w:rsidRPr="004C3CA0">
        <w:rPr>
          <w:rFonts w:ascii="Agency FB" w:hAnsi="Agency FB"/>
          <w:sz w:val="22"/>
          <w:szCs w:val="22"/>
          <w:lang w:val="en-GB"/>
        </w:rPr>
        <w:t>: Develop a strategy for contacting companies and building a portfolio.</w:t>
      </w:r>
    </w:p>
    <w:p w14:paraId="2B23739D" w14:textId="77777777" w:rsidR="004C3CA0" w:rsidRPr="004C3CA0" w:rsidRDefault="004C3CA0" w:rsidP="00BA5018">
      <w:pPr>
        <w:pStyle w:val="Heading3"/>
        <w:rPr>
          <w:lang w:val="en-GB"/>
        </w:rPr>
      </w:pPr>
      <w:r w:rsidRPr="004C3CA0">
        <w:rPr>
          <w:lang w:val="en-GB"/>
        </w:rPr>
        <w:t>Products</w:t>
      </w:r>
    </w:p>
    <w:p w14:paraId="0A171A9E" w14:textId="77777777" w:rsidR="004C3CA0" w:rsidRPr="004C3CA0" w:rsidRDefault="004C3CA0" w:rsidP="00BA5018">
      <w:pPr>
        <w:numPr>
          <w:ilvl w:val="0"/>
          <w:numId w:val="9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Product Portfolio</w:t>
      </w:r>
      <w:r w:rsidRPr="004C3CA0">
        <w:rPr>
          <w:rFonts w:ascii="Agency FB" w:hAnsi="Agency FB"/>
          <w:sz w:val="22"/>
          <w:szCs w:val="22"/>
          <w:lang w:val="en-GB"/>
        </w:rPr>
        <w:t>: Confirm the types of products you want to develop—1 gaming-related, 2 non-gaming, 2 AI-powered, and 1 non-AI.</w:t>
      </w:r>
    </w:p>
    <w:p w14:paraId="3364C4F0" w14:textId="77777777" w:rsidR="004C3CA0" w:rsidRPr="004C3CA0" w:rsidRDefault="004C3CA0" w:rsidP="00BA5018">
      <w:pPr>
        <w:numPr>
          <w:ilvl w:val="0"/>
          <w:numId w:val="9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AI Gaming Assistant</w:t>
      </w:r>
      <w:r w:rsidRPr="004C3CA0">
        <w:rPr>
          <w:rFonts w:ascii="Agency FB" w:hAnsi="Agency FB"/>
          <w:sz w:val="22"/>
          <w:szCs w:val="22"/>
          <w:lang w:val="en-GB"/>
        </w:rPr>
        <w:t>: Discuss the feasibility and development plan for the AI Gaming Assistant, starting with Minecraft Story Mode.</w:t>
      </w:r>
    </w:p>
    <w:p w14:paraId="3BE4051A" w14:textId="77777777" w:rsidR="004C3CA0" w:rsidRPr="004C3CA0" w:rsidRDefault="004C3CA0" w:rsidP="00BA5018">
      <w:pPr>
        <w:pStyle w:val="Heading3"/>
        <w:rPr>
          <w:lang w:val="en-GB"/>
        </w:rPr>
      </w:pPr>
      <w:r w:rsidRPr="004C3CA0">
        <w:rPr>
          <w:lang w:val="en-GB"/>
        </w:rPr>
        <w:t>General Discussion</w:t>
      </w:r>
    </w:p>
    <w:p w14:paraId="35A48F16" w14:textId="77777777" w:rsidR="004C3CA0" w:rsidRPr="004C3CA0" w:rsidRDefault="004C3CA0" w:rsidP="00BA5018">
      <w:pPr>
        <w:numPr>
          <w:ilvl w:val="0"/>
          <w:numId w:val="10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Meeting Schedule</w:t>
      </w:r>
      <w:r w:rsidRPr="004C3CA0">
        <w:rPr>
          <w:rFonts w:ascii="Agency FB" w:hAnsi="Agency FB"/>
          <w:sz w:val="22"/>
          <w:szCs w:val="22"/>
          <w:lang w:val="en-GB"/>
        </w:rPr>
        <w:t>: Establish a regular meeting schedule and key milestones.</w:t>
      </w:r>
    </w:p>
    <w:p w14:paraId="05121444" w14:textId="77777777" w:rsidR="004C3CA0" w:rsidRPr="004C3CA0" w:rsidRDefault="004C3CA0" w:rsidP="00BA5018">
      <w:pPr>
        <w:numPr>
          <w:ilvl w:val="0"/>
          <w:numId w:val="10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Communication Tools</w:t>
      </w:r>
      <w:r w:rsidRPr="004C3CA0">
        <w:rPr>
          <w:rFonts w:ascii="Agency FB" w:hAnsi="Agency FB"/>
          <w:sz w:val="22"/>
          <w:szCs w:val="22"/>
          <w:lang w:val="en-GB"/>
        </w:rPr>
        <w:t>: Agree on the tools you'll use for communication and collaboration (e.g., Slack, Teams, etc.).</w:t>
      </w:r>
    </w:p>
    <w:p w14:paraId="21A01CF1" w14:textId="77777777" w:rsidR="004C3CA0" w:rsidRPr="004C3CA0" w:rsidRDefault="004C3CA0" w:rsidP="004C3CA0">
      <w:pPr>
        <w:numPr>
          <w:ilvl w:val="0"/>
          <w:numId w:val="10"/>
        </w:numPr>
        <w:rPr>
          <w:rFonts w:ascii="Agency FB" w:hAnsi="Agency FB"/>
          <w:sz w:val="22"/>
          <w:szCs w:val="22"/>
          <w:lang w:val="en-GB"/>
        </w:rPr>
      </w:pPr>
      <w:r w:rsidRPr="004C3CA0">
        <w:rPr>
          <w:rFonts w:ascii="Agency FB" w:hAnsi="Agency FB"/>
          <w:b/>
          <w:bCs/>
          <w:sz w:val="22"/>
          <w:szCs w:val="22"/>
          <w:lang w:val="en-GB"/>
        </w:rPr>
        <w:t>Business Development</w:t>
      </w:r>
      <w:r w:rsidRPr="004C3CA0">
        <w:rPr>
          <w:rFonts w:ascii="Agency FB" w:hAnsi="Agency FB"/>
          <w:sz w:val="22"/>
          <w:szCs w:val="22"/>
          <w:lang w:val="en-GB"/>
        </w:rPr>
        <w:t>: Discuss potential business models, revenue streams, and any initial funding requirements.</w:t>
      </w:r>
    </w:p>
    <w:p w14:paraId="168311C9" w14:textId="77777777" w:rsidR="004C3CA0" w:rsidRPr="004C3CA0" w:rsidRDefault="004C3CA0" w:rsidP="004C3CA0">
      <w:pPr>
        <w:rPr>
          <w:lang w:val="en-GB"/>
        </w:rPr>
      </w:pPr>
      <w:r w:rsidRPr="004C3CA0">
        <w:rPr>
          <w:lang w:val="en-GB"/>
        </w:rPr>
        <w:t xml:space="preserve">This should give you plenty to talk about and help keep the meeting focused and productive. Good luck with your business venture! </w:t>
      </w:r>
      <w:r w:rsidRPr="004C3CA0">
        <w:rPr>
          <w:rFonts w:ascii="Segoe UI Emoji" w:hAnsi="Segoe UI Emoji" w:cs="Segoe UI Emoji"/>
          <w:lang w:val="en-GB"/>
        </w:rPr>
        <w:t>🚀</w:t>
      </w:r>
    </w:p>
    <w:p w14:paraId="3D4E0364" w14:textId="77777777" w:rsidR="004C3CA0" w:rsidRPr="004C3CA0" w:rsidRDefault="004C3CA0" w:rsidP="004C3CA0">
      <w:pPr>
        <w:rPr>
          <w:lang w:val="en-GB"/>
        </w:rPr>
      </w:pPr>
      <w:r w:rsidRPr="004C3CA0">
        <w:rPr>
          <w:lang w:val="en-GB"/>
        </w:rPr>
        <w:lastRenderedPageBreak/>
        <w:t>How do you feel about these discussion points? Would you like more detailed suggestions on any specific area?</w:t>
      </w:r>
    </w:p>
    <w:p w14:paraId="427AAD63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2F5D973D" w14:textId="77777777" w:rsidR="00AD466B" w:rsidRPr="00AD466B" w:rsidRDefault="00AD466B" w:rsidP="00D04CA1">
      <w:pPr>
        <w:spacing w:after="0"/>
        <w:rPr>
          <w:lang w:val="en-GB"/>
        </w:rPr>
      </w:pPr>
      <w:r w:rsidRPr="00AD466B">
        <w:rPr>
          <w:lang w:val="en-GB"/>
        </w:rPr>
        <w:t>(Now Thursday, Dec 26)</w:t>
      </w:r>
      <w:r w:rsidRPr="00AD466B">
        <w:rPr>
          <w:lang w:val="en-GB"/>
        </w:rPr>
        <w:br/>
        <w:t>Based on these notes form last week, what can we discuss today:</w:t>
      </w:r>
      <w:r w:rsidRPr="00AD466B">
        <w:rPr>
          <w:lang w:val="en-GB"/>
        </w:rPr>
        <w:br/>
        <w:t>Company Roles/Structure</w:t>
      </w:r>
    </w:p>
    <w:p w14:paraId="347FD87A" w14:textId="77777777" w:rsidR="00AD466B" w:rsidRPr="00AD466B" w:rsidRDefault="00AD466B" w:rsidP="00AD466B">
      <w:pPr>
        <w:numPr>
          <w:ilvl w:val="0"/>
          <w:numId w:val="11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AD466B">
        <w:rPr>
          <w:rFonts w:ascii="Agency FB" w:hAnsi="Agency FB"/>
          <w:sz w:val="22"/>
          <w:szCs w:val="22"/>
          <w:lang w:val="en-GB"/>
        </w:rPr>
        <w:t>Strength based = we each work based on our strengths, but there would be areas that aren't. We'd need specialists for each area, but it would lead to too much money costs.</w:t>
      </w:r>
    </w:p>
    <w:p w14:paraId="27A08794" w14:textId="77777777" w:rsidR="00AD466B" w:rsidRPr="00AD466B" w:rsidRDefault="00AD466B" w:rsidP="00AD466B">
      <w:pPr>
        <w:numPr>
          <w:ilvl w:val="0"/>
          <w:numId w:val="11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AD466B">
        <w:rPr>
          <w:rFonts w:ascii="Agency FB" w:hAnsi="Agency FB"/>
          <w:sz w:val="22"/>
          <w:szCs w:val="22"/>
          <w:lang w:val="en-GB"/>
        </w:rPr>
        <w:t>Deterministic = Each person does a different role and adapt themselves to said role.</w:t>
      </w:r>
    </w:p>
    <w:p w14:paraId="547E08A3" w14:textId="77777777" w:rsidR="00AD466B" w:rsidRPr="00AD466B" w:rsidRDefault="00AD466B" w:rsidP="00AD466B">
      <w:pPr>
        <w:numPr>
          <w:ilvl w:val="0"/>
          <w:numId w:val="11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AD466B">
        <w:rPr>
          <w:rFonts w:ascii="Agency FB" w:hAnsi="Agency FB"/>
          <w:sz w:val="22"/>
          <w:szCs w:val="22"/>
          <w:lang w:val="en-GB"/>
        </w:rPr>
        <w:t>Would take time for each of us to learn new skills</w:t>
      </w:r>
    </w:p>
    <w:p w14:paraId="021E472F" w14:textId="77777777" w:rsidR="00AD466B" w:rsidRPr="00AD466B" w:rsidRDefault="00AD466B" w:rsidP="00AD466B">
      <w:pPr>
        <w:numPr>
          <w:ilvl w:val="0"/>
          <w:numId w:val="11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AD466B">
        <w:rPr>
          <w:rFonts w:ascii="Agency FB" w:hAnsi="Agency FB"/>
          <w:sz w:val="22"/>
          <w:szCs w:val="22"/>
          <w:lang w:val="en-GB"/>
        </w:rPr>
        <w:t>In terms of leadership, I (Hasan Akhtar) will be CEO, mostly in charge of software. Rayhaan Hussain &amp; Adam Shabbir will maintain their status as co-founders and mostly concentrate on their business areas</w:t>
      </w:r>
    </w:p>
    <w:p w14:paraId="53B87D34" w14:textId="77777777" w:rsidR="00B93650" w:rsidRDefault="00AD466B" w:rsidP="00AD466B">
      <w:pPr>
        <w:numPr>
          <w:ilvl w:val="0"/>
          <w:numId w:val="11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AD466B">
        <w:rPr>
          <w:rFonts w:ascii="Agency FB" w:hAnsi="Agency FB"/>
          <w:sz w:val="22"/>
          <w:szCs w:val="22"/>
          <w:lang w:val="en-GB"/>
        </w:rPr>
        <w:t xml:space="preserve">It will be like a triangular structure where we're all on a similar level </w:t>
      </w:r>
    </w:p>
    <w:p w14:paraId="5E9D941D" w14:textId="498A24F4" w:rsidR="00AD466B" w:rsidRPr="00AD466B" w:rsidRDefault="00AD466B" w:rsidP="00D04CA1">
      <w:pPr>
        <w:spacing w:after="0"/>
        <w:rPr>
          <w:lang w:val="en-GB"/>
        </w:rPr>
      </w:pPr>
      <w:r w:rsidRPr="00AD466B">
        <w:rPr>
          <w:lang w:val="en-GB"/>
        </w:rPr>
        <w:t>Research &amp; Marketing</w:t>
      </w:r>
    </w:p>
    <w:p w14:paraId="5E4805A9" w14:textId="77777777" w:rsidR="00AD466B" w:rsidRPr="00AD466B" w:rsidRDefault="00AD466B" w:rsidP="00AD466B">
      <w:pPr>
        <w:numPr>
          <w:ilvl w:val="0"/>
          <w:numId w:val="11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AD466B">
        <w:rPr>
          <w:rFonts w:ascii="Agency FB" w:hAnsi="Agency FB"/>
          <w:sz w:val="20"/>
          <w:szCs w:val="20"/>
          <w:lang w:val="en-GB"/>
        </w:rPr>
        <w:t>In terms of hiring, we can start by hiring in marketing and research, need quite a few people for this, need to market it properly</w:t>
      </w:r>
    </w:p>
    <w:p w14:paraId="0C0E0F2C" w14:textId="77777777" w:rsidR="00AD466B" w:rsidRPr="00AD466B" w:rsidRDefault="00AD466B" w:rsidP="00AD466B">
      <w:pPr>
        <w:numPr>
          <w:ilvl w:val="0"/>
          <w:numId w:val="11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AD466B">
        <w:rPr>
          <w:rFonts w:ascii="Agency FB" w:hAnsi="Agency FB"/>
          <w:sz w:val="22"/>
          <w:szCs w:val="22"/>
          <w:lang w:val="en-GB"/>
        </w:rPr>
        <w:t>Market research is not useful right now because by the time we set it up, market research would be outdated</w:t>
      </w:r>
    </w:p>
    <w:p w14:paraId="38916EE7" w14:textId="77777777" w:rsidR="00ED0BDB" w:rsidRDefault="00AD466B" w:rsidP="00AD466B">
      <w:pPr>
        <w:numPr>
          <w:ilvl w:val="0"/>
          <w:numId w:val="11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AD466B">
        <w:rPr>
          <w:rFonts w:ascii="Agency FB" w:hAnsi="Agency FB"/>
          <w:sz w:val="22"/>
          <w:szCs w:val="22"/>
          <w:lang w:val="en-GB"/>
        </w:rPr>
        <w:t xml:space="preserve">Someone Hasan knows said "You need a lot of marketing and research to be able to get your product out there and advertised" </w:t>
      </w:r>
    </w:p>
    <w:p w14:paraId="1268B83F" w14:textId="03ED1028" w:rsidR="00AD466B" w:rsidRPr="00AD466B" w:rsidRDefault="00AD466B" w:rsidP="00ED0BDB">
      <w:pPr>
        <w:spacing w:after="0"/>
        <w:rPr>
          <w:lang w:val="en-GB"/>
        </w:rPr>
      </w:pPr>
      <w:r w:rsidRPr="00AD466B">
        <w:rPr>
          <w:lang w:val="en-GB"/>
        </w:rPr>
        <w:t>Proposed Implementations</w:t>
      </w:r>
    </w:p>
    <w:p w14:paraId="5670F146" w14:textId="77777777" w:rsidR="00AD466B" w:rsidRPr="00AD466B" w:rsidRDefault="00AD466B" w:rsidP="00AD466B">
      <w:pPr>
        <w:numPr>
          <w:ilvl w:val="0"/>
          <w:numId w:val="11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AD466B">
        <w:rPr>
          <w:rFonts w:ascii="Agency FB" w:hAnsi="Agency FB"/>
          <w:sz w:val="22"/>
          <w:szCs w:val="22"/>
          <w:lang w:val="en-GB"/>
        </w:rPr>
        <w:t>Decide on tools and technologies closer to time based on what we already have and what would need outsourcing then</w:t>
      </w:r>
    </w:p>
    <w:p w14:paraId="326BB536" w14:textId="77777777" w:rsidR="00D04CA1" w:rsidRPr="00D04CA1" w:rsidRDefault="00AD466B" w:rsidP="00AD466B">
      <w:pPr>
        <w:numPr>
          <w:ilvl w:val="0"/>
          <w:numId w:val="11"/>
        </w:numPr>
        <w:spacing w:after="0"/>
        <w:rPr>
          <w:rFonts w:ascii="Agency FB" w:hAnsi="Agency FB"/>
          <w:sz w:val="20"/>
          <w:szCs w:val="20"/>
          <w:lang w:val="en-GB"/>
        </w:rPr>
      </w:pPr>
      <w:r w:rsidRPr="00AD466B">
        <w:rPr>
          <w:rFonts w:ascii="Agency FB" w:hAnsi="Agency FB"/>
          <w:sz w:val="20"/>
          <w:szCs w:val="20"/>
          <w:lang w:val="en-GB"/>
        </w:rPr>
        <w:t xml:space="preserve">Rayhaan - Finance Sector Targeting, Marketing Channels – Hasan and Adam, Brand Identity - Adam, Company Outreach – Hasan </w:t>
      </w:r>
    </w:p>
    <w:p w14:paraId="45E4E099" w14:textId="3F015D79" w:rsidR="00AD466B" w:rsidRPr="00AD466B" w:rsidRDefault="00AD466B" w:rsidP="00D04CA1">
      <w:pPr>
        <w:spacing w:after="0"/>
        <w:rPr>
          <w:lang w:val="en-GB"/>
        </w:rPr>
      </w:pPr>
      <w:r w:rsidRPr="00AD466B">
        <w:rPr>
          <w:lang w:val="en-GB"/>
        </w:rPr>
        <w:t>General Discussions</w:t>
      </w:r>
    </w:p>
    <w:p w14:paraId="78892312" w14:textId="77777777" w:rsidR="00AD466B" w:rsidRPr="00AD466B" w:rsidRDefault="00AD466B" w:rsidP="00AD466B">
      <w:pPr>
        <w:numPr>
          <w:ilvl w:val="0"/>
          <w:numId w:val="11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AD466B">
        <w:rPr>
          <w:rFonts w:ascii="Agency FB" w:hAnsi="Agency FB"/>
          <w:sz w:val="22"/>
          <w:szCs w:val="22"/>
          <w:lang w:val="en-GB"/>
        </w:rPr>
        <w:t xml:space="preserve">Rayhaan </w:t>
      </w:r>
      <w:proofErr w:type="gramStart"/>
      <w:r w:rsidRPr="00AD466B">
        <w:rPr>
          <w:rFonts w:ascii="Agency FB" w:hAnsi="Agency FB"/>
          <w:sz w:val="22"/>
          <w:szCs w:val="22"/>
          <w:lang w:val="en-GB"/>
        </w:rPr>
        <w:t>actually arrived</w:t>
      </w:r>
      <w:proofErr w:type="gramEnd"/>
      <w:r w:rsidRPr="00AD466B">
        <w:rPr>
          <w:rFonts w:ascii="Agency FB" w:hAnsi="Agency FB"/>
          <w:sz w:val="22"/>
          <w:szCs w:val="22"/>
          <w:lang w:val="en-GB"/>
        </w:rPr>
        <w:t xml:space="preserve"> on time and should keep this up now </w:t>
      </w:r>
      <w:r w:rsidRPr="00AD466B">
        <w:rPr>
          <w:rFonts w:ascii="Segoe UI Emoji" w:hAnsi="Segoe UI Emoji" w:cs="Segoe UI Emoji"/>
          <w:sz w:val="22"/>
          <w:szCs w:val="22"/>
          <w:lang w:val="en-GB"/>
        </w:rPr>
        <w:t>🫡</w:t>
      </w:r>
    </w:p>
    <w:p w14:paraId="40137368" w14:textId="77777777" w:rsidR="00AD466B" w:rsidRPr="00AD466B" w:rsidRDefault="00AD466B" w:rsidP="00AD466B">
      <w:pPr>
        <w:numPr>
          <w:ilvl w:val="0"/>
          <w:numId w:val="11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AD466B">
        <w:rPr>
          <w:rFonts w:ascii="Agency FB" w:hAnsi="Agency FB"/>
          <w:sz w:val="22"/>
          <w:szCs w:val="22"/>
          <w:lang w:val="en-GB"/>
        </w:rPr>
        <w:t>"</w:t>
      </w:r>
      <w:proofErr w:type="gramStart"/>
      <w:r w:rsidRPr="00AD466B">
        <w:rPr>
          <w:rFonts w:ascii="Agency FB" w:hAnsi="Agency FB"/>
          <w:sz w:val="22"/>
          <w:szCs w:val="22"/>
          <w:lang w:val="en-GB"/>
        </w:rPr>
        <w:t>as</w:t>
      </w:r>
      <w:proofErr w:type="gramEnd"/>
      <w:r w:rsidRPr="00AD466B">
        <w:rPr>
          <w:rFonts w:ascii="Agency FB" w:hAnsi="Agency FB"/>
          <w:sz w:val="22"/>
          <w:szCs w:val="22"/>
          <w:lang w:val="en-GB"/>
        </w:rPr>
        <w:t xml:space="preserve"> the business grows" is way too vague and it could lead to money losses in the future</w:t>
      </w:r>
    </w:p>
    <w:p w14:paraId="453F3F03" w14:textId="77777777" w:rsidR="00AD466B" w:rsidRPr="00AD466B" w:rsidRDefault="00AD466B" w:rsidP="00AD466B">
      <w:pPr>
        <w:numPr>
          <w:ilvl w:val="0"/>
          <w:numId w:val="11"/>
        </w:numPr>
        <w:spacing w:after="0"/>
        <w:rPr>
          <w:rFonts w:ascii="Agency FB" w:hAnsi="Agency FB"/>
          <w:sz w:val="22"/>
          <w:szCs w:val="22"/>
          <w:lang w:val="en-GB"/>
        </w:rPr>
      </w:pPr>
      <w:r w:rsidRPr="00AD466B">
        <w:rPr>
          <w:rFonts w:ascii="Agency FB" w:hAnsi="Agency FB"/>
          <w:sz w:val="22"/>
          <w:szCs w:val="22"/>
          <w:lang w:val="en-GB"/>
        </w:rPr>
        <w:t>Sun Tsu: Art of War – Contains section great for business</w:t>
      </w:r>
    </w:p>
    <w:p w14:paraId="266134F3" w14:textId="77777777" w:rsidR="00AD466B" w:rsidRPr="00AD466B" w:rsidRDefault="00AD466B" w:rsidP="00AD466B">
      <w:pPr>
        <w:numPr>
          <w:ilvl w:val="0"/>
          <w:numId w:val="11"/>
        </w:numPr>
        <w:rPr>
          <w:rFonts w:ascii="Agency FB" w:hAnsi="Agency FB"/>
          <w:sz w:val="22"/>
          <w:szCs w:val="22"/>
          <w:lang w:val="en-GB"/>
        </w:rPr>
      </w:pPr>
      <w:r w:rsidRPr="00AD466B">
        <w:rPr>
          <w:rFonts w:ascii="Agency FB" w:hAnsi="Agency FB"/>
          <w:sz w:val="22"/>
          <w:szCs w:val="22"/>
          <w:lang w:val="en-GB"/>
        </w:rPr>
        <w:t>Next meeting (Programming Project progression) - 3pm on Saturday 21st</w:t>
      </w:r>
    </w:p>
    <w:p w14:paraId="66BDBE53" w14:textId="77777777" w:rsidR="002C43ED" w:rsidRDefault="00977981">
      <w:pPr>
        <w:pStyle w:val="Heading2"/>
      </w:pPr>
      <w:r>
        <w:t>Copilot</w:t>
      </w:r>
    </w:p>
    <w:p w14:paraId="49571287" w14:textId="77777777" w:rsidR="00E30F6E" w:rsidRPr="00E30F6E" w:rsidRDefault="00E30F6E" w:rsidP="00452FF2">
      <w:pPr>
        <w:spacing w:after="0"/>
        <w:rPr>
          <w:lang w:val="en-GB"/>
        </w:rPr>
      </w:pPr>
      <w:r w:rsidRPr="00E30F6E">
        <w:rPr>
          <w:lang w:val="en-GB"/>
        </w:rPr>
        <w:t>You've got some solid ground to cover in today's meeting. Here's a list of specific discussion points based on your notes from last week:</w:t>
      </w:r>
    </w:p>
    <w:p w14:paraId="2C6EAF11" w14:textId="77777777" w:rsidR="00E30F6E" w:rsidRPr="00E30F6E" w:rsidRDefault="00E30F6E" w:rsidP="00452FF2">
      <w:pPr>
        <w:pStyle w:val="Heading3"/>
        <w:rPr>
          <w:lang w:val="en-GB"/>
        </w:rPr>
      </w:pPr>
      <w:r w:rsidRPr="00E30F6E">
        <w:rPr>
          <w:lang w:val="en-GB"/>
        </w:rPr>
        <w:t>Company Roles/Structure</w:t>
      </w:r>
    </w:p>
    <w:p w14:paraId="2D3EF9D7" w14:textId="77777777" w:rsidR="00E30F6E" w:rsidRPr="00E30F6E" w:rsidRDefault="00E30F6E" w:rsidP="00452FF2">
      <w:pPr>
        <w:numPr>
          <w:ilvl w:val="0"/>
          <w:numId w:val="12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Strength-Based vs. Deterministic Roles</w:t>
      </w:r>
      <w:r w:rsidRPr="00E30F6E">
        <w:rPr>
          <w:lang w:val="en-GB"/>
        </w:rPr>
        <w:t>: Weigh the pros and cons of each approach. Consider the potential cost of hiring specialists versus the learning curve for team members adapting to new roles.</w:t>
      </w:r>
    </w:p>
    <w:p w14:paraId="64037EB3" w14:textId="77777777" w:rsidR="00E30F6E" w:rsidRPr="00E30F6E" w:rsidRDefault="00E30F6E" w:rsidP="00452FF2">
      <w:pPr>
        <w:numPr>
          <w:ilvl w:val="0"/>
          <w:numId w:val="12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Skill Development Timeline</w:t>
      </w:r>
      <w:r w:rsidRPr="00E30F6E">
        <w:rPr>
          <w:lang w:val="en-GB"/>
        </w:rPr>
        <w:t>: Create a realistic timeline for skill development if adopting deterministic roles.</w:t>
      </w:r>
    </w:p>
    <w:p w14:paraId="752091CF" w14:textId="77777777" w:rsidR="00E30F6E" w:rsidRPr="00E30F6E" w:rsidRDefault="00E30F6E" w:rsidP="00452FF2">
      <w:pPr>
        <w:numPr>
          <w:ilvl w:val="0"/>
          <w:numId w:val="12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Leadership Structure</w:t>
      </w:r>
      <w:r w:rsidRPr="00E30F6E">
        <w:rPr>
          <w:lang w:val="en-GB"/>
        </w:rPr>
        <w:t>: Finalize Hasan's role as CEO, with Rayhaan and Adam as co-founders. Define the responsibilities of each role clearly.</w:t>
      </w:r>
    </w:p>
    <w:p w14:paraId="7D86AAE8" w14:textId="77777777" w:rsidR="00E30F6E" w:rsidRPr="00E30F6E" w:rsidRDefault="00E30F6E" w:rsidP="00452FF2">
      <w:pPr>
        <w:numPr>
          <w:ilvl w:val="0"/>
          <w:numId w:val="12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Triangular Leadership Model</w:t>
      </w:r>
      <w:r w:rsidRPr="00E30F6E">
        <w:rPr>
          <w:lang w:val="en-GB"/>
        </w:rPr>
        <w:t>: Discuss how the triangular leadership model will function in practice and ensure everyone is comfortable with it.</w:t>
      </w:r>
    </w:p>
    <w:p w14:paraId="32577819" w14:textId="77777777" w:rsidR="00E30F6E" w:rsidRPr="00E30F6E" w:rsidRDefault="00E30F6E" w:rsidP="00452FF2">
      <w:pPr>
        <w:pStyle w:val="Heading3"/>
        <w:rPr>
          <w:lang w:val="en-GB"/>
        </w:rPr>
      </w:pPr>
      <w:r w:rsidRPr="00E30F6E">
        <w:rPr>
          <w:lang w:val="en-GB"/>
        </w:rPr>
        <w:lastRenderedPageBreak/>
        <w:t>Research &amp; Marketing</w:t>
      </w:r>
    </w:p>
    <w:p w14:paraId="60A72D9F" w14:textId="77777777" w:rsidR="00E30F6E" w:rsidRPr="00E30F6E" w:rsidRDefault="00E30F6E" w:rsidP="00452FF2">
      <w:pPr>
        <w:numPr>
          <w:ilvl w:val="0"/>
          <w:numId w:val="13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Hiring Strategy for Marketing and Research</w:t>
      </w:r>
      <w:r w:rsidRPr="00E30F6E">
        <w:rPr>
          <w:lang w:val="en-GB"/>
        </w:rPr>
        <w:t>: Determine the number of hires needed and outline the hiring process.</w:t>
      </w:r>
    </w:p>
    <w:p w14:paraId="088E251A" w14:textId="77777777" w:rsidR="00E30F6E" w:rsidRPr="00E30F6E" w:rsidRDefault="00E30F6E" w:rsidP="00452FF2">
      <w:pPr>
        <w:numPr>
          <w:ilvl w:val="0"/>
          <w:numId w:val="13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Market Research Timing</w:t>
      </w:r>
      <w:r w:rsidRPr="00E30F6E">
        <w:rPr>
          <w:lang w:val="en-GB"/>
        </w:rPr>
        <w:t xml:space="preserve">: Plan the right time to conduct market research to ensure </w:t>
      </w:r>
      <w:proofErr w:type="spellStart"/>
      <w:r w:rsidRPr="00E30F6E">
        <w:rPr>
          <w:lang w:val="en-GB"/>
        </w:rPr>
        <w:t>it's</w:t>
      </w:r>
      <w:proofErr w:type="spellEnd"/>
      <w:r w:rsidRPr="00E30F6E">
        <w:rPr>
          <w:lang w:val="en-GB"/>
        </w:rPr>
        <w:t xml:space="preserve"> relevant and </w:t>
      </w:r>
      <w:proofErr w:type="gramStart"/>
      <w:r w:rsidRPr="00E30F6E">
        <w:rPr>
          <w:lang w:val="en-GB"/>
        </w:rPr>
        <w:t>up-to-date</w:t>
      </w:r>
      <w:proofErr w:type="gramEnd"/>
      <w:r w:rsidRPr="00E30F6E">
        <w:rPr>
          <w:lang w:val="en-GB"/>
        </w:rPr>
        <w:t xml:space="preserve"> when needed.</w:t>
      </w:r>
    </w:p>
    <w:p w14:paraId="5031FEFB" w14:textId="77777777" w:rsidR="00E30F6E" w:rsidRPr="00E30F6E" w:rsidRDefault="00E30F6E" w:rsidP="00452FF2">
      <w:pPr>
        <w:numPr>
          <w:ilvl w:val="0"/>
          <w:numId w:val="13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Marketing Importance</w:t>
      </w:r>
      <w:r w:rsidRPr="00E30F6E">
        <w:rPr>
          <w:lang w:val="en-GB"/>
        </w:rPr>
        <w:t>: Reinforce the importance of marketing and research to the team, possibly by sharing insights from Hasan’s contact.</w:t>
      </w:r>
    </w:p>
    <w:p w14:paraId="290FC74A" w14:textId="77777777" w:rsidR="00E30F6E" w:rsidRPr="00E30F6E" w:rsidRDefault="00E30F6E" w:rsidP="00452FF2">
      <w:pPr>
        <w:pStyle w:val="Heading3"/>
        <w:rPr>
          <w:lang w:val="en-GB"/>
        </w:rPr>
      </w:pPr>
      <w:r w:rsidRPr="00E30F6E">
        <w:rPr>
          <w:lang w:val="en-GB"/>
        </w:rPr>
        <w:t>Proposed Implementations</w:t>
      </w:r>
    </w:p>
    <w:p w14:paraId="5D5D2F22" w14:textId="77777777" w:rsidR="00E30F6E" w:rsidRPr="00E30F6E" w:rsidRDefault="00E30F6E" w:rsidP="00452FF2">
      <w:pPr>
        <w:numPr>
          <w:ilvl w:val="0"/>
          <w:numId w:val="14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Tool and Technology Decisions</w:t>
      </w:r>
      <w:r w:rsidRPr="00E30F6E">
        <w:rPr>
          <w:lang w:val="en-GB"/>
        </w:rPr>
        <w:t>: Decide on a process for selecting tools and technologies as you get closer to launch. Discuss current tools and any potential outsourcing needs.</w:t>
      </w:r>
    </w:p>
    <w:p w14:paraId="5AE60F9B" w14:textId="77777777" w:rsidR="00E30F6E" w:rsidRPr="00E30F6E" w:rsidRDefault="00E30F6E" w:rsidP="00452FF2">
      <w:pPr>
        <w:numPr>
          <w:ilvl w:val="0"/>
          <w:numId w:val="14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Responsibility Assignments</w:t>
      </w:r>
      <w:r w:rsidRPr="00E30F6E">
        <w:rPr>
          <w:lang w:val="en-GB"/>
        </w:rPr>
        <w:t xml:space="preserve">: Confirm the assignments: </w:t>
      </w:r>
    </w:p>
    <w:p w14:paraId="46F1887F" w14:textId="77777777" w:rsidR="00E30F6E" w:rsidRPr="00E30F6E" w:rsidRDefault="00E30F6E" w:rsidP="00452FF2">
      <w:pPr>
        <w:numPr>
          <w:ilvl w:val="1"/>
          <w:numId w:val="14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Finance Sector Targeting</w:t>
      </w:r>
      <w:r w:rsidRPr="00E30F6E">
        <w:rPr>
          <w:lang w:val="en-GB"/>
        </w:rPr>
        <w:t>: Rayhaan</w:t>
      </w:r>
    </w:p>
    <w:p w14:paraId="3B0E4C26" w14:textId="77777777" w:rsidR="00E30F6E" w:rsidRPr="00E30F6E" w:rsidRDefault="00E30F6E" w:rsidP="00452FF2">
      <w:pPr>
        <w:numPr>
          <w:ilvl w:val="1"/>
          <w:numId w:val="14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Marketing Channels</w:t>
      </w:r>
      <w:r w:rsidRPr="00E30F6E">
        <w:rPr>
          <w:lang w:val="en-GB"/>
        </w:rPr>
        <w:t>: Hasan and Adam</w:t>
      </w:r>
    </w:p>
    <w:p w14:paraId="2E8C29BE" w14:textId="77777777" w:rsidR="00E30F6E" w:rsidRPr="00E30F6E" w:rsidRDefault="00E30F6E" w:rsidP="00452FF2">
      <w:pPr>
        <w:numPr>
          <w:ilvl w:val="1"/>
          <w:numId w:val="14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Brand Identity</w:t>
      </w:r>
      <w:r w:rsidRPr="00E30F6E">
        <w:rPr>
          <w:lang w:val="en-GB"/>
        </w:rPr>
        <w:t>: Adam</w:t>
      </w:r>
    </w:p>
    <w:p w14:paraId="522A32FE" w14:textId="77777777" w:rsidR="00E30F6E" w:rsidRPr="00E30F6E" w:rsidRDefault="00E30F6E" w:rsidP="00452FF2">
      <w:pPr>
        <w:numPr>
          <w:ilvl w:val="1"/>
          <w:numId w:val="14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Company Outreach</w:t>
      </w:r>
      <w:r w:rsidRPr="00E30F6E">
        <w:rPr>
          <w:lang w:val="en-GB"/>
        </w:rPr>
        <w:t>: Hasan</w:t>
      </w:r>
    </w:p>
    <w:p w14:paraId="37F3135D" w14:textId="77777777" w:rsidR="00E30F6E" w:rsidRPr="00E30F6E" w:rsidRDefault="00E30F6E" w:rsidP="00452FF2">
      <w:pPr>
        <w:pStyle w:val="Heading3"/>
        <w:rPr>
          <w:lang w:val="en-GB"/>
        </w:rPr>
      </w:pPr>
      <w:r w:rsidRPr="00E30F6E">
        <w:rPr>
          <w:lang w:val="en-GB"/>
        </w:rPr>
        <w:t>General Discussions</w:t>
      </w:r>
    </w:p>
    <w:p w14:paraId="033AAF81" w14:textId="77777777" w:rsidR="00E30F6E" w:rsidRPr="00E30F6E" w:rsidRDefault="00E30F6E" w:rsidP="00452FF2">
      <w:pPr>
        <w:numPr>
          <w:ilvl w:val="0"/>
          <w:numId w:val="15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Punctuality</w:t>
      </w:r>
      <w:r w:rsidRPr="00E30F6E">
        <w:rPr>
          <w:lang w:val="en-GB"/>
        </w:rPr>
        <w:t xml:space="preserve">: Applaud Rayhaan for arriving on time and encourage this </w:t>
      </w:r>
      <w:proofErr w:type="spellStart"/>
      <w:r w:rsidRPr="00E30F6E">
        <w:rPr>
          <w:lang w:val="en-GB"/>
        </w:rPr>
        <w:t>behavior</w:t>
      </w:r>
      <w:proofErr w:type="spellEnd"/>
      <w:r w:rsidRPr="00E30F6E">
        <w:rPr>
          <w:lang w:val="en-GB"/>
        </w:rPr>
        <w:t xml:space="preserve"> moving forward.</w:t>
      </w:r>
    </w:p>
    <w:p w14:paraId="7D6B9DBC" w14:textId="77777777" w:rsidR="00E30F6E" w:rsidRPr="00E30F6E" w:rsidRDefault="00E30F6E" w:rsidP="00452FF2">
      <w:pPr>
        <w:numPr>
          <w:ilvl w:val="0"/>
          <w:numId w:val="15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Clarifying Growth Statements</w:t>
      </w:r>
      <w:r w:rsidRPr="00E30F6E">
        <w:rPr>
          <w:lang w:val="en-GB"/>
        </w:rPr>
        <w:t>: Define what "as the business grows" means in concrete terms to avoid vagueness that could lead to financial losses.</w:t>
      </w:r>
    </w:p>
    <w:p w14:paraId="248F2625" w14:textId="77777777" w:rsidR="00E30F6E" w:rsidRPr="00E30F6E" w:rsidRDefault="00E30F6E" w:rsidP="00452FF2">
      <w:pPr>
        <w:numPr>
          <w:ilvl w:val="0"/>
          <w:numId w:val="15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Sun Tzu's Art of War</w:t>
      </w:r>
      <w:r w:rsidRPr="00E30F6E">
        <w:rPr>
          <w:lang w:val="en-GB"/>
        </w:rPr>
        <w:t>: Review the sections relevant to business strategy and discuss how they can be applied to your business.</w:t>
      </w:r>
    </w:p>
    <w:p w14:paraId="22B712C3" w14:textId="77777777" w:rsidR="00E30F6E" w:rsidRPr="00E30F6E" w:rsidRDefault="00E30F6E" w:rsidP="00452FF2">
      <w:pPr>
        <w:numPr>
          <w:ilvl w:val="0"/>
          <w:numId w:val="15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Next Meeting</w:t>
      </w:r>
      <w:r w:rsidRPr="00E30F6E">
        <w:rPr>
          <w:lang w:val="en-GB"/>
        </w:rPr>
        <w:t>: Confirm the details for the next meeting on Programming Project progression scheduled for 3pm on Saturday, 21st.</w:t>
      </w:r>
    </w:p>
    <w:p w14:paraId="64579AF4" w14:textId="77777777" w:rsidR="00E30F6E" w:rsidRPr="00E30F6E" w:rsidRDefault="00E30F6E" w:rsidP="00452FF2">
      <w:pPr>
        <w:pStyle w:val="Heading3"/>
        <w:rPr>
          <w:lang w:val="en-GB"/>
        </w:rPr>
      </w:pPr>
      <w:r w:rsidRPr="00E30F6E">
        <w:rPr>
          <w:lang w:val="en-GB"/>
        </w:rPr>
        <w:t>Additional Topics</w:t>
      </w:r>
    </w:p>
    <w:p w14:paraId="0FE073DC" w14:textId="77777777" w:rsidR="00E30F6E" w:rsidRPr="00E30F6E" w:rsidRDefault="00E30F6E" w:rsidP="00452FF2">
      <w:pPr>
        <w:numPr>
          <w:ilvl w:val="0"/>
          <w:numId w:val="16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Current Progress</w:t>
      </w:r>
      <w:r w:rsidRPr="00E30F6E">
        <w:rPr>
          <w:lang w:val="en-GB"/>
        </w:rPr>
        <w:t>: Review the progress made on existing projects since the last meeting.</w:t>
      </w:r>
    </w:p>
    <w:p w14:paraId="30C98402" w14:textId="77777777" w:rsidR="00E30F6E" w:rsidRPr="00E30F6E" w:rsidRDefault="00E30F6E" w:rsidP="00452FF2">
      <w:pPr>
        <w:numPr>
          <w:ilvl w:val="0"/>
          <w:numId w:val="16"/>
        </w:numPr>
        <w:spacing w:after="0"/>
        <w:rPr>
          <w:lang w:val="en-GB"/>
        </w:rPr>
      </w:pPr>
      <w:r w:rsidRPr="00E30F6E">
        <w:rPr>
          <w:b/>
          <w:bCs/>
          <w:lang w:val="en-GB"/>
        </w:rPr>
        <w:t>Team Collaboration</w:t>
      </w:r>
      <w:r w:rsidRPr="00E30F6E">
        <w:rPr>
          <w:lang w:val="en-GB"/>
        </w:rPr>
        <w:t>: Discuss any issues or improvements needed in team communication and collaboration.</w:t>
      </w:r>
    </w:p>
    <w:p w14:paraId="295866CF" w14:textId="5A116CD0" w:rsidR="002C43ED" w:rsidRPr="00E30F6E" w:rsidRDefault="00E30F6E" w:rsidP="00452FF2">
      <w:pPr>
        <w:spacing w:after="0"/>
        <w:rPr>
          <w:lang w:val="en-GB"/>
        </w:rPr>
      </w:pPr>
      <w:r w:rsidRPr="00E30F6E">
        <w:rPr>
          <w:lang w:val="en-GB"/>
        </w:rPr>
        <w:t xml:space="preserve">This structured approach will help ensure your meeting is productive and focused. Good luck with your discussions today! If you have any specific </w:t>
      </w:r>
      <w:proofErr w:type="gramStart"/>
      <w:r w:rsidRPr="00E30F6E">
        <w:rPr>
          <w:lang w:val="en-GB"/>
        </w:rPr>
        <w:t>areas</w:t>
      </w:r>
      <w:proofErr w:type="gramEnd"/>
      <w:r w:rsidRPr="00E30F6E">
        <w:rPr>
          <w:lang w:val="en-GB"/>
        </w:rPr>
        <w:t xml:space="preserve"> you'd like more detailed suggestions on, let me know. </w:t>
      </w:r>
      <w:r w:rsidRPr="00E30F6E">
        <w:rPr>
          <w:rFonts w:ascii="Segoe UI Emoji" w:hAnsi="Segoe UI Emoji" w:cs="Segoe UI Emoji"/>
          <w:lang w:val="en-GB"/>
        </w:rPr>
        <w:t>😊</w:t>
      </w:r>
    </w:p>
    <w:sectPr w:rsidR="002C43ED" w:rsidRPr="00E30F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6D1E"/>
    <w:multiLevelType w:val="multilevel"/>
    <w:tmpl w:val="AB2A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47BD7"/>
    <w:multiLevelType w:val="multilevel"/>
    <w:tmpl w:val="5B6E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3" w15:restartNumberingAfterBreak="0">
    <w:nsid w:val="0A517FD7"/>
    <w:multiLevelType w:val="multilevel"/>
    <w:tmpl w:val="6972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7228C"/>
    <w:multiLevelType w:val="multilevel"/>
    <w:tmpl w:val="07467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0B74C42"/>
    <w:multiLevelType w:val="multilevel"/>
    <w:tmpl w:val="7E52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C3738B"/>
    <w:multiLevelType w:val="multilevel"/>
    <w:tmpl w:val="C8C0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EA746C"/>
    <w:multiLevelType w:val="multilevel"/>
    <w:tmpl w:val="6A2A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5931C8"/>
    <w:multiLevelType w:val="multilevel"/>
    <w:tmpl w:val="E906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abstractNum w:abstractNumId="11" w15:restartNumberingAfterBreak="0">
    <w:nsid w:val="47414175"/>
    <w:multiLevelType w:val="multilevel"/>
    <w:tmpl w:val="C8B0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5640D8"/>
    <w:multiLevelType w:val="multilevel"/>
    <w:tmpl w:val="D298C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0204CB"/>
    <w:multiLevelType w:val="multilevel"/>
    <w:tmpl w:val="25BE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E6CA8"/>
    <w:multiLevelType w:val="multilevel"/>
    <w:tmpl w:val="576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A02D7"/>
    <w:multiLevelType w:val="multilevel"/>
    <w:tmpl w:val="3E68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915928">
    <w:abstractNumId w:val="5"/>
    <w:lvlOverride w:ilvl="0">
      <w:startOverride w:val="1"/>
    </w:lvlOverride>
  </w:num>
  <w:num w:numId="2" w16cid:durableId="1753311521">
    <w:abstractNumId w:val="10"/>
  </w:num>
  <w:num w:numId="3" w16cid:durableId="1553537202">
    <w:abstractNumId w:val="2"/>
  </w:num>
  <w:num w:numId="4" w16cid:durableId="1654987556">
    <w:abstractNumId w:val="13"/>
  </w:num>
  <w:num w:numId="5" w16cid:durableId="1302036004">
    <w:abstractNumId w:val="3"/>
  </w:num>
  <w:num w:numId="6" w16cid:durableId="1404067097">
    <w:abstractNumId w:val="1"/>
  </w:num>
  <w:num w:numId="7" w16cid:durableId="1036153791">
    <w:abstractNumId w:val="12"/>
  </w:num>
  <w:num w:numId="8" w16cid:durableId="703482788">
    <w:abstractNumId w:val="11"/>
  </w:num>
  <w:num w:numId="9" w16cid:durableId="467092464">
    <w:abstractNumId w:val="4"/>
  </w:num>
  <w:num w:numId="10" w16cid:durableId="959648976">
    <w:abstractNumId w:val="0"/>
  </w:num>
  <w:num w:numId="11" w16cid:durableId="384527906">
    <w:abstractNumId w:val="14"/>
  </w:num>
  <w:num w:numId="12" w16cid:durableId="1469781223">
    <w:abstractNumId w:val="9"/>
  </w:num>
  <w:num w:numId="13" w16cid:durableId="1685205715">
    <w:abstractNumId w:val="7"/>
  </w:num>
  <w:num w:numId="14" w16cid:durableId="480385626">
    <w:abstractNumId w:val="15"/>
  </w:num>
  <w:num w:numId="15" w16cid:durableId="390617561">
    <w:abstractNumId w:val="8"/>
  </w:num>
  <w:num w:numId="16" w16cid:durableId="1211770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95D"/>
    <w:rsid w:val="002C43ED"/>
    <w:rsid w:val="00452FF2"/>
    <w:rsid w:val="004C3CA0"/>
    <w:rsid w:val="00504A6E"/>
    <w:rsid w:val="0069006D"/>
    <w:rsid w:val="00977981"/>
    <w:rsid w:val="00AD466B"/>
    <w:rsid w:val="00B93650"/>
    <w:rsid w:val="00BA5018"/>
    <w:rsid w:val="00CD295D"/>
    <w:rsid w:val="00D04CA1"/>
    <w:rsid w:val="00D04DF4"/>
    <w:rsid w:val="00E11CFB"/>
    <w:rsid w:val="00E30F6E"/>
    <w:rsid w:val="00ED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F0907"/>
  <w15:docId w15:val="{43F07DEF-6C83-4499-91AA-F9675D64C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an%20Akhtar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</Template>
  <TotalTime>8</TotalTime>
  <Pages>4</Pages>
  <Words>1466</Words>
  <Characters>8361</Characters>
  <Application>Microsoft Office Word</Application>
  <DocSecurity>0</DocSecurity>
  <Lines>69</Lines>
  <Paragraphs>19</Paragraphs>
  <ScaleCrop>false</ScaleCrop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11</cp:revision>
  <dcterms:created xsi:type="dcterms:W3CDTF">2026-03-21T16:00:00Z</dcterms:created>
  <dcterms:modified xsi:type="dcterms:W3CDTF">2026-03-21T16:15:00Z</dcterms:modified>
</cp:coreProperties>
</file>