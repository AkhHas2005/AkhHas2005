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546A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205D645B" w14:textId="77777777" w:rsidR="001E16DC" w:rsidRPr="001E16DC" w:rsidRDefault="001E16DC" w:rsidP="001E16DC">
      <w:pPr>
        <w:rPr>
          <w:lang w:val="en-GB"/>
        </w:rPr>
      </w:pPr>
      <w:r w:rsidRPr="001E16DC">
        <w:rPr>
          <w:lang w:val="en-GB"/>
        </w:rPr>
        <w:t xml:space="preserve">I have a former work colleague who revealed at work that she wants to start her own business in future. I also want to start my own business and so we agreed we could give tips and help each other out. We've arranged a short </w:t>
      </w:r>
      <w:proofErr w:type="gramStart"/>
      <w:r w:rsidRPr="001E16DC">
        <w:rPr>
          <w:lang w:val="en-GB"/>
        </w:rPr>
        <w:t>10 minute</w:t>
      </w:r>
      <w:proofErr w:type="gramEnd"/>
      <w:r w:rsidRPr="001E16DC">
        <w:rPr>
          <w:lang w:val="en-GB"/>
        </w:rPr>
        <w:t xml:space="preserve"> call but what could we talk about?</w:t>
      </w:r>
    </w:p>
    <w:p w14:paraId="153C9D13" w14:textId="77777777" w:rsidR="002C43ED" w:rsidRDefault="00977981">
      <w:pPr>
        <w:pStyle w:val="Heading2"/>
      </w:pPr>
      <w:r>
        <w:t>Copilot</w:t>
      </w:r>
    </w:p>
    <w:p w14:paraId="78B9010D" w14:textId="77777777" w:rsidR="00343C21" w:rsidRPr="00343C21" w:rsidRDefault="00343C21" w:rsidP="00343C21">
      <w:pPr>
        <w:rPr>
          <w:lang w:val="en-GB"/>
        </w:rPr>
      </w:pPr>
      <w:r w:rsidRPr="00343C21">
        <w:rPr>
          <w:lang w:val="en-GB"/>
        </w:rPr>
        <w:t>That's great that you both have entrepreneurial aspirations! Here are some ideas for your 10-minute call:</w:t>
      </w:r>
    </w:p>
    <w:p w14:paraId="6C6A45E2" w14:textId="77777777" w:rsidR="00343C21" w:rsidRPr="00343C21" w:rsidRDefault="00343C21" w:rsidP="00343C21">
      <w:pPr>
        <w:numPr>
          <w:ilvl w:val="0"/>
          <w:numId w:val="4"/>
        </w:numPr>
        <w:rPr>
          <w:lang w:val="en-GB"/>
        </w:rPr>
      </w:pPr>
      <w:r w:rsidRPr="00343C21">
        <w:rPr>
          <w:b/>
          <w:bCs/>
          <w:lang w:val="en-GB"/>
        </w:rPr>
        <w:t>Current Status</w:t>
      </w:r>
      <w:r w:rsidRPr="00343C21">
        <w:rPr>
          <w:lang w:val="en-GB"/>
        </w:rPr>
        <w:t>: Briefly share where each of you is in your business journey. Are you in the planning phase, or have you already started?</w:t>
      </w:r>
    </w:p>
    <w:p w14:paraId="4407DA2D" w14:textId="77777777" w:rsidR="00343C21" w:rsidRPr="00343C21" w:rsidRDefault="00343C21" w:rsidP="00343C21">
      <w:pPr>
        <w:numPr>
          <w:ilvl w:val="0"/>
          <w:numId w:val="4"/>
        </w:numPr>
        <w:rPr>
          <w:lang w:val="en-GB"/>
        </w:rPr>
      </w:pPr>
      <w:r w:rsidRPr="00343C21">
        <w:rPr>
          <w:b/>
          <w:bCs/>
          <w:lang w:val="en-GB"/>
        </w:rPr>
        <w:t>Business Ideas</w:t>
      </w:r>
      <w:r w:rsidRPr="00343C21">
        <w:rPr>
          <w:lang w:val="en-GB"/>
        </w:rPr>
        <w:t>: Exchange your business ideas. Discuss what industries you're interested in and why.</w:t>
      </w:r>
    </w:p>
    <w:p w14:paraId="7C49B98D" w14:textId="77777777" w:rsidR="00343C21" w:rsidRPr="00343C21" w:rsidRDefault="00343C21" w:rsidP="00343C21">
      <w:pPr>
        <w:numPr>
          <w:ilvl w:val="0"/>
          <w:numId w:val="4"/>
        </w:numPr>
        <w:rPr>
          <w:lang w:val="en-GB"/>
        </w:rPr>
      </w:pPr>
      <w:r w:rsidRPr="00343C21">
        <w:rPr>
          <w:b/>
          <w:bCs/>
          <w:lang w:val="en-GB"/>
        </w:rPr>
        <w:t>Challenges</w:t>
      </w:r>
      <w:r w:rsidRPr="00343C21">
        <w:rPr>
          <w:lang w:val="en-GB"/>
        </w:rPr>
        <w:t>: Talk about any challenges you're facing. This could be anything from finding funding to marketing strategies.</w:t>
      </w:r>
    </w:p>
    <w:p w14:paraId="336041D2" w14:textId="77777777" w:rsidR="00343C21" w:rsidRPr="00343C21" w:rsidRDefault="00343C21" w:rsidP="00343C21">
      <w:pPr>
        <w:numPr>
          <w:ilvl w:val="0"/>
          <w:numId w:val="4"/>
        </w:numPr>
        <w:rPr>
          <w:lang w:val="en-GB"/>
        </w:rPr>
      </w:pPr>
      <w:r w:rsidRPr="00343C21">
        <w:rPr>
          <w:b/>
          <w:bCs/>
          <w:lang w:val="en-GB"/>
        </w:rPr>
        <w:t>Resources</w:t>
      </w:r>
      <w:r w:rsidRPr="00343C21">
        <w:rPr>
          <w:lang w:val="en-GB"/>
        </w:rPr>
        <w:t>: Share any useful resources you've found, such as books, podcasts, or online courses.</w:t>
      </w:r>
    </w:p>
    <w:p w14:paraId="0EC9E8D6" w14:textId="77777777" w:rsidR="00343C21" w:rsidRPr="00343C21" w:rsidRDefault="00343C21" w:rsidP="00343C21">
      <w:pPr>
        <w:numPr>
          <w:ilvl w:val="0"/>
          <w:numId w:val="4"/>
        </w:numPr>
        <w:rPr>
          <w:lang w:val="en-GB"/>
        </w:rPr>
      </w:pPr>
      <w:r w:rsidRPr="00343C21">
        <w:rPr>
          <w:b/>
          <w:bCs/>
          <w:lang w:val="en-GB"/>
        </w:rPr>
        <w:t>Networking</w:t>
      </w:r>
      <w:r w:rsidRPr="00343C21">
        <w:rPr>
          <w:lang w:val="en-GB"/>
        </w:rPr>
        <w:t>: Discuss any networking events or groups that might be beneficial for both of you.</w:t>
      </w:r>
    </w:p>
    <w:p w14:paraId="72F62185" w14:textId="77777777" w:rsidR="00343C21" w:rsidRPr="00343C21" w:rsidRDefault="00343C21" w:rsidP="00343C21">
      <w:pPr>
        <w:numPr>
          <w:ilvl w:val="0"/>
          <w:numId w:val="4"/>
        </w:numPr>
        <w:rPr>
          <w:lang w:val="en-GB"/>
        </w:rPr>
      </w:pPr>
      <w:r w:rsidRPr="00343C21">
        <w:rPr>
          <w:b/>
          <w:bCs/>
          <w:lang w:val="en-GB"/>
        </w:rPr>
        <w:t>Next Steps</w:t>
      </w:r>
      <w:r w:rsidRPr="00343C21">
        <w:rPr>
          <w:lang w:val="en-GB"/>
        </w:rPr>
        <w:t>: Outline your next steps and see if there are ways you can support each other in the coming weeks.</w:t>
      </w:r>
    </w:p>
    <w:p w14:paraId="6770EBF7" w14:textId="77777777" w:rsidR="00343C21" w:rsidRPr="00343C21" w:rsidRDefault="00343C21" w:rsidP="00343C21">
      <w:pPr>
        <w:numPr>
          <w:ilvl w:val="0"/>
          <w:numId w:val="4"/>
        </w:numPr>
        <w:rPr>
          <w:lang w:val="en-GB"/>
        </w:rPr>
      </w:pPr>
      <w:r w:rsidRPr="00343C21">
        <w:rPr>
          <w:b/>
          <w:bCs/>
          <w:lang w:val="en-GB"/>
        </w:rPr>
        <w:t>Future Meetings</w:t>
      </w:r>
      <w:r w:rsidRPr="00343C21">
        <w:rPr>
          <w:lang w:val="en-GB"/>
        </w:rPr>
        <w:t>: Plan for future check-ins to keep each other motivated and accountable.</w:t>
      </w:r>
    </w:p>
    <w:p w14:paraId="72195E49" w14:textId="77777777" w:rsidR="00343C21" w:rsidRPr="00343C21" w:rsidRDefault="00343C21" w:rsidP="00343C21">
      <w:pPr>
        <w:rPr>
          <w:lang w:val="en-GB"/>
        </w:rPr>
      </w:pPr>
      <w:r w:rsidRPr="00343C21">
        <w:rPr>
          <w:lang w:val="en-GB"/>
        </w:rPr>
        <w:t xml:space="preserve">This should give you a solid structure for your call and ensure you make the most of your time together. Good luck with your business ventures! </w:t>
      </w:r>
      <w:r w:rsidRPr="00343C21">
        <w:rPr>
          <w:rFonts w:ascii="Segoe UI Emoji" w:hAnsi="Segoe UI Emoji" w:cs="Segoe UI Emoji"/>
          <w:lang w:val="en-GB"/>
        </w:rPr>
        <w:t>🚀</w:t>
      </w:r>
    </w:p>
    <w:p w14:paraId="52430483" w14:textId="77777777" w:rsidR="00343C21" w:rsidRPr="00343C21" w:rsidRDefault="00343C21" w:rsidP="00343C21">
      <w:pPr>
        <w:rPr>
          <w:lang w:val="en-GB"/>
        </w:rPr>
      </w:pPr>
      <w:r w:rsidRPr="00343C21">
        <w:rPr>
          <w:lang w:val="en-GB"/>
        </w:rPr>
        <w:t>Is there a specific area of starting a business that you're particularly interested in?</w:t>
      </w:r>
    </w:p>
    <w:p w14:paraId="15865629" w14:textId="77777777" w:rsidR="00343C21" w:rsidRDefault="00343C21" w:rsidP="00343C21">
      <w:pPr>
        <w:pStyle w:val="Heading3"/>
        <w:rPr>
          <w:lang w:val="en-GB"/>
        </w:rPr>
      </w:pPr>
      <w:r w:rsidRPr="00343C21">
        <w:rPr>
          <w:lang w:val="en-GB"/>
        </w:rPr>
        <w:t xml:space="preserve">Learn more: </w:t>
      </w:r>
    </w:p>
    <w:p w14:paraId="44827677" w14:textId="5D3FE765" w:rsidR="00343C21" w:rsidRDefault="00343C21" w:rsidP="00343C21">
      <w:pPr>
        <w:pStyle w:val="ListParagraph"/>
        <w:numPr>
          <w:ilvl w:val="0"/>
          <w:numId w:val="5"/>
        </w:numPr>
        <w:rPr>
          <w:lang w:val="en-GB"/>
        </w:rPr>
      </w:pPr>
      <w:hyperlink r:id="rId5" w:history="1">
        <w:r w:rsidRPr="00343C21">
          <w:rPr>
            <w:rStyle w:val="Hyperlink"/>
            <w:lang w:val="en-GB"/>
          </w:rPr>
          <w:t>linguaholic.com</w:t>
        </w:r>
      </w:hyperlink>
    </w:p>
    <w:p w14:paraId="7E99F413" w14:textId="77777777" w:rsidR="00343C21" w:rsidRDefault="00343C21" w:rsidP="00343C21">
      <w:pPr>
        <w:pStyle w:val="ListParagraph"/>
        <w:numPr>
          <w:ilvl w:val="0"/>
          <w:numId w:val="5"/>
        </w:numPr>
        <w:rPr>
          <w:lang w:val="en-GB"/>
        </w:rPr>
      </w:pPr>
      <w:hyperlink r:id="rId6" w:history="1">
        <w:r w:rsidRPr="00377A00">
          <w:rPr>
            <w:rStyle w:val="Hyperlink"/>
            <w:lang w:val="en-GB"/>
          </w:rPr>
          <w:t>www.indeed.com</w:t>
        </w:r>
      </w:hyperlink>
    </w:p>
    <w:p w14:paraId="7011084D" w14:textId="733577A2" w:rsidR="00343C21" w:rsidRPr="00343C21" w:rsidRDefault="00343C21" w:rsidP="00343C21">
      <w:pPr>
        <w:pStyle w:val="ListParagraph"/>
        <w:numPr>
          <w:ilvl w:val="0"/>
          <w:numId w:val="5"/>
        </w:numPr>
        <w:rPr>
          <w:lang w:val="en-GB"/>
        </w:rPr>
      </w:pPr>
      <w:hyperlink r:id="rId7" w:history="1">
        <w:r w:rsidRPr="00343C21">
          <w:rPr>
            <w:rStyle w:val="Hyperlink"/>
            <w:lang w:val="en-GB"/>
          </w:rPr>
          <w:t>blog.thecenterforsalesstrategy.com</w:t>
        </w:r>
      </w:hyperlink>
    </w:p>
    <w:p w14:paraId="2D210256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1E6AE198" w14:textId="77777777" w:rsidR="00500EDF" w:rsidRPr="00500EDF" w:rsidRDefault="00500EDF" w:rsidP="00500EDF">
      <w:pPr>
        <w:rPr>
          <w:lang w:val="en-GB"/>
        </w:rPr>
      </w:pPr>
      <w:r w:rsidRPr="00500EDF">
        <w:rPr>
          <w:lang w:val="en-GB"/>
        </w:rPr>
        <w:t>we're both planning on starting in the intermediate future, so about 3 years or so, what would you say then regarding this additional piece of information as well</w:t>
      </w:r>
    </w:p>
    <w:p w14:paraId="1043D929" w14:textId="77777777" w:rsidR="002C43ED" w:rsidRDefault="00977981">
      <w:pPr>
        <w:pStyle w:val="Heading2"/>
      </w:pPr>
      <w:r>
        <w:lastRenderedPageBreak/>
        <w:t>Copilot</w:t>
      </w:r>
    </w:p>
    <w:p w14:paraId="7715EEE9" w14:textId="77777777" w:rsidR="00AD47B6" w:rsidRPr="00AD47B6" w:rsidRDefault="00AD47B6" w:rsidP="00AD47B6">
      <w:pPr>
        <w:rPr>
          <w:lang w:val="en-GB"/>
        </w:rPr>
      </w:pPr>
      <w:r w:rsidRPr="00AD47B6">
        <w:rPr>
          <w:lang w:val="en-GB"/>
        </w:rPr>
        <w:t>Given that you both plan to start your businesses in about three years, you can tailor your conversation to focus on long-term planning and preparation. Here are some additional points to discuss:</w:t>
      </w:r>
    </w:p>
    <w:p w14:paraId="1F7B5948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Long-Term Goals</w:t>
      </w:r>
      <w:r w:rsidRPr="00AD47B6">
        <w:rPr>
          <w:lang w:val="en-GB"/>
        </w:rPr>
        <w:t>: Share your long-term business goals and visions. Where do you see your businesses in five to ten years?</w:t>
      </w:r>
    </w:p>
    <w:p w14:paraId="5A1CE3B7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Skill Development</w:t>
      </w:r>
      <w:r w:rsidRPr="00AD47B6">
        <w:rPr>
          <w:lang w:val="en-GB"/>
        </w:rPr>
        <w:t>: Identify any skills you need to develop over the next few years. This could include leadership, financial management, or industry-specific skills.</w:t>
      </w:r>
    </w:p>
    <w:p w14:paraId="2158C50A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Market Research</w:t>
      </w:r>
      <w:r w:rsidRPr="00AD47B6">
        <w:rPr>
          <w:lang w:val="en-GB"/>
        </w:rPr>
        <w:t>: Discuss how you plan to conduct market research to understand your target audience and competitors better.</w:t>
      </w:r>
    </w:p>
    <w:p w14:paraId="658BD723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Financial Planning</w:t>
      </w:r>
      <w:r w:rsidRPr="00AD47B6">
        <w:rPr>
          <w:lang w:val="en-GB"/>
        </w:rPr>
        <w:t>: Talk about saving strategies and how you plan to secure funding when the time comes. This could include personal savings, loans, or investors.</w:t>
      </w:r>
    </w:p>
    <w:p w14:paraId="40C956FF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Networking</w:t>
      </w:r>
      <w:r w:rsidRPr="00AD47B6">
        <w:rPr>
          <w:lang w:val="en-GB"/>
        </w:rPr>
        <w:t>: Plan to attend industry events, join professional groups, or take part in online communities to build your network over time.</w:t>
      </w:r>
    </w:p>
    <w:p w14:paraId="071B4317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Mentorship</w:t>
      </w:r>
      <w:r w:rsidRPr="00AD47B6">
        <w:rPr>
          <w:lang w:val="en-GB"/>
        </w:rPr>
        <w:t>: Consider finding mentors who can provide guidance and support as you prepare to launch your businesses.</w:t>
      </w:r>
    </w:p>
    <w:p w14:paraId="3BE983A6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Timeline and Milestones</w:t>
      </w:r>
      <w:r w:rsidRPr="00AD47B6">
        <w:rPr>
          <w:lang w:val="en-GB"/>
        </w:rPr>
        <w:t>: Set a timeline with key milestones to track your progress over the next three years. This can help keep you both accountable and motivated.</w:t>
      </w:r>
    </w:p>
    <w:p w14:paraId="086C5D49" w14:textId="77777777" w:rsidR="00AD47B6" w:rsidRPr="00AD47B6" w:rsidRDefault="00AD47B6" w:rsidP="00AD47B6">
      <w:pPr>
        <w:numPr>
          <w:ilvl w:val="0"/>
          <w:numId w:val="6"/>
        </w:numPr>
        <w:rPr>
          <w:lang w:val="en-GB"/>
        </w:rPr>
      </w:pPr>
      <w:r w:rsidRPr="00AD47B6">
        <w:rPr>
          <w:b/>
          <w:bCs/>
          <w:lang w:val="en-GB"/>
        </w:rPr>
        <w:t>Learning Resources</w:t>
      </w:r>
      <w:r w:rsidRPr="00AD47B6">
        <w:rPr>
          <w:lang w:val="en-GB"/>
        </w:rPr>
        <w:t>: Share any courses, books, or workshops that could be beneficial for your business preparation.</w:t>
      </w:r>
    </w:p>
    <w:p w14:paraId="4043752A" w14:textId="77777777" w:rsidR="00AD47B6" w:rsidRPr="00AD47B6" w:rsidRDefault="00AD47B6" w:rsidP="00AD47B6">
      <w:pPr>
        <w:rPr>
          <w:lang w:val="en-GB"/>
        </w:rPr>
      </w:pPr>
      <w:r w:rsidRPr="00AD47B6">
        <w:rPr>
          <w:lang w:val="en-GB"/>
        </w:rPr>
        <w:t xml:space="preserve">By focusing on these areas, you can make the most of your call and set a strong foundation for your future businesses. </w:t>
      </w:r>
      <w:r w:rsidRPr="00AD47B6">
        <w:rPr>
          <w:rFonts w:ascii="Segoe UI Emoji" w:hAnsi="Segoe UI Emoji" w:cs="Segoe UI Emoji"/>
          <w:lang w:val="en-GB"/>
        </w:rPr>
        <w:t>🌟</w:t>
      </w:r>
    </w:p>
    <w:p w14:paraId="61F1347E" w14:textId="6E713EDB" w:rsidR="002C43ED" w:rsidRPr="009B0612" w:rsidRDefault="00AD47B6">
      <w:pPr>
        <w:rPr>
          <w:lang w:val="en-GB"/>
        </w:rPr>
      </w:pPr>
      <w:r w:rsidRPr="00AD47B6">
        <w:rPr>
          <w:lang w:val="en-GB"/>
        </w:rPr>
        <w:t>Is there a specific industry you're both interested in, or are your business ideas quite different?</w:t>
      </w:r>
    </w:p>
    <w:sectPr w:rsidR="002C43ED" w:rsidRPr="009B06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B4C7008"/>
    <w:multiLevelType w:val="multilevel"/>
    <w:tmpl w:val="62EC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2680A25"/>
    <w:multiLevelType w:val="multilevel"/>
    <w:tmpl w:val="BF16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5" w15:restartNumberingAfterBreak="0">
    <w:nsid w:val="45564461"/>
    <w:multiLevelType w:val="hybridMultilevel"/>
    <w:tmpl w:val="567E74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4"/>
  </w:num>
  <w:num w:numId="3" w16cid:durableId="1553537202">
    <w:abstractNumId w:val="0"/>
  </w:num>
  <w:num w:numId="4" w16cid:durableId="1507524644">
    <w:abstractNumId w:val="1"/>
  </w:num>
  <w:num w:numId="5" w16cid:durableId="672686010">
    <w:abstractNumId w:val="5"/>
  </w:num>
  <w:num w:numId="6" w16cid:durableId="1280649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5DC"/>
    <w:rsid w:val="000E65DC"/>
    <w:rsid w:val="001E16DC"/>
    <w:rsid w:val="002C43ED"/>
    <w:rsid w:val="00343C21"/>
    <w:rsid w:val="00500EDF"/>
    <w:rsid w:val="00977981"/>
    <w:rsid w:val="009B0612"/>
    <w:rsid w:val="00A25F60"/>
    <w:rsid w:val="00AD47B6"/>
    <w:rsid w:val="00D0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790C"/>
  <w15:docId w15:val="{12277EC0-11EB-4494-9C2A-A7DF1C91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343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thecenterforsalesstrategy.com/the-proper-way-to-start-a-business-convers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deed.com" TargetMode="External"/><Relationship Id="rId5" Type="http://schemas.openxmlformats.org/officeDocument/2006/relationships/hyperlink" Target="https://linguaholic.com/linguablog/best-conversation-starters-for-busines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5</TotalTime>
  <Pages>2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6</cp:revision>
  <dcterms:created xsi:type="dcterms:W3CDTF">2025-09-20T12:03:00Z</dcterms:created>
  <dcterms:modified xsi:type="dcterms:W3CDTF">2025-09-20T12:13:00Z</dcterms:modified>
</cp:coreProperties>
</file>