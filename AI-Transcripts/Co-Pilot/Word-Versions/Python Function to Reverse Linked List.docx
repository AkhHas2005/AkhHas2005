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BA1D4" w14:textId="77777777" w:rsidR="002C43ED" w:rsidRDefault="00977981">
      <w:pPr>
        <w:pStyle w:val="Heading2"/>
      </w:pPr>
      <w:r>
        <w:t>You</w:t>
      </w:r>
    </w:p>
    <w:p w14:paraId="13680922" w14:textId="77777777" w:rsidR="008F789A" w:rsidRPr="008F789A" w:rsidRDefault="008F789A" w:rsidP="008F789A">
      <w:pPr>
        <w:rPr>
          <w:lang w:val="en-GB"/>
        </w:rPr>
      </w:pPr>
      <w:r w:rsidRPr="008F789A">
        <w:rPr>
          <w:lang w:val="en-GB"/>
        </w:rPr>
        <w:t>Can you write a Python function to reverse a linked list?</w:t>
      </w:r>
    </w:p>
    <w:p w14:paraId="00D52BC5" w14:textId="77777777" w:rsidR="002C43ED" w:rsidRDefault="00977981">
      <w:pPr>
        <w:pStyle w:val="Heading2"/>
      </w:pPr>
      <w:r>
        <w:t>Copilot</w:t>
      </w:r>
    </w:p>
    <w:p w14:paraId="72490368" w14:textId="77777777" w:rsidR="008F51F2" w:rsidRPr="008F51F2" w:rsidRDefault="008F51F2" w:rsidP="008F51F2">
      <w:pPr>
        <w:rPr>
          <w:lang w:val="en-GB"/>
        </w:rPr>
      </w:pPr>
      <w:r w:rsidRPr="008F51F2">
        <w:rPr>
          <w:lang w:val="en-GB"/>
        </w:rPr>
        <w:t>(First Friday, Dec 13)</w:t>
      </w:r>
      <w:r w:rsidRPr="008F51F2">
        <w:rPr>
          <w:lang w:val="en-GB"/>
        </w:rPr>
        <w:br/>
        <w:t>Sure thing! Here’s how you can reverse a singly linked list in Python:</w:t>
      </w:r>
    </w:p>
    <w:p w14:paraId="7614A8C9" w14:textId="77777777" w:rsidR="008F51F2" w:rsidRPr="008F51F2" w:rsidRDefault="008F51F2" w:rsidP="008F51F2">
      <w:pPr>
        <w:spacing w:after="0"/>
        <w:rPr>
          <w:rFonts w:ascii="Agency FB" w:hAnsi="Agency FB"/>
          <w:lang w:val="en-GB"/>
        </w:rPr>
      </w:pPr>
      <w:r w:rsidRPr="008F51F2">
        <w:rPr>
          <w:rFonts w:ascii="Agency FB" w:hAnsi="Agency FB"/>
          <w:lang w:val="en-GB"/>
        </w:rPr>
        <w:t>class ListNode:</w:t>
      </w:r>
    </w:p>
    <w:p w14:paraId="119C188A" w14:textId="77777777" w:rsidR="008F51F2" w:rsidRPr="008F51F2" w:rsidRDefault="008F51F2" w:rsidP="008F51F2">
      <w:pPr>
        <w:spacing w:after="0"/>
        <w:rPr>
          <w:rFonts w:ascii="Agency FB" w:hAnsi="Agency FB"/>
          <w:lang w:val="en-GB"/>
        </w:rPr>
      </w:pPr>
      <w:r w:rsidRPr="008F51F2">
        <w:rPr>
          <w:rFonts w:ascii="Agency FB" w:hAnsi="Agency FB"/>
          <w:lang w:val="en-GB"/>
        </w:rPr>
        <w:t xml:space="preserve">    def __init__(self, value=0, next=None):</w:t>
      </w:r>
    </w:p>
    <w:p w14:paraId="2C6620CE" w14:textId="77777777" w:rsidR="008F51F2" w:rsidRPr="008F51F2" w:rsidRDefault="008F51F2" w:rsidP="008F51F2">
      <w:pPr>
        <w:spacing w:after="0"/>
        <w:rPr>
          <w:rFonts w:ascii="Agency FB" w:hAnsi="Agency FB"/>
          <w:lang w:val="en-GB"/>
        </w:rPr>
      </w:pPr>
      <w:r w:rsidRPr="008F51F2">
        <w:rPr>
          <w:rFonts w:ascii="Agency FB" w:hAnsi="Agency FB"/>
          <w:lang w:val="en-GB"/>
        </w:rPr>
        <w:t xml:space="preserve">        self.value = value</w:t>
      </w:r>
    </w:p>
    <w:p w14:paraId="65053AED" w14:textId="77777777" w:rsidR="008F51F2" w:rsidRPr="008F51F2" w:rsidRDefault="008F51F2" w:rsidP="008F51F2">
      <w:pPr>
        <w:spacing w:after="0"/>
        <w:rPr>
          <w:rFonts w:ascii="Agency FB" w:hAnsi="Agency FB"/>
          <w:lang w:val="en-GB"/>
        </w:rPr>
      </w:pPr>
      <w:r w:rsidRPr="008F51F2">
        <w:rPr>
          <w:rFonts w:ascii="Agency FB" w:hAnsi="Agency FB"/>
          <w:lang w:val="en-GB"/>
        </w:rPr>
        <w:t xml:space="preserve">        self.next = next</w:t>
      </w:r>
    </w:p>
    <w:p w14:paraId="14B289DD" w14:textId="77777777" w:rsidR="008F51F2" w:rsidRPr="008F51F2" w:rsidRDefault="008F51F2" w:rsidP="008F51F2">
      <w:pPr>
        <w:spacing w:after="0"/>
        <w:rPr>
          <w:rFonts w:ascii="Agency FB" w:hAnsi="Agency FB"/>
          <w:lang w:val="en-GB"/>
        </w:rPr>
      </w:pPr>
    </w:p>
    <w:p w14:paraId="205FAF1D" w14:textId="77777777" w:rsidR="008F51F2" w:rsidRPr="008F51F2" w:rsidRDefault="008F51F2" w:rsidP="008F51F2">
      <w:pPr>
        <w:spacing w:after="0"/>
        <w:rPr>
          <w:rFonts w:ascii="Agency FB" w:hAnsi="Agency FB"/>
          <w:lang w:val="en-GB"/>
        </w:rPr>
      </w:pPr>
      <w:r w:rsidRPr="008F51F2">
        <w:rPr>
          <w:rFonts w:ascii="Agency FB" w:hAnsi="Agency FB"/>
          <w:lang w:val="en-GB"/>
        </w:rPr>
        <w:t>def reverse_linked_list(head):</w:t>
      </w:r>
    </w:p>
    <w:p w14:paraId="11CDBE7C" w14:textId="77777777" w:rsidR="008F51F2" w:rsidRPr="008F51F2" w:rsidRDefault="008F51F2" w:rsidP="008F51F2">
      <w:pPr>
        <w:spacing w:after="0"/>
        <w:rPr>
          <w:rFonts w:ascii="Agency FB" w:hAnsi="Agency FB"/>
          <w:lang w:val="en-GB"/>
        </w:rPr>
      </w:pPr>
      <w:r w:rsidRPr="008F51F2">
        <w:rPr>
          <w:rFonts w:ascii="Agency FB" w:hAnsi="Agency FB"/>
          <w:lang w:val="en-GB"/>
        </w:rPr>
        <w:t xml:space="preserve">    prev = None</w:t>
      </w:r>
    </w:p>
    <w:p w14:paraId="1D115173" w14:textId="77777777" w:rsidR="008F51F2" w:rsidRPr="008F51F2" w:rsidRDefault="008F51F2" w:rsidP="008F51F2">
      <w:pPr>
        <w:spacing w:after="0"/>
        <w:rPr>
          <w:rFonts w:ascii="Agency FB" w:hAnsi="Agency FB"/>
          <w:lang w:val="en-GB"/>
        </w:rPr>
      </w:pPr>
      <w:r w:rsidRPr="008F51F2">
        <w:rPr>
          <w:rFonts w:ascii="Agency FB" w:hAnsi="Agency FB"/>
          <w:lang w:val="en-GB"/>
        </w:rPr>
        <w:t xml:space="preserve">    current = head</w:t>
      </w:r>
    </w:p>
    <w:p w14:paraId="3C6E574F" w14:textId="77777777" w:rsidR="008F51F2" w:rsidRPr="008F51F2" w:rsidRDefault="008F51F2" w:rsidP="008F51F2">
      <w:pPr>
        <w:spacing w:after="0"/>
        <w:rPr>
          <w:rFonts w:ascii="Agency FB" w:hAnsi="Agency FB"/>
          <w:lang w:val="en-GB"/>
        </w:rPr>
      </w:pPr>
      <w:r w:rsidRPr="008F51F2">
        <w:rPr>
          <w:rFonts w:ascii="Agency FB" w:hAnsi="Agency FB"/>
          <w:lang w:val="en-GB"/>
        </w:rPr>
        <w:t xml:space="preserve">    while current is not None:</w:t>
      </w:r>
    </w:p>
    <w:p w14:paraId="701843D1" w14:textId="77777777" w:rsidR="008F51F2" w:rsidRPr="008F51F2" w:rsidRDefault="008F51F2" w:rsidP="008F51F2">
      <w:pPr>
        <w:spacing w:after="0"/>
        <w:rPr>
          <w:rFonts w:ascii="Agency FB" w:hAnsi="Agency FB"/>
          <w:lang w:val="en-GB"/>
        </w:rPr>
      </w:pPr>
      <w:r w:rsidRPr="008F51F2">
        <w:rPr>
          <w:rFonts w:ascii="Agency FB" w:hAnsi="Agency FB"/>
          <w:lang w:val="en-GB"/>
        </w:rPr>
        <w:t xml:space="preserve">        next_node = current.next</w:t>
      </w:r>
    </w:p>
    <w:p w14:paraId="6DEEAC1F" w14:textId="77777777" w:rsidR="008F51F2" w:rsidRPr="008F51F2" w:rsidRDefault="008F51F2" w:rsidP="008F51F2">
      <w:pPr>
        <w:spacing w:after="0"/>
        <w:rPr>
          <w:rFonts w:ascii="Agency FB" w:hAnsi="Agency FB"/>
          <w:lang w:val="en-GB"/>
        </w:rPr>
      </w:pPr>
      <w:r w:rsidRPr="008F51F2">
        <w:rPr>
          <w:rFonts w:ascii="Agency FB" w:hAnsi="Agency FB"/>
          <w:lang w:val="en-GB"/>
        </w:rPr>
        <w:t xml:space="preserve">        current.next = prev</w:t>
      </w:r>
    </w:p>
    <w:p w14:paraId="784E238F" w14:textId="77777777" w:rsidR="008F51F2" w:rsidRPr="008F51F2" w:rsidRDefault="008F51F2" w:rsidP="008F51F2">
      <w:pPr>
        <w:spacing w:after="0"/>
        <w:rPr>
          <w:rFonts w:ascii="Agency FB" w:hAnsi="Agency FB"/>
          <w:lang w:val="en-GB"/>
        </w:rPr>
      </w:pPr>
      <w:r w:rsidRPr="008F51F2">
        <w:rPr>
          <w:rFonts w:ascii="Agency FB" w:hAnsi="Agency FB"/>
          <w:lang w:val="en-GB"/>
        </w:rPr>
        <w:t xml:space="preserve">        prev = current</w:t>
      </w:r>
    </w:p>
    <w:p w14:paraId="68B7205B" w14:textId="77777777" w:rsidR="008F51F2" w:rsidRPr="008F51F2" w:rsidRDefault="008F51F2" w:rsidP="008F51F2">
      <w:pPr>
        <w:spacing w:after="0"/>
        <w:rPr>
          <w:rFonts w:ascii="Agency FB" w:hAnsi="Agency FB"/>
          <w:lang w:val="en-GB"/>
        </w:rPr>
      </w:pPr>
      <w:r w:rsidRPr="008F51F2">
        <w:rPr>
          <w:rFonts w:ascii="Agency FB" w:hAnsi="Agency FB"/>
          <w:lang w:val="en-GB"/>
        </w:rPr>
        <w:t xml:space="preserve">        current = next_node</w:t>
      </w:r>
    </w:p>
    <w:p w14:paraId="54612331" w14:textId="77777777" w:rsidR="008F51F2" w:rsidRPr="008F51F2" w:rsidRDefault="008F51F2" w:rsidP="008F51F2">
      <w:pPr>
        <w:spacing w:after="0"/>
        <w:rPr>
          <w:rFonts w:ascii="Agency FB" w:hAnsi="Agency FB"/>
          <w:lang w:val="en-GB"/>
        </w:rPr>
      </w:pPr>
      <w:r w:rsidRPr="008F51F2">
        <w:rPr>
          <w:rFonts w:ascii="Agency FB" w:hAnsi="Agency FB"/>
          <w:lang w:val="en-GB"/>
        </w:rPr>
        <w:t xml:space="preserve">    return prev</w:t>
      </w:r>
    </w:p>
    <w:p w14:paraId="2D8FEA5D" w14:textId="77777777" w:rsidR="008F51F2" w:rsidRPr="008F51F2" w:rsidRDefault="008F51F2" w:rsidP="008F51F2">
      <w:pPr>
        <w:spacing w:after="0"/>
        <w:rPr>
          <w:rFonts w:ascii="Agency FB" w:hAnsi="Agency FB"/>
          <w:lang w:val="en-GB"/>
        </w:rPr>
      </w:pPr>
    </w:p>
    <w:p w14:paraId="051ECA48" w14:textId="77777777" w:rsidR="008F51F2" w:rsidRPr="008F51F2" w:rsidRDefault="008F51F2" w:rsidP="008F51F2">
      <w:pPr>
        <w:spacing w:after="0"/>
        <w:rPr>
          <w:rFonts w:ascii="Agency FB" w:hAnsi="Agency FB"/>
          <w:lang w:val="en-GB"/>
        </w:rPr>
      </w:pPr>
      <w:r w:rsidRPr="008F51F2">
        <w:rPr>
          <w:rFonts w:ascii="Agency FB" w:hAnsi="Agency FB"/>
          <w:lang w:val="en-GB"/>
        </w:rPr>
        <w:t># Example usage:</w:t>
      </w:r>
    </w:p>
    <w:p w14:paraId="0942CD21" w14:textId="77777777" w:rsidR="008F51F2" w:rsidRPr="008F51F2" w:rsidRDefault="008F51F2" w:rsidP="008F51F2">
      <w:pPr>
        <w:spacing w:after="0"/>
        <w:rPr>
          <w:rFonts w:ascii="Agency FB" w:hAnsi="Agency FB"/>
          <w:lang w:val="en-GB"/>
        </w:rPr>
      </w:pPr>
      <w:r w:rsidRPr="008F51F2">
        <w:rPr>
          <w:rFonts w:ascii="Agency FB" w:hAnsi="Agency FB"/>
          <w:lang w:val="en-GB"/>
        </w:rPr>
        <w:t># Creating a linked list: 1 -&gt; 2 -&gt; 3 -&gt; None</w:t>
      </w:r>
    </w:p>
    <w:p w14:paraId="62C41B77" w14:textId="77777777" w:rsidR="008F51F2" w:rsidRPr="008F51F2" w:rsidRDefault="008F51F2" w:rsidP="008F51F2">
      <w:pPr>
        <w:spacing w:after="0"/>
        <w:rPr>
          <w:rFonts w:ascii="Agency FB" w:hAnsi="Agency FB"/>
          <w:lang w:val="en-GB"/>
        </w:rPr>
      </w:pPr>
      <w:r w:rsidRPr="008F51F2">
        <w:rPr>
          <w:rFonts w:ascii="Agency FB" w:hAnsi="Agency FB"/>
          <w:lang w:val="en-GB"/>
        </w:rPr>
        <w:t>head = ListNode(1)</w:t>
      </w:r>
    </w:p>
    <w:p w14:paraId="185E9214" w14:textId="77777777" w:rsidR="008F51F2" w:rsidRPr="008F51F2" w:rsidRDefault="008F51F2" w:rsidP="008F51F2">
      <w:pPr>
        <w:spacing w:after="0"/>
        <w:rPr>
          <w:rFonts w:ascii="Agency FB" w:hAnsi="Agency FB"/>
          <w:lang w:val="en-GB"/>
        </w:rPr>
      </w:pPr>
      <w:r w:rsidRPr="008F51F2">
        <w:rPr>
          <w:rFonts w:ascii="Agency FB" w:hAnsi="Agency FB"/>
          <w:lang w:val="en-GB"/>
        </w:rPr>
        <w:t>head.next = ListNode(2)</w:t>
      </w:r>
    </w:p>
    <w:p w14:paraId="7F16C7AD" w14:textId="77777777" w:rsidR="008F51F2" w:rsidRPr="008F51F2" w:rsidRDefault="008F51F2" w:rsidP="008F51F2">
      <w:pPr>
        <w:spacing w:after="0"/>
        <w:rPr>
          <w:rFonts w:ascii="Agency FB" w:hAnsi="Agency FB"/>
          <w:lang w:val="en-GB"/>
        </w:rPr>
      </w:pPr>
      <w:r w:rsidRPr="008F51F2">
        <w:rPr>
          <w:rFonts w:ascii="Agency FB" w:hAnsi="Agency FB"/>
          <w:lang w:val="en-GB"/>
        </w:rPr>
        <w:t>head.next.next = ListNode(3)</w:t>
      </w:r>
    </w:p>
    <w:p w14:paraId="27F743D1" w14:textId="77777777" w:rsidR="008F51F2" w:rsidRPr="008F51F2" w:rsidRDefault="008F51F2" w:rsidP="008F51F2">
      <w:pPr>
        <w:spacing w:after="0"/>
        <w:rPr>
          <w:rFonts w:ascii="Agency FB" w:hAnsi="Agency FB"/>
          <w:lang w:val="en-GB"/>
        </w:rPr>
      </w:pPr>
    </w:p>
    <w:p w14:paraId="53F16817" w14:textId="77777777" w:rsidR="008F51F2" w:rsidRPr="008F51F2" w:rsidRDefault="008F51F2" w:rsidP="008F51F2">
      <w:pPr>
        <w:spacing w:after="0"/>
        <w:rPr>
          <w:rFonts w:ascii="Agency FB" w:hAnsi="Agency FB"/>
          <w:lang w:val="en-GB"/>
        </w:rPr>
      </w:pPr>
      <w:r w:rsidRPr="008F51F2">
        <w:rPr>
          <w:rFonts w:ascii="Agency FB" w:hAnsi="Agency FB"/>
          <w:lang w:val="en-GB"/>
        </w:rPr>
        <w:t># Reversing the linked list</w:t>
      </w:r>
    </w:p>
    <w:p w14:paraId="6F3318EA" w14:textId="77777777" w:rsidR="008F51F2" w:rsidRPr="008F51F2" w:rsidRDefault="008F51F2" w:rsidP="008F51F2">
      <w:pPr>
        <w:spacing w:after="0"/>
        <w:rPr>
          <w:rFonts w:ascii="Agency FB" w:hAnsi="Agency FB"/>
          <w:lang w:val="en-GB"/>
        </w:rPr>
      </w:pPr>
      <w:r w:rsidRPr="008F51F2">
        <w:rPr>
          <w:rFonts w:ascii="Agency FB" w:hAnsi="Agency FB"/>
          <w:lang w:val="en-GB"/>
        </w:rPr>
        <w:t>reversed_head = reverse_linked_list(head)</w:t>
      </w:r>
    </w:p>
    <w:p w14:paraId="164FABB1" w14:textId="77777777" w:rsidR="008F51F2" w:rsidRPr="008F51F2" w:rsidRDefault="008F51F2" w:rsidP="008F51F2">
      <w:pPr>
        <w:rPr>
          <w:lang w:val="en-GB"/>
        </w:rPr>
      </w:pPr>
      <w:r w:rsidRPr="008F51F2">
        <w:rPr>
          <w:rFonts w:ascii="Agency FB" w:hAnsi="Agency FB"/>
          <w:lang w:val="en-GB"/>
        </w:rPr>
        <w:t># The reversed linked list should be: 3 -&gt; 2 -&gt; 1 -&gt; None</w:t>
      </w:r>
    </w:p>
    <w:p w14:paraId="097A6152" w14:textId="77777777" w:rsidR="008F51F2" w:rsidRPr="008F51F2" w:rsidRDefault="008F51F2" w:rsidP="008F51F2">
      <w:pPr>
        <w:rPr>
          <w:lang w:val="en-GB"/>
        </w:rPr>
      </w:pPr>
      <w:r w:rsidRPr="008F51F2">
        <w:rPr>
          <w:lang w:val="en-GB"/>
        </w:rPr>
        <w:t>This function iterates through the linked list, reversing the direction of the next pointers to point to the previous node until it reaches the end. The prev variable will then point to the new head of the reversed linked list. If you have any questions or need further tweaks, feel free to ask!</w:t>
      </w:r>
    </w:p>
    <w:p w14:paraId="27FB19BE" w14:textId="77777777" w:rsidR="002C43ED" w:rsidRDefault="00977981">
      <w:pPr>
        <w:pStyle w:val="Heading2"/>
      </w:pPr>
      <w:r>
        <w:t>You</w:t>
      </w:r>
    </w:p>
    <w:p w14:paraId="735E79C8" w14:textId="77777777" w:rsidR="009C32F4" w:rsidRPr="009C32F4" w:rsidRDefault="009C32F4" w:rsidP="009C32F4">
      <w:pPr>
        <w:rPr>
          <w:lang w:val="en-GB"/>
        </w:rPr>
      </w:pPr>
      <w:r w:rsidRPr="009C32F4">
        <w:rPr>
          <w:lang w:val="en-GB"/>
        </w:rPr>
        <w:t>Can you include an output method to output the results before and after</w:t>
      </w:r>
    </w:p>
    <w:p w14:paraId="0446A582" w14:textId="77777777" w:rsidR="002C43ED" w:rsidRDefault="00977981">
      <w:pPr>
        <w:pStyle w:val="Heading2"/>
      </w:pPr>
      <w:r>
        <w:lastRenderedPageBreak/>
        <w:t>Copilot</w:t>
      </w:r>
    </w:p>
    <w:p w14:paraId="35F824AD" w14:textId="77777777" w:rsidR="0036335E" w:rsidRPr="0036335E" w:rsidRDefault="0036335E" w:rsidP="0036335E">
      <w:pPr>
        <w:rPr>
          <w:lang w:val="en-GB"/>
        </w:rPr>
      </w:pPr>
      <w:r w:rsidRPr="0036335E">
        <w:rPr>
          <w:lang w:val="en-GB"/>
        </w:rPr>
        <w:t>Sure! Here’s an updated version of the code with a method to print the linked list before and after reversing it:</w:t>
      </w:r>
    </w:p>
    <w:p w14:paraId="0BA3C64F" w14:textId="77777777" w:rsidR="0036335E" w:rsidRPr="0036335E" w:rsidRDefault="0036335E" w:rsidP="00BF2BF3">
      <w:pPr>
        <w:spacing w:after="0"/>
        <w:rPr>
          <w:rFonts w:ascii="Agency FB" w:hAnsi="Agency FB"/>
          <w:lang w:val="en-GB"/>
        </w:rPr>
      </w:pPr>
      <w:r w:rsidRPr="0036335E">
        <w:rPr>
          <w:rFonts w:ascii="Agency FB" w:hAnsi="Agency FB"/>
          <w:lang w:val="en-GB"/>
        </w:rPr>
        <w:t>class ListNode:</w:t>
      </w:r>
    </w:p>
    <w:p w14:paraId="24FB86CA" w14:textId="77777777" w:rsidR="0036335E" w:rsidRPr="0036335E" w:rsidRDefault="0036335E" w:rsidP="00BF2BF3">
      <w:pPr>
        <w:spacing w:after="0"/>
        <w:rPr>
          <w:rFonts w:ascii="Agency FB" w:hAnsi="Agency FB"/>
          <w:lang w:val="en-GB"/>
        </w:rPr>
      </w:pPr>
      <w:r w:rsidRPr="0036335E">
        <w:rPr>
          <w:rFonts w:ascii="Agency FB" w:hAnsi="Agency FB"/>
          <w:lang w:val="en-GB"/>
        </w:rPr>
        <w:t xml:space="preserve">    def __init__(self, value=0, next=None):</w:t>
      </w:r>
    </w:p>
    <w:p w14:paraId="606EAECD" w14:textId="77777777" w:rsidR="0036335E" w:rsidRPr="0036335E" w:rsidRDefault="0036335E" w:rsidP="00BF2BF3">
      <w:pPr>
        <w:spacing w:after="0"/>
        <w:rPr>
          <w:rFonts w:ascii="Agency FB" w:hAnsi="Agency FB"/>
          <w:lang w:val="en-GB"/>
        </w:rPr>
      </w:pPr>
      <w:r w:rsidRPr="0036335E">
        <w:rPr>
          <w:rFonts w:ascii="Agency FB" w:hAnsi="Agency FB"/>
          <w:lang w:val="en-GB"/>
        </w:rPr>
        <w:t xml:space="preserve">        self.value = value</w:t>
      </w:r>
    </w:p>
    <w:p w14:paraId="1134C9E3" w14:textId="77777777" w:rsidR="0036335E" w:rsidRPr="0036335E" w:rsidRDefault="0036335E" w:rsidP="00BF2BF3">
      <w:pPr>
        <w:spacing w:after="0"/>
        <w:rPr>
          <w:rFonts w:ascii="Agency FB" w:hAnsi="Agency FB"/>
          <w:lang w:val="en-GB"/>
        </w:rPr>
      </w:pPr>
      <w:r w:rsidRPr="0036335E">
        <w:rPr>
          <w:rFonts w:ascii="Agency FB" w:hAnsi="Agency FB"/>
          <w:lang w:val="en-GB"/>
        </w:rPr>
        <w:t xml:space="preserve">        self.next = next</w:t>
      </w:r>
    </w:p>
    <w:p w14:paraId="3131D405" w14:textId="77777777" w:rsidR="0036335E" w:rsidRPr="0036335E" w:rsidRDefault="0036335E" w:rsidP="00BF2BF3">
      <w:pPr>
        <w:spacing w:after="0"/>
        <w:rPr>
          <w:rFonts w:ascii="Agency FB" w:hAnsi="Agency FB"/>
          <w:lang w:val="en-GB"/>
        </w:rPr>
      </w:pPr>
    </w:p>
    <w:p w14:paraId="5F9F9363" w14:textId="77777777" w:rsidR="0036335E" w:rsidRPr="0036335E" w:rsidRDefault="0036335E" w:rsidP="00BF2BF3">
      <w:pPr>
        <w:spacing w:after="0"/>
        <w:rPr>
          <w:rFonts w:ascii="Agency FB" w:hAnsi="Agency FB"/>
          <w:lang w:val="en-GB"/>
        </w:rPr>
      </w:pPr>
      <w:r w:rsidRPr="0036335E">
        <w:rPr>
          <w:rFonts w:ascii="Agency FB" w:hAnsi="Agency FB"/>
          <w:lang w:val="en-GB"/>
        </w:rPr>
        <w:t>def print_linked_list(head):</w:t>
      </w:r>
    </w:p>
    <w:p w14:paraId="07E6396D" w14:textId="77777777" w:rsidR="0036335E" w:rsidRPr="0036335E" w:rsidRDefault="0036335E" w:rsidP="00BF2BF3">
      <w:pPr>
        <w:spacing w:after="0"/>
        <w:rPr>
          <w:rFonts w:ascii="Agency FB" w:hAnsi="Agency FB"/>
          <w:lang w:val="en-GB"/>
        </w:rPr>
      </w:pPr>
      <w:r w:rsidRPr="0036335E">
        <w:rPr>
          <w:rFonts w:ascii="Agency FB" w:hAnsi="Agency FB"/>
          <w:lang w:val="en-GB"/>
        </w:rPr>
        <w:t xml:space="preserve">    current = head</w:t>
      </w:r>
    </w:p>
    <w:p w14:paraId="2635B2C3" w14:textId="77777777" w:rsidR="0036335E" w:rsidRPr="0036335E" w:rsidRDefault="0036335E" w:rsidP="00BF2BF3">
      <w:pPr>
        <w:spacing w:after="0"/>
        <w:rPr>
          <w:rFonts w:ascii="Agency FB" w:hAnsi="Agency FB"/>
          <w:lang w:val="en-GB"/>
        </w:rPr>
      </w:pPr>
      <w:r w:rsidRPr="0036335E">
        <w:rPr>
          <w:rFonts w:ascii="Agency FB" w:hAnsi="Agency FB"/>
          <w:lang w:val="en-GB"/>
        </w:rPr>
        <w:t xml:space="preserve">    while current:</w:t>
      </w:r>
    </w:p>
    <w:p w14:paraId="7517A419" w14:textId="77777777" w:rsidR="0036335E" w:rsidRPr="0036335E" w:rsidRDefault="0036335E" w:rsidP="00BF2BF3">
      <w:pPr>
        <w:spacing w:after="0"/>
        <w:rPr>
          <w:rFonts w:ascii="Agency FB" w:hAnsi="Agency FB"/>
          <w:lang w:val="en-GB"/>
        </w:rPr>
      </w:pPr>
      <w:r w:rsidRPr="0036335E">
        <w:rPr>
          <w:rFonts w:ascii="Agency FB" w:hAnsi="Agency FB"/>
          <w:lang w:val="en-GB"/>
        </w:rPr>
        <w:t xml:space="preserve">        print(current.value, end=" -&gt; ")</w:t>
      </w:r>
    </w:p>
    <w:p w14:paraId="26FF5B4E" w14:textId="77777777" w:rsidR="0036335E" w:rsidRPr="0036335E" w:rsidRDefault="0036335E" w:rsidP="00BF2BF3">
      <w:pPr>
        <w:spacing w:after="0"/>
        <w:rPr>
          <w:rFonts w:ascii="Agency FB" w:hAnsi="Agency FB"/>
          <w:lang w:val="en-GB"/>
        </w:rPr>
      </w:pPr>
      <w:r w:rsidRPr="0036335E">
        <w:rPr>
          <w:rFonts w:ascii="Agency FB" w:hAnsi="Agency FB"/>
          <w:lang w:val="en-GB"/>
        </w:rPr>
        <w:t xml:space="preserve">        current = current.next</w:t>
      </w:r>
    </w:p>
    <w:p w14:paraId="2D5E7B81" w14:textId="77777777" w:rsidR="0036335E" w:rsidRPr="0036335E" w:rsidRDefault="0036335E" w:rsidP="00BF2BF3">
      <w:pPr>
        <w:spacing w:after="0"/>
        <w:rPr>
          <w:rFonts w:ascii="Agency FB" w:hAnsi="Agency FB"/>
          <w:lang w:val="en-GB"/>
        </w:rPr>
      </w:pPr>
      <w:r w:rsidRPr="0036335E">
        <w:rPr>
          <w:rFonts w:ascii="Agency FB" w:hAnsi="Agency FB"/>
          <w:lang w:val="en-GB"/>
        </w:rPr>
        <w:t xml:space="preserve">    print("None")</w:t>
      </w:r>
    </w:p>
    <w:p w14:paraId="1CB4D83C" w14:textId="77777777" w:rsidR="0036335E" w:rsidRPr="0036335E" w:rsidRDefault="0036335E" w:rsidP="00BF2BF3">
      <w:pPr>
        <w:spacing w:after="0"/>
        <w:rPr>
          <w:rFonts w:ascii="Agency FB" w:hAnsi="Agency FB"/>
          <w:lang w:val="en-GB"/>
        </w:rPr>
      </w:pPr>
    </w:p>
    <w:p w14:paraId="60D83D80" w14:textId="77777777" w:rsidR="0036335E" w:rsidRPr="0036335E" w:rsidRDefault="0036335E" w:rsidP="00BF2BF3">
      <w:pPr>
        <w:spacing w:after="0"/>
        <w:rPr>
          <w:rFonts w:ascii="Agency FB" w:hAnsi="Agency FB"/>
          <w:lang w:val="en-GB"/>
        </w:rPr>
      </w:pPr>
      <w:r w:rsidRPr="0036335E">
        <w:rPr>
          <w:rFonts w:ascii="Agency FB" w:hAnsi="Agency FB"/>
          <w:lang w:val="en-GB"/>
        </w:rPr>
        <w:t>def reverse_linked_list(head):</w:t>
      </w:r>
    </w:p>
    <w:p w14:paraId="62BC512F" w14:textId="77777777" w:rsidR="0036335E" w:rsidRPr="0036335E" w:rsidRDefault="0036335E" w:rsidP="00BF2BF3">
      <w:pPr>
        <w:spacing w:after="0"/>
        <w:rPr>
          <w:rFonts w:ascii="Agency FB" w:hAnsi="Agency FB"/>
          <w:lang w:val="en-GB"/>
        </w:rPr>
      </w:pPr>
      <w:r w:rsidRPr="0036335E">
        <w:rPr>
          <w:rFonts w:ascii="Agency FB" w:hAnsi="Agency FB"/>
          <w:lang w:val="en-GB"/>
        </w:rPr>
        <w:t xml:space="preserve">    prev = None</w:t>
      </w:r>
    </w:p>
    <w:p w14:paraId="6D835150" w14:textId="77777777" w:rsidR="0036335E" w:rsidRPr="0036335E" w:rsidRDefault="0036335E" w:rsidP="00BF2BF3">
      <w:pPr>
        <w:spacing w:after="0"/>
        <w:rPr>
          <w:rFonts w:ascii="Agency FB" w:hAnsi="Agency FB"/>
          <w:lang w:val="en-GB"/>
        </w:rPr>
      </w:pPr>
      <w:r w:rsidRPr="0036335E">
        <w:rPr>
          <w:rFonts w:ascii="Agency FB" w:hAnsi="Agency FB"/>
          <w:lang w:val="en-GB"/>
        </w:rPr>
        <w:t xml:space="preserve">    current = head</w:t>
      </w:r>
    </w:p>
    <w:p w14:paraId="61D350B6" w14:textId="77777777" w:rsidR="0036335E" w:rsidRPr="0036335E" w:rsidRDefault="0036335E" w:rsidP="00BF2BF3">
      <w:pPr>
        <w:spacing w:after="0"/>
        <w:rPr>
          <w:rFonts w:ascii="Agency FB" w:hAnsi="Agency FB"/>
          <w:lang w:val="en-GB"/>
        </w:rPr>
      </w:pPr>
      <w:r w:rsidRPr="0036335E">
        <w:rPr>
          <w:rFonts w:ascii="Agency FB" w:hAnsi="Agency FB"/>
          <w:lang w:val="en-GB"/>
        </w:rPr>
        <w:t xml:space="preserve">    while current is not None:</w:t>
      </w:r>
    </w:p>
    <w:p w14:paraId="02CC50A1" w14:textId="77777777" w:rsidR="0036335E" w:rsidRPr="0036335E" w:rsidRDefault="0036335E" w:rsidP="00BF2BF3">
      <w:pPr>
        <w:spacing w:after="0"/>
        <w:rPr>
          <w:rFonts w:ascii="Agency FB" w:hAnsi="Agency FB"/>
          <w:lang w:val="en-GB"/>
        </w:rPr>
      </w:pPr>
      <w:r w:rsidRPr="0036335E">
        <w:rPr>
          <w:rFonts w:ascii="Agency FB" w:hAnsi="Agency FB"/>
          <w:lang w:val="en-GB"/>
        </w:rPr>
        <w:t xml:space="preserve">        next_node = current.next</w:t>
      </w:r>
    </w:p>
    <w:p w14:paraId="733DE349" w14:textId="77777777" w:rsidR="0036335E" w:rsidRPr="0036335E" w:rsidRDefault="0036335E" w:rsidP="00BF2BF3">
      <w:pPr>
        <w:spacing w:after="0"/>
        <w:rPr>
          <w:rFonts w:ascii="Agency FB" w:hAnsi="Agency FB"/>
          <w:lang w:val="en-GB"/>
        </w:rPr>
      </w:pPr>
      <w:r w:rsidRPr="0036335E">
        <w:rPr>
          <w:rFonts w:ascii="Agency FB" w:hAnsi="Agency FB"/>
          <w:lang w:val="en-GB"/>
        </w:rPr>
        <w:t xml:space="preserve">        current.next = prev</w:t>
      </w:r>
    </w:p>
    <w:p w14:paraId="28456D92" w14:textId="77777777" w:rsidR="0036335E" w:rsidRPr="0036335E" w:rsidRDefault="0036335E" w:rsidP="00BF2BF3">
      <w:pPr>
        <w:spacing w:after="0"/>
        <w:rPr>
          <w:rFonts w:ascii="Agency FB" w:hAnsi="Agency FB"/>
          <w:lang w:val="en-GB"/>
        </w:rPr>
      </w:pPr>
      <w:r w:rsidRPr="0036335E">
        <w:rPr>
          <w:rFonts w:ascii="Agency FB" w:hAnsi="Agency FB"/>
          <w:lang w:val="en-GB"/>
        </w:rPr>
        <w:t xml:space="preserve">        prev = current</w:t>
      </w:r>
    </w:p>
    <w:p w14:paraId="0A8942CC" w14:textId="77777777" w:rsidR="0036335E" w:rsidRPr="0036335E" w:rsidRDefault="0036335E" w:rsidP="00BF2BF3">
      <w:pPr>
        <w:spacing w:after="0"/>
        <w:rPr>
          <w:rFonts w:ascii="Agency FB" w:hAnsi="Agency FB"/>
          <w:lang w:val="en-GB"/>
        </w:rPr>
      </w:pPr>
      <w:r w:rsidRPr="0036335E">
        <w:rPr>
          <w:rFonts w:ascii="Agency FB" w:hAnsi="Agency FB"/>
          <w:lang w:val="en-GB"/>
        </w:rPr>
        <w:t xml:space="preserve">        current = next_node</w:t>
      </w:r>
    </w:p>
    <w:p w14:paraId="4ED44DE5" w14:textId="77777777" w:rsidR="0036335E" w:rsidRPr="0036335E" w:rsidRDefault="0036335E" w:rsidP="00BF2BF3">
      <w:pPr>
        <w:spacing w:after="0"/>
        <w:rPr>
          <w:rFonts w:ascii="Agency FB" w:hAnsi="Agency FB"/>
          <w:lang w:val="en-GB"/>
        </w:rPr>
      </w:pPr>
      <w:r w:rsidRPr="0036335E">
        <w:rPr>
          <w:rFonts w:ascii="Agency FB" w:hAnsi="Agency FB"/>
          <w:lang w:val="en-GB"/>
        </w:rPr>
        <w:t xml:space="preserve">    return prev</w:t>
      </w:r>
    </w:p>
    <w:p w14:paraId="41BD3677" w14:textId="77777777" w:rsidR="0036335E" w:rsidRPr="0036335E" w:rsidRDefault="0036335E" w:rsidP="00BF2BF3">
      <w:pPr>
        <w:spacing w:after="0"/>
        <w:rPr>
          <w:rFonts w:ascii="Agency FB" w:hAnsi="Agency FB"/>
          <w:lang w:val="en-GB"/>
        </w:rPr>
      </w:pPr>
    </w:p>
    <w:p w14:paraId="12DF38C4" w14:textId="77777777" w:rsidR="0036335E" w:rsidRPr="0036335E" w:rsidRDefault="0036335E" w:rsidP="00BF2BF3">
      <w:pPr>
        <w:spacing w:after="0"/>
        <w:rPr>
          <w:rFonts w:ascii="Agency FB" w:hAnsi="Agency FB"/>
          <w:lang w:val="en-GB"/>
        </w:rPr>
      </w:pPr>
      <w:r w:rsidRPr="0036335E">
        <w:rPr>
          <w:rFonts w:ascii="Agency FB" w:hAnsi="Agency FB"/>
          <w:lang w:val="en-GB"/>
        </w:rPr>
        <w:t># Example usage:</w:t>
      </w:r>
    </w:p>
    <w:p w14:paraId="18918043" w14:textId="77777777" w:rsidR="0036335E" w:rsidRPr="0036335E" w:rsidRDefault="0036335E" w:rsidP="00BF2BF3">
      <w:pPr>
        <w:spacing w:after="0"/>
        <w:rPr>
          <w:rFonts w:ascii="Agency FB" w:hAnsi="Agency FB"/>
          <w:lang w:val="en-GB"/>
        </w:rPr>
      </w:pPr>
      <w:r w:rsidRPr="0036335E">
        <w:rPr>
          <w:rFonts w:ascii="Agency FB" w:hAnsi="Agency FB"/>
          <w:lang w:val="en-GB"/>
        </w:rPr>
        <w:t># Creating a linked list: 1 -&gt; 2 -&gt; 3 -&gt; None</w:t>
      </w:r>
    </w:p>
    <w:p w14:paraId="20F241A4" w14:textId="77777777" w:rsidR="0036335E" w:rsidRPr="0036335E" w:rsidRDefault="0036335E" w:rsidP="00BF2BF3">
      <w:pPr>
        <w:spacing w:after="0"/>
        <w:rPr>
          <w:rFonts w:ascii="Agency FB" w:hAnsi="Agency FB"/>
          <w:lang w:val="en-GB"/>
        </w:rPr>
      </w:pPr>
      <w:r w:rsidRPr="0036335E">
        <w:rPr>
          <w:rFonts w:ascii="Agency FB" w:hAnsi="Agency FB"/>
          <w:lang w:val="en-GB"/>
        </w:rPr>
        <w:t>head = ListNode(1)</w:t>
      </w:r>
    </w:p>
    <w:p w14:paraId="08CCE601" w14:textId="77777777" w:rsidR="0036335E" w:rsidRPr="0036335E" w:rsidRDefault="0036335E" w:rsidP="00BF2BF3">
      <w:pPr>
        <w:spacing w:after="0"/>
        <w:rPr>
          <w:rFonts w:ascii="Agency FB" w:hAnsi="Agency FB"/>
          <w:lang w:val="en-GB"/>
        </w:rPr>
      </w:pPr>
      <w:r w:rsidRPr="0036335E">
        <w:rPr>
          <w:rFonts w:ascii="Agency FB" w:hAnsi="Agency FB"/>
          <w:lang w:val="en-GB"/>
        </w:rPr>
        <w:t>head.next = ListNode(2)</w:t>
      </w:r>
    </w:p>
    <w:p w14:paraId="37A07B65" w14:textId="77777777" w:rsidR="0036335E" w:rsidRPr="0036335E" w:rsidRDefault="0036335E" w:rsidP="00BF2BF3">
      <w:pPr>
        <w:spacing w:after="0"/>
        <w:rPr>
          <w:rFonts w:ascii="Agency FB" w:hAnsi="Agency FB"/>
          <w:lang w:val="en-GB"/>
        </w:rPr>
      </w:pPr>
      <w:r w:rsidRPr="0036335E">
        <w:rPr>
          <w:rFonts w:ascii="Agency FB" w:hAnsi="Agency FB"/>
          <w:lang w:val="en-GB"/>
        </w:rPr>
        <w:t>head.next.next = ListNode(3)</w:t>
      </w:r>
    </w:p>
    <w:p w14:paraId="22AAB306" w14:textId="77777777" w:rsidR="0036335E" w:rsidRPr="0036335E" w:rsidRDefault="0036335E" w:rsidP="00BF2BF3">
      <w:pPr>
        <w:spacing w:after="0"/>
        <w:rPr>
          <w:rFonts w:ascii="Agency FB" w:hAnsi="Agency FB"/>
          <w:lang w:val="en-GB"/>
        </w:rPr>
      </w:pPr>
    </w:p>
    <w:p w14:paraId="09A2C526" w14:textId="77777777" w:rsidR="0036335E" w:rsidRPr="0036335E" w:rsidRDefault="0036335E" w:rsidP="00BF2BF3">
      <w:pPr>
        <w:spacing w:after="0"/>
        <w:rPr>
          <w:rFonts w:ascii="Agency FB" w:hAnsi="Agency FB"/>
          <w:lang w:val="en-GB"/>
        </w:rPr>
      </w:pPr>
      <w:r w:rsidRPr="0036335E">
        <w:rPr>
          <w:rFonts w:ascii="Agency FB" w:hAnsi="Agency FB"/>
          <w:lang w:val="en-GB"/>
        </w:rPr>
        <w:t>print("Original linked list:")</w:t>
      </w:r>
    </w:p>
    <w:p w14:paraId="4471FFB9" w14:textId="77777777" w:rsidR="0036335E" w:rsidRPr="0036335E" w:rsidRDefault="0036335E" w:rsidP="00BF2BF3">
      <w:pPr>
        <w:spacing w:after="0"/>
        <w:rPr>
          <w:rFonts w:ascii="Agency FB" w:hAnsi="Agency FB"/>
          <w:lang w:val="en-GB"/>
        </w:rPr>
      </w:pPr>
      <w:r w:rsidRPr="0036335E">
        <w:rPr>
          <w:rFonts w:ascii="Agency FB" w:hAnsi="Agency FB"/>
          <w:lang w:val="en-GB"/>
        </w:rPr>
        <w:t>print_linked_list(head)</w:t>
      </w:r>
    </w:p>
    <w:p w14:paraId="646C2988" w14:textId="77777777" w:rsidR="0036335E" w:rsidRPr="0036335E" w:rsidRDefault="0036335E" w:rsidP="00BF2BF3">
      <w:pPr>
        <w:spacing w:after="0"/>
        <w:rPr>
          <w:rFonts w:ascii="Agency FB" w:hAnsi="Agency FB"/>
          <w:lang w:val="en-GB"/>
        </w:rPr>
      </w:pPr>
    </w:p>
    <w:p w14:paraId="248231A1" w14:textId="77777777" w:rsidR="0036335E" w:rsidRPr="0036335E" w:rsidRDefault="0036335E" w:rsidP="00BF2BF3">
      <w:pPr>
        <w:spacing w:after="0"/>
        <w:rPr>
          <w:rFonts w:ascii="Agency FB" w:hAnsi="Agency FB"/>
          <w:lang w:val="en-GB"/>
        </w:rPr>
      </w:pPr>
      <w:r w:rsidRPr="0036335E">
        <w:rPr>
          <w:rFonts w:ascii="Agency FB" w:hAnsi="Agency FB"/>
          <w:lang w:val="en-GB"/>
        </w:rPr>
        <w:t># Reversing the linked list</w:t>
      </w:r>
    </w:p>
    <w:p w14:paraId="31B6C48E" w14:textId="77777777" w:rsidR="0036335E" w:rsidRPr="0036335E" w:rsidRDefault="0036335E" w:rsidP="00BF2BF3">
      <w:pPr>
        <w:spacing w:after="0"/>
        <w:rPr>
          <w:rFonts w:ascii="Agency FB" w:hAnsi="Agency FB"/>
          <w:lang w:val="en-GB"/>
        </w:rPr>
      </w:pPr>
      <w:r w:rsidRPr="0036335E">
        <w:rPr>
          <w:rFonts w:ascii="Agency FB" w:hAnsi="Agency FB"/>
          <w:lang w:val="en-GB"/>
        </w:rPr>
        <w:t>reversed_head = reverse_linked_list(head)</w:t>
      </w:r>
    </w:p>
    <w:p w14:paraId="4B9F57F9" w14:textId="77777777" w:rsidR="0036335E" w:rsidRPr="0036335E" w:rsidRDefault="0036335E" w:rsidP="00BF2BF3">
      <w:pPr>
        <w:spacing w:after="0"/>
        <w:rPr>
          <w:rFonts w:ascii="Agency FB" w:hAnsi="Agency FB"/>
          <w:lang w:val="en-GB"/>
        </w:rPr>
      </w:pPr>
    </w:p>
    <w:p w14:paraId="3AFEC3E0" w14:textId="77777777" w:rsidR="0036335E" w:rsidRPr="0036335E" w:rsidRDefault="0036335E" w:rsidP="00BF2BF3">
      <w:pPr>
        <w:spacing w:after="0"/>
        <w:rPr>
          <w:rFonts w:ascii="Agency FB" w:hAnsi="Agency FB"/>
          <w:lang w:val="en-GB"/>
        </w:rPr>
      </w:pPr>
      <w:r w:rsidRPr="0036335E">
        <w:rPr>
          <w:rFonts w:ascii="Agency FB" w:hAnsi="Agency FB"/>
          <w:lang w:val="en-GB"/>
        </w:rPr>
        <w:t>print("Reversed linked list:")</w:t>
      </w:r>
    </w:p>
    <w:p w14:paraId="5AAD28BD" w14:textId="77777777" w:rsidR="0036335E" w:rsidRPr="0036335E" w:rsidRDefault="0036335E" w:rsidP="0036335E">
      <w:pPr>
        <w:rPr>
          <w:rFonts w:ascii="Agency FB" w:hAnsi="Agency FB"/>
          <w:lang w:val="en-GB"/>
        </w:rPr>
      </w:pPr>
      <w:r w:rsidRPr="0036335E">
        <w:rPr>
          <w:rFonts w:ascii="Agency FB" w:hAnsi="Agency FB"/>
          <w:lang w:val="en-GB"/>
        </w:rPr>
        <w:t>print_linked_list(reversed_head)</w:t>
      </w:r>
    </w:p>
    <w:p w14:paraId="4000B5A0" w14:textId="77777777" w:rsidR="0036335E" w:rsidRPr="0036335E" w:rsidRDefault="0036335E" w:rsidP="0036335E">
      <w:pPr>
        <w:rPr>
          <w:lang w:val="en-GB"/>
        </w:rPr>
      </w:pPr>
      <w:r w:rsidRPr="0036335E">
        <w:rPr>
          <w:lang w:val="en-GB"/>
        </w:rPr>
        <w:lastRenderedPageBreak/>
        <w:t>This code now includes a print_linked_list function to display the values of the linked list nodes. You'll see the output before and after reversing the list, showing the original and reversed linked lists. If you have more tweaks in mind, feel free to let me know!</w:t>
      </w:r>
    </w:p>
    <w:p w14:paraId="7D15E9B3" w14:textId="77777777" w:rsidR="002C43ED" w:rsidRDefault="00977981">
      <w:pPr>
        <w:pStyle w:val="Heading2"/>
      </w:pPr>
      <w:r>
        <w:t>You</w:t>
      </w:r>
    </w:p>
    <w:p w14:paraId="52F5C58D" w14:textId="77777777" w:rsidR="00EC6D91" w:rsidRPr="00EC6D91" w:rsidRDefault="00EC6D91" w:rsidP="00EC6D91">
      <w:pPr>
        <w:rPr>
          <w:lang w:val="en-GB"/>
        </w:rPr>
      </w:pPr>
      <w:r w:rsidRPr="00EC6D91">
        <w:rPr>
          <w:lang w:val="en-GB"/>
        </w:rPr>
        <w:t>(Now Sunday, Dec 15 2024)</w:t>
      </w:r>
      <w:r w:rsidRPr="00EC6D91">
        <w:rPr>
          <w:lang w:val="en-GB"/>
        </w:rPr>
        <w:br/>
        <w:t>Can you improve the efficiency of this Python function.</w:t>
      </w:r>
      <w:r w:rsidRPr="00EC6D91">
        <w:rPr>
          <w:lang w:val="en-GB"/>
        </w:rPr>
        <w:br/>
        <w:t>It is used to calculate teh mode from a list of numbers:</w:t>
      </w:r>
    </w:p>
    <w:p w14:paraId="39A8944E" w14:textId="77777777" w:rsidR="00EC6D91" w:rsidRPr="00EC6D91" w:rsidRDefault="00EC6D91" w:rsidP="00D81A64">
      <w:pPr>
        <w:spacing w:after="0"/>
        <w:rPr>
          <w:rFonts w:ascii="Agency FB" w:hAnsi="Agency FB"/>
          <w:lang w:val="fr-FR"/>
        </w:rPr>
      </w:pPr>
      <w:r w:rsidRPr="00EC6D91">
        <w:rPr>
          <w:rFonts w:ascii="Agency FB" w:hAnsi="Agency FB"/>
          <w:lang w:val="fr-FR"/>
        </w:rPr>
        <w:t>def calc_mode(numbers):</w:t>
      </w:r>
    </w:p>
    <w:p w14:paraId="134E4543" w14:textId="77777777" w:rsidR="00EC6D91" w:rsidRPr="00EC6D91" w:rsidRDefault="00EC6D91" w:rsidP="00D81A64">
      <w:pPr>
        <w:spacing w:after="0"/>
        <w:rPr>
          <w:rFonts w:ascii="Agency FB" w:hAnsi="Agency FB"/>
          <w:lang w:val="fr-FR"/>
        </w:rPr>
      </w:pPr>
      <w:r w:rsidRPr="00EC6D91">
        <w:rPr>
          <w:rFonts w:ascii="Agency FB" w:hAnsi="Agency FB"/>
          <w:lang w:val="fr-FR"/>
        </w:rPr>
        <w:t xml:space="preserve">  modes = 0</w:t>
      </w:r>
    </w:p>
    <w:p w14:paraId="3CC3D569" w14:textId="77777777" w:rsidR="00EC6D91" w:rsidRPr="00EC6D91" w:rsidRDefault="00EC6D91" w:rsidP="00D81A64">
      <w:pPr>
        <w:spacing w:after="0"/>
        <w:rPr>
          <w:rFonts w:ascii="Agency FB" w:hAnsi="Agency FB"/>
          <w:lang w:val="fr-FR"/>
        </w:rPr>
      </w:pPr>
      <w:r w:rsidRPr="00EC6D91">
        <w:rPr>
          <w:rFonts w:ascii="Agency FB" w:hAnsi="Agency FB"/>
          <w:lang w:val="fr-FR"/>
        </w:rPr>
        <w:t xml:space="preserve">  mode = 0</w:t>
      </w:r>
    </w:p>
    <w:p w14:paraId="3FDEEE38" w14:textId="77777777" w:rsidR="00EC6D91" w:rsidRPr="00EC6D91" w:rsidRDefault="00EC6D91" w:rsidP="00D81A64">
      <w:pPr>
        <w:spacing w:after="0"/>
        <w:rPr>
          <w:rFonts w:ascii="Agency FB" w:hAnsi="Agency FB"/>
          <w:lang w:val="en-GB"/>
        </w:rPr>
      </w:pPr>
      <w:r w:rsidRPr="00EC6D91">
        <w:rPr>
          <w:rFonts w:ascii="Agency FB" w:hAnsi="Agency FB"/>
          <w:lang w:val="fr-FR"/>
        </w:rPr>
        <w:t xml:space="preserve">  </w:t>
      </w:r>
      <w:r w:rsidRPr="00EC6D91">
        <w:rPr>
          <w:rFonts w:ascii="Agency FB" w:hAnsi="Agency FB"/>
          <w:lang w:val="en-GB"/>
        </w:rPr>
        <w:t>modeNum = 0</w:t>
      </w:r>
    </w:p>
    <w:p w14:paraId="6665A259" w14:textId="77777777" w:rsidR="00EC6D91" w:rsidRPr="00EC6D91" w:rsidRDefault="00EC6D91" w:rsidP="00D81A64">
      <w:pPr>
        <w:spacing w:after="0"/>
        <w:rPr>
          <w:rFonts w:ascii="Agency FB" w:hAnsi="Agency FB"/>
          <w:lang w:val="en-GB"/>
        </w:rPr>
      </w:pPr>
      <w:r w:rsidRPr="00EC6D91">
        <w:rPr>
          <w:rFonts w:ascii="Agency FB" w:hAnsi="Agency FB"/>
          <w:lang w:val="en-GB"/>
        </w:rPr>
        <w:t xml:space="preserve">  FrequencyCount = {}</w:t>
      </w:r>
    </w:p>
    <w:p w14:paraId="64121F86" w14:textId="77777777" w:rsidR="00EC6D91" w:rsidRPr="00EC6D91" w:rsidRDefault="00EC6D91" w:rsidP="00D81A64">
      <w:pPr>
        <w:spacing w:after="0"/>
        <w:rPr>
          <w:rFonts w:ascii="Agency FB" w:hAnsi="Agency FB"/>
          <w:lang w:val="en-GB"/>
        </w:rPr>
      </w:pPr>
      <w:r w:rsidRPr="00EC6D91">
        <w:rPr>
          <w:rFonts w:ascii="Agency FB" w:hAnsi="Agency FB"/>
          <w:lang w:val="en-GB"/>
        </w:rPr>
        <w:t xml:space="preserve">  numOfNumbers = len(numbers)</w:t>
      </w:r>
    </w:p>
    <w:p w14:paraId="265046CD" w14:textId="77777777" w:rsidR="00EC6D91" w:rsidRPr="00EC6D91" w:rsidRDefault="00EC6D91" w:rsidP="00D81A64">
      <w:pPr>
        <w:spacing w:after="0"/>
        <w:rPr>
          <w:rFonts w:ascii="Agency FB" w:hAnsi="Agency FB"/>
          <w:lang w:val="en-GB"/>
        </w:rPr>
      </w:pPr>
      <w:r w:rsidRPr="00EC6D91">
        <w:rPr>
          <w:rFonts w:ascii="Agency FB" w:hAnsi="Agency FB"/>
          <w:lang w:val="en-GB"/>
        </w:rPr>
        <w:t xml:space="preserve">  for num in range(0,numOfNumbers):</w:t>
      </w:r>
    </w:p>
    <w:p w14:paraId="70B8E842" w14:textId="77777777" w:rsidR="00EC6D91" w:rsidRPr="00EC6D91" w:rsidRDefault="00EC6D91" w:rsidP="00D81A64">
      <w:pPr>
        <w:spacing w:after="0"/>
        <w:rPr>
          <w:rFonts w:ascii="Agency FB" w:hAnsi="Agency FB"/>
          <w:lang w:val="en-GB"/>
        </w:rPr>
      </w:pPr>
      <w:r w:rsidRPr="00EC6D91">
        <w:rPr>
          <w:rFonts w:ascii="Agency FB" w:hAnsi="Agency FB"/>
          <w:lang w:val="en-GB"/>
        </w:rPr>
        <w:t xml:space="preserve">    thisNum = numbers[num]</w:t>
      </w:r>
    </w:p>
    <w:p w14:paraId="00B31841" w14:textId="77777777" w:rsidR="00EC6D91" w:rsidRPr="00EC6D91" w:rsidRDefault="00EC6D91" w:rsidP="00D81A64">
      <w:pPr>
        <w:spacing w:after="0"/>
        <w:rPr>
          <w:rFonts w:ascii="Agency FB" w:hAnsi="Agency FB"/>
          <w:lang w:val="en-GB"/>
        </w:rPr>
      </w:pPr>
      <w:r w:rsidRPr="00EC6D91">
        <w:rPr>
          <w:rFonts w:ascii="Agency FB" w:hAnsi="Agency FB"/>
          <w:lang w:val="en-GB"/>
        </w:rPr>
        <w:t xml:space="preserve">    if thisNum in FrequencyCount.keys():</w:t>
      </w:r>
    </w:p>
    <w:p w14:paraId="71B614DB" w14:textId="77777777" w:rsidR="00EC6D91" w:rsidRPr="00EC6D91" w:rsidRDefault="00EC6D91" w:rsidP="00D81A64">
      <w:pPr>
        <w:spacing w:after="0"/>
        <w:rPr>
          <w:rFonts w:ascii="Agency FB" w:hAnsi="Agency FB"/>
          <w:lang w:val="en-GB"/>
        </w:rPr>
      </w:pPr>
      <w:r w:rsidRPr="00EC6D91">
        <w:rPr>
          <w:rFonts w:ascii="Agency FB" w:hAnsi="Agency FB"/>
          <w:lang w:val="en-GB"/>
        </w:rPr>
        <w:t xml:space="preserve">      FrequencyCount[thisNum] = str(int(FrequencyCount[thisNum]) + 1)</w:t>
      </w:r>
    </w:p>
    <w:p w14:paraId="714B0BF2" w14:textId="77777777" w:rsidR="00EC6D91" w:rsidRPr="00EC6D91" w:rsidRDefault="00EC6D91" w:rsidP="00D81A64">
      <w:pPr>
        <w:spacing w:after="0"/>
        <w:rPr>
          <w:rFonts w:ascii="Agency FB" w:hAnsi="Agency FB"/>
          <w:lang w:val="en-GB"/>
        </w:rPr>
      </w:pPr>
      <w:r w:rsidRPr="00EC6D91">
        <w:rPr>
          <w:rFonts w:ascii="Agency FB" w:hAnsi="Agency FB"/>
          <w:lang w:val="en-GB"/>
        </w:rPr>
        <w:t xml:space="preserve">    else:</w:t>
      </w:r>
    </w:p>
    <w:p w14:paraId="671627FE" w14:textId="77777777" w:rsidR="00EC6D91" w:rsidRPr="00EC6D91" w:rsidRDefault="00EC6D91" w:rsidP="00D81A64">
      <w:pPr>
        <w:spacing w:after="0"/>
        <w:rPr>
          <w:rFonts w:ascii="Agency FB" w:hAnsi="Agency FB"/>
          <w:lang w:val="en-GB"/>
        </w:rPr>
      </w:pPr>
      <w:r w:rsidRPr="00EC6D91">
        <w:rPr>
          <w:rFonts w:ascii="Agency FB" w:hAnsi="Agency FB"/>
          <w:lang w:val="en-GB"/>
        </w:rPr>
        <w:t xml:space="preserve">      FrequencyCount[thisNum] = '1'</w:t>
      </w:r>
    </w:p>
    <w:p w14:paraId="58091676" w14:textId="77777777" w:rsidR="00EC6D91" w:rsidRPr="00EC6D91" w:rsidRDefault="00EC6D91" w:rsidP="00D81A64">
      <w:pPr>
        <w:spacing w:after="0"/>
        <w:rPr>
          <w:rFonts w:ascii="Agency FB" w:hAnsi="Agency FB"/>
          <w:lang w:val="en-GB"/>
        </w:rPr>
      </w:pPr>
      <w:r w:rsidRPr="00EC6D91">
        <w:rPr>
          <w:rFonts w:ascii="Agency FB" w:hAnsi="Agency FB"/>
          <w:lang w:val="en-GB"/>
        </w:rPr>
        <w:t xml:space="preserve">  for item in FrequencyCount.items():</w:t>
      </w:r>
    </w:p>
    <w:p w14:paraId="6FAF88E0" w14:textId="77777777" w:rsidR="00EC6D91" w:rsidRPr="00EC6D91" w:rsidRDefault="00EC6D91" w:rsidP="00D81A64">
      <w:pPr>
        <w:spacing w:after="0"/>
        <w:rPr>
          <w:rFonts w:ascii="Agency FB" w:hAnsi="Agency FB"/>
          <w:lang w:val="en-GB"/>
        </w:rPr>
      </w:pPr>
      <w:r w:rsidRPr="00EC6D91">
        <w:rPr>
          <w:rFonts w:ascii="Agency FB" w:hAnsi="Agency FB"/>
          <w:lang w:val="en-GB"/>
        </w:rPr>
        <w:t xml:space="preserve">    if int(item[1]) &gt;= modeNum:</w:t>
      </w:r>
    </w:p>
    <w:p w14:paraId="3C22FBAD" w14:textId="77777777" w:rsidR="00EC6D91" w:rsidRPr="00EC6D91" w:rsidRDefault="00EC6D91" w:rsidP="00D81A64">
      <w:pPr>
        <w:spacing w:after="0"/>
        <w:rPr>
          <w:rFonts w:ascii="Agency FB" w:hAnsi="Agency FB"/>
          <w:lang w:val="en-GB"/>
        </w:rPr>
      </w:pPr>
      <w:r w:rsidRPr="00EC6D91">
        <w:rPr>
          <w:rFonts w:ascii="Agency FB" w:hAnsi="Agency FB"/>
          <w:lang w:val="en-GB"/>
        </w:rPr>
        <w:t xml:space="preserve">      modeNum = int(item[1])</w:t>
      </w:r>
    </w:p>
    <w:p w14:paraId="251DF0E5" w14:textId="77777777" w:rsidR="00EC6D91" w:rsidRPr="00EC6D91" w:rsidRDefault="00EC6D91" w:rsidP="00D81A64">
      <w:pPr>
        <w:spacing w:after="0"/>
        <w:rPr>
          <w:rFonts w:ascii="Agency FB" w:hAnsi="Agency FB"/>
          <w:lang w:val="en-GB"/>
        </w:rPr>
      </w:pPr>
      <w:r w:rsidRPr="00EC6D91">
        <w:rPr>
          <w:rFonts w:ascii="Agency FB" w:hAnsi="Agency FB"/>
          <w:lang w:val="en-GB"/>
        </w:rPr>
        <w:t xml:space="preserve">      mode = item[0]</w:t>
      </w:r>
    </w:p>
    <w:p w14:paraId="08AF3AE4" w14:textId="77777777" w:rsidR="00EC6D91" w:rsidRPr="00EC6D91" w:rsidRDefault="00EC6D91" w:rsidP="00D81A64">
      <w:pPr>
        <w:spacing w:after="0"/>
        <w:rPr>
          <w:rFonts w:ascii="Agency FB" w:hAnsi="Agency FB"/>
          <w:lang w:val="en-GB"/>
        </w:rPr>
      </w:pPr>
      <w:r w:rsidRPr="00EC6D91">
        <w:rPr>
          <w:rFonts w:ascii="Agency FB" w:hAnsi="Agency FB"/>
          <w:lang w:val="en-GB"/>
        </w:rPr>
        <w:t xml:space="preserve">      if int(item[1]) == modeNum:</w:t>
      </w:r>
    </w:p>
    <w:p w14:paraId="4572EB0F" w14:textId="77777777" w:rsidR="00EC6D91" w:rsidRPr="00EC6D91" w:rsidRDefault="00EC6D91" w:rsidP="00D81A64">
      <w:pPr>
        <w:spacing w:after="0"/>
        <w:rPr>
          <w:rFonts w:ascii="Agency FB" w:hAnsi="Agency FB"/>
          <w:lang w:val="en-GB"/>
        </w:rPr>
      </w:pPr>
      <w:r w:rsidRPr="00EC6D91">
        <w:rPr>
          <w:rFonts w:ascii="Agency FB" w:hAnsi="Agency FB"/>
          <w:lang w:val="en-GB"/>
        </w:rPr>
        <w:t xml:space="preserve">        modes += 1</w:t>
      </w:r>
    </w:p>
    <w:p w14:paraId="64B07B0F" w14:textId="77777777" w:rsidR="00EC6D91" w:rsidRPr="00EC6D91" w:rsidRDefault="00EC6D91" w:rsidP="00D81A64">
      <w:pPr>
        <w:spacing w:after="0"/>
        <w:rPr>
          <w:rFonts w:ascii="Agency FB" w:hAnsi="Agency FB"/>
          <w:lang w:val="en-GB"/>
        </w:rPr>
      </w:pPr>
      <w:r w:rsidRPr="00EC6D91">
        <w:rPr>
          <w:rFonts w:ascii="Agency FB" w:hAnsi="Agency FB"/>
          <w:lang w:val="en-GB"/>
        </w:rPr>
        <w:t xml:space="preserve">  if modes &gt; 1:</w:t>
      </w:r>
    </w:p>
    <w:p w14:paraId="616DDBC5" w14:textId="77777777" w:rsidR="00EC6D91" w:rsidRPr="00EC6D91" w:rsidRDefault="00EC6D91" w:rsidP="00D81A64">
      <w:pPr>
        <w:spacing w:after="0"/>
        <w:rPr>
          <w:rFonts w:ascii="Agency FB" w:hAnsi="Agency FB"/>
          <w:lang w:val="en-GB"/>
        </w:rPr>
      </w:pPr>
      <w:r w:rsidRPr="00EC6D91">
        <w:rPr>
          <w:rFonts w:ascii="Agency FB" w:hAnsi="Agency FB"/>
          <w:lang w:val="en-GB"/>
        </w:rPr>
        <w:t xml:space="preserve">    print("Data is multimodal")</w:t>
      </w:r>
    </w:p>
    <w:p w14:paraId="4E94EEEE" w14:textId="77777777" w:rsidR="00EC6D91" w:rsidRPr="00EC6D91" w:rsidRDefault="00EC6D91" w:rsidP="00D81A64">
      <w:pPr>
        <w:spacing w:after="0"/>
        <w:rPr>
          <w:rFonts w:ascii="Agency FB" w:hAnsi="Agency FB"/>
          <w:lang w:val="en-GB"/>
        </w:rPr>
      </w:pPr>
      <w:r w:rsidRPr="00EC6D91">
        <w:rPr>
          <w:rFonts w:ascii="Agency FB" w:hAnsi="Agency FB"/>
          <w:lang w:val="en-GB"/>
        </w:rPr>
        <w:t xml:space="preserve">  else:</w:t>
      </w:r>
    </w:p>
    <w:p w14:paraId="429EFC8C" w14:textId="77777777" w:rsidR="00EC6D91" w:rsidRPr="00EC6D91" w:rsidRDefault="00EC6D91" w:rsidP="00EC6D91">
      <w:pPr>
        <w:rPr>
          <w:rFonts w:ascii="Agency FB" w:hAnsi="Agency FB"/>
          <w:lang w:val="en-GB"/>
        </w:rPr>
      </w:pPr>
      <w:r w:rsidRPr="00EC6D91">
        <w:rPr>
          <w:rFonts w:ascii="Agency FB" w:hAnsi="Agency FB"/>
          <w:lang w:val="en-GB"/>
        </w:rPr>
        <w:t xml:space="preserve">    print("Mode of data is: ",mode)</w:t>
      </w:r>
    </w:p>
    <w:p w14:paraId="1B4F0A3C" w14:textId="77777777" w:rsidR="002C43ED" w:rsidRDefault="00977981">
      <w:pPr>
        <w:pStyle w:val="Heading2"/>
      </w:pPr>
      <w:r>
        <w:t>Copilot</w:t>
      </w:r>
    </w:p>
    <w:p w14:paraId="662E82A5" w14:textId="77777777" w:rsidR="00D07F48" w:rsidRPr="00D07F48" w:rsidRDefault="00D07F48" w:rsidP="00D07F48">
      <w:pPr>
        <w:rPr>
          <w:lang w:val="en-GB"/>
        </w:rPr>
      </w:pPr>
      <w:r w:rsidRPr="00D07F48">
        <w:rPr>
          <w:lang w:val="en-GB"/>
        </w:rPr>
        <w:t>Let's make this function more efficient by improving the logic and readability. We can use Python's collections.Counter to simplify the frequency count process. Here's the improved version:</w:t>
      </w:r>
    </w:p>
    <w:p w14:paraId="2156E011" w14:textId="77777777" w:rsidR="00D07F48" w:rsidRPr="00D07F48" w:rsidRDefault="00D07F48" w:rsidP="00D07F48">
      <w:pPr>
        <w:spacing w:after="0"/>
        <w:rPr>
          <w:rFonts w:ascii="Agency FB" w:hAnsi="Agency FB"/>
          <w:lang w:val="en-GB"/>
        </w:rPr>
      </w:pPr>
      <w:r w:rsidRPr="00D07F48">
        <w:rPr>
          <w:rFonts w:ascii="Agency FB" w:hAnsi="Agency FB"/>
          <w:lang w:val="en-GB"/>
        </w:rPr>
        <w:t>from collections import Counter</w:t>
      </w:r>
    </w:p>
    <w:p w14:paraId="1CDEA3C6" w14:textId="77777777" w:rsidR="00D07F48" w:rsidRPr="00D07F48" w:rsidRDefault="00D07F48" w:rsidP="00D07F48">
      <w:pPr>
        <w:spacing w:after="0"/>
        <w:rPr>
          <w:rFonts w:ascii="Agency FB" w:hAnsi="Agency FB"/>
          <w:lang w:val="en-GB"/>
        </w:rPr>
      </w:pPr>
    </w:p>
    <w:p w14:paraId="243DB43B" w14:textId="77777777" w:rsidR="00D07F48" w:rsidRPr="00D07F48" w:rsidRDefault="00D07F48" w:rsidP="00D07F48">
      <w:pPr>
        <w:spacing w:after="0"/>
        <w:rPr>
          <w:rFonts w:ascii="Agency FB" w:hAnsi="Agency FB"/>
          <w:lang w:val="en-GB"/>
        </w:rPr>
      </w:pPr>
      <w:r w:rsidRPr="00D07F48">
        <w:rPr>
          <w:rFonts w:ascii="Agency FB" w:hAnsi="Agency FB"/>
          <w:lang w:val="en-GB"/>
        </w:rPr>
        <w:t>def calc_mode(numbers):</w:t>
      </w:r>
    </w:p>
    <w:p w14:paraId="6E37F1FB" w14:textId="77777777" w:rsidR="00D07F48" w:rsidRPr="00D07F48" w:rsidRDefault="00D07F48" w:rsidP="00D07F48">
      <w:pPr>
        <w:spacing w:after="0"/>
        <w:rPr>
          <w:rFonts w:ascii="Agency FB" w:hAnsi="Agency FB"/>
          <w:lang w:val="en-GB"/>
        </w:rPr>
      </w:pPr>
      <w:r w:rsidRPr="00D07F48">
        <w:rPr>
          <w:rFonts w:ascii="Agency FB" w:hAnsi="Agency FB"/>
          <w:lang w:val="en-GB"/>
        </w:rPr>
        <w:t xml:space="preserve">    # Using Counter to count the frequency of each number</w:t>
      </w:r>
    </w:p>
    <w:p w14:paraId="734B0D03" w14:textId="77777777" w:rsidR="00D07F48" w:rsidRPr="00D07F48" w:rsidRDefault="00D07F48" w:rsidP="00D07F48">
      <w:pPr>
        <w:spacing w:after="0"/>
        <w:rPr>
          <w:rFonts w:ascii="Agency FB" w:hAnsi="Agency FB"/>
          <w:lang w:val="en-GB"/>
        </w:rPr>
      </w:pPr>
      <w:r w:rsidRPr="00D07F48">
        <w:rPr>
          <w:rFonts w:ascii="Agency FB" w:hAnsi="Agency FB"/>
          <w:lang w:val="en-GB"/>
        </w:rPr>
        <w:t xml:space="preserve">    freq_count = Counter(numbers)</w:t>
      </w:r>
    </w:p>
    <w:p w14:paraId="213F1C69" w14:textId="77777777" w:rsidR="00D07F48" w:rsidRPr="00D07F48" w:rsidRDefault="00D07F48" w:rsidP="00D07F48">
      <w:pPr>
        <w:spacing w:after="0"/>
        <w:rPr>
          <w:rFonts w:ascii="Agency FB" w:hAnsi="Agency FB"/>
          <w:lang w:val="en-GB"/>
        </w:rPr>
      </w:pPr>
      <w:r w:rsidRPr="00D07F48">
        <w:rPr>
          <w:rFonts w:ascii="Agency FB" w:hAnsi="Agency FB"/>
          <w:lang w:val="en-GB"/>
        </w:rPr>
        <w:lastRenderedPageBreak/>
        <w:t xml:space="preserve">    </w:t>
      </w:r>
    </w:p>
    <w:p w14:paraId="0D31A66A" w14:textId="77777777" w:rsidR="00D07F48" w:rsidRPr="00D07F48" w:rsidRDefault="00D07F48" w:rsidP="00D07F48">
      <w:pPr>
        <w:spacing w:after="0"/>
        <w:rPr>
          <w:rFonts w:ascii="Agency FB" w:hAnsi="Agency FB"/>
          <w:lang w:val="en-GB"/>
        </w:rPr>
      </w:pPr>
      <w:r w:rsidRPr="00D07F48">
        <w:rPr>
          <w:rFonts w:ascii="Agency FB" w:hAnsi="Agency FB"/>
          <w:lang w:val="en-GB"/>
        </w:rPr>
        <w:t xml:space="preserve">    # Finding the highest frequency</w:t>
      </w:r>
    </w:p>
    <w:p w14:paraId="44C9E1D0" w14:textId="77777777" w:rsidR="00D07F48" w:rsidRPr="00D07F48" w:rsidRDefault="00D07F48" w:rsidP="00D07F48">
      <w:pPr>
        <w:spacing w:after="0"/>
        <w:rPr>
          <w:rFonts w:ascii="Agency FB" w:hAnsi="Agency FB"/>
          <w:lang w:val="en-GB"/>
        </w:rPr>
      </w:pPr>
      <w:r w:rsidRPr="00D07F48">
        <w:rPr>
          <w:rFonts w:ascii="Agency FB" w:hAnsi="Agency FB"/>
          <w:lang w:val="en-GB"/>
        </w:rPr>
        <w:t xml:space="preserve">    max_freq = max(freq_count.values())</w:t>
      </w:r>
    </w:p>
    <w:p w14:paraId="0FE8AFF9" w14:textId="77777777" w:rsidR="00D07F48" w:rsidRPr="00D07F48" w:rsidRDefault="00D07F48" w:rsidP="00D07F48">
      <w:pPr>
        <w:spacing w:after="0"/>
        <w:rPr>
          <w:rFonts w:ascii="Agency FB" w:hAnsi="Agency FB"/>
          <w:lang w:val="en-GB"/>
        </w:rPr>
      </w:pPr>
      <w:r w:rsidRPr="00D07F48">
        <w:rPr>
          <w:rFonts w:ascii="Agency FB" w:hAnsi="Agency FB"/>
          <w:lang w:val="en-GB"/>
        </w:rPr>
        <w:t xml:space="preserve">    </w:t>
      </w:r>
    </w:p>
    <w:p w14:paraId="6CB39AE7" w14:textId="77777777" w:rsidR="00D07F48" w:rsidRPr="00D07F48" w:rsidRDefault="00D07F48" w:rsidP="00D07F48">
      <w:pPr>
        <w:spacing w:after="0"/>
        <w:rPr>
          <w:rFonts w:ascii="Agency FB" w:hAnsi="Agency FB"/>
          <w:lang w:val="en-GB"/>
        </w:rPr>
      </w:pPr>
      <w:r w:rsidRPr="00D07F48">
        <w:rPr>
          <w:rFonts w:ascii="Agency FB" w:hAnsi="Agency FB"/>
          <w:lang w:val="en-GB"/>
        </w:rPr>
        <w:t xml:space="preserve">    # Finding all modes</w:t>
      </w:r>
    </w:p>
    <w:p w14:paraId="414A79A4" w14:textId="77777777" w:rsidR="00D07F48" w:rsidRPr="00D07F48" w:rsidRDefault="00D07F48" w:rsidP="00D07F48">
      <w:pPr>
        <w:spacing w:after="0"/>
        <w:rPr>
          <w:rFonts w:ascii="Agency FB" w:hAnsi="Agency FB"/>
          <w:lang w:val="en-GB"/>
        </w:rPr>
      </w:pPr>
      <w:r w:rsidRPr="00D07F48">
        <w:rPr>
          <w:rFonts w:ascii="Agency FB" w:hAnsi="Agency FB"/>
          <w:lang w:val="en-GB"/>
        </w:rPr>
        <w:t xml:space="preserve">    modes = [num for num, freq in freq_count.items() if freq == max_freq]</w:t>
      </w:r>
    </w:p>
    <w:p w14:paraId="61296DCE" w14:textId="77777777" w:rsidR="00D07F48" w:rsidRPr="00D07F48" w:rsidRDefault="00D07F48" w:rsidP="00D07F48">
      <w:pPr>
        <w:spacing w:after="0"/>
        <w:rPr>
          <w:rFonts w:ascii="Agency FB" w:hAnsi="Agency FB"/>
          <w:lang w:val="en-GB"/>
        </w:rPr>
      </w:pPr>
      <w:r w:rsidRPr="00D07F48">
        <w:rPr>
          <w:rFonts w:ascii="Agency FB" w:hAnsi="Agency FB"/>
          <w:lang w:val="en-GB"/>
        </w:rPr>
        <w:t xml:space="preserve">    </w:t>
      </w:r>
    </w:p>
    <w:p w14:paraId="0D6660E4" w14:textId="77777777" w:rsidR="00D07F48" w:rsidRPr="00D07F48" w:rsidRDefault="00D07F48" w:rsidP="00D07F48">
      <w:pPr>
        <w:spacing w:after="0"/>
        <w:rPr>
          <w:rFonts w:ascii="Agency FB" w:hAnsi="Agency FB"/>
          <w:lang w:val="en-GB"/>
        </w:rPr>
      </w:pPr>
      <w:r w:rsidRPr="00D07F48">
        <w:rPr>
          <w:rFonts w:ascii="Agency FB" w:hAnsi="Agency FB"/>
          <w:lang w:val="en-GB"/>
        </w:rPr>
        <w:t xml:space="preserve">    # Printing the result</w:t>
      </w:r>
    </w:p>
    <w:p w14:paraId="2B9FB145" w14:textId="77777777" w:rsidR="00D07F48" w:rsidRPr="00D07F48" w:rsidRDefault="00D07F48" w:rsidP="00D07F48">
      <w:pPr>
        <w:spacing w:after="0"/>
        <w:rPr>
          <w:rFonts w:ascii="Agency FB" w:hAnsi="Agency FB"/>
          <w:lang w:val="en-GB"/>
        </w:rPr>
      </w:pPr>
      <w:r w:rsidRPr="00D07F48">
        <w:rPr>
          <w:rFonts w:ascii="Agency FB" w:hAnsi="Agency FB"/>
          <w:lang w:val="en-GB"/>
        </w:rPr>
        <w:t xml:space="preserve">    if len(modes) &gt; 1:</w:t>
      </w:r>
    </w:p>
    <w:p w14:paraId="28605E83" w14:textId="77777777" w:rsidR="00D07F48" w:rsidRPr="00D07F48" w:rsidRDefault="00D07F48" w:rsidP="00D07F48">
      <w:pPr>
        <w:spacing w:after="0"/>
        <w:rPr>
          <w:rFonts w:ascii="Agency FB" w:hAnsi="Agency FB"/>
          <w:lang w:val="en-GB"/>
        </w:rPr>
      </w:pPr>
      <w:r w:rsidRPr="00D07F48">
        <w:rPr>
          <w:rFonts w:ascii="Agency FB" w:hAnsi="Agency FB"/>
          <w:lang w:val="en-GB"/>
        </w:rPr>
        <w:t xml:space="preserve">        print("Data is multimodal. Modes are: ", modes)</w:t>
      </w:r>
    </w:p>
    <w:p w14:paraId="14169525" w14:textId="77777777" w:rsidR="00D07F48" w:rsidRPr="00D07F48" w:rsidRDefault="00D07F48" w:rsidP="00D07F48">
      <w:pPr>
        <w:spacing w:after="0"/>
        <w:rPr>
          <w:rFonts w:ascii="Agency FB" w:hAnsi="Agency FB"/>
          <w:lang w:val="en-GB"/>
        </w:rPr>
      </w:pPr>
      <w:r w:rsidRPr="00D07F48">
        <w:rPr>
          <w:rFonts w:ascii="Agency FB" w:hAnsi="Agency FB"/>
          <w:lang w:val="en-GB"/>
        </w:rPr>
        <w:t xml:space="preserve">    else:</w:t>
      </w:r>
    </w:p>
    <w:p w14:paraId="41645FD8" w14:textId="77777777" w:rsidR="00D07F48" w:rsidRPr="00D07F48" w:rsidRDefault="00D07F48" w:rsidP="00D07F48">
      <w:pPr>
        <w:spacing w:after="0"/>
        <w:rPr>
          <w:rFonts w:ascii="Agency FB" w:hAnsi="Agency FB"/>
          <w:lang w:val="en-GB"/>
        </w:rPr>
      </w:pPr>
      <w:r w:rsidRPr="00D07F48">
        <w:rPr>
          <w:rFonts w:ascii="Agency FB" w:hAnsi="Agency FB"/>
          <w:lang w:val="en-GB"/>
        </w:rPr>
        <w:t xml:space="preserve">        print("Mode of data is: ", modes[0])</w:t>
      </w:r>
    </w:p>
    <w:p w14:paraId="42BDAC2C" w14:textId="77777777" w:rsidR="00D07F48" w:rsidRPr="00D07F48" w:rsidRDefault="00D07F48" w:rsidP="00D07F48">
      <w:pPr>
        <w:spacing w:after="0"/>
        <w:rPr>
          <w:rFonts w:ascii="Agency FB" w:hAnsi="Agency FB"/>
          <w:lang w:val="en-GB"/>
        </w:rPr>
      </w:pPr>
    </w:p>
    <w:p w14:paraId="0182F180" w14:textId="77777777" w:rsidR="00D07F48" w:rsidRPr="00D07F48" w:rsidRDefault="00D07F48" w:rsidP="00D07F48">
      <w:pPr>
        <w:spacing w:after="0"/>
        <w:rPr>
          <w:rFonts w:ascii="Agency FB" w:hAnsi="Agency FB"/>
          <w:lang w:val="en-GB"/>
        </w:rPr>
      </w:pPr>
      <w:r w:rsidRPr="00D07F48">
        <w:rPr>
          <w:rFonts w:ascii="Agency FB" w:hAnsi="Agency FB"/>
          <w:lang w:val="en-GB"/>
        </w:rPr>
        <w:t># Example usage:</w:t>
      </w:r>
    </w:p>
    <w:p w14:paraId="177762FD" w14:textId="77777777" w:rsidR="00D07F48" w:rsidRPr="00D07F48" w:rsidRDefault="00D07F48" w:rsidP="00D07F48">
      <w:pPr>
        <w:spacing w:after="0"/>
        <w:rPr>
          <w:rFonts w:ascii="Agency FB" w:hAnsi="Agency FB"/>
          <w:lang w:val="en-GB"/>
        </w:rPr>
      </w:pPr>
      <w:r w:rsidRPr="00D07F48">
        <w:rPr>
          <w:rFonts w:ascii="Agency FB" w:hAnsi="Agency FB"/>
          <w:lang w:val="en-GB"/>
        </w:rPr>
        <w:t>numbers = [1, 2, 2, 3, 3, 4, 4, 4]</w:t>
      </w:r>
    </w:p>
    <w:p w14:paraId="5A1D532F" w14:textId="77777777" w:rsidR="00D07F48" w:rsidRPr="00D07F48" w:rsidRDefault="00D07F48" w:rsidP="00D07F48">
      <w:pPr>
        <w:rPr>
          <w:rFonts w:ascii="Agency FB" w:hAnsi="Agency FB"/>
          <w:lang w:val="en-GB"/>
        </w:rPr>
      </w:pPr>
      <w:r w:rsidRPr="00D07F48">
        <w:rPr>
          <w:rFonts w:ascii="Agency FB" w:hAnsi="Agency FB"/>
          <w:lang w:val="en-GB"/>
        </w:rPr>
        <w:t>calc_mode(numbers)</w:t>
      </w:r>
    </w:p>
    <w:p w14:paraId="320D1E29" w14:textId="77777777" w:rsidR="00D07F48" w:rsidRPr="00D07F48" w:rsidRDefault="00D07F48" w:rsidP="00D07F48">
      <w:pPr>
        <w:rPr>
          <w:lang w:val="en-GB"/>
        </w:rPr>
      </w:pPr>
      <w:r w:rsidRPr="00D07F48">
        <w:rPr>
          <w:lang w:val="en-GB"/>
        </w:rPr>
        <w:t>Here's what changed:</w:t>
      </w:r>
    </w:p>
    <w:p w14:paraId="3C4AD23A" w14:textId="77777777" w:rsidR="00D07F48" w:rsidRPr="00D07F48" w:rsidRDefault="00D07F48" w:rsidP="00D07F48">
      <w:pPr>
        <w:numPr>
          <w:ilvl w:val="0"/>
          <w:numId w:val="4"/>
        </w:numPr>
        <w:spacing w:after="0"/>
        <w:rPr>
          <w:sz w:val="22"/>
          <w:szCs w:val="22"/>
          <w:lang w:val="en-GB"/>
        </w:rPr>
      </w:pPr>
      <w:r w:rsidRPr="00D07F48">
        <w:rPr>
          <w:b/>
          <w:bCs/>
          <w:sz w:val="22"/>
          <w:szCs w:val="22"/>
          <w:lang w:val="en-GB"/>
        </w:rPr>
        <w:t>Counter</w:t>
      </w:r>
      <w:r w:rsidRPr="00D07F48">
        <w:rPr>
          <w:sz w:val="22"/>
          <w:szCs w:val="22"/>
          <w:lang w:val="en-GB"/>
        </w:rPr>
        <w:t>: Used Counter from the collections module to count the frequency of each number more efficiently.</w:t>
      </w:r>
    </w:p>
    <w:p w14:paraId="1D6FD1EA" w14:textId="77777777" w:rsidR="00D07F48" w:rsidRPr="00D07F48" w:rsidRDefault="00D07F48" w:rsidP="00D07F48">
      <w:pPr>
        <w:numPr>
          <w:ilvl w:val="0"/>
          <w:numId w:val="4"/>
        </w:numPr>
        <w:spacing w:after="0"/>
        <w:rPr>
          <w:sz w:val="22"/>
          <w:szCs w:val="22"/>
          <w:lang w:val="en-GB"/>
        </w:rPr>
      </w:pPr>
      <w:r w:rsidRPr="00D07F48">
        <w:rPr>
          <w:b/>
          <w:bCs/>
          <w:sz w:val="22"/>
          <w:szCs w:val="22"/>
          <w:lang w:val="en-GB"/>
        </w:rPr>
        <w:t>Max Frequency</w:t>
      </w:r>
      <w:r w:rsidRPr="00D07F48">
        <w:rPr>
          <w:sz w:val="22"/>
          <w:szCs w:val="22"/>
          <w:lang w:val="en-GB"/>
        </w:rPr>
        <w:t>: Calculated the maximum frequency directly.</w:t>
      </w:r>
    </w:p>
    <w:p w14:paraId="65D4C57D" w14:textId="77777777" w:rsidR="00D07F48" w:rsidRPr="00D07F48" w:rsidRDefault="00D07F48" w:rsidP="00D07F48">
      <w:pPr>
        <w:numPr>
          <w:ilvl w:val="0"/>
          <w:numId w:val="4"/>
        </w:numPr>
        <w:spacing w:after="0"/>
        <w:rPr>
          <w:sz w:val="22"/>
          <w:szCs w:val="22"/>
          <w:lang w:val="en-GB"/>
        </w:rPr>
      </w:pPr>
      <w:r w:rsidRPr="00D07F48">
        <w:rPr>
          <w:b/>
          <w:bCs/>
          <w:sz w:val="22"/>
          <w:szCs w:val="22"/>
          <w:lang w:val="en-GB"/>
        </w:rPr>
        <w:t>Modes Calculation</w:t>
      </w:r>
      <w:r w:rsidRPr="00D07F48">
        <w:rPr>
          <w:sz w:val="22"/>
          <w:szCs w:val="22"/>
          <w:lang w:val="en-GB"/>
        </w:rPr>
        <w:t>: Created a list of modes instead of keeping a count of them.</w:t>
      </w:r>
    </w:p>
    <w:p w14:paraId="2EA93131" w14:textId="77777777" w:rsidR="00D07F48" w:rsidRPr="00D07F48" w:rsidRDefault="00D07F48" w:rsidP="00D07F48">
      <w:pPr>
        <w:numPr>
          <w:ilvl w:val="0"/>
          <w:numId w:val="4"/>
        </w:numPr>
        <w:rPr>
          <w:sz w:val="22"/>
          <w:szCs w:val="22"/>
          <w:lang w:val="en-GB"/>
        </w:rPr>
      </w:pPr>
      <w:r w:rsidRPr="00D07F48">
        <w:rPr>
          <w:b/>
          <w:bCs/>
          <w:sz w:val="22"/>
          <w:szCs w:val="22"/>
          <w:lang w:val="en-GB"/>
        </w:rPr>
        <w:t>Output</w:t>
      </w:r>
      <w:r w:rsidRPr="00D07F48">
        <w:rPr>
          <w:sz w:val="22"/>
          <w:szCs w:val="22"/>
          <w:lang w:val="en-GB"/>
        </w:rPr>
        <w:t>: Adjusted the output logic to handle both unimodal and multimodal data.</w:t>
      </w:r>
    </w:p>
    <w:p w14:paraId="2BD0E40B" w14:textId="77777777" w:rsidR="00D07F48" w:rsidRPr="00D07F48" w:rsidRDefault="00D07F48" w:rsidP="00D07F48">
      <w:pPr>
        <w:rPr>
          <w:lang w:val="en-GB"/>
        </w:rPr>
      </w:pPr>
      <w:r w:rsidRPr="00D07F48">
        <w:rPr>
          <w:lang w:val="en-GB"/>
        </w:rPr>
        <w:t>This should be more efficient and easier to understand!</w:t>
      </w:r>
    </w:p>
    <w:p w14:paraId="6AE269D5" w14:textId="77777777" w:rsidR="002C43ED" w:rsidRDefault="00977981">
      <w:pPr>
        <w:pStyle w:val="Heading2"/>
      </w:pPr>
      <w:r>
        <w:t>You</w:t>
      </w:r>
    </w:p>
    <w:p w14:paraId="46C30477" w14:textId="77777777" w:rsidR="00B04E5F" w:rsidRPr="00B04E5F" w:rsidRDefault="00B04E5F" w:rsidP="00B04E5F">
      <w:pPr>
        <w:rPr>
          <w:lang w:val="en-GB"/>
        </w:rPr>
      </w:pPr>
      <w:r w:rsidRPr="00B04E5F">
        <w:rPr>
          <w:lang w:val="en-GB"/>
        </w:rPr>
        <w:t>What's the time complexity of this algorithm?</w:t>
      </w:r>
    </w:p>
    <w:p w14:paraId="0F1BBBD4" w14:textId="77777777" w:rsidR="002C43ED" w:rsidRDefault="00977981">
      <w:pPr>
        <w:pStyle w:val="Heading2"/>
      </w:pPr>
      <w:r>
        <w:t>Copilot</w:t>
      </w:r>
    </w:p>
    <w:p w14:paraId="2E657389" w14:textId="77777777" w:rsidR="00C118E9" w:rsidRPr="00C118E9" w:rsidRDefault="00C118E9" w:rsidP="00C118E9">
      <w:pPr>
        <w:rPr>
          <w:lang w:val="en-GB"/>
        </w:rPr>
      </w:pPr>
      <w:r w:rsidRPr="00C118E9">
        <w:rPr>
          <w:lang w:val="en-GB"/>
        </w:rPr>
        <w:t>The improved algorithm has a time complexity of </w:t>
      </w:r>
      <w:r w:rsidRPr="00C118E9">
        <w:rPr>
          <w:b/>
          <w:bCs/>
          <w:lang w:val="en-GB"/>
        </w:rPr>
        <w:t>O(n)</w:t>
      </w:r>
      <w:r w:rsidRPr="00C118E9">
        <w:rPr>
          <w:lang w:val="en-GB"/>
        </w:rPr>
        <w:t>, where </w:t>
      </w:r>
      <w:r w:rsidRPr="00C118E9">
        <w:rPr>
          <w:b/>
          <w:bCs/>
          <w:lang w:val="en-GB"/>
        </w:rPr>
        <w:t>n</w:t>
      </w:r>
      <w:r w:rsidRPr="00C118E9">
        <w:rPr>
          <w:lang w:val="en-GB"/>
        </w:rPr>
        <w:t> is the number of elements in the input list. Here's a breakdown of the time complexity:</w:t>
      </w:r>
    </w:p>
    <w:p w14:paraId="050E0925" w14:textId="77777777" w:rsidR="00C118E9" w:rsidRPr="00C118E9" w:rsidRDefault="00C118E9" w:rsidP="00C118E9">
      <w:pPr>
        <w:numPr>
          <w:ilvl w:val="0"/>
          <w:numId w:val="5"/>
        </w:numPr>
        <w:spacing w:after="0"/>
        <w:rPr>
          <w:sz w:val="22"/>
          <w:szCs w:val="22"/>
          <w:lang w:val="en-GB"/>
        </w:rPr>
      </w:pPr>
      <w:r w:rsidRPr="00C118E9">
        <w:rPr>
          <w:b/>
          <w:bCs/>
          <w:sz w:val="22"/>
          <w:szCs w:val="22"/>
          <w:lang w:val="en-GB"/>
        </w:rPr>
        <w:t>Counter Construction</w:t>
      </w:r>
      <w:r w:rsidRPr="00C118E9">
        <w:rPr>
          <w:sz w:val="22"/>
          <w:szCs w:val="22"/>
          <w:lang w:val="en-GB"/>
        </w:rPr>
        <w:t>: Counting the frequency of each number using Counter(numbers) takes </w:t>
      </w:r>
      <w:r w:rsidRPr="00C118E9">
        <w:rPr>
          <w:b/>
          <w:bCs/>
          <w:sz w:val="22"/>
          <w:szCs w:val="22"/>
          <w:lang w:val="en-GB"/>
        </w:rPr>
        <w:t>O(n)</w:t>
      </w:r>
      <w:r w:rsidRPr="00C118E9">
        <w:rPr>
          <w:sz w:val="22"/>
          <w:szCs w:val="22"/>
          <w:lang w:val="en-GB"/>
        </w:rPr>
        <w:t> time.</w:t>
      </w:r>
    </w:p>
    <w:p w14:paraId="068170AA" w14:textId="77777777" w:rsidR="00C118E9" w:rsidRPr="00C118E9" w:rsidRDefault="00C118E9" w:rsidP="00C118E9">
      <w:pPr>
        <w:numPr>
          <w:ilvl w:val="0"/>
          <w:numId w:val="5"/>
        </w:numPr>
        <w:spacing w:after="0"/>
        <w:rPr>
          <w:sz w:val="22"/>
          <w:szCs w:val="22"/>
          <w:lang w:val="en-GB"/>
        </w:rPr>
      </w:pPr>
      <w:r w:rsidRPr="00C118E9">
        <w:rPr>
          <w:b/>
          <w:bCs/>
          <w:sz w:val="22"/>
          <w:szCs w:val="22"/>
          <w:lang w:val="en-GB"/>
        </w:rPr>
        <w:t>Finding Maximum Frequency</w:t>
      </w:r>
      <w:r w:rsidRPr="00C118E9">
        <w:rPr>
          <w:sz w:val="22"/>
          <w:szCs w:val="22"/>
          <w:lang w:val="en-GB"/>
        </w:rPr>
        <w:t>: Determining the maximum frequency with max(freq_count.values()) takes </w:t>
      </w:r>
      <w:r w:rsidRPr="00C118E9">
        <w:rPr>
          <w:b/>
          <w:bCs/>
          <w:sz w:val="22"/>
          <w:szCs w:val="22"/>
          <w:lang w:val="en-GB"/>
        </w:rPr>
        <w:t>O(n)</w:t>
      </w:r>
      <w:r w:rsidRPr="00C118E9">
        <w:rPr>
          <w:sz w:val="22"/>
          <w:szCs w:val="22"/>
          <w:lang w:val="en-GB"/>
        </w:rPr>
        <w:t> time since it involves iterating over the frequency count dictionary.</w:t>
      </w:r>
    </w:p>
    <w:p w14:paraId="2ECBE148" w14:textId="77777777" w:rsidR="00C118E9" w:rsidRPr="00C118E9" w:rsidRDefault="00C118E9" w:rsidP="00C118E9">
      <w:pPr>
        <w:numPr>
          <w:ilvl w:val="0"/>
          <w:numId w:val="5"/>
        </w:numPr>
        <w:rPr>
          <w:sz w:val="22"/>
          <w:szCs w:val="22"/>
          <w:lang w:val="en-GB"/>
        </w:rPr>
      </w:pPr>
      <w:r w:rsidRPr="00C118E9">
        <w:rPr>
          <w:b/>
          <w:bCs/>
          <w:sz w:val="22"/>
          <w:szCs w:val="22"/>
          <w:lang w:val="en-GB"/>
        </w:rPr>
        <w:t>Finding Modes</w:t>
      </w:r>
      <w:r w:rsidRPr="00C118E9">
        <w:rPr>
          <w:sz w:val="22"/>
          <w:szCs w:val="22"/>
          <w:lang w:val="en-GB"/>
        </w:rPr>
        <w:t>: Creating the list of modes involves iterating over the dictionary again, which takes </w:t>
      </w:r>
      <w:r w:rsidRPr="00C118E9">
        <w:rPr>
          <w:b/>
          <w:bCs/>
          <w:sz w:val="22"/>
          <w:szCs w:val="22"/>
          <w:lang w:val="en-GB"/>
        </w:rPr>
        <w:t>O(n)</w:t>
      </w:r>
      <w:r w:rsidRPr="00C118E9">
        <w:rPr>
          <w:sz w:val="22"/>
          <w:szCs w:val="22"/>
          <w:lang w:val="en-GB"/>
        </w:rPr>
        <w:t> time.</w:t>
      </w:r>
    </w:p>
    <w:p w14:paraId="5E8E517C" w14:textId="77777777" w:rsidR="00C118E9" w:rsidRPr="00C118E9" w:rsidRDefault="00C118E9" w:rsidP="00C118E9">
      <w:pPr>
        <w:rPr>
          <w:lang w:val="en-GB"/>
        </w:rPr>
      </w:pPr>
      <w:r w:rsidRPr="00C118E9">
        <w:rPr>
          <w:lang w:val="en-GB"/>
        </w:rPr>
        <w:t>So, the overall time complexity is </w:t>
      </w:r>
      <w:r w:rsidRPr="00C118E9">
        <w:rPr>
          <w:b/>
          <w:bCs/>
          <w:lang w:val="en-GB"/>
        </w:rPr>
        <w:t>O(n)</w:t>
      </w:r>
      <w:r w:rsidRPr="00C118E9">
        <w:rPr>
          <w:lang w:val="en-GB"/>
        </w:rPr>
        <w:t> because all the steps are linear with respect to the number of elements in the list. This is an efficient solution for calculating the mode of a list of numbers.</w:t>
      </w:r>
    </w:p>
    <w:p w14:paraId="318C1C18" w14:textId="77777777" w:rsidR="002C43ED" w:rsidRDefault="00977981">
      <w:pPr>
        <w:pStyle w:val="Heading2"/>
      </w:pPr>
      <w:r>
        <w:lastRenderedPageBreak/>
        <w:t>You</w:t>
      </w:r>
    </w:p>
    <w:p w14:paraId="671E90C5" w14:textId="46FA01A8" w:rsidR="002C43ED" w:rsidRPr="0090119D" w:rsidRDefault="0090119D" w:rsidP="0090119D">
      <w:pPr>
        <w:rPr>
          <w:lang w:val="en-GB"/>
        </w:rPr>
      </w:pPr>
      <w:r w:rsidRPr="0090119D">
        <w:rPr>
          <w:lang w:val="en-GB"/>
        </w:rPr>
        <w:t>would there be a way of reducing teh time complexity further?</w:t>
      </w:r>
    </w:p>
    <w:p w14:paraId="1AA4BD6B" w14:textId="77777777" w:rsidR="002C43ED" w:rsidRDefault="00977981">
      <w:pPr>
        <w:pStyle w:val="Heading2"/>
      </w:pPr>
      <w:r>
        <w:t>Copilot</w:t>
      </w:r>
    </w:p>
    <w:p w14:paraId="00CCFB94" w14:textId="77777777" w:rsidR="00580A66" w:rsidRPr="00580A66" w:rsidRDefault="00580A66" w:rsidP="00580A66">
      <w:pPr>
        <w:rPr>
          <w:lang w:val="en-GB"/>
        </w:rPr>
      </w:pPr>
      <w:r w:rsidRPr="00580A66">
        <w:rPr>
          <w:lang w:val="en-GB"/>
        </w:rPr>
        <w:t>The time complexity of the current algorithm is </w:t>
      </w:r>
      <w:r w:rsidRPr="00580A66">
        <w:rPr>
          <w:b/>
          <w:bCs/>
          <w:lang w:val="en-GB"/>
        </w:rPr>
        <w:t>O(n)</w:t>
      </w:r>
      <w:r w:rsidRPr="00580A66">
        <w:rPr>
          <w:lang w:val="en-GB"/>
        </w:rPr>
        <w:t>, which is quite efficient for this task. It's important to note that finding the mode of a list inherently requires processing each element at least once, so it's unlikely to achieve a time complexity better than </w:t>
      </w:r>
      <w:r w:rsidRPr="00580A66">
        <w:rPr>
          <w:b/>
          <w:bCs/>
          <w:lang w:val="en-GB"/>
        </w:rPr>
        <w:t>O(n)</w:t>
      </w:r>
      <w:r w:rsidRPr="00580A66">
        <w:rPr>
          <w:lang w:val="en-GB"/>
        </w:rPr>
        <w:t> for this problem.</w:t>
      </w:r>
    </w:p>
    <w:p w14:paraId="52DC15EF" w14:textId="77777777" w:rsidR="00580A66" w:rsidRPr="00580A66" w:rsidRDefault="00580A66" w:rsidP="00580A66">
      <w:pPr>
        <w:rPr>
          <w:lang w:val="en-GB"/>
        </w:rPr>
      </w:pPr>
      <w:r w:rsidRPr="00580A66">
        <w:rPr>
          <w:lang w:val="en-GB"/>
        </w:rPr>
        <w:t>Further reduction in time complexity isn't feasible because:</w:t>
      </w:r>
    </w:p>
    <w:p w14:paraId="6042625E" w14:textId="77777777" w:rsidR="00580A66" w:rsidRPr="00580A66" w:rsidRDefault="00580A66" w:rsidP="00580A66">
      <w:pPr>
        <w:numPr>
          <w:ilvl w:val="0"/>
          <w:numId w:val="6"/>
        </w:numPr>
        <w:rPr>
          <w:lang w:val="en-GB"/>
        </w:rPr>
      </w:pPr>
      <w:r w:rsidRPr="00580A66">
        <w:rPr>
          <w:lang w:val="en-GB"/>
        </w:rPr>
        <w:t>Counting the frequency of each element requires examining every element at least once.</w:t>
      </w:r>
    </w:p>
    <w:p w14:paraId="6DC48EB5" w14:textId="77777777" w:rsidR="00580A66" w:rsidRPr="00580A66" w:rsidRDefault="00580A66" w:rsidP="00580A66">
      <w:pPr>
        <w:numPr>
          <w:ilvl w:val="0"/>
          <w:numId w:val="6"/>
        </w:numPr>
        <w:rPr>
          <w:lang w:val="en-GB"/>
        </w:rPr>
      </w:pPr>
      <w:r w:rsidRPr="00580A66">
        <w:rPr>
          <w:lang w:val="en-GB"/>
        </w:rPr>
        <w:t>Finding the maximum frequency also necessitates iterating over the frequency counts.</w:t>
      </w:r>
    </w:p>
    <w:p w14:paraId="28A39870" w14:textId="77777777" w:rsidR="00580A66" w:rsidRPr="00580A66" w:rsidRDefault="00580A66" w:rsidP="00580A66">
      <w:pPr>
        <w:rPr>
          <w:lang w:val="en-GB"/>
        </w:rPr>
      </w:pPr>
      <w:r w:rsidRPr="00580A66">
        <w:rPr>
          <w:lang w:val="en-GB"/>
        </w:rPr>
        <w:t>The </w:t>
      </w:r>
      <w:r w:rsidRPr="00580A66">
        <w:rPr>
          <w:b/>
          <w:bCs/>
          <w:lang w:val="en-GB"/>
        </w:rPr>
        <w:t>O(n)</w:t>
      </w:r>
      <w:r w:rsidRPr="00580A66">
        <w:rPr>
          <w:lang w:val="en-GB"/>
        </w:rPr>
        <w:t> time complexity is optimal for this type of problem. To achieve a better practical performance, you could explore:</w:t>
      </w:r>
    </w:p>
    <w:p w14:paraId="271BBCB5" w14:textId="77777777" w:rsidR="00580A66" w:rsidRPr="00580A66" w:rsidRDefault="00580A66" w:rsidP="00580A66">
      <w:pPr>
        <w:numPr>
          <w:ilvl w:val="0"/>
          <w:numId w:val="7"/>
        </w:numPr>
        <w:rPr>
          <w:lang w:val="en-GB"/>
        </w:rPr>
      </w:pPr>
      <w:r w:rsidRPr="00580A66">
        <w:rPr>
          <w:b/>
          <w:bCs/>
          <w:lang w:val="en-GB"/>
        </w:rPr>
        <w:t>Optimizing Data Structures</w:t>
      </w:r>
      <w:r w:rsidRPr="00580A66">
        <w:rPr>
          <w:lang w:val="en-GB"/>
        </w:rPr>
        <w:t>: Ensure that the data structures used (e.g., Counter, dictionaries) are well-optimized for the operations you need.</w:t>
      </w:r>
    </w:p>
    <w:p w14:paraId="6E23322F" w14:textId="77777777" w:rsidR="00580A66" w:rsidRPr="00580A66" w:rsidRDefault="00580A66" w:rsidP="00580A66">
      <w:pPr>
        <w:numPr>
          <w:ilvl w:val="0"/>
          <w:numId w:val="7"/>
        </w:numPr>
        <w:rPr>
          <w:lang w:val="en-GB"/>
        </w:rPr>
      </w:pPr>
      <w:r w:rsidRPr="00580A66">
        <w:rPr>
          <w:b/>
          <w:bCs/>
          <w:lang w:val="en-GB"/>
        </w:rPr>
        <w:t>Parallel Processing</w:t>
      </w:r>
      <w:r w:rsidRPr="00580A66">
        <w:rPr>
          <w:lang w:val="en-GB"/>
        </w:rPr>
        <w:t>: If you’re working with a very large list and have access to a multi-core processor, parallel processing techniques might help distribute the workload, although this won't reduce the theoretical time complexity.</w:t>
      </w:r>
    </w:p>
    <w:p w14:paraId="57492B63" w14:textId="77777777" w:rsidR="00580A66" w:rsidRPr="00580A66" w:rsidRDefault="00580A66" w:rsidP="00580A66">
      <w:pPr>
        <w:numPr>
          <w:ilvl w:val="0"/>
          <w:numId w:val="7"/>
        </w:numPr>
        <w:rPr>
          <w:lang w:val="en-GB"/>
        </w:rPr>
      </w:pPr>
      <w:r w:rsidRPr="00580A66">
        <w:rPr>
          <w:b/>
          <w:bCs/>
          <w:lang w:val="en-GB"/>
        </w:rPr>
        <w:t>Memory Considerations</w:t>
      </w:r>
      <w:r w:rsidRPr="00580A66">
        <w:rPr>
          <w:lang w:val="en-GB"/>
        </w:rPr>
        <w:t>: Ensure the algorithm is memory-efficient, especially for large datasets.</w:t>
      </w:r>
    </w:p>
    <w:p w14:paraId="6BC67521" w14:textId="69184F2C" w:rsidR="002C43ED" w:rsidRPr="00580A66" w:rsidRDefault="00580A66" w:rsidP="00580A66">
      <w:pPr>
        <w:rPr>
          <w:lang w:val="en-GB"/>
        </w:rPr>
      </w:pPr>
      <w:r w:rsidRPr="00580A66">
        <w:rPr>
          <w:lang w:val="en-GB"/>
        </w:rPr>
        <w:t>In summary, the algorithm you have is already optimal in terms of time complexity. However, improving practical performance can be achieved by focusing on efficient implementations and potential parallelization.</w:t>
      </w:r>
    </w:p>
    <w:sectPr w:rsidR="002C43ED" w:rsidRPr="00580A6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B17E4"/>
    <w:multiLevelType w:val="multilevel"/>
    <w:tmpl w:val="622CA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BD7DB2"/>
    <w:multiLevelType w:val="hybridMultilevel"/>
    <w:tmpl w:val="BDC22E40"/>
    <w:lvl w:ilvl="0" w:tplc="9196CDD2">
      <w:start w:val="1"/>
      <w:numFmt w:val="decimal"/>
      <w:lvlText w:val="%1."/>
      <w:lvlJc w:val="left"/>
      <w:pPr>
        <w:ind w:left="720" w:hanging="431"/>
      </w:pPr>
    </w:lvl>
    <w:lvl w:ilvl="1" w:tplc="836E7898">
      <w:start w:val="1"/>
      <w:numFmt w:val="decimal"/>
      <w:lvlText w:val="%2."/>
      <w:lvlJc w:val="left"/>
      <w:pPr>
        <w:ind w:left="1440" w:hanging="1152"/>
      </w:pPr>
    </w:lvl>
    <w:lvl w:ilvl="2" w:tplc="F2BCB094">
      <w:start w:val="1"/>
      <w:numFmt w:val="decimal"/>
      <w:lvlText w:val="%3."/>
      <w:lvlJc w:val="left"/>
      <w:pPr>
        <w:ind w:left="2160" w:hanging="1872"/>
      </w:pPr>
    </w:lvl>
    <w:lvl w:ilvl="3" w:tplc="A1361278">
      <w:start w:val="1"/>
      <w:numFmt w:val="decimal"/>
      <w:lvlText w:val="%4."/>
      <w:lvlJc w:val="left"/>
      <w:pPr>
        <w:ind w:left="2880" w:hanging="2592"/>
      </w:pPr>
    </w:lvl>
    <w:lvl w:ilvl="4" w:tplc="ED2EAD4C">
      <w:start w:val="1"/>
      <w:numFmt w:val="decimal"/>
      <w:lvlText w:val="%5."/>
      <w:lvlJc w:val="left"/>
      <w:pPr>
        <w:ind w:left="3600" w:hanging="3312"/>
      </w:pPr>
    </w:lvl>
    <w:lvl w:ilvl="5" w:tplc="CCE401CC">
      <w:numFmt w:val="decimal"/>
      <w:lvlText w:val=""/>
      <w:lvlJc w:val="left"/>
    </w:lvl>
    <w:lvl w:ilvl="6" w:tplc="6EDA2A10">
      <w:numFmt w:val="decimal"/>
      <w:lvlText w:val=""/>
      <w:lvlJc w:val="left"/>
    </w:lvl>
    <w:lvl w:ilvl="7" w:tplc="18EA4CAA">
      <w:numFmt w:val="decimal"/>
      <w:lvlText w:val=""/>
      <w:lvlJc w:val="left"/>
    </w:lvl>
    <w:lvl w:ilvl="8" w:tplc="9A9CCCB8">
      <w:numFmt w:val="decimal"/>
      <w:lvlText w:val=""/>
      <w:lvlJc w:val="left"/>
    </w:lvl>
  </w:abstractNum>
  <w:abstractNum w:abstractNumId="2" w15:restartNumberingAfterBreak="0">
    <w:nsid w:val="1EF555D8"/>
    <w:multiLevelType w:val="hybridMultilevel"/>
    <w:tmpl w:val="0A108B62"/>
    <w:lvl w:ilvl="0" w:tplc="C3AE6D8A">
      <w:start w:val="1"/>
      <w:numFmt w:val="bullet"/>
      <w:lvlText w:val="●"/>
      <w:lvlJc w:val="left"/>
      <w:pPr>
        <w:ind w:left="720" w:hanging="360"/>
      </w:pPr>
    </w:lvl>
    <w:lvl w:ilvl="1" w:tplc="CFBC0BCA">
      <w:start w:val="1"/>
      <w:numFmt w:val="bullet"/>
      <w:lvlText w:val="○"/>
      <w:lvlJc w:val="left"/>
      <w:pPr>
        <w:ind w:left="1440" w:hanging="360"/>
      </w:pPr>
    </w:lvl>
    <w:lvl w:ilvl="2" w:tplc="929287C8">
      <w:start w:val="1"/>
      <w:numFmt w:val="bullet"/>
      <w:lvlText w:val="■"/>
      <w:lvlJc w:val="left"/>
      <w:pPr>
        <w:ind w:left="2160" w:hanging="360"/>
      </w:pPr>
    </w:lvl>
    <w:lvl w:ilvl="3" w:tplc="6E541374">
      <w:start w:val="1"/>
      <w:numFmt w:val="bullet"/>
      <w:lvlText w:val="●"/>
      <w:lvlJc w:val="left"/>
      <w:pPr>
        <w:ind w:left="2880" w:hanging="360"/>
      </w:pPr>
    </w:lvl>
    <w:lvl w:ilvl="4" w:tplc="C7E08DA0">
      <w:start w:val="1"/>
      <w:numFmt w:val="bullet"/>
      <w:lvlText w:val="○"/>
      <w:lvlJc w:val="left"/>
      <w:pPr>
        <w:ind w:left="3600" w:hanging="360"/>
      </w:pPr>
    </w:lvl>
    <w:lvl w:ilvl="5" w:tplc="D3C850A0">
      <w:start w:val="1"/>
      <w:numFmt w:val="bullet"/>
      <w:lvlText w:val="■"/>
      <w:lvlJc w:val="left"/>
      <w:pPr>
        <w:ind w:left="4320" w:hanging="360"/>
      </w:pPr>
    </w:lvl>
    <w:lvl w:ilvl="6" w:tplc="8340CDF6">
      <w:start w:val="1"/>
      <w:numFmt w:val="bullet"/>
      <w:lvlText w:val="●"/>
      <w:lvlJc w:val="left"/>
      <w:pPr>
        <w:ind w:left="5040" w:hanging="360"/>
      </w:pPr>
    </w:lvl>
    <w:lvl w:ilvl="7" w:tplc="033ECC44">
      <w:start w:val="1"/>
      <w:numFmt w:val="bullet"/>
      <w:lvlText w:val="●"/>
      <w:lvlJc w:val="left"/>
      <w:pPr>
        <w:ind w:left="5760" w:hanging="360"/>
      </w:pPr>
    </w:lvl>
    <w:lvl w:ilvl="8" w:tplc="F5A0B946">
      <w:start w:val="1"/>
      <w:numFmt w:val="bullet"/>
      <w:lvlText w:val="●"/>
      <w:lvlJc w:val="left"/>
      <w:pPr>
        <w:ind w:left="6480" w:hanging="360"/>
      </w:pPr>
    </w:lvl>
  </w:abstractNum>
  <w:abstractNum w:abstractNumId="3" w15:restartNumberingAfterBreak="0">
    <w:nsid w:val="28F1667E"/>
    <w:multiLevelType w:val="multilevel"/>
    <w:tmpl w:val="9CCA9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032E99"/>
    <w:multiLevelType w:val="multilevel"/>
    <w:tmpl w:val="E0CA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7617D6"/>
    <w:multiLevelType w:val="hybridMultilevel"/>
    <w:tmpl w:val="3102638C"/>
    <w:lvl w:ilvl="0" w:tplc="6A082B66">
      <w:start w:val="1"/>
      <w:numFmt w:val="decimal"/>
      <w:lvlText w:val="%1."/>
      <w:lvlJc w:val="left"/>
      <w:pPr>
        <w:ind w:left="720" w:hanging="431"/>
      </w:pPr>
    </w:lvl>
    <w:lvl w:ilvl="1" w:tplc="51B4D042">
      <w:start w:val="1"/>
      <w:numFmt w:val="decimal"/>
      <w:lvlText w:val="%2."/>
      <w:lvlJc w:val="left"/>
      <w:pPr>
        <w:ind w:left="1440" w:hanging="1152"/>
      </w:pPr>
    </w:lvl>
    <w:lvl w:ilvl="2" w:tplc="1034F700">
      <w:start w:val="1"/>
      <w:numFmt w:val="decimal"/>
      <w:lvlText w:val="%3."/>
      <w:lvlJc w:val="left"/>
      <w:pPr>
        <w:ind w:left="2160" w:hanging="1872"/>
      </w:pPr>
    </w:lvl>
    <w:lvl w:ilvl="3" w:tplc="549A0A10">
      <w:start w:val="1"/>
      <w:numFmt w:val="decimal"/>
      <w:lvlText w:val="%4."/>
      <w:lvlJc w:val="left"/>
      <w:pPr>
        <w:ind w:left="2880" w:hanging="2592"/>
      </w:pPr>
    </w:lvl>
    <w:lvl w:ilvl="4" w:tplc="6340F846">
      <w:start w:val="1"/>
      <w:numFmt w:val="decimal"/>
      <w:lvlText w:val="%5."/>
      <w:lvlJc w:val="left"/>
      <w:pPr>
        <w:ind w:left="3600" w:hanging="3312"/>
      </w:pPr>
    </w:lvl>
    <w:lvl w:ilvl="5" w:tplc="41886D8A">
      <w:numFmt w:val="decimal"/>
      <w:lvlText w:val=""/>
      <w:lvlJc w:val="left"/>
    </w:lvl>
    <w:lvl w:ilvl="6" w:tplc="DEC82D2E">
      <w:numFmt w:val="decimal"/>
      <w:lvlText w:val=""/>
      <w:lvlJc w:val="left"/>
    </w:lvl>
    <w:lvl w:ilvl="7" w:tplc="BE50A26E">
      <w:numFmt w:val="decimal"/>
      <w:lvlText w:val=""/>
      <w:lvlJc w:val="left"/>
    </w:lvl>
    <w:lvl w:ilvl="8" w:tplc="D15EA22E">
      <w:numFmt w:val="decimal"/>
      <w:lvlText w:val=""/>
      <w:lvlJc w:val="left"/>
    </w:lvl>
  </w:abstractNum>
  <w:abstractNum w:abstractNumId="6" w15:restartNumberingAfterBreak="0">
    <w:nsid w:val="5C975158"/>
    <w:multiLevelType w:val="multilevel"/>
    <w:tmpl w:val="D5687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5915928">
    <w:abstractNumId w:val="2"/>
    <w:lvlOverride w:ilvl="0">
      <w:startOverride w:val="1"/>
    </w:lvlOverride>
  </w:num>
  <w:num w:numId="2" w16cid:durableId="1753311521">
    <w:abstractNumId w:val="5"/>
  </w:num>
  <w:num w:numId="3" w16cid:durableId="1553537202">
    <w:abstractNumId w:val="1"/>
  </w:num>
  <w:num w:numId="4" w16cid:durableId="1731810470">
    <w:abstractNumId w:val="0"/>
  </w:num>
  <w:num w:numId="5" w16cid:durableId="749698406">
    <w:abstractNumId w:val="6"/>
  </w:num>
  <w:num w:numId="6" w16cid:durableId="432751811">
    <w:abstractNumId w:val="4"/>
  </w:num>
  <w:num w:numId="7" w16cid:durableId="17054730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30F"/>
    <w:rsid w:val="001A41E6"/>
    <w:rsid w:val="002C43ED"/>
    <w:rsid w:val="0036335E"/>
    <w:rsid w:val="0054127B"/>
    <w:rsid w:val="00580A66"/>
    <w:rsid w:val="008F51F2"/>
    <w:rsid w:val="008F789A"/>
    <w:rsid w:val="0090119D"/>
    <w:rsid w:val="00977981"/>
    <w:rsid w:val="009C32F4"/>
    <w:rsid w:val="00B04E5F"/>
    <w:rsid w:val="00BF2BF3"/>
    <w:rsid w:val="00C118E9"/>
    <w:rsid w:val="00C8630F"/>
    <w:rsid w:val="00C96467"/>
    <w:rsid w:val="00D04DF4"/>
    <w:rsid w:val="00D07F48"/>
    <w:rsid w:val="00D81A64"/>
    <w:rsid w:val="00E7168C"/>
    <w:rsid w:val="00EC6D9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F082D"/>
  <w15:docId w15:val="{B8B7F288-4513-48B6-B49D-680BB07AE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ifau\OneDrive\Documents\CoPilot%20Conversations\CoPilot%20Convo%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CoPilot Convo Template.dotx</Template>
  <TotalTime>0</TotalTime>
  <Pages>5</Pages>
  <Words>963</Words>
  <Characters>5492</Characters>
  <Application>Microsoft Office Word</Application>
  <DocSecurity>0</DocSecurity>
  <Lines>45</Lines>
  <Paragraphs>12</Paragraphs>
  <ScaleCrop>false</ScaleCrop>
  <Company/>
  <LinksUpToDate>false</LinksUpToDate>
  <CharactersWithSpaces>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Hasan Akhtar</dc:creator>
  <cp:lastModifiedBy>Hasan Akhtar</cp:lastModifiedBy>
  <cp:revision>16</cp:revision>
  <dcterms:created xsi:type="dcterms:W3CDTF">2026-03-15T09:22:00Z</dcterms:created>
  <dcterms:modified xsi:type="dcterms:W3CDTF">2026-03-15T10:06:00Z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ab957bdf-fb61-4368-9be5-bc7cce489cac</vt:lpwstr>
  </property>
</Properties>
</file>