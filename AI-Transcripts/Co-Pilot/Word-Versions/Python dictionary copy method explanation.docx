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10310" w14:textId="77777777" w:rsidR="002C43ED" w:rsidRDefault="00977981">
      <w:pPr>
        <w:pStyle w:val="Heading2"/>
      </w:pPr>
      <w:proofErr w:type="gramStart"/>
      <w:r>
        <w:t>You</w:t>
      </w:r>
      <w:proofErr w:type="gramEnd"/>
    </w:p>
    <w:p w14:paraId="656D779B" w14:textId="77777777" w:rsidR="00A11423" w:rsidRPr="00A11423" w:rsidRDefault="00A11423" w:rsidP="00A11423">
      <w:pPr>
        <w:rPr>
          <w:lang w:val="en-GB"/>
        </w:rPr>
      </w:pPr>
      <w:r w:rsidRPr="00A11423">
        <w:rPr>
          <w:lang w:val="en-GB"/>
        </w:rPr>
        <w:t>Explain how to do this in Python?</w:t>
      </w:r>
    </w:p>
    <w:p w14:paraId="13686323" w14:textId="77777777" w:rsidR="00A11423" w:rsidRPr="00A11423" w:rsidRDefault="00A11423" w:rsidP="00A11423">
      <w:pPr>
        <w:rPr>
          <w:rFonts w:ascii="Agency FB" w:hAnsi="Agency FB"/>
          <w:lang w:val="en-GB"/>
        </w:rPr>
      </w:pPr>
      <w:r w:rsidRPr="00A11423">
        <w:rPr>
          <w:rFonts w:ascii="Agency FB" w:hAnsi="Agency FB"/>
          <w:lang w:val="en-GB"/>
        </w:rPr>
        <w:t>Use the method .copy() to initialise w with the values of w0</w:t>
      </w:r>
    </w:p>
    <w:p w14:paraId="2EF54110" w14:textId="77777777" w:rsidR="002C43ED" w:rsidRDefault="00977981">
      <w:pPr>
        <w:pStyle w:val="Heading2"/>
      </w:pPr>
      <w:r>
        <w:t>Copilot</w:t>
      </w:r>
    </w:p>
    <w:p w14:paraId="69F4B450" w14:textId="77777777" w:rsidR="00D75E3D" w:rsidRPr="00D75E3D" w:rsidRDefault="00D75E3D" w:rsidP="00D75E3D">
      <w:pPr>
        <w:rPr>
          <w:lang w:val="en-GB"/>
        </w:rPr>
      </w:pPr>
      <w:r w:rsidRPr="00D75E3D">
        <w:rPr>
          <w:lang w:val="en-GB"/>
        </w:rPr>
        <w:t>To initialize w with the values of w0 using the .copy() method in Python, you can follow these steps:</w:t>
      </w:r>
    </w:p>
    <w:p w14:paraId="6BB65BDE" w14:textId="77777777" w:rsidR="00D75E3D" w:rsidRPr="00D75E3D" w:rsidRDefault="00D75E3D" w:rsidP="00D75E3D">
      <w:pPr>
        <w:numPr>
          <w:ilvl w:val="0"/>
          <w:numId w:val="4"/>
        </w:numPr>
        <w:spacing w:after="0"/>
        <w:rPr>
          <w:lang w:val="en-GB"/>
        </w:rPr>
      </w:pPr>
      <w:r w:rsidRPr="00D75E3D">
        <w:rPr>
          <w:b/>
          <w:bCs/>
          <w:lang w:val="en-GB"/>
        </w:rPr>
        <w:t>Ensure w0 is a list or dictionary</w:t>
      </w:r>
      <w:r w:rsidRPr="00D75E3D">
        <w:rPr>
          <w:lang w:val="en-GB"/>
        </w:rPr>
        <w:t>: The .copy() method is available for lists and dictionaries in Python.</w:t>
      </w:r>
    </w:p>
    <w:p w14:paraId="4DEF48B0" w14:textId="77777777" w:rsidR="00D75E3D" w:rsidRPr="00D75E3D" w:rsidRDefault="00D75E3D" w:rsidP="00D75E3D">
      <w:pPr>
        <w:numPr>
          <w:ilvl w:val="0"/>
          <w:numId w:val="4"/>
        </w:numPr>
        <w:spacing w:after="0"/>
        <w:rPr>
          <w:lang w:val="en-GB"/>
        </w:rPr>
      </w:pPr>
      <w:r w:rsidRPr="00D75E3D">
        <w:rPr>
          <w:b/>
          <w:bCs/>
          <w:lang w:val="en-GB"/>
        </w:rPr>
        <w:t>Use the .copy() method</w:t>
      </w:r>
      <w:r w:rsidRPr="00D75E3D">
        <w:rPr>
          <w:lang w:val="en-GB"/>
        </w:rPr>
        <w:t>: This method creates a shallow copy of the list or dictionary, meaning it copies the structure but not the nested objects.</w:t>
      </w:r>
    </w:p>
    <w:p w14:paraId="6FC45749" w14:textId="77777777" w:rsidR="00D75E3D" w:rsidRPr="00D75E3D" w:rsidRDefault="00D75E3D" w:rsidP="00D75E3D">
      <w:pPr>
        <w:rPr>
          <w:lang w:val="en-GB"/>
        </w:rPr>
      </w:pPr>
      <w:r w:rsidRPr="00D75E3D">
        <w:rPr>
          <w:lang w:val="en-GB"/>
        </w:rPr>
        <w:t>Here's an example for both a list and a dictionary:</w:t>
      </w:r>
    </w:p>
    <w:p w14:paraId="5A557312" w14:textId="77777777" w:rsidR="00D75E3D" w:rsidRPr="00D75E3D" w:rsidRDefault="00D75E3D" w:rsidP="00D75E3D">
      <w:pPr>
        <w:rPr>
          <w:b/>
          <w:bCs/>
          <w:lang w:val="en-GB"/>
        </w:rPr>
      </w:pPr>
      <w:r w:rsidRPr="00D75E3D">
        <w:rPr>
          <w:b/>
          <w:bCs/>
          <w:lang w:val="en-GB"/>
        </w:rPr>
        <w:t>For a List</w:t>
      </w:r>
    </w:p>
    <w:p w14:paraId="1B2C5494" w14:textId="77777777" w:rsidR="00D75E3D" w:rsidRPr="00D75E3D" w:rsidRDefault="00D75E3D" w:rsidP="00D75E3D">
      <w:pPr>
        <w:spacing w:after="0"/>
        <w:ind w:left="720"/>
        <w:rPr>
          <w:rFonts w:ascii="Agency FB" w:hAnsi="Agency FB"/>
          <w:lang w:val="en-GB"/>
        </w:rPr>
      </w:pPr>
      <w:r w:rsidRPr="00D75E3D">
        <w:rPr>
          <w:rFonts w:ascii="Agency FB" w:hAnsi="Agency FB"/>
          <w:lang w:val="en-GB"/>
        </w:rPr>
        <w:t># Original list</w:t>
      </w:r>
    </w:p>
    <w:p w14:paraId="0EB57FD8" w14:textId="77777777" w:rsidR="00D75E3D" w:rsidRPr="00D75E3D" w:rsidRDefault="00D75E3D" w:rsidP="00D75E3D">
      <w:pPr>
        <w:spacing w:after="0"/>
        <w:ind w:left="720"/>
        <w:rPr>
          <w:rFonts w:ascii="Agency FB" w:hAnsi="Agency FB"/>
          <w:lang w:val="en-GB"/>
        </w:rPr>
      </w:pPr>
      <w:r w:rsidRPr="00D75E3D">
        <w:rPr>
          <w:rFonts w:ascii="Agency FB" w:hAnsi="Agency FB"/>
          <w:lang w:val="en-GB"/>
        </w:rPr>
        <w:t>w0 = [1, 2, 3, 4, 5]</w:t>
      </w:r>
    </w:p>
    <w:p w14:paraId="63F63F48" w14:textId="77777777" w:rsidR="00D75E3D" w:rsidRPr="00D75E3D" w:rsidRDefault="00D75E3D" w:rsidP="00D75E3D">
      <w:pPr>
        <w:spacing w:after="0"/>
        <w:ind w:left="720"/>
        <w:rPr>
          <w:rFonts w:ascii="Agency FB" w:hAnsi="Agency FB"/>
          <w:lang w:val="en-GB"/>
        </w:rPr>
      </w:pPr>
    </w:p>
    <w:p w14:paraId="78E6A7BC" w14:textId="77777777" w:rsidR="00D75E3D" w:rsidRPr="00D75E3D" w:rsidRDefault="00D75E3D" w:rsidP="00D75E3D">
      <w:pPr>
        <w:spacing w:after="0"/>
        <w:ind w:left="720"/>
        <w:rPr>
          <w:rFonts w:ascii="Agency FB" w:hAnsi="Agency FB"/>
          <w:lang w:val="en-GB"/>
        </w:rPr>
      </w:pPr>
      <w:r w:rsidRPr="00D75E3D">
        <w:rPr>
          <w:rFonts w:ascii="Agency FB" w:hAnsi="Agency FB"/>
          <w:lang w:val="en-GB"/>
        </w:rPr>
        <w:t># Create a copy of w0</w:t>
      </w:r>
    </w:p>
    <w:p w14:paraId="43BDDDCB" w14:textId="77777777" w:rsidR="00D75E3D" w:rsidRPr="00D75E3D" w:rsidRDefault="00D75E3D" w:rsidP="00D75E3D">
      <w:pPr>
        <w:spacing w:after="0"/>
        <w:ind w:left="720"/>
        <w:rPr>
          <w:rFonts w:ascii="Agency FB" w:hAnsi="Agency FB"/>
          <w:lang w:val="en-GB"/>
        </w:rPr>
      </w:pPr>
      <w:r w:rsidRPr="00D75E3D">
        <w:rPr>
          <w:rFonts w:ascii="Agency FB" w:hAnsi="Agency FB"/>
          <w:lang w:val="en-GB"/>
        </w:rPr>
        <w:t>w = w0.copy()</w:t>
      </w:r>
    </w:p>
    <w:p w14:paraId="65F29062" w14:textId="77777777" w:rsidR="00D75E3D" w:rsidRPr="00D75E3D" w:rsidRDefault="00D75E3D" w:rsidP="00D75E3D">
      <w:pPr>
        <w:spacing w:after="0"/>
        <w:ind w:left="720"/>
        <w:rPr>
          <w:rFonts w:ascii="Agency FB" w:hAnsi="Agency FB"/>
          <w:lang w:val="en-GB"/>
        </w:rPr>
      </w:pPr>
    </w:p>
    <w:p w14:paraId="2599DF10" w14:textId="77777777" w:rsidR="00D75E3D" w:rsidRPr="00D75E3D" w:rsidRDefault="00D75E3D" w:rsidP="00D75E3D">
      <w:pPr>
        <w:spacing w:after="0"/>
        <w:ind w:left="720"/>
        <w:rPr>
          <w:rFonts w:ascii="Agency FB" w:hAnsi="Agency FB"/>
          <w:lang w:val="en-GB"/>
        </w:rPr>
      </w:pPr>
      <w:r w:rsidRPr="00D75E3D">
        <w:rPr>
          <w:rFonts w:ascii="Agency FB" w:hAnsi="Agency FB"/>
          <w:lang w:val="en-GB"/>
        </w:rPr>
        <w:t># Now w is a separate list with the same values as w0</w:t>
      </w:r>
    </w:p>
    <w:p w14:paraId="1B0F2C07" w14:textId="77777777" w:rsidR="00D75E3D" w:rsidRPr="00D75E3D" w:rsidRDefault="00D75E3D" w:rsidP="00D75E3D">
      <w:pPr>
        <w:ind w:left="720"/>
        <w:rPr>
          <w:rFonts w:ascii="Agency FB" w:hAnsi="Agency FB"/>
          <w:lang w:val="en-GB"/>
        </w:rPr>
      </w:pPr>
      <w:r w:rsidRPr="00D75E3D">
        <w:rPr>
          <w:rFonts w:ascii="Agency FB" w:hAnsi="Agency FB"/>
          <w:lang w:val="en-GB"/>
        </w:rPr>
        <w:t>print(w)  # Output: [1, 2, 3, 4, 5]</w:t>
      </w:r>
    </w:p>
    <w:p w14:paraId="3018B966" w14:textId="77777777" w:rsidR="00D75E3D" w:rsidRPr="00D75E3D" w:rsidRDefault="00D75E3D" w:rsidP="00D75E3D">
      <w:pPr>
        <w:rPr>
          <w:b/>
          <w:bCs/>
          <w:lang w:val="en-GB"/>
        </w:rPr>
      </w:pPr>
      <w:r w:rsidRPr="00D75E3D">
        <w:rPr>
          <w:b/>
          <w:bCs/>
          <w:lang w:val="en-GB"/>
        </w:rPr>
        <w:t>For a Dictionary</w:t>
      </w:r>
    </w:p>
    <w:p w14:paraId="3F8D4204" w14:textId="77777777" w:rsidR="00D75E3D" w:rsidRPr="00D75E3D" w:rsidRDefault="00D75E3D" w:rsidP="00D75E3D">
      <w:pPr>
        <w:spacing w:after="0"/>
        <w:ind w:left="720"/>
        <w:rPr>
          <w:rFonts w:ascii="Agency FB" w:hAnsi="Agency FB"/>
          <w:lang w:val="en-GB"/>
        </w:rPr>
      </w:pPr>
      <w:r w:rsidRPr="00D75E3D">
        <w:rPr>
          <w:rFonts w:ascii="Agency FB" w:hAnsi="Agency FB"/>
          <w:lang w:val="en-GB"/>
        </w:rPr>
        <w:t># Original dictionary</w:t>
      </w:r>
    </w:p>
    <w:p w14:paraId="292A63A1" w14:textId="77777777" w:rsidR="00D75E3D" w:rsidRPr="00D75E3D" w:rsidRDefault="00D75E3D" w:rsidP="00D75E3D">
      <w:pPr>
        <w:spacing w:after="0"/>
        <w:ind w:left="720"/>
        <w:rPr>
          <w:rFonts w:ascii="Agency FB" w:hAnsi="Agency FB"/>
          <w:lang w:val="en-GB"/>
        </w:rPr>
      </w:pPr>
      <w:r w:rsidRPr="00D75E3D">
        <w:rPr>
          <w:rFonts w:ascii="Agency FB" w:hAnsi="Agency FB"/>
          <w:lang w:val="en-GB"/>
        </w:rPr>
        <w:t>w0 = {'a': 1, 'b': 2, 'c': 3}</w:t>
      </w:r>
    </w:p>
    <w:p w14:paraId="5A3CD89A" w14:textId="77777777" w:rsidR="00D75E3D" w:rsidRPr="00D75E3D" w:rsidRDefault="00D75E3D" w:rsidP="00D75E3D">
      <w:pPr>
        <w:spacing w:after="0"/>
        <w:ind w:left="720"/>
        <w:rPr>
          <w:rFonts w:ascii="Agency FB" w:hAnsi="Agency FB"/>
          <w:lang w:val="en-GB"/>
        </w:rPr>
      </w:pPr>
    </w:p>
    <w:p w14:paraId="6B4E5FDD" w14:textId="77777777" w:rsidR="00D75E3D" w:rsidRPr="00D75E3D" w:rsidRDefault="00D75E3D" w:rsidP="00D75E3D">
      <w:pPr>
        <w:spacing w:after="0"/>
        <w:ind w:left="720"/>
        <w:rPr>
          <w:rFonts w:ascii="Agency FB" w:hAnsi="Agency FB"/>
          <w:lang w:val="en-GB"/>
        </w:rPr>
      </w:pPr>
      <w:r w:rsidRPr="00D75E3D">
        <w:rPr>
          <w:rFonts w:ascii="Agency FB" w:hAnsi="Agency FB"/>
          <w:lang w:val="en-GB"/>
        </w:rPr>
        <w:t># Create a copy of w0</w:t>
      </w:r>
    </w:p>
    <w:p w14:paraId="38C08BE9" w14:textId="77777777" w:rsidR="00D75E3D" w:rsidRPr="00D75E3D" w:rsidRDefault="00D75E3D" w:rsidP="00D75E3D">
      <w:pPr>
        <w:spacing w:after="0"/>
        <w:ind w:left="720"/>
        <w:rPr>
          <w:rFonts w:ascii="Agency FB" w:hAnsi="Agency FB"/>
          <w:lang w:val="en-GB"/>
        </w:rPr>
      </w:pPr>
      <w:r w:rsidRPr="00D75E3D">
        <w:rPr>
          <w:rFonts w:ascii="Agency FB" w:hAnsi="Agency FB"/>
          <w:lang w:val="en-GB"/>
        </w:rPr>
        <w:t>w = w0.copy()</w:t>
      </w:r>
    </w:p>
    <w:p w14:paraId="4DC42F67" w14:textId="77777777" w:rsidR="00D75E3D" w:rsidRPr="00D75E3D" w:rsidRDefault="00D75E3D" w:rsidP="00D75E3D">
      <w:pPr>
        <w:spacing w:after="0"/>
        <w:ind w:left="720"/>
        <w:rPr>
          <w:rFonts w:ascii="Agency FB" w:hAnsi="Agency FB"/>
          <w:lang w:val="en-GB"/>
        </w:rPr>
      </w:pPr>
    </w:p>
    <w:p w14:paraId="7A5B6060" w14:textId="77777777" w:rsidR="00D75E3D" w:rsidRPr="00D75E3D" w:rsidRDefault="00D75E3D" w:rsidP="00D75E3D">
      <w:pPr>
        <w:spacing w:after="0"/>
        <w:ind w:left="720"/>
        <w:rPr>
          <w:rFonts w:ascii="Agency FB" w:hAnsi="Agency FB"/>
          <w:lang w:val="en-GB"/>
        </w:rPr>
      </w:pPr>
      <w:r w:rsidRPr="00D75E3D">
        <w:rPr>
          <w:rFonts w:ascii="Agency FB" w:hAnsi="Agency FB"/>
          <w:lang w:val="en-GB"/>
        </w:rPr>
        <w:t># Now w is a separate dictionary with the same key-value pairs as w0</w:t>
      </w:r>
    </w:p>
    <w:p w14:paraId="1E8D3A8A" w14:textId="77777777" w:rsidR="00D75E3D" w:rsidRDefault="00D75E3D" w:rsidP="00D75E3D">
      <w:pPr>
        <w:spacing w:after="0"/>
        <w:ind w:left="720"/>
        <w:rPr>
          <w:rFonts w:ascii="Agency FB" w:hAnsi="Agency FB"/>
          <w:lang w:val="en-GB"/>
        </w:rPr>
      </w:pPr>
      <w:r w:rsidRPr="00D75E3D">
        <w:rPr>
          <w:rFonts w:ascii="Agency FB" w:hAnsi="Agency FB"/>
          <w:lang w:val="en-GB"/>
        </w:rPr>
        <w:t>print(w)  # Output: {'a': 1, 'b': 2, 'c': 3}</w:t>
      </w:r>
    </w:p>
    <w:p w14:paraId="617DAC95" w14:textId="77777777" w:rsidR="00D75E3D" w:rsidRPr="00D75E3D" w:rsidRDefault="00D75E3D" w:rsidP="00D75E3D">
      <w:pPr>
        <w:spacing w:after="0"/>
        <w:rPr>
          <w:rFonts w:ascii="Agency FB" w:hAnsi="Agency FB"/>
          <w:sz w:val="12"/>
          <w:szCs w:val="12"/>
          <w:lang w:val="en-GB"/>
        </w:rPr>
      </w:pPr>
    </w:p>
    <w:p w14:paraId="2B0B76C2" w14:textId="77777777" w:rsidR="00D75E3D" w:rsidRPr="00D75E3D" w:rsidRDefault="00D75E3D" w:rsidP="00D75E3D">
      <w:pPr>
        <w:rPr>
          <w:b/>
          <w:bCs/>
          <w:lang w:val="en-GB"/>
        </w:rPr>
      </w:pPr>
      <w:r w:rsidRPr="00D75E3D">
        <w:rPr>
          <w:b/>
          <w:bCs/>
          <w:lang w:val="en-GB"/>
        </w:rPr>
        <w:t>Important Notes</w:t>
      </w:r>
    </w:p>
    <w:p w14:paraId="71D7B3E9" w14:textId="77777777" w:rsidR="00D75E3D" w:rsidRPr="00D75E3D" w:rsidRDefault="00D75E3D" w:rsidP="00D75E3D">
      <w:pPr>
        <w:numPr>
          <w:ilvl w:val="0"/>
          <w:numId w:val="5"/>
        </w:numPr>
        <w:spacing w:after="0"/>
        <w:rPr>
          <w:sz w:val="22"/>
          <w:szCs w:val="22"/>
          <w:lang w:val="en-GB"/>
        </w:rPr>
      </w:pPr>
      <w:r w:rsidRPr="00D75E3D">
        <w:rPr>
          <w:b/>
          <w:bCs/>
          <w:sz w:val="22"/>
          <w:szCs w:val="22"/>
          <w:lang w:val="en-GB"/>
        </w:rPr>
        <w:t>Shallow Copy</w:t>
      </w:r>
      <w:r w:rsidRPr="00D75E3D">
        <w:rPr>
          <w:sz w:val="22"/>
          <w:szCs w:val="22"/>
          <w:lang w:val="en-GB"/>
        </w:rPr>
        <w:t>: The .copy() method creates a shallow copy. If your list or dictionary contains other mutable objects (like other lists or dictionaries), those objects are not copied. Instead, references to the original objects are included in the new list or dictionary.</w:t>
      </w:r>
    </w:p>
    <w:p w14:paraId="7B1DDDC3" w14:textId="77777777" w:rsidR="00D75E3D" w:rsidRPr="00D75E3D" w:rsidRDefault="00D75E3D" w:rsidP="00D75E3D">
      <w:pPr>
        <w:numPr>
          <w:ilvl w:val="0"/>
          <w:numId w:val="5"/>
        </w:numPr>
        <w:spacing w:after="0"/>
        <w:rPr>
          <w:lang w:val="en-GB"/>
        </w:rPr>
      </w:pPr>
      <w:r w:rsidRPr="00D75E3D">
        <w:rPr>
          <w:b/>
          <w:bCs/>
          <w:sz w:val="22"/>
          <w:szCs w:val="22"/>
          <w:lang w:val="en-GB"/>
        </w:rPr>
        <w:t>Deep Copy</w:t>
      </w:r>
      <w:r w:rsidRPr="00D75E3D">
        <w:rPr>
          <w:sz w:val="22"/>
          <w:szCs w:val="22"/>
          <w:lang w:val="en-GB"/>
        </w:rPr>
        <w:t xml:space="preserve">: If you need to copy nested objects as well, you should use the </w:t>
      </w:r>
      <w:proofErr w:type="spellStart"/>
      <w:r w:rsidRPr="00D75E3D">
        <w:rPr>
          <w:sz w:val="22"/>
          <w:szCs w:val="22"/>
          <w:lang w:val="en-GB"/>
        </w:rPr>
        <w:t>copy.deepcopy</w:t>
      </w:r>
      <w:proofErr w:type="spellEnd"/>
      <w:r w:rsidRPr="00D75E3D">
        <w:rPr>
          <w:sz w:val="22"/>
          <w:szCs w:val="22"/>
          <w:lang w:val="en-GB"/>
        </w:rPr>
        <w:t>() method from the copy module.</w:t>
      </w:r>
    </w:p>
    <w:p w14:paraId="43D1863D" w14:textId="77777777" w:rsidR="00D75E3D" w:rsidRPr="00D75E3D" w:rsidRDefault="00D75E3D" w:rsidP="00D75E3D">
      <w:pPr>
        <w:rPr>
          <w:b/>
          <w:bCs/>
          <w:lang w:val="en-GB"/>
        </w:rPr>
      </w:pPr>
      <w:r w:rsidRPr="00D75E3D">
        <w:rPr>
          <w:b/>
          <w:bCs/>
          <w:lang w:val="en-GB"/>
        </w:rPr>
        <w:lastRenderedPageBreak/>
        <w:t>Example of Deep Copy</w:t>
      </w:r>
    </w:p>
    <w:p w14:paraId="5817AA80" w14:textId="77777777" w:rsidR="00D75E3D" w:rsidRPr="00D75E3D" w:rsidRDefault="00D75E3D" w:rsidP="00D75E3D">
      <w:pPr>
        <w:spacing w:after="0"/>
        <w:ind w:left="720"/>
        <w:rPr>
          <w:rFonts w:ascii="Agency FB" w:hAnsi="Agency FB"/>
          <w:lang w:val="en-GB"/>
        </w:rPr>
      </w:pPr>
      <w:r w:rsidRPr="00D75E3D">
        <w:rPr>
          <w:rFonts w:ascii="Agency FB" w:hAnsi="Agency FB"/>
          <w:lang w:val="en-GB"/>
        </w:rPr>
        <w:t>import copy</w:t>
      </w:r>
    </w:p>
    <w:p w14:paraId="1EF4D043" w14:textId="77777777" w:rsidR="00D75E3D" w:rsidRPr="00D75E3D" w:rsidRDefault="00D75E3D" w:rsidP="00D75E3D">
      <w:pPr>
        <w:spacing w:after="0"/>
        <w:ind w:left="720"/>
        <w:rPr>
          <w:rFonts w:ascii="Agency FB" w:hAnsi="Agency FB"/>
          <w:lang w:val="en-GB"/>
        </w:rPr>
      </w:pPr>
    </w:p>
    <w:p w14:paraId="30E65310" w14:textId="77777777" w:rsidR="00D75E3D" w:rsidRPr="00D75E3D" w:rsidRDefault="00D75E3D" w:rsidP="00D75E3D">
      <w:pPr>
        <w:spacing w:after="0"/>
        <w:ind w:left="720"/>
        <w:rPr>
          <w:rFonts w:ascii="Agency FB" w:hAnsi="Agency FB"/>
          <w:lang w:val="en-GB"/>
        </w:rPr>
      </w:pPr>
      <w:r w:rsidRPr="00D75E3D">
        <w:rPr>
          <w:rFonts w:ascii="Agency FB" w:hAnsi="Agency FB"/>
          <w:lang w:val="en-GB"/>
        </w:rPr>
        <w:t># Original nested list</w:t>
      </w:r>
    </w:p>
    <w:p w14:paraId="0F0D538C" w14:textId="77777777" w:rsidR="00D75E3D" w:rsidRPr="00D75E3D" w:rsidRDefault="00D75E3D" w:rsidP="00D75E3D">
      <w:pPr>
        <w:spacing w:after="0"/>
        <w:ind w:left="720"/>
        <w:rPr>
          <w:rFonts w:ascii="Agency FB" w:hAnsi="Agency FB"/>
          <w:lang w:val="en-GB"/>
        </w:rPr>
      </w:pPr>
      <w:r w:rsidRPr="00D75E3D">
        <w:rPr>
          <w:rFonts w:ascii="Agency FB" w:hAnsi="Agency FB"/>
          <w:lang w:val="en-GB"/>
        </w:rPr>
        <w:t>w0 = [[1, 2], [3, 4]]</w:t>
      </w:r>
    </w:p>
    <w:p w14:paraId="0D4AE752" w14:textId="77777777" w:rsidR="00D75E3D" w:rsidRPr="00D75E3D" w:rsidRDefault="00D75E3D" w:rsidP="00D75E3D">
      <w:pPr>
        <w:spacing w:after="0"/>
        <w:ind w:left="720"/>
        <w:rPr>
          <w:rFonts w:ascii="Agency FB" w:hAnsi="Agency FB"/>
          <w:lang w:val="en-GB"/>
        </w:rPr>
      </w:pPr>
    </w:p>
    <w:p w14:paraId="0D98F6E1" w14:textId="77777777" w:rsidR="00D75E3D" w:rsidRPr="00D75E3D" w:rsidRDefault="00D75E3D" w:rsidP="00D75E3D">
      <w:pPr>
        <w:spacing w:after="0"/>
        <w:ind w:left="720"/>
        <w:rPr>
          <w:rFonts w:ascii="Agency FB" w:hAnsi="Agency FB"/>
          <w:lang w:val="en-GB"/>
        </w:rPr>
      </w:pPr>
      <w:r w:rsidRPr="00D75E3D">
        <w:rPr>
          <w:rFonts w:ascii="Agency FB" w:hAnsi="Agency FB"/>
          <w:lang w:val="en-GB"/>
        </w:rPr>
        <w:t># Create a deep copy of w0</w:t>
      </w:r>
    </w:p>
    <w:p w14:paraId="4043D128" w14:textId="77777777" w:rsidR="00D75E3D" w:rsidRPr="00D75E3D" w:rsidRDefault="00D75E3D" w:rsidP="00D75E3D">
      <w:pPr>
        <w:spacing w:after="0"/>
        <w:ind w:left="720"/>
        <w:rPr>
          <w:rFonts w:ascii="Agency FB" w:hAnsi="Agency FB"/>
          <w:lang w:val="en-GB"/>
        </w:rPr>
      </w:pPr>
      <w:r w:rsidRPr="00D75E3D">
        <w:rPr>
          <w:rFonts w:ascii="Agency FB" w:hAnsi="Agency FB"/>
          <w:lang w:val="en-GB"/>
        </w:rPr>
        <w:t xml:space="preserve">w = </w:t>
      </w:r>
      <w:proofErr w:type="spellStart"/>
      <w:r w:rsidRPr="00D75E3D">
        <w:rPr>
          <w:rFonts w:ascii="Agency FB" w:hAnsi="Agency FB"/>
          <w:lang w:val="en-GB"/>
        </w:rPr>
        <w:t>copy.deepcopy</w:t>
      </w:r>
      <w:proofErr w:type="spellEnd"/>
      <w:r w:rsidRPr="00D75E3D">
        <w:rPr>
          <w:rFonts w:ascii="Agency FB" w:hAnsi="Agency FB"/>
          <w:lang w:val="en-GB"/>
        </w:rPr>
        <w:t>(w0)</w:t>
      </w:r>
    </w:p>
    <w:p w14:paraId="04BBC6F3" w14:textId="77777777" w:rsidR="00D75E3D" w:rsidRPr="00D75E3D" w:rsidRDefault="00D75E3D" w:rsidP="00D75E3D">
      <w:pPr>
        <w:spacing w:after="0"/>
        <w:ind w:left="720"/>
        <w:rPr>
          <w:rFonts w:ascii="Agency FB" w:hAnsi="Agency FB"/>
          <w:lang w:val="en-GB"/>
        </w:rPr>
      </w:pPr>
    </w:p>
    <w:p w14:paraId="32CBFC78" w14:textId="77777777" w:rsidR="00D75E3D" w:rsidRPr="00D75E3D" w:rsidRDefault="00D75E3D" w:rsidP="00D75E3D">
      <w:pPr>
        <w:spacing w:after="0"/>
        <w:ind w:left="720"/>
        <w:rPr>
          <w:rFonts w:ascii="Agency FB" w:hAnsi="Agency FB"/>
          <w:lang w:val="en-GB"/>
        </w:rPr>
      </w:pPr>
      <w:r w:rsidRPr="00D75E3D">
        <w:rPr>
          <w:rFonts w:ascii="Agency FB" w:hAnsi="Agency FB"/>
          <w:lang w:val="en-GB"/>
        </w:rPr>
        <w:t xml:space="preserve"># Now w is </w:t>
      </w:r>
      <w:proofErr w:type="gramStart"/>
      <w:r w:rsidRPr="00D75E3D">
        <w:rPr>
          <w:rFonts w:ascii="Agency FB" w:hAnsi="Agency FB"/>
          <w:lang w:val="en-GB"/>
        </w:rPr>
        <w:t>a completely separate</w:t>
      </w:r>
      <w:proofErr w:type="gramEnd"/>
      <w:r w:rsidRPr="00D75E3D">
        <w:rPr>
          <w:rFonts w:ascii="Agency FB" w:hAnsi="Agency FB"/>
          <w:lang w:val="en-GB"/>
        </w:rPr>
        <w:t xml:space="preserve"> list with the same nested values as w0</w:t>
      </w:r>
    </w:p>
    <w:p w14:paraId="56A1572B" w14:textId="77777777" w:rsidR="00D75E3D" w:rsidRDefault="00D75E3D" w:rsidP="00D75E3D">
      <w:pPr>
        <w:spacing w:after="0"/>
        <w:ind w:left="720"/>
        <w:rPr>
          <w:rFonts w:ascii="Agency FB" w:hAnsi="Agency FB"/>
          <w:lang w:val="en-GB"/>
        </w:rPr>
      </w:pPr>
      <w:r w:rsidRPr="00D75E3D">
        <w:rPr>
          <w:rFonts w:ascii="Agency FB" w:hAnsi="Agency FB"/>
          <w:lang w:val="en-GB"/>
        </w:rPr>
        <w:t>print(w)  # Output: [[1, 2], [3, 4]]</w:t>
      </w:r>
    </w:p>
    <w:p w14:paraId="102355EE" w14:textId="77777777" w:rsidR="00D75E3D" w:rsidRPr="00D75E3D" w:rsidRDefault="00D75E3D" w:rsidP="00D75E3D">
      <w:pPr>
        <w:spacing w:after="0"/>
        <w:ind w:left="720"/>
        <w:rPr>
          <w:rFonts w:ascii="Agency FB" w:hAnsi="Agency FB"/>
          <w:lang w:val="en-GB"/>
        </w:rPr>
      </w:pPr>
    </w:p>
    <w:p w14:paraId="0699E2B8" w14:textId="77777777" w:rsidR="00D75E3D" w:rsidRPr="00D75E3D" w:rsidRDefault="00D75E3D" w:rsidP="00D75E3D">
      <w:pPr>
        <w:rPr>
          <w:lang w:val="en-GB"/>
        </w:rPr>
      </w:pPr>
      <w:r w:rsidRPr="00D75E3D">
        <w:rPr>
          <w:lang w:val="en-GB"/>
        </w:rPr>
        <w:t>Feel free to ask if you have any more questions or need further clarification!</w:t>
      </w:r>
    </w:p>
    <w:p w14:paraId="2EFE4029" w14:textId="77777777" w:rsidR="0000553B" w:rsidRDefault="00D75E3D" w:rsidP="0000553B">
      <w:pPr>
        <w:pStyle w:val="Heading3"/>
        <w:rPr>
          <w:lang w:val="en-GB"/>
        </w:rPr>
      </w:pPr>
      <w:r w:rsidRPr="00D75E3D">
        <w:rPr>
          <w:lang w:val="en-GB"/>
        </w:rPr>
        <w:t xml:space="preserve">Learn more: </w:t>
      </w:r>
    </w:p>
    <w:p w14:paraId="7F30033F" w14:textId="77777777" w:rsidR="0000553B" w:rsidRDefault="0000553B" w:rsidP="0000553B">
      <w:pPr>
        <w:pStyle w:val="ListParagraph"/>
        <w:numPr>
          <w:ilvl w:val="0"/>
          <w:numId w:val="6"/>
        </w:numPr>
        <w:rPr>
          <w:lang w:val="en-GB"/>
        </w:rPr>
      </w:pPr>
      <w:hyperlink r:id="rId5" w:history="1">
        <w:r w:rsidRPr="00AE5541">
          <w:rPr>
            <w:rStyle w:val="Hyperlink"/>
            <w:lang w:val="en-GB"/>
          </w:rPr>
          <w:t>docs.python.org</w:t>
        </w:r>
      </w:hyperlink>
    </w:p>
    <w:p w14:paraId="1BEA062A" w14:textId="77777777" w:rsidR="0000553B" w:rsidRDefault="0000553B" w:rsidP="0000553B">
      <w:pPr>
        <w:pStyle w:val="ListParagraph"/>
        <w:numPr>
          <w:ilvl w:val="0"/>
          <w:numId w:val="6"/>
        </w:numPr>
        <w:rPr>
          <w:lang w:val="en-GB"/>
        </w:rPr>
      </w:pPr>
      <w:hyperlink r:id="rId6" w:history="1">
        <w:r w:rsidRPr="00AE5541">
          <w:rPr>
            <w:rStyle w:val="Hyperlink"/>
            <w:lang w:val="en-GB"/>
          </w:rPr>
          <w:t>www.w3schools.com</w:t>
        </w:r>
      </w:hyperlink>
    </w:p>
    <w:p w14:paraId="5FCD353A" w14:textId="77777777" w:rsidR="0000553B" w:rsidRDefault="00D75E3D" w:rsidP="0000553B">
      <w:pPr>
        <w:pStyle w:val="ListParagraph"/>
        <w:numPr>
          <w:ilvl w:val="0"/>
          <w:numId w:val="6"/>
        </w:numPr>
        <w:rPr>
          <w:lang w:val="en-GB"/>
        </w:rPr>
      </w:pPr>
      <w:hyperlink r:id="rId7" w:history="1">
        <w:r w:rsidRPr="0000553B">
          <w:rPr>
            <w:rStyle w:val="Hyperlink"/>
            <w:lang w:val="en-GB"/>
          </w:rPr>
          <w:t>careerkarma.com</w:t>
        </w:r>
      </w:hyperlink>
    </w:p>
    <w:p w14:paraId="56B98409" w14:textId="77777777" w:rsidR="0000553B" w:rsidRDefault="00D75E3D" w:rsidP="0000553B">
      <w:pPr>
        <w:pStyle w:val="ListParagraph"/>
        <w:numPr>
          <w:ilvl w:val="0"/>
          <w:numId w:val="6"/>
        </w:numPr>
        <w:rPr>
          <w:lang w:val="en-GB"/>
        </w:rPr>
      </w:pPr>
      <w:hyperlink r:id="rId8" w:history="1">
        <w:r w:rsidRPr="0000553B">
          <w:rPr>
            <w:rStyle w:val="Hyperlink"/>
            <w:lang w:val="en-GB"/>
          </w:rPr>
          <w:t>diveintopython.org</w:t>
        </w:r>
      </w:hyperlink>
    </w:p>
    <w:p w14:paraId="03832251" w14:textId="260B2E01" w:rsidR="002C43ED" w:rsidRPr="0000553B" w:rsidRDefault="00D75E3D" w:rsidP="0000553B">
      <w:pPr>
        <w:pStyle w:val="ListParagraph"/>
        <w:numPr>
          <w:ilvl w:val="0"/>
          <w:numId w:val="6"/>
        </w:numPr>
        <w:rPr>
          <w:lang w:val="en-GB"/>
        </w:rPr>
      </w:pPr>
      <w:hyperlink r:id="rId9" w:history="1">
        <w:r w:rsidRPr="0000553B">
          <w:rPr>
            <w:rStyle w:val="Hyperlink"/>
            <w:lang w:val="en-GB"/>
          </w:rPr>
          <w:t>realpython.com</w:t>
        </w:r>
      </w:hyperlink>
    </w:p>
    <w:sectPr w:rsidR="002C43ED" w:rsidRPr="0000553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1"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2" w15:restartNumberingAfterBreak="0">
    <w:nsid w:val="3C3753EE"/>
    <w:multiLevelType w:val="multilevel"/>
    <w:tmpl w:val="2C3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73EB7"/>
    <w:multiLevelType w:val="multilevel"/>
    <w:tmpl w:val="48A65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5" w15:restartNumberingAfterBreak="0">
    <w:nsid w:val="7EFA1BCC"/>
    <w:multiLevelType w:val="hybridMultilevel"/>
    <w:tmpl w:val="F4CE35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95915928">
    <w:abstractNumId w:val="1"/>
    <w:lvlOverride w:ilvl="0">
      <w:startOverride w:val="1"/>
    </w:lvlOverride>
  </w:num>
  <w:num w:numId="2" w16cid:durableId="1753311521">
    <w:abstractNumId w:val="4"/>
  </w:num>
  <w:num w:numId="3" w16cid:durableId="1553537202">
    <w:abstractNumId w:val="0"/>
  </w:num>
  <w:num w:numId="4" w16cid:durableId="1109088119">
    <w:abstractNumId w:val="3"/>
  </w:num>
  <w:num w:numId="5" w16cid:durableId="408163119">
    <w:abstractNumId w:val="2"/>
  </w:num>
  <w:num w:numId="6" w16cid:durableId="8012642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39D"/>
    <w:rsid w:val="0000553B"/>
    <w:rsid w:val="002C43ED"/>
    <w:rsid w:val="0055739D"/>
    <w:rsid w:val="007955F0"/>
    <w:rsid w:val="00977981"/>
    <w:rsid w:val="00A11423"/>
    <w:rsid w:val="00D04DF4"/>
    <w:rsid w:val="00D75E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6B92A"/>
  <w15:docId w15:val="{398F07E5-3CC9-459B-878E-7DA28E481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character" w:styleId="UnresolvedMention">
    <w:name w:val="Unresolved Mention"/>
    <w:basedOn w:val="DefaultParagraphFont"/>
    <w:uiPriority w:val="99"/>
    <w:semiHidden/>
    <w:unhideWhenUsed/>
    <w:rsid w:val="00D75E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iveintopython.org/functions/list-methods/copy" TargetMode="External"/><Relationship Id="rId3" Type="http://schemas.openxmlformats.org/officeDocument/2006/relationships/settings" Target="settings.xml"/><Relationship Id="rId7" Type="http://schemas.openxmlformats.org/officeDocument/2006/relationships/hyperlink" Target="https://careerkarma.com/blog/python-copy-li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3schools.com" TargetMode="External"/><Relationship Id="rId11" Type="http://schemas.openxmlformats.org/officeDocument/2006/relationships/theme" Target="theme/theme1.xml"/><Relationship Id="rId5" Type="http://schemas.openxmlformats.org/officeDocument/2006/relationships/hyperlink" Target="http://docs.python.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alpython.com/copying-python-objec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4</TotalTime>
  <Pages>2</Pages>
  <Words>298</Words>
  <Characters>1702</Characters>
  <Application>Microsoft Office Word</Application>
  <DocSecurity>0</DocSecurity>
  <Lines>14</Lines>
  <Paragraphs>3</Paragraphs>
  <ScaleCrop>false</ScaleCrop>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4</cp:revision>
  <dcterms:created xsi:type="dcterms:W3CDTF">2025-09-15T07:30:00Z</dcterms:created>
  <dcterms:modified xsi:type="dcterms:W3CDTF">2025-09-15T07:38:00Z</dcterms:modified>
</cp:coreProperties>
</file>