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28D5" w14:textId="77777777" w:rsidR="002C43ED" w:rsidRDefault="00977981">
      <w:pPr>
        <w:pStyle w:val="Heading2"/>
      </w:pPr>
      <w:proofErr w:type="gramStart"/>
      <w:r>
        <w:t>You</w:t>
      </w:r>
      <w:proofErr w:type="gramEnd"/>
    </w:p>
    <w:p w14:paraId="067D028B" w14:textId="54CDC525" w:rsidR="00216290" w:rsidRDefault="00216290">
      <w:r w:rsidRPr="00216290">
        <w:t xml:space="preserve">It’s NLP that enables the AI to interpret and replicate the intricacies of human language and voice recognition, laying the groundwork for the flawless voice generation we experience today. Innovations like Google’s Tacotron2 and Parallel </w:t>
      </w:r>
      <w:proofErr w:type="spellStart"/>
      <w:r w:rsidRPr="00216290">
        <w:t>WaveNet</w:t>
      </w:r>
      <w:proofErr w:type="spellEnd"/>
      <w:r w:rsidRPr="00216290">
        <w:t xml:space="preserve"> have pushed the limits even further, offering us voices that are not only realistic but also imbued with a natural intonation and emotional range that was once the exclusive domain of voice artists and actors.</w:t>
      </w:r>
    </w:p>
    <w:p w14:paraId="73744C8A" w14:textId="222BD452" w:rsidR="002C43ED" w:rsidRDefault="00216290">
      <w:r w:rsidRPr="00216290">
        <w:t xml:space="preserve">However, the goal goes beyond merely sounding human. The flexibility of AI voice generation is truly astonishing. With technologies like zero-shot speaker adaptation, a single AI model can generate a variety of voices with unique characteristics, making it possible for one AI voice to embody a multitude of </w:t>
      </w:r>
      <w:proofErr w:type="gramStart"/>
      <w:r w:rsidRPr="00216290">
        <w:t>personas</w:t>
      </w:r>
      <w:proofErr w:type="gramEnd"/>
      <w:r w:rsidRPr="00216290">
        <w:t>. This flexibility enables the creation of custom voices and brings the dream of having one’s own AI voice within reach for many.</w:t>
      </w:r>
    </w:p>
    <w:p w14:paraId="26F1A21E" w14:textId="10BF9E62" w:rsidR="00216290" w:rsidRPr="00216290" w:rsidRDefault="00216290">
      <w:pPr>
        <w:rPr>
          <w:lang w:val="en-GB"/>
        </w:rPr>
      </w:pPr>
      <w:r w:rsidRPr="00216290">
        <w:rPr>
          <w:lang w:val="en-GB"/>
        </w:rPr>
        <w:t xml:space="preserve">How can </w:t>
      </w:r>
      <w:proofErr w:type="spellStart"/>
      <w:r w:rsidRPr="00216290">
        <w:rPr>
          <w:lang w:val="en-GB"/>
        </w:rPr>
        <w:t>i</w:t>
      </w:r>
      <w:proofErr w:type="spellEnd"/>
      <w:r w:rsidRPr="00216290">
        <w:rPr>
          <w:lang w:val="en-GB"/>
        </w:rPr>
        <w:t xml:space="preserve"> reword this in my own words instead of directly phrasing the source for my coursework essay?</w:t>
      </w:r>
    </w:p>
    <w:p w14:paraId="4FA9502E" w14:textId="77777777" w:rsidR="002C43ED" w:rsidRDefault="00977981">
      <w:pPr>
        <w:pStyle w:val="Heading2"/>
      </w:pPr>
      <w:r>
        <w:t>Copilot</w:t>
      </w:r>
    </w:p>
    <w:p w14:paraId="2F76E868" w14:textId="77777777" w:rsidR="000E3ADB" w:rsidRPr="000E3ADB" w:rsidRDefault="000E3ADB" w:rsidP="000E3ADB">
      <w:pPr>
        <w:rPr>
          <w:lang w:val="en-GB"/>
        </w:rPr>
      </w:pPr>
      <w:r w:rsidRPr="000E3ADB">
        <w:rPr>
          <w:lang w:val="en-GB"/>
        </w:rPr>
        <w:t>Absolutely! Here’s a fresh take on that content:</w:t>
      </w:r>
    </w:p>
    <w:p w14:paraId="7FBEAC3B" w14:textId="77777777" w:rsidR="000E3ADB" w:rsidRPr="000E3ADB" w:rsidRDefault="000E3ADB" w:rsidP="000E3ADB">
      <w:pPr>
        <w:rPr>
          <w:lang w:val="en-GB"/>
        </w:rPr>
      </w:pPr>
      <w:r w:rsidRPr="000E3ADB">
        <w:rPr>
          <w:lang w:val="en-GB"/>
        </w:rPr>
        <w:t xml:space="preserve">Recent strides in Natural Language Processing (NLP) have paved the way for advanced AI voice generation by allowing AI to comprehend and mimic the subtleties of human speech and voice recognition. Groundbreaking technologies like Google’s Tacotron2 and Parallel </w:t>
      </w:r>
      <w:proofErr w:type="spellStart"/>
      <w:r w:rsidRPr="000E3ADB">
        <w:rPr>
          <w:lang w:val="en-GB"/>
        </w:rPr>
        <w:t>WaveNet</w:t>
      </w:r>
      <w:proofErr w:type="spellEnd"/>
      <w:r w:rsidRPr="000E3ADB">
        <w:rPr>
          <w:lang w:val="en-GB"/>
        </w:rPr>
        <w:t xml:space="preserve"> have further extended these capabilities, producing voices that sound not only authentic but also carry the expressive intonation and emotion that were once the hallmark of professional voice actors.</w:t>
      </w:r>
    </w:p>
    <w:p w14:paraId="50E23F98" w14:textId="77777777" w:rsidR="000E3ADB" w:rsidRPr="000E3ADB" w:rsidRDefault="000E3ADB" w:rsidP="000E3ADB">
      <w:pPr>
        <w:rPr>
          <w:lang w:val="en-GB"/>
        </w:rPr>
      </w:pPr>
      <w:r w:rsidRPr="000E3ADB">
        <w:rPr>
          <w:lang w:val="en-GB"/>
        </w:rPr>
        <w:t xml:space="preserve">Yet, the ambition behind AI voice technology stretches beyond mere imitation of human speech. One of its most remarkable features is its adaptability. With innovations such as zero-shot speaker adaptation, a single AI system can produce a diverse range of voices, each with unique attributes, effectively enabling one AI to assume multiple personas. This adaptability </w:t>
      </w:r>
      <w:proofErr w:type="gramStart"/>
      <w:r w:rsidRPr="000E3ADB">
        <w:rPr>
          <w:lang w:val="en-GB"/>
        </w:rPr>
        <w:t>opens up</w:t>
      </w:r>
      <w:proofErr w:type="gramEnd"/>
      <w:r w:rsidRPr="000E3ADB">
        <w:rPr>
          <w:lang w:val="en-GB"/>
        </w:rPr>
        <w:t xml:space="preserve"> exciting possibilities for creating personalized voices, making the dream of having a custom AI voice accessible to many people.</w:t>
      </w:r>
    </w:p>
    <w:p w14:paraId="72DF677D" w14:textId="596C2E87" w:rsidR="002C43ED" w:rsidRPr="000E3ADB" w:rsidRDefault="000E3ADB" w:rsidP="000E3ADB">
      <w:pPr>
        <w:rPr>
          <w:lang w:val="en-GB"/>
        </w:rPr>
      </w:pPr>
      <w:r w:rsidRPr="000E3ADB">
        <w:rPr>
          <w:lang w:val="en-GB"/>
        </w:rPr>
        <w:t>Feel free to tweak it further to match your style!</w:t>
      </w:r>
    </w:p>
    <w:p w14:paraId="7F92191F" w14:textId="77777777" w:rsidR="002C43ED" w:rsidRDefault="00977981">
      <w:pPr>
        <w:pStyle w:val="Heading2"/>
      </w:pPr>
      <w:proofErr w:type="gramStart"/>
      <w:r>
        <w:t>You</w:t>
      </w:r>
      <w:proofErr w:type="gramEnd"/>
    </w:p>
    <w:p w14:paraId="76A8A3EF" w14:textId="77777777" w:rsidR="0087300F" w:rsidRPr="0087300F" w:rsidRDefault="0087300F" w:rsidP="0087300F">
      <w:pPr>
        <w:rPr>
          <w:lang w:val="en-GB"/>
        </w:rPr>
      </w:pPr>
      <w:r w:rsidRPr="0087300F">
        <w:rPr>
          <w:lang w:val="en-GB"/>
        </w:rPr>
        <w:t>How can I use these notes and go into more technical detail for the methodology &amp; data part of my essay?</w:t>
      </w:r>
    </w:p>
    <w:p w14:paraId="4B6D6370" w14:textId="77777777" w:rsidR="00C7512B" w:rsidRDefault="0087300F" w:rsidP="0087300F">
      <w:pPr>
        <w:numPr>
          <w:ilvl w:val="0"/>
          <w:numId w:val="4"/>
        </w:numPr>
        <w:spacing w:after="0"/>
        <w:rPr>
          <w:lang w:val="en-GB"/>
        </w:rPr>
      </w:pPr>
      <w:r w:rsidRPr="0087300F">
        <w:rPr>
          <w:lang w:val="en-GB"/>
        </w:rPr>
        <w:t xml:space="preserve">Overview of Speech-to-Text AI: Converts spoken language into text; Uses Natural Language Processing (NLP) and Machine Learning (ML) </w:t>
      </w:r>
      <w:proofErr w:type="gramStart"/>
      <w:r w:rsidRPr="0087300F">
        <w:rPr>
          <w:lang w:val="en-GB"/>
        </w:rPr>
        <w:t>techniques;</w:t>
      </w:r>
      <w:proofErr w:type="gramEnd"/>
      <w:r w:rsidRPr="0087300F">
        <w:rPr>
          <w:lang w:val="en-GB"/>
        </w:rPr>
        <w:t xml:space="preserve"> </w:t>
      </w:r>
    </w:p>
    <w:p w14:paraId="3EA60E2C" w14:textId="72589587" w:rsidR="0087300F" w:rsidRPr="0087300F" w:rsidRDefault="0087300F" w:rsidP="00C7512B">
      <w:pPr>
        <w:spacing w:after="0"/>
        <w:ind w:left="720"/>
        <w:rPr>
          <w:lang w:val="en-GB"/>
        </w:rPr>
      </w:pPr>
      <w:r w:rsidRPr="0087300F">
        <w:rPr>
          <w:lang w:val="en-GB"/>
        </w:rPr>
        <w:lastRenderedPageBreak/>
        <w:t>Key applications include virtual assistants (e.g., Siri, Alexa), transcription services, accessibility tools and more</w:t>
      </w:r>
    </w:p>
    <w:p w14:paraId="037A7BB0" w14:textId="77777777" w:rsidR="0087300F" w:rsidRPr="0087300F" w:rsidRDefault="0087300F" w:rsidP="0087300F">
      <w:pPr>
        <w:numPr>
          <w:ilvl w:val="0"/>
          <w:numId w:val="4"/>
        </w:numPr>
        <w:spacing w:after="0"/>
        <w:rPr>
          <w:lang w:val="en-GB"/>
        </w:rPr>
      </w:pPr>
      <w:r w:rsidRPr="0087300F">
        <w:rPr>
          <w:lang w:val="en-GB"/>
        </w:rPr>
        <w:t>Overview of Voice Synthesizing AI: Generates human-like speech from text; Utilizes Text-to-Speech (TTS) systems; Key applications include assistive communication devices, navigation systems, audiobooks and more</w:t>
      </w:r>
    </w:p>
    <w:p w14:paraId="0CE7D047" w14:textId="77777777" w:rsidR="0087300F" w:rsidRPr="0087300F" w:rsidRDefault="0087300F" w:rsidP="0087300F">
      <w:pPr>
        <w:numPr>
          <w:ilvl w:val="0"/>
          <w:numId w:val="4"/>
        </w:numPr>
        <w:spacing w:after="0"/>
        <w:rPr>
          <w:lang w:val="en-GB"/>
        </w:rPr>
      </w:pPr>
      <w:r w:rsidRPr="0087300F">
        <w:rPr>
          <w:lang w:val="en-GB"/>
        </w:rPr>
        <w:t>Relevant Approaches and Systems: Deep learning models (e.g., RNNs, LSTMs, Transformers); End-to-end systems for more accurate and efficient processing; Speaker recognition technologies for personalized experiences</w:t>
      </w:r>
    </w:p>
    <w:p w14:paraId="342DF641" w14:textId="77777777" w:rsidR="0087300F" w:rsidRPr="0087300F" w:rsidRDefault="0087300F" w:rsidP="0087300F">
      <w:pPr>
        <w:numPr>
          <w:ilvl w:val="0"/>
          <w:numId w:val="4"/>
        </w:numPr>
        <w:spacing w:after="0"/>
        <w:rPr>
          <w:lang w:val="en-GB"/>
        </w:rPr>
      </w:pPr>
      <w:r w:rsidRPr="0087300F">
        <w:rPr>
          <w:lang w:val="en-GB"/>
        </w:rPr>
        <w:t xml:space="preserve">Basic Concepts: </w:t>
      </w:r>
    </w:p>
    <w:p w14:paraId="624CF9DF" w14:textId="77777777" w:rsidR="0087300F" w:rsidRPr="0087300F" w:rsidRDefault="0087300F" w:rsidP="0087300F">
      <w:pPr>
        <w:numPr>
          <w:ilvl w:val="1"/>
          <w:numId w:val="4"/>
        </w:numPr>
        <w:spacing w:after="0"/>
        <w:rPr>
          <w:lang w:val="en-GB"/>
        </w:rPr>
      </w:pPr>
      <w:r w:rsidRPr="0087300F">
        <w:rPr>
          <w:lang w:val="en-GB"/>
        </w:rPr>
        <w:t>Natural Language Processing (NLP): Understanding and processing human language</w:t>
      </w:r>
    </w:p>
    <w:p w14:paraId="3E1ACD2F" w14:textId="77777777" w:rsidR="0087300F" w:rsidRPr="0087300F" w:rsidRDefault="0087300F" w:rsidP="0087300F">
      <w:pPr>
        <w:numPr>
          <w:ilvl w:val="1"/>
          <w:numId w:val="4"/>
        </w:numPr>
        <w:spacing w:after="0"/>
        <w:rPr>
          <w:lang w:val="en-GB"/>
        </w:rPr>
      </w:pPr>
      <w:r w:rsidRPr="0087300F">
        <w:rPr>
          <w:lang w:val="en-GB"/>
        </w:rPr>
        <w:t>Machine Learning (ML): Training models to learn from data</w:t>
      </w:r>
    </w:p>
    <w:p w14:paraId="253E5081" w14:textId="77777777" w:rsidR="0087300F" w:rsidRPr="0087300F" w:rsidRDefault="0087300F" w:rsidP="0087300F">
      <w:pPr>
        <w:numPr>
          <w:ilvl w:val="1"/>
          <w:numId w:val="4"/>
        </w:numPr>
        <w:spacing w:after="0"/>
        <w:rPr>
          <w:lang w:val="en-GB"/>
        </w:rPr>
      </w:pPr>
      <w:r w:rsidRPr="0087300F">
        <w:rPr>
          <w:lang w:val="en-GB"/>
        </w:rPr>
        <w:t>Deep Learning: Utilizing neural networks for advanced pattern recognition</w:t>
      </w:r>
    </w:p>
    <w:p w14:paraId="62A322D4" w14:textId="77777777" w:rsidR="0087300F" w:rsidRPr="0087300F" w:rsidRDefault="0087300F" w:rsidP="0087300F">
      <w:pPr>
        <w:numPr>
          <w:ilvl w:val="0"/>
          <w:numId w:val="4"/>
        </w:numPr>
        <w:spacing w:after="0"/>
        <w:rPr>
          <w:lang w:val="en-GB"/>
        </w:rPr>
      </w:pPr>
      <w:r w:rsidRPr="0087300F">
        <w:rPr>
          <w:lang w:val="en-GB"/>
        </w:rPr>
        <w:t>Integration and Benefits: Enhances user experience; Streamlines processes; Improves accessibility and more</w:t>
      </w:r>
    </w:p>
    <w:p w14:paraId="277C012C" w14:textId="77777777" w:rsidR="0087300F" w:rsidRPr="0087300F" w:rsidRDefault="0087300F" w:rsidP="0087300F">
      <w:pPr>
        <w:numPr>
          <w:ilvl w:val="0"/>
          <w:numId w:val="4"/>
        </w:numPr>
        <w:spacing w:after="0"/>
        <w:rPr>
          <w:lang w:val="en-GB"/>
        </w:rPr>
      </w:pPr>
      <w:r w:rsidRPr="0087300F">
        <w:rPr>
          <w:lang w:val="en-GB"/>
        </w:rPr>
        <w:t xml:space="preserve">Works in 3 ways: </w:t>
      </w:r>
    </w:p>
    <w:p w14:paraId="5B45CCE0" w14:textId="77777777" w:rsidR="0087300F" w:rsidRPr="0087300F" w:rsidRDefault="0087300F" w:rsidP="0087300F">
      <w:pPr>
        <w:numPr>
          <w:ilvl w:val="1"/>
          <w:numId w:val="4"/>
        </w:numPr>
        <w:spacing w:after="0"/>
        <w:rPr>
          <w:lang w:val="en-GB"/>
        </w:rPr>
      </w:pPr>
      <w:r w:rsidRPr="0087300F">
        <w:rPr>
          <w:lang w:val="en-GB"/>
        </w:rPr>
        <w:t>Captures meetings - virtual, in-person or remote</w:t>
      </w:r>
    </w:p>
    <w:p w14:paraId="1FD189B0" w14:textId="77777777" w:rsidR="0087300F" w:rsidRPr="0087300F" w:rsidRDefault="0087300F" w:rsidP="0087300F">
      <w:pPr>
        <w:numPr>
          <w:ilvl w:val="1"/>
          <w:numId w:val="4"/>
        </w:numPr>
        <w:spacing w:after="0"/>
        <w:rPr>
          <w:lang w:val="en-GB"/>
        </w:rPr>
      </w:pPr>
      <w:r w:rsidRPr="0087300F">
        <w:rPr>
          <w:lang w:val="en-GB"/>
        </w:rPr>
        <w:t>Can transcribe the meetings and recognise whoever is speaking</w:t>
      </w:r>
    </w:p>
    <w:p w14:paraId="449BF662" w14:textId="77777777" w:rsidR="0087300F" w:rsidRPr="0087300F" w:rsidRDefault="0087300F" w:rsidP="0087300F">
      <w:pPr>
        <w:numPr>
          <w:ilvl w:val="1"/>
          <w:numId w:val="4"/>
        </w:numPr>
        <w:spacing w:after="0"/>
        <w:rPr>
          <w:lang w:val="en-GB"/>
        </w:rPr>
      </w:pPr>
      <w:r w:rsidRPr="0087300F">
        <w:rPr>
          <w:lang w:val="en-GB"/>
        </w:rPr>
        <w:t>AI technology used to produce customised summary</w:t>
      </w:r>
    </w:p>
    <w:p w14:paraId="2E47F873" w14:textId="77777777" w:rsidR="0087300F" w:rsidRPr="0087300F" w:rsidRDefault="0087300F" w:rsidP="0087300F">
      <w:pPr>
        <w:numPr>
          <w:ilvl w:val="0"/>
          <w:numId w:val="4"/>
        </w:numPr>
        <w:spacing w:after="0"/>
        <w:rPr>
          <w:lang w:val="en-GB"/>
        </w:rPr>
      </w:pPr>
      <w:r w:rsidRPr="0087300F">
        <w:rPr>
          <w:lang w:val="en-GB"/>
        </w:rPr>
        <w:t>Web app so can be used on computer/laptop as well as phone</w:t>
      </w:r>
    </w:p>
    <w:p w14:paraId="1A132E5E" w14:textId="77777777" w:rsidR="0087300F" w:rsidRPr="0087300F" w:rsidRDefault="0087300F" w:rsidP="0087300F">
      <w:pPr>
        <w:numPr>
          <w:ilvl w:val="0"/>
          <w:numId w:val="4"/>
        </w:numPr>
        <w:spacing w:after="0"/>
        <w:rPr>
          <w:lang w:val="en-GB"/>
        </w:rPr>
      </w:pPr>
      <w:r w:rsidRPr="0087300F">
        <w:rPr>
          <w:lang w:val="en-GB"/>
        </w:rPr>
        <w:t>Primary use case is from work phone recording in-person meeting</w:t>
      </w:r>
    </w:p>
    <w:p w14:paraId="6CE696C6" w14:textId="77777777" w:rsidR="0087300F" w:rsidRPr="0087300F" w:rsidRDefault="0087300F" w:rsidP="0087300F">
      <w:pPr>
        <w:numPr>
          <w:ilvl w:val="0"/>
          <w:numId w:val="4"/>
        </w:numPr>
        <w:spacing w:after="0"/>
        <w:rPr>
          <w:lang w:val="en-GB"/>
        </w:rPr>
      </w:pPr>
      <w:r w:rsidRPr="0087300F">
        <w:rPr>
          <w:lang w:val="en-GB"/>
        </w:rPr>
        <w:t xml:space="preserve">Should introduce at start so can recognise who's </w:t>
      </w:r>
      <w:proofErr w:type="gramStart"/>
      <w:r w:rsidRPr="0087300F">
        <w:rPr>
          <w:lang w:val="en-GB"/>
        </w:rPr>
        <w:t>speaking at all times</w:t>
      </w:r>
      <w:proofErr w:type="gramEnd"/>
    </w:p>
    <w:p w14:paraId="653326D5" w14:textId="77777777" w:rsidR="0087300F" w:rsidRPr="0087300F" w:rsidRDefault="0087300F" w:rsidP="0087300F">
      <w:pPr>
        <w:numPr>
          <w:ilvl w:val="0"/>
          <w:numId w:val="4"/>
        </w:numPr>
        <w:spacing w:after="0"/>
        <w:rPr>
          <w:lang w:val="en-GB"/>
        </w:rPr>
      </w:pPr>
      <w:r w:rsidRPr="0087300F">
        <w:rPr>
          <w:lang w:val="en-GB"/>
        </w:rPr>
        <w:t>Summary section &amp; Recording/Transcript section</w:t>
      </w:r>
    </w:p>
    <w:p w14:paraId="7665B1C9" w14:textId="77777777" w:rsidR="0087300F" w:rsidRPr="0087300F" w:rsidRDefault="0087300F" w:rsidP="0087300F">
      <w:pPr>
        <w:numPr>
          <w:ilvl w:val="0"/>
          <w:numId w:val="4"/>
        </w:numPr>
        <w:spacing w:after="0"/>
        <w:rPr>
          <w:lang w:val="en-GB"/>
        </w:rPr>
      </w:pPr>
      <w:r w:rsidRPr="0087300F">
        <w:rPr>
          <w:lang w:val="en-GB"/>
        </w:rPr>
        <w:t>Emails link to social worker when recording finished</w:t>
      </w:r>
    </w:p>
    <w:p w14:paraId="36626840" w14:textId="77777777" w:rsidR="0087300F" w:rsidRPr="0087300F" w:rsidRDefault="0087300F" w:rsidP="0087300F">
      <w:pPr>
        <w:numPr>
          <w:ilvl w:val="0"/>
          <w:numId w:val="4"/>
        </w:numPr>
        <w:spacing w:after="0"/>
        <w:rPr>
          <w:lang w:val="en-GB"/>
        </w:rPr>
      </w:pPr>
      <w:r w:rsidRPr="0087300F">
        <w:rPr>
          <w:lang w:val="en-GB"/>
        </w:rPr>
        <w:t>Filters out background noise and things like that, much more accurate than Teams transcription</w:t>
      </w:r>
    </w:p>
    <w:p w14:paraId="78463F61" w14:textId="77777777" w:rsidR="0087300F" w:rsidRPr="0087300F" w:rsidRDefault="0087300F" w:rsidP="0087300F">
      <w:pPr>
        <w:numPr>
          <w:ilvl w:val="0"/>
          <w:numId w:val="4"/>
        </w:numPr>
        <w:spacing w:after="0"/>
        <w:rPr>
          <w:lang w:val="en-GB"/>
        </w:rPr>
      </w:pPr>
      <w:r w:rsidRPr="0087300F">
        <w:rPr>
          <w:lang w:val="en-GB"/>
        </w:rPr>
        <w:t>Have different templates at the top that can generate a new report/summary</w:t>
      </w:r>
    </w:p>
    <w:p w14:paraId="39FA6E2A" w14:textId="77777777" w:rsidR="0087300F" w:rsidRPr="0087300F" w:rsidRDefault="0087300F" w:rsidP="0087300F">
      <w:pPr>
        <w:numPr>
          <w:ilvl w:val="0"/>
          <w:numId w:val="4"/>
        </w:numPr>
        <w:spacing w:after="0"/>
        <w:rPr>
          <w:lang w:val="en-GB"/>
        </w:rPr>
      </w:pPr>
      <w:r w:rsidRPr="0087300F">
        <w:rPr>
          <w:lang w:val="en-GB"/>
        </w:rPr>
        <w:t>AI generates title but can easily be renamed</w:t>
      </w:r>
    </w:p>
    <w:p w14:paraId="576119E6" w14:textId="77777777" w:rsidR="0087300F" w:rsidRPr="0087300F" w:rsidRDefault="0087300F" w:rsidP="0087300F">
      <w:pPr>
        <w:numPr>
          <w:ilvl w:val="0"/>
          <w:numId w:val="4"/>
        </w:numPr>
        <w:spacing w:after="0"/>
        <w:rPr>
          <w:lang w:val="en-GB"/>
        </w:rPr>
      </w:pPr>
      <w:r w:rsidRPr="0087300F">
        <w:rPr>
          <w:lang w:val="en-GB"/>
        </w:rPr>
        <w:t>have a text box that can provide prompts to make changes</w:t>
      </w:r>
    </w:p>
    <w:p w14:paraId="432B61D3" w14:textId="77777777" w:rsidR="0087300F" w:rsidRPr="0087300F" w:rsidRDefault="0087300F" w:rsidP="0087300F">
      <w:pPr>
        <w:numPr>
          <w:ilvl w:val="0"/>
          <w:numId w:val="4"/>
        </w:numPr>
        <w:spacing w:after="0"/>
        <w:rPr>
          <w:lang w:val="en-GB"/>
        </w:rPr>
      </w:pPr>
      <w:r w:rsidRPr="0087300F">
        <w:rPr>
          <w:lang w:val="en-GB"/>
        </w:rPr>
        <w:t>Saves previous versions in version control</w:t>
      </w:r>
    </w:p>
    <w:p w14:paraId="7254AA40" w14:textId="77777777" w:rsidR="0087300F" w:rsidRPr="0087300F" w:rsidRDefault="0087300F" w:rsidP="0087300F">
      <w:pPr>
        <w:numPr>
          <w:ilvl w:val="0"/>
          <w:numId w:val="4"/>
        </w:numPr>
        <w:spacing w:after="0"/>
        <w:rPr>
          <w:lang w:val="en-GB"/>
        </w:rPr>
      </w:pPr>
      <w:r w:rsidRPr="0087300F">
        <w:rPr>
          <w:lang w:val="en-GB"/>
        </w:rPr>
        <w:t>Has suggested prompts for changes text box as well</w:t>
      </w:r>
    </w:p>
    <w:p w14:paraId="351447D8" w14:textId="77777777" w:rsidR="0087300F" w:rsidRPr="0087300F" w:rsidRDefault="0087300F" w:rsidP="0087300F">
      <w:pPr>
        <w:numPr>
          <w:ilvl w:val="0"/>
          <w:numId w:val="4"/>
        </w:numPr>
        <w:spacing w:after="0"/>
        <w:rPr>
          <w:lang w:val="en-GB"/>
        </w:rPr>
      </w:pPr>
      <w:r w:rsidRPr="0087300F">
        <w:rPr>
          <w:lang w:val="en-GB"/>
        </w:rPr>
        <w:t xml:space="preserve">Can then copy and integrate into systems such as </w:t>
      </w:r>
      <w:proofErr w:type="spellStart"/>
      <w:r w:rsidRPr="0087300F">
        <w:rPr>
          <w:lang w:val="en-GB"/>
        </w:rPr>
        <w:t>LiquidLogic</w:t>
      </w:r>
      <w:proofErr w:type="spellEnd"/>
    </w:p>
    <w:p w14:paraId="66150734" w14:textId="77777777" w:rsidR="0087300F" w:rsidRPr="0087300F" w:rsidRDefault="0087300F" w:rsidP="0087300F">
      <w:pPr>
        <w:numPr>
          <w:ilvl w:val="0"/>
          <w:numId w:val="4"/>
        </w:numPr>
        <w:spacing w:after="0"/>
        <w:rPr>
          <w:lang w:val="en-GB"/>
        </w:rPr>
      </w:pPr>
      <w:r w:rsidRPr="0087300F">
        <w:rPr>
          <w:lang w:val="en-GB"/>
        </w:rPr>
        <w:t>Social worker always checks it, should always check as not 100% accurate</w:t>
      </w:r>
    </w:p>
    <w:p w14:paraId="4FC238A5" w14:textId="77777777" w:rsidR="0087300F" w:rsidRPr="0087300F" w:rsidRDefault="0087300F" w:rsidP="0087300F">
      <w:pPr>
        <w:numPr>
          <w:ilvl w:val="0"/>
          <w:numId w:val="4"/>
        </w:numPr>
        <w:spacing w:after="0"/>
        <w:rPr>
          <w:lang w:val="en-GB"/>
        </w:rPr>
      </w:pPr>
      <w:r w:rsidRPr="0087300F">
        <w:rPr>
          <w:lang w:val="en-GB"/>
        </w:rPr>
        <w:t xml:space="preserve">Can record, transcribe &amp; summarise for up to 80 people </w:t>
      </w:r>
      <w:proofErr w:type="spellStart"/>
      <w:r w:rsidRPr="0087300F">
        <w:rPr>
          <w:lang w:val="en-GB"/>
        </w:rPr>
        <w:t>apparantly</w:t>
      </w:r>
      <w:proofErr w:type="spellEnd"/>
    </w:p>
    <w:p w14:paraId="6903FB37" w14:textId="77777777" w:rsidR="0087300F" w:rsidRPr="0087300F" w:rsidRDefault="0087300F" w:rsidP="0087300F">
      <w:pPr>
        <w:numPr>
          <w:ilvl w:val="0"/>
          <w:numId w:val="4"/>
        </w:numPr>
        <w:spacing w:after="0"/>
        <w:rPr>
          <w:lang w:val="en-GB"/>
        </w:rPr>
      </w:pPr>
      <w:r w:rsidRPr="0087300F">
        <w:rPr>
          <w:lang w:val="en-GB"/>
        </w:rPr>
        <w:t>Will provide training, be closely involved with organisation during pilot period</w:t>
      </w:r>
    </w:p>
    <w:p w14:paraId="58C94EB0" w14:textId="77777777" w:rsidR="0087300F" w:rsidRPr="0087300F" w:rsidRDefault="0087300F" w:rsidP="0087300F">
      <w:pPr>
        <w:numPr>
          <w:ilvl w:val="0"/>
          <w:numId w:val="4"/>
        </w:numPr>
        <w:spacing w:after="0"/>
        <w:rPr>
          <w:lang w:val="en-GB"/>
        </w:rPr>
      </w:pPr>
      <w:r w:rsidRPr="0087300F">
        <w:rPr>
          <w:lang w:val="en-GB"/>
        </w:rPr>
        <w:t>Allow workers to provide feedback and currently in a roll-out stage</w:t>
      </w:r>
    </w:p>
    <w:p w14:paraId="3DDC8A62" w14:textId="77777777" w:rsidR="0087300F" w:rsidRPr="0087300F" w:rsidRDefault="0087300F" w:rsidP="0087300F">
      <w:pPr>
        <w:numPr>
          <w:ilvl w:val="0"/>
          <w:numId w:val="4"/>
        </w:numPr>
        <w:spacing w:after="0"/>
        <w:rPr>
          <w:lang w:val="en-GB"/>
        </w:rPr>
      </w:pPr>
      <w:r w:rsidRPr="0087300F">
        <w:rPr>
          <w:lang w:val="en-GB"/>
        </w:rPr>
        <w:t>Witnessed brief demo and quite impressive, with redraft as well #Technical details</w:t>
      </w:r>
    </w:p>
    <w:p w14:paraId="50B5A047" w14:textId="77777777" w:rsidR="0087300F" w:rsidRPr="0087300F" w:rsidRDefault="0087300F" w:rsidP="0087300F">
      <w:pPr>
        <w:numPr>
          <w:ilvl w:val="0"/>
          <w:numId w:val="4"/>
        </w:numPr>
        <w:spacing w:after="0"/>
        <w:rPr>
          <w:lang w:val="en-GB"/>
        </w:rPr>
      </w:pPr>
      <w:r w:rsidRPr="0087300F">
        <w:rPr>
          <w:lang w:val="en-GB"/>
        </w:rPr>
        <w:t>Customised reporting templates with headings</w:t>
      </w:r>
    </w:p>
    <w:p w14:paraId="62D292FE" w14:textId="77777777" w:rsidR="0087300F" w:rsidRPr="0087300F" w:rsidRDefault="0087300F" w:rsidP="0087300F">
      <w:pPr>
        <w:numPr>
          <w:ilvl w:val="0"/>
          <w:numId w:val="4"/>
        </w:numPr>
        <w:spacing w:after="0"/>
        <w:rPr>
          <w:lang w:val="en-GB"/>
        </w:rPr>
      </w:pPr>
      <w:r w:rsidRPr="0087300F">
        <w:rPr>
          <w:lang w:val="en-GB"/>
        </w:rPr>
        <w:t xml:space="preserve">Handles accents, </w:t>
      </w:r>
      <w:proofErr w:type="spellStart"/>
      <w:r w:rsidRPr="0087300F">
        <w:rPr>
          <w:lang w:val="en-GB"/>
        </w:rPr>
        <w:t>transaltion</w:t>
      </w:r>
      <w:proofErr w:type="spellEnd"/>
      <w:r w:rsidRPr="0087300F">
        <w:rPr>
          <w:lang w:val="en-GB"/>
        </w:rPr>
        <w:t xml:space="preserve"> &amp; background noise well</w:t>
      </w:r>
    </w:p>
    <w:p w14:paraId="435DF3E3" w14:textId="77777777" w:rsidR="0087300F" w:rsidRPr="0087300F" w:rsidRDefault="0087300F" w:rsidP="0087300F">
      <w:pPr>
        <w:numPr>
          <w:ilvl w:val="0"/>
          <w:numId w:val="4"/>
        </w:numPr>
        <w:spacing w:after="0"/>
        <w:rPr>
          <w:lang w:val="en-GB"/>
        </w:rPr>
      </w:pPr>
      <w:r w:rsidRPr="0087300F">
        <w:rPr>
          <w:lang w:val="en-GB"/>
        </w:rPr>
        <w:t xml:space="preserve">Actions </w:t>
      </w:r>
      <w:proofErr w:type="gramStart"/>
      <w:r w:rsidRPr="0087300F">
        <w:rPr>
          <w:lang w:val="en-GB"/>
        </w:rPr>
        <w:t>auto-captured</w:t>
      </w:r>
      <w:proofErr w:type="gramEnd"/>
    </w:p>
    <w:p w14:paraId="06622E99" w14:textId="77777777" w:rsidR="0087300F" w:rsidRPr="0087300F" w:rsidRDefault="0087300F" w:rsidP="0087300F">
      <w:pPr>
        <w:numPr>
          <w:ilvl w:val="0"/>
          <w:numId w:val="4"/>
        </w:numPr>
        <w:spacing w:after="0"/>
        <w:rPr>
          <w:lang w:val="en-GB"/>
        </w:rPr>
      </w:pPr>
      <w:r w:rsidRPr="0087300F">
        <w:rPr>
          <w:lang w:val="en-GB"/>
        </w:rPr>
        <w:lastRenderedPageBreak/>
        <w:t>Saved in cloud through web app</w:t>
      </w:r>
    </w:p>
    <w:p w14:paraId="7FA262F8" w14:textId="77777777" w:rsidR="0087300F" w:rsidRPr="0087300F" w:rsidRDefault="0087300F" w:rsidP="0087300F">
      <w:pPr>
        <w:numPr>
          <w:ilvl w:val="0"/>
          <w:numId w:val="4"/>
        </w:numPr>
        <w:spacing w:after="0"/>
        <w:rPr>
          <w:lang w:val="en-GB"/>
        </w:rPr>
      </w:pPr>
      <w:r w:rsidRPr="0087300F">
        <w:rPr>
          <w:lang w:val="en-GB"/>
        </w:rPr>
        <w:t>Works across, Microsoft, Apple, Google and Android devices</w:t>
      </w:r>
    </w:p>
    <w:p w14:paraId="13BBB790" w14:textId="77777777" w:rsidR="0087300F" w:rsidRPr="0087300F" w:rsidRDefault="0087300F" w:rsidP="0087300F">
      <w:pPr>
        <w:numPr>
          <w:ilvl w:val="0"/>
          <w:numId w:val="4"/>
        </w:numPr>
        <w:spacing w:after="0"/>
        <w:rPr>
          <w:lang w:val="en-GB"/>
        </w:rPr>
      </w:pPr>
      <w:r w:rsidRPr="0087300F">
        <w:rPr>
          <w:lang w:val="en-GB"/>
        </w:rPr>
        <w:t>Works in-person, over phone &amp; with video-calling platforms such as Teams and Zoom</w:t>
      </w:r>
    </w:p>
    <w:p w14:paraId="237DBF58" w14:textId="77777777" w:rsidR="0087300F" w:rsidRPr="0087300F" w:rsidRDefault="0087300F" w:rsidP="0087300F">
      <w:pPr>
        <w:numPr>
          <w:ilvl w:val="0"/>
          <w:numId w:val="4"/>
        </w:numPr>
        <w:spacing w:after="0"/>
        <w:rPr>
          <w:lang w:val="en-GB"/>
        </w:rPr>
      </w:pPr>
      <w:r w:rsidRPr="0087300F">
        <w:rPr>
          <w:lang w:val="en-GB"/>
        </w:rPr>
        <w:t>Works with any database, including The Access Group’s Mosaic (</w:t>
      </w:r>
      <w:proofErr w:type="spellStart"/>
      <w:r w:rsidRPr="0087300F">
        <w:rPr>
          <w:lang w:val="en-GB"/>
        </w:rPr>
        <w:t>ContrOCC</w:t>
      </w:r>
      <w:proofErr w:type="spellEnd"/>
      <w:r w:rsidRPr="0087300F">
        <w:rPr>
          <w:lang w:val="en-GB"/>
        </w:rPr>
        <w:t xml:space="preserve">) and System C’s </w:t>
      </w:r>
      <w:proofErr w:type="spellStart"/>
      <w:r w:rsidRPr="0087300F">
        <w:rPr>
          <w:lang w:val="en-GB"/>
        </w:rPr>
        <w:t>Liquidlogic</w:t>
      </w:r>
      <w:proofErr w:type="spellEnd"/>
      <w:r w:rsidRPr="0087300F">
        <w:rPr>
          <w:lang w:val="en-GB"/>
        </w:rPr>
        <w:t>: integrations offered past pilot completion</w:t>
      </w:r>
    </w:p>
    <w:p w14:paraId="2A225701" w14:textId="77777777" w:rsidR="0087300F" w:rsidRPr="0087300F" w:rsidRDefault="0087300F" w:rsidP="0087300F">
      <w:pPr>
        <w:numPr>
          <w:ilvl w:val="0"/>
          <w:numId w:val="4"/>
        </w:numPr>
        <w:spacing w:after="0"/>
        <w:rPr>
          <w:lang w:val="en-GB"/>
        </w:rPr>
      </w:pPr>
      <w:r w:rsidRPr="0087300F">
        <w:rPr>
          <w:lang w:val="en-GB"/>
        </w:rPr>
        <w:t>Protect data using Human in loop method, workers confirm accuracy and can edit it</w:t>
      </w:r>
    </w:p>
    <w:p w14:paraId="02709882" w14:textId="77777777" w:rsidR="0087300F" w:rsidRPr="0087300F" w:rsidRDefault="0087300F" w:rsidP="0087300F">
      <w:pPr>
        <w:numPr>
          <w:ilvl w:val="0"/>
          <w:numId w:val="4"/>
        </w:numPr>
        <w:spacing w:after="0"/>
        <w:rPr>
          <w:lang w:val="en-GB"/>
        </w:rPr>
      </w:pPr>
      <w:r w:rsidRPr="0087300F">
        <w:rPr>
          <w:lang w:val="en-GB"/>
        </w:rPr>
        <w:t>No data used to train models</w:t>
      </w:r>
    </w:p>
    <w:p w14:paraId="34977038" w14:textId="77777777" w:rsidR="0087300F" w:rsidRPr="0087300F" w:rsidRDefault="0087300F" w:rsidP="0087300F">
      <w:pPr>
        <w:numPr>
          <w:ilvl w:val="0"/>
          <w:numId w:val="4"/>
        </w:numPr>
        <w:spacing w:after="0"/>
        <w:rPr>
          <w:lang w:val="en-GB"/>
        </w:rPr>
      </w:pPr>
      <w:r w:rsidRPr="0087300F">
        <w:rPr>
          <w:lang w:val="en-GB"/>
        </w:rPr>
        <w:t>Gold standard login protection</w:t>
      </w:r>
    </w:p>
    <w:p w14:paraId="30B8E8A4" w14:textId="77777777" w:rsidR="0087300F" w:rsidRPr="0087300F" w:rsidRDefault="0087300F" w:rsidP="0087300F">
      <w:pPr>
        <w:numPr>
          <w:ilvl w:val="0"/>
          <w:numId w:val="4"/>
        </w:numPr>
        <w:spacing w:after="0"/>
        <w:rPr>
          <w:lang w:val="en-GB"/>
        </w:rPr>
      </w:pPr>
      <w:r w:rsidRPr="0087300F">
        <w:rPr>
          <w:lang w:val="en-GB"/>
        </w:rPr>
        <w:t>All data stored in Uk, processed within EU</w:t>
      </w:r>
    </w:p>
    <w:p w14:paraId="40C1B352" w14:textId="77777777" w:rsidR="0087300F" w:rsidRPr="0087300F" w:rsidRDefault="0087300F" w:rsidP="0087300F">
      <w:pPr>
        <w:numPr>
          <w:ilvl w:val="0"/>
          <w:numId w:val="4"/>
        </w:numPr>
        <w:spacing w:after="0"/>
        <w:rPr>
          <w:lang w:val="en-GB"/>
        </w:rPr>
      </w:pPr>
      <w:r w:rsidRPr="0087300F">
        <w:rPr>
          <w:lang w:val="en-GB"/>
        </w:rPr>
        <w:t>Data Protection Impact Assessment undertaken</w:t>
      </w:r>
    </w:p>
    <w:p w14:paraId="62091F2A" w14:textId="77777777" w:rsidR="0087300F" w:rsidRPr="0087300F" w:rsidRDefault="0087300F" w:rsidP="0087300F">
      <w:pPr>
        <w:numPr>
          <w:ilvl w:val="0"/>
          <w:numId w:val="4"/>
        </w:numPr>
        <w:spacing w:after="0"/>
        <w:rPr>
          <w:lang w:val="en-GB"/>
        </w:rPr>
      </w:pPr>
      <w:r w:rsidRPr="0087300F">
        <w:rPr>
          <w:lang w:val="en-GB"/>
        </w:rPr>
        <w:t>Start with smaller group of users to build excitement</w:t>
      </w:r>
    </w:p>
    <w:p w14:paraId="12FD67F3" w14:textId="77777777" w:rsidR="0087300F" w:rsidRPr="0087300F" w:rsidRDefault="0087300F" w:rsidP="0087300F">
      <w:pPr>
        <w:numPr>
          <w:ilvl w:val="0"/>
          <w:numId w:val="4"/>
        </w:numPr>
        <w:spacing w:after="0"/>
        <w:rPr>
          <w:lang w:val="en-GB"/>
        </w:rPr>
      </w:pPr>
      <w:r w:rsidRPr="0087300F">
        <w:rPr>
          <w:lang w:val="en-GB"/>
        </w:rPr>
        <w:t xml:space="preserve">Hands on training </w:t>
      </w:r>
      <w:proofErr w:type="spellStart"/>
      <w:r w:rsidRPr="0087300F">
        <w:rPr>
          <w:lang w:val="en-GB"/>
        </w:rPr>
        <w:t>desined</w:t>
      </w:r>
      <w:proofErr w:type="spellEnd"/>
      <w:r w:rsidRPr="0087300F">
        <w:rPr>
          <w:lang w:val="en-GB"/>
        </w:rPr>
        <w:t xml:space="preserve"> by </w:t>
      </w:r>
      <w:proofErr w:type="spellStart"/>
      <w:r w:rsidRPr="0087300F">
        <w:rPr>
          <w:lang w:val="en-GB"/>
        </w:rPr>
        <w:t>fromer</w:t>
      </w:r>
      <w:proofErr w:type="spellEnd"/>
      <w:r w:rsidRPr="0087300F">
        <w:rPr>
          <w:lang w:val="en-GB"/>
        </w:rPr>
        <w:t xml:space="preserve"> social workers</w:t>
      </w:r>
    </w:p>
    <w:p w14:paraId="1E899904" w14:textId="77777777" w:rsidR="0087300F" w:rsidRPr="0087300F" w:rsidRDefault="0087300F" w:rsidP="0087300F">
      <w:pPr>
        <w:numPr>
          <w:ilvl w:val="0"/>
          <w:numId w:val="4"/>
        </w:numPr>
        <w:spacing w:after="0"/>
        <w:rPr>
          <w:lang w:val="en-GB"/>
        </w:rPr>
      </w:pPr>
      <w:r w:rsidRPr="0087300F">
        <w:rPr>
          <w:lang w:val="en-GB"/>
        </w:rPr>
        <w:t>One to one training for anyone who needs it</w:t>
      </w:r>
    </w:p>
    <w:p w14:paraId="1FBFE9B9" w14:textId="77777777" w:rsidR="0087300F" w:rsidRPr="0087300F" w:rsidRDefault="0087300F" w:rsidP="0087300F">
      <w:pPr>
        <w:numPr>
          <w:ilvl w:val="0"/>
          <w:numId w:val="4"/>
        </w:numPr>
        <w:spacing w:after="0"/>
        <w:rPr>
          <w:lang w:val="en-GB"/>
        </w:rPr>
      </w:pPr>
      <w:r w:rsidRPr="0087300F">
        <w:rPr>
          <w:lang w:val="en-GB"/>
        </w:rPr>
        <w:t>Feedback proactively gathered and actioned</w:t>
      </w:r>
    </w:p>
    <w:p w14:paraId="22DABE10" w14:textId="30371562" w:rsidR="002C43ED" w:rsidRPr="0087300F" w:rsidRDefault="0087300F" w:rsidP="0087300F">
      <w:pPr>
        <w:numPr>
          <w:ilvl w:val="0"/>
          <w:numId w:val="4"/>
        </w:numPr>
        <w:rPr>
          <w:lang w:val="en-GB"/>
        </w:rPr>
      </w:pPr>
      <w:r w:rsidRPr="0087300F">
        <w:rPr>
          <w:lang w:val="en-GB"/>
        </w:rPr>
        <w:t>Power users support and train others</w:t>
      </w:r>
    </w:p>
    <w:p w14:paraId="3CBA32C5" w14:textId="77777777" w:rsidR="002C43ED" w:rsidRDefault="00977981">
      <w:pPr>
        <w:pStyle w:val="Heading2"/>
      </w:pPr>
      <w:r>
        <w:t>Copilot</w:t>
      </w:r>
    </w:p>
    <w:p w14:paraId="7512D68B" w14:textId="77777777" w:rsidR="00F653D1" w:rsidRPr="00F653D1" w:rsidRDefault="00F653D1" w:rsidP="00F653D1">
      <w:pPr>
        <w:rPr>
          <w:lang w:val="en-GB"/>
        </w:rPr>
      </w:pPr>
      <w:r w:rsidRPr="00F653D1">
        <w:rPr>
          <w:lang w:val="en-GB"/>
        </w:rPr>
        <w:t>Certainly! Here's how you can dive deeper into the technical aspects of your essay:</w:t>
      </w:r>
    </w:p>
    <w:p w14:paraId="6EBD7E3E" w14:textId="77777777" w:rsidR="00F653D1" w:rsidRPr="00F653D1" w:rsidRDefault="00F653D1" w:rsidP="00F653D1">
      <w:pPr>
        <w:pStyle w:val="Heading3"/>
        <w:rPr>
          <w:lang w:val="en-GB"/>
        </w:rPr>
      </w:pPr>
      <w:r w:rsidRPr="00F653D1">
        <w:rPr>
          <w:lang w:val="en-GB"/>
        </w:rPr>
        <w:t>Methodology &amp; Data</w:t>
      </w:r>
    </w:p>
    <w:p w14:paraId="76A0F227" w14:textId="77777777" w:rsidR="00F653D1" w:rsidRPr="00F653D1" w:rsidRDefault="00F653D1" w:rsidP="00F653D1">
      <w:pPr>
        <w:spacing w:after="0"/>
        <w:rPr>
          <w:lang w:val="en-GB"/>
        </w:rPr>
      </w:pPr>
      <w:r w:rsidRPr="00F653D1">
        <w:rPr>
          <w:b/>
          <w:bCs/>
          <w:lang w:val="en-GB"/>
        </w:rPr>
        <w:t>1. Overview of Speech-to-Text AI:</w:t>
      </w:r>
    </w:p>
    <w:p w14:paraId="1776B616" w14:textId="77777777" w:rsidR="00F653D1" w:rsidRPr="00F653D1" w:rsidRDefault="00F653D1" w:rsidP="00F653D1">
      <w:pPr>
        <w:numPr>
          <w:ilvl w:val="0"/>
          <w:numId w:val="5"/>
        </w:numPr>
        <w:spacing w:after="0"/>
        <w:rPr>
          <w:lang w:val="en-GB"/>
        </w:rPr>
      </w:pPr>
      <w:r w:rsidRPr="00F653D1">
        <w:rPr>
          <w:b/>
          <w:bCs/>
          <w:lang w:val="en-GB"/>
        </w:rPr>
        <w:t>Functionality:</w:t>
      </w:r>
      <w:r w:rsidRPr="00F653D1">
        <w:rPr>
          <w:lang w:val="en-GB"/>
        </w:rPr>
        <w:t xml:space="preserve"> Converts spoken language into text using NLP and ML techniques.</w:t>
      </w:r>
    </w:p>
    <w:p w14:paraId="40341D78" w14:textId="77777777" w:rsidR="00F653D1" w:rsidRPr="00F653D1" w:rsidRDefault="00F653D1" w:rsidP="00F653D1">
      <w:pPr>
        <w:numPr>
          <w:ilvl w:val="0"/>
          <w:numId w:val="5"/>
        </w:numPr>
        <w:spacing w:after="0"/>
        <w:rPr>
          <w:lang w:val="en-GB"/>
        </w:rPr>
      </w:pPr>
      <w:r w:rsidRPr="00F653D1">
        <w:rPr>
          <w:b/>
          <w:bCs/>
          <w:lang w:val="en-GB"/>
        </w:rPr>
        <w:t>Applications:</w:t>
      </w:r>
      <w:r w:rsidRPr="00F653D1">
        <w:rPr>
          <w:lang w:val="en-GB"/>
        </w:rPr>
        <w:t xml:space="preserve"> Includes virtual assistants like Siri and Alexa, transcription services, and accessibility tools.</w:t>
      </w:r>
    </w:p>
    <w:p w14:paraId="2A5B5644" w14:textId="77777777" w:rsidR="00F653D1" w:rsidRPr="00F653D1" w:rsidRDefault="00F653D1" w:rsidP="00F653D1">
      <w:pPr>
        <w:numPr>
          <w:ilvl w:val="0"/>
          <w:numId w:val="5"/>
        </w:numPr>
        <w:spacing w:after="0"/>
        <w:rPr>
          <w:lang w:val="en-GB"/>
        </w:rPr>
      </w:pPr>
      <w:r w:rsidRPr="00F653D1">
        <w:rPr>
          <w:b/>
          <w:bCs/>
          <w:lang w:val="en-GB"/>
        </w:rPr>
        <w:t>Technical Details:</w:t>
      </w:r>
      <w:r w:rsidRPr="00F653D1">
        <w:rPr>
          <w:lang w:val="en-GB"/>
        </w:rPr>
        <w:t xml:space="preserve"> </w:t>
      </w:r>
    </w:p>
    <w:p w14:paraId="0D094819" w14:textId="77777777" w:rsidR="00F653D1" w:rsidRPr="00F653D1" w:rsidRDefault="00F653D1" w:rsidP="00F653D1">
      <w:pPr>
        <w:numPr>
          <w:ilvl w:val="1"/>
          <w:numId w:val="5"/>
        </w:numPr>
        <w:spacing w:after="0"/>
        <w:rPr>
          <w:lang w:val="en-GB"/>
        </w:rPr>
      </w:pPr>
      <w:r w:rsidRPr="00F653D1">
        <w:rPr>
          <w:b/>
          <w:bCs/>
          <w:lang w:val="en-GB"/>
        </w:rPr>
        <w:t>NLP:</w:t>
      </w:r>
      <w:r w:rsidRPr="00F653D1">
        <w:rPr>
          <w:lang w:val="en-GB"/>
        </w:rPr>
        <w:t xml:space="preserve"> Breaks down and interprets spoken language.</w:t>
      </w:r>
    </w:p>
    <w:p w14:paraId="381F8EF2" w14:textId="77777777" w:rsidR="00F653D1" w:rsidRPr="00F653D1" w:rsidRDefault="00F653D1" w:rsidP="00F653D1">
      <w:pPr>
        <w:numPr>
          <w:ilvl w:val="1"/>
          <w:numId w:val="5"/>
        </w:numPr>
        <w:spacing w:after="0"/>
        <w:rPr>
          <w:lang w:val="en-GB"/>
        </w:rPr>
      </w:pPr>
      <w:r w:rsidRPr="00F653D1">
        <w:rPr>
          <w:b/>
          <w:bCs/>
          <w:lang w:val="en-GB"/>
        </w:rPr>
        <w:t>ML:</w:t>
      </w:r>
      <w:r w:rsidRPr="00F653D1">
        <w:rPr>
          <w:lang w:val="en-GB"/>
        </w:rPr>
        <w:t xml:space="preserve"> Algorithms improve over time with more data.</w:t>
      </w:r>
    </w:p>
    <w:p w14:paraId="2DBBA5AB" w14:textId="77777777" w:rsidR="00F653D1" w:rsidRPr="00F653D1" w:rsidRDefault="00F653D1" w:rsidP="00F653D1">
      <w:pPr>
        <w:numPr>
          <w:ilvl w:val="1"/>
          <w:numId w:val="5"/>
        </w:numPr>
        <w:spacing w:after="0"/>
        <w:rPr>
          <w:lang w:val="en-GB"/>
        </w:rPr>
      </w:pPr>
      <w:r w:rsidRPr="00F653D1">
        <w:rPr>
          <w:b/>
          <w:bCs/>
          <w:lang w:val="en-GB"/>
        </w:rPr>
        <w:t>Acoustic Models:</w:t>
      </w:r>
      <w:r w:rsidRPr="00F653D1">
        <w:rPr>
          <w:lang w:val="en-GB"/>
        </w:rPr>
        <w:t xml:space="preserve"> Capture audio signals and transform them into phonetic representations.</w:t>
      </w:r>
    </w:p>
    <w:p w14:paraId="12CF5D1A" w14:textId="77777777" w:rsidR="00F653D1" w:rsidRPr="00F653D1" w:rsidRDefault="00F653D1" w:rsidP="00F653D1">
      <w:pPr>
        <w:numPr>
          <w:ilvl w:val="1"/>
          <w:numId w:val="5"/>
        </w:numPr>
        <w:spacing w:after="0"/>
        <w:rPr>
          <w:lang w:val="en-GB"/>
        </w:rPr>
      </w:pPr>
      <w:r w:rsidRPr="00F653D1">
        <w:rPr>
          <w:b/>
          <w:bCs/>
          <w:lang w:val="en-GB"/>
        </w:rPr>
        <w:t>Language Models:</w:t>
      </w:r>
      <w:r w:rsidRPr="00F653D1">
        <w:rPr>
          <w:lang w:val="en-GB"/>
        </w:rPr>
        <w:t xml:space="preserve"> Predict and generate coherent text based on input data.</w:t>
      </w:r>
    </w:p>
    <w:p w14:paraId="383368F7" w14:textId="77777777" w:rsidR="00F653D1" w:rsidRPr="00F653D1" w:rsidRDefault="00F653D1" w:rsidP="00F653D1">
      <w:pPr>
        <w:spacing w:after="0"/>
        <w:rPr>
          <w:lang w:val="en-GB"/>
        </w:rPr>
      </w:pPr>
      <w:r w:rsidRPr="00F653D1">
        <w:rPr>
          <w:b/>
          <w:bCs/>
          <w:lang w:val="en-GB"/>
        </w:rPr>
        <w:t>2. Overview of Voice Synthesizing AI:</w:t>
      </w:r>
    </w:p>
    <w:p w14:paraId="274EA040" w14:textId="77777777" w:rsidR="00F653D1" w:rsidRPr="00F653D1" w:rsidRDefault="00F653D1" w:rsidP="00F653D1">
      <w:pPr>
        <w:numPr>
          <w:ilvl w:val="0"/>
          <w:numId w:val="6"/>
        </w:numPr>
        <w:spacing w:after="0"/>
        <w:rPr>
          <w:lang w:val="en-GB"/>
        </w:rPr>
      </w:pPr>
      <w:r w:rsidRPr="00F653D1">
        <w:rPr>
          <w:b/>
          <w:bCs/>
          <w:lang w:val="en-GB"/>
        </w:rPr>
        <w:t>Functionality:</w:t>
      </w:r>
      <w:r w:rsidRPr="00F653D1">
        <w:rPr>
          <w:lang w:val="en-GB"/>
        </w:rPr>
        <w:t xml:space="preserve"> Generates human-like speech from text using Text-to-Speech (TTS) systems.</w:t>
      </w:r>
    </w:p>
    <w:p w14:paraId="0E668CE5" w14:textId="77777777" w:rsidR="00F653D1" w:rsidRDefault="00F653D1" w:rsidP="00F653D1">
      <w:pPr>
        <w:numPr>
          <w:ilvl w:val="0"/>
          <w:numId w:val="6"/>
        </w:numPr>
        <w:spacing w:after="0"/>
        <w:rPr>
          <w:lang w:val="en-GB"/>
        </w:rPr>
      </w:pPr>
      <w:r w:rsidRPr="00F653D1">
        <w:rPr>
          <w:b/>
          <w:bCs/>
          <w:lang w:val="en-GB"/>
        </w:rPr>
        <w:t>Applications:</w:t>
      </w:r>
      <w:r w:rsidRPr="00F653D1">
        <w:rPr>
          <w:lang w:val="en-GB"/>
        </w:rPr>
        <w:t xml:space="preserve"> Includes assistive communication devices, navigation systems, and audiobooks.</w:t>
      </w:r>
    </w:p>
    <w:p w14:paraId="360659F4" w14:textId="77777777" w:rsidR="00F653D1" w:rsidRDefault="00F653D1" w:rsidP="00F653D1">
      <w:pPr>
        <w:spacing w:after="0"/>
        <w:ind w:left="720"/>
        <w:rPr>
          <w:b/>
          <w:bCs/>
          <w:lang w:val="en-GB"/>
        </w:rPr>
      </w:pPr>
    </w:p>
    <w:p w14:paraId="52B38C89" w14:textId="77777777" w:rsidR="00F653D1" w:rsidRPr="00F653D1" w:rsidRDefault="00F653D1" w:rsidP="00F653D1">
      <w:pPr>
        <w:spacing w:after="0"/>
        <w:ind w:left="720"/>
        <w:rPr>
          <w:lang w:val="en-GB"/>
        </w:rPr>
      </w:pPr>
    </w:p>
    <w:p w14:paraId="0F37F846" w14:textId="77777777" w:rsidR="00F653D1" w:rsidRPr="00F653D1" w:rsidRDefault="00F653D1" w:rsidP="00F653D1">
      <w:pPr>
        <w:numPr>
          <w:ilvl w:val="0"/>
          <w:numId w:val="6"/>
        </w:numPr>
        <w:spacing w:after="0"/>
        <w:rPr>
          <w:lang w:val="en-GB"/>
        </w:rPr>
      </w:pPr>
      <w:r w:rsidRPr="00F653D1">
        <w:rPr>
          <w:b/>
          <w:bCs/>
          <w:lang w:val="en-GB"/>
        </w:rPr>
        <w:lastRenderedPageBreak/>
        <w:t>Technical Details:</w:t>
      </w:r>
      <w:r w:rsidRPr="00F653D1">
        <w:rPr>
          <w:lang w:val="en-GB"/>
        </w:rPr>
        <w:t xml:space="preserve"> </w:t>
      </w:r>
    </w:p>
    <w:p w14:paraId="713C490D" w14:textId="77777777" w:rsidR="00F653D1" w:rsidRPr="00F653D1" w:rsidRDefault="00F653D1" w:rsidP="00F653D1">
      <w:pPr>
        <w:numPr>
          <w:ilvl w:val="1"/>
          <w:numId w:val="6"/>
        </w:numPr>
        <w:spacing w:after="0"/>
        <w:rPr>
          <w:lang w:val="en-GB"/>
        </w:rPr>
      </w:pPr>
      <w:r w:rsidRPr="00F653D1">
        <w:rPr>
          <w:b/>
          <w:bCs/>
          <w:lang w:val="en-GB"/>
        </w:rPr>
        <w:t>TTS Systems:</w:t>
      </w:r>
      <w:r w:rsidRPr="00F653D1">
        <w:rPr>
          <w:lang w:val="en-GB"/>
        </w:rPr>
        <w:t xml:space="preserve"> Convert written text into phonetic representations and then into audio signals.</w:t>
      </w:r>
    </w:p>
    <w:p w14:paraId="30CB7DB2" w14:textId="77777777" w:rsidR="00F653D1" w:rsidRPr="00F653D1" w:rsidRDefault="00F653D1" w:rsidP="00F653D1">
      <w:pPr>
        <w:numPr>
          <w:ilvl w:val="1"/>
          <w:numId w:val="6"/>
        </w:numPr>
        <w:spacing w:after="0"/>
        <w:rPr>
          <w:lang w:val="en-GB"/>
        </w:rPr>
      </w:pPr>
      <w:r w:rsidRPr="00F653D1">
        <w:rPr>
          <w:b/>
          <w:bCs/>
          <w:lang w:val="en-GB"/>
        </w:rPr>
        <w:t>Speech Synthesis:</w:t>
      </w:r>
      <w:r w:rsidRPr="00F653D1">
        <w:rPr>
          <w:lang w:val="en-GB"/>
        </w:rPr>
        <w:t xml:space="preserve"> Uses concatenative, formant-based, or neural network-based methods (e.g., </w:t>
      </w:r>
      <w:proofErr w:type="spellStart"/>
      <w:r w:rsidRPr="00F653D1">
        <w:rPr>
          <w:lang w:val="en-GB"/>
        </w:rPr>
        <w:t>WaveNet</w:t>
      </w:r>
      <w:proofErr w:type="spellEnd"/>
      <w:r w:rsidRPr="00F653D1">
        <w:rPr>
          <w:lang w:val="en-GB"/>
        </w:rPr>
        <w:t>).</w:t>
      </w:r>
    </w:p>
    <w:p w14:paraId="09A1E6D1" w14:textId="77777777" w:rsidR="00F653D1" w:rsidRPr="00F653D1" w:rsidRDefault="00F653D1" w:rsidP="00F653D1">
      <w:pPr>
        <w:spacing w:after="0"/>
        <w:rPr>
          <w:lang w:val="en-GB"/>
        </w:rPr>
      </w:pPr>
      <w:r w:rsidRPr="00F653D1">
        <w:rPr>
          <w:b/>
          <w:bCs/>
          <w:lang w:val="en-GB"/>
        </w:rPr>
        <w:t>3. Relevant Approaches and Systems:</w:t>
      </w:r>
    </w:p>
    <w:p w14:paraId="2320888A" w14:textId="77777777" w:rsidR="00F653D1" w:rsidRPr="00F653D1" w:rsidRDefault="00F653D1" w:rsidP="00F653D1">
      <w:pPr>
        <w:numPr>
          <w:ilvl w:val="0"/>
          <w:numId w:val="7"/>
        </w:numPr>
        <w:spacing w:after="0"/>
        <w:rPr>
          <w:lang w:val="en-GB"/>
        </w:rPr>
      </w:pPr>
      <w:r w:rsidRPr="00F653D1">
        <w:rPr>
          <w:b/>
          <w:bCs/>
          <w:lang w:val="en-GB"/>
        </w:rPr>
        <w:t>Deep Learning Models:</w:t>
      </w:r>
      <w:r w:rsidRPr="00F653D1">
        <w:rPr>
          <w:lang w:val="en-GB"/>
        </w:rPr>
        <w:t xml:space="preserve"> </w:t>
      </w:r>
    </w:p>
    <w:p w14:paraId="3222DAD8" w14:textId="77777777" w:rsidR="00F653D1" w:rsidRPr="00F653D1" w:rsidRDefault="00F653D1" w:rsidP="00F653D1">
      <w:pPr>
        <w:numPr>
          <w:ilvl w:val="1"/>
          <w:numId w:val="7"/>
        </w:numPr>
        <w:spacing w:after="0"/>
        <w:rPr>
          <w:lang w:val="en-GB"/>
        </w:rPr>
      </w:pPr>
      <w:r w:rsidRPr="00F653D1">
        <w:rPr>
          <w:b/>
          <w:bCs/>
          <w:lang w:val="en-GB"/>
        </w:rPr>
        <w:t>Recurrent Neural Networks (RNNs) &amp; Long Short-Term Memory (LSTMs):</w:t>
      </w:r>
      <w:r w:rsidRPr="00F653D1">
        <w:rPr>
          <w:lang w:val="en-GB"/>
        </w:rPr>
        <w:t xml:space="preserve"> Handle sequential data for time-dependent patterns.</w:t>
      </w:r>
    </w:p>
    <w:p w14:paraId="7E325998" w14:textId="77777777" w:rsidR="00F653D1" w:rsidRPr="00F653D1" w:rsidRDefault="00F653D1" w:rsidP="00F653D1">
      <w:pPr>
        <w:numPr>
          <w:ilvl w:val="1"/>
          <w:numId w:val="7"/>
        </w:numPr>
        <w:spacing w:after="0"/>
        <w:rPr>
          <w:lang w:val="en-GB"/>
        </w:rPr>
      </w:pPr>
      <w:r w:rsidRPr="00F653D1">
        <w:rPr>
          <w:b/>
          <w:bCs/>
          <w:lang w:val="en-GB"/>
        </w:rPr>
        <w:t>Transformers:</w:t>
      </w:r>
      <w:r w:rsidRPr="00F653D1">
        <w:rPr>
          <w:lang w:val="en-GB"/>
        </w:rPr>
        <w:t xml:space="preserve"> Provide efficient parallel processing and better context understanding.</w:t>
      </w:r>
    </w:p>
    <w:p w14:paraId="6CA42735" w14:textId="77777777" w:rsidR="00F653D1" w:rsidRPr="00F653D1" w:rsidRDefault="00F653D1" w:rsidP="00F653D1">
      <w:pPr>
        <w:numPr>
          <w:ilvl w:val="0"/>
          <w:numId w:val="7"/>
        </w:numPr>
        <w:spacing w:after="0"/>
        <w:rPr>
          <w:lang w:val="en-GB"/>
        </w:rPr>
      </w:pPr>
      <w:r w:rsidRPr="00F653D1">
        <w:rPr>
          <w:b/>
          <w:bCs/>
          <w:lang w:val="en-GB"/>
        </w:rPr>
        <w:t>End-to-End Systems:</w:t>
      </w:r>
      <w:r w:rsidRPr="00F653D1">
        <w:rPr>
          <w:lang w:val="en-GB"/>
        </w:rPr>
        <w:t xml:space="preserve"> Streamline processing for more accuracy.</w:t>
      </w:r>
    </w:p>
    <w:p w14:paraId="70811A5B" w14:textId="77777777" w:rsidR="00F653D1" w:rsidRPr="00F653D1" w:rsidRDefault="00F653D1" w:rsidP="00F653D1">
      <w:pPr>
        <w:numPr>
          <w:ilvl w:val="0"/>
          <w:numId w:val="7"/>
        </w:numPr>
        <w:spacing w:after="0"/>
        <w:rPr>
          <w:lang w:val="en-GB"/>
        </w:rPr>
      </w:pPr>
      <w:r w:rsidRPr="00F653D1">
        <w:rPr>
          <w:b/>
          <w:bCs/>
          <w:lang w:val="en-GB"/>
        </w:rPr>
        <w:t>Speaker Recognition Technologies:</w:t>
      </w:r>
      <w:r w:rsidRPr="00F653D1">
        <w:rPr>
          <w:lang w:val="en-GB"/>
        </w:rPr>
        <w:t xml:space="preserve"> Personalize user experience by identifying and adapting to individual speaker's voices.</w:t>
      </w:r>
    </w:p>
    <w:p w14:paraId="23DD09E0" w14:textId="77777777" w:rsidR="00F653D1" w:rsidRPr="00F653D1" w:rsidRDefault="00F653D1" w:rsidP="00F653D1">
      <w:pPr>
        <w:spacing w:after="0"/>
        <w:rPr>
          <w:lang w:val="en-GB"/>
        </w:rPr>
      </w:pPr>
      <w:r w:rsidRPr="00F653D1">
        <w:rPr>
          <w:b/>
          <w:bCs/>
          <w:lang w:val="en-GB"/>
        </w:rPr>
        <w:t>4. Basic Concepts:</w:t>
      </w:r>
    </w:p>
    <w:p w14:paraId="71D090BE" w14:textId="77777777" w:rsidR="00F653D1" w:rsidRPr="00F653D1" w:rsidRDefault="00F653D1" w:rsidP="00F653D1">
      <w:pPr>
        <w:numPr>
          <w:ilvl w:val="0"/>
          <w:numId w:val="8"/>
        </w:numPr>
        <w:spacing w:after="0"/>
        <w:rPr>
          <w:lang w:val="en-GB"/>
        </w:rPr>
      </w:pPr>
      <w:r w:rsidRPr="00F653D1">
        <w:rPr>
          <w:b/>
          <w:bCs/>
          <w:lang w:val="en-GB"/>
        </w:rPr>
        <w:t>NLP:</w:t>
      </w:r>
      <w:r w:rsidRPr="00F653D1">
        <w:rPr>
          <w:lang w:val="en-GB"/>
        </w:rPr>
        <w:t xml:space="preserve"> Involves tokenization, parsing, semantic understanding, and contextual analysis.</w:t>
      </w:r>
    </w:p>
    <w:p w14:paraId="694DB5F8" w14:textId="77777777" w:rsidR="00F653D1" w:rsidRPr="00F653D1" w:rsidRDefault="00F653D1" w:rsidP="00F653D1">
      <w:pPr>
        <w:numPr>
          <w:ilvl w:val="0"/>
          <w:numId w:val="8"/>
        </w:numPr>
        <w:spacing w:after="0"/>
        <w:rPr>
          <w:lang w:val="en-GB"/>
        </w:rPr>
      </w:pPr>
      <w:r w:rsidRPr="00F653D1">
        <w:rPr>
          <w:b/>
          <w:bCs/>
          <w:lang w:val="en-GB"/>
        </w:rPr>
        <w:t>ML:</w:t>
      </w:r>
      <w:r w:rsidRPr="00F653D1">
        <w:rPr>
          <w:lang w:val="en-GB"/>
        </w:rPr>
        <w:t xml:space="preserve"> Utilizes training datasets to create predictive models.</w:t>
      </w:r>
    </w:p>
    <w:p w14:paraId="654AC920" w14:textId="77777777" w:rsidR="00F653D1" w:rsidRPr="00F653D1" w:rsidRDefault="00F653D1" w:rsidP="00F653D1">
      <w:pPr>
        <w:numPr>
          <w:ilvl w:val="0"/>
          <w:numId w:val="8"/>
        </w:numPr>
        <w:spacing w:after="0"/>
        <w:rPr>
          <w:lang w:val="en-GB"/>
        </w:rPr>
      </w:pPr>
      <w:r w:rsidRPr="00F653D1">
        <w:rPr>
          <w:b/>
          <w:bCs/>
          <w:lang w:val="en-GB"/>
        </w:rPr>
        <w:t>Deep Learning:</w:t>
      </w:r>
      <w:r w:rsidRPr="00F653D1">
        <w:rPr>
          <w:lang w:val="en-GB"/>
        </w:rPr>
        <w:t xml:space="preserve"> Employs multi-layered neural networks for high-dimensional data and pattern recognition.</w:t>
      </w:r>
    </w:p>
    <w:p w14:paraId="0112CF42" w14:textId="77777777" w:rsidR="00F653D1" w:rsidRPr="00F653D1" w:rsidRDefault="00F653D1" w:rsidP="00F653D1">
      <w:pPr>
        <w:spacing w:after="0"/>
        <w:rPr>
          <w:lang w:val="en-GB"/>
        </w:rPr>
      </w:pPr>
      <w:r w:rsidRPr="00F653D1">
        <w:rPr>
          <w:b/>
          <w:bCs/>
          <w:lang w:val="en-GB"/>
        </w:rPr>
        <w:t>5. Integration and Benefits:</w:t>
      </w:r>
    </w:p>
    <w:p w14:paraId="49A5C967" w14:textId="77777777" w:rsidR="00F653D1" w:rsidRPr="00F653D1" w:rsidRDefault="00F653D1" w:rsidP="00F653D1">
      <w:pPr>
        <w:numPr>
          <w:ilvl w:val="0"/>
          <w:numId w:val="9"/>
        </w:numPr>
        <w:spacing w:after="0"/>
        <w:rPr>
          <w:lang w:val="en-GB"/>
        </w:rPr>
      </w:pPr>
      <w:r w:rsidRPr="00F653D1">
        <w:rPr>
          <w:b/>
          <w:bCs/>
          <w:lang w:val="en-GB"/>
        </w:rPr>
        <w:t>Enhanced User Experience:</w:t>
      </w:r>
      <w:r w:rsidRPr="00F653D1">
        <w:rPr>
          <w:lang w:val="en-GB"/>
        </w:rPr>
        <w:t xml:space="preserve"> By providing real-time, accurate transcriptions and voice responses.</w:t>
      </w:r>
    </w:p>
    <w:p w14:paraId="782C579F" w14:textId="77777777" w:rsidR="00F653D1" w:rsidRPr="00F653D1" w:rsidRDefault="00F653D1" w:rsidP="00F653D1">
      <w:pPr>
        <w:numPr>
          <w:ilvl w:val="0"/>
          <w:numId w:val="9"/>
        </w:numPr>
        <w:spacing w:after="0"/>
        <w:rPr>
          <w:lang w:val="en-GB"/>
        </w:rPr>
      </w:pPr>
      <w:r w:rsidRPr="00F653D1">
        <w:rPr>
          <w:b/>
          <w:bCs/>
          <w:lang w:val="en-GB"/>
        </w:rPr>
        <w:t>Streamlined Processes:</w:t>
      </w:r>
      <w:r w:rsidRPr="00F653D1">
        <w:rPr>
          <w:lang w:val="en-GB"/>
        </w:rPr>
        <w:t xml:space="preserve"> Automatic meeting transcription and summarization save time.</w:t>
      </w:r>
    </w:p>
    <w:p w14:paraId="582A66F2" w14:textId="77777777" w:rsidR="00F653D1" w:rsidRPr="00F653D1" w:rsidRDefault="00F653D1" w:rsidP="00F653D1">
      <w:pPr>
        <w:numPr>
          <w:ilvl w:val="0"/>
          <w:numId w:val="9"/>
        </w:numPr>
        <w:rPr>
          <w:lang w:val="en-GB"/>
        </w:rPr>
      </w:pPr>
      <w:r w:rsidRPr="00F653D1">
        <w:rPr>
          <w:b/>
          <w:bCs/>
          <w:lang w:val="en-GB"/>
        </w:rPr>
        <w:t>Improved Accessibility:</w:t>
      </w:r>
      <w:r w:rsidRPr="00F653D1">
        <w:rPr>
          <w:lang w:val="en-GB"/>
        </w:rPr>
        <w:t xml:space="preserve"> Assists users with disabilities and non-native speakers.</w:t>
      </w:r>
    </w:p>
    <w:p w14:paraId="6DBC393D" w14:textId="77777777" w:rsidR="00F653D1" w:rsidRPr="00F653D1" w:rsidRDefault="00F653D1" w:rsidP="00F653D1">
      <w:pPr>
        <w:pStyle w:val="Heading3"/>
        <w:rPr>
          <w:lang w:val="en-GB"/>
        </w:rPr>
      </w:pPr>
      <w:r w:rsidRPr="00F653D1">
        <w:rPr>
          <w:lang w:val="en-GB"/>
        </w:rPr>
        <w:t>Practical Implementation</w:t>
      </w:r>
    </w:p>
    <w:p w14:paraId="68ECC581" w14:textId="77777777" w:rsidR="00F653D1" w:rsidRPr="00F653D1" w:rsidRDefault="00F653D1" w:rsidP="00F653D1">
      <w:pPr>
        <w:spacing w:after="0"/>
        <w:rPr>
          <w:lang w:val="en-GB"/>
        </w:rPr>
      </w:pPr>
      <w:r w:rsidRPr="00F653D1">
        <w:rPr>
          <w:b/>
          <w:bCs/>
          <w:lang w:val="en-GB"/>
        </w:rPr>
        <w:t>1. Functionality:</w:t>
      </w:r>
    </w:p>
    <w:p w14:paraId="5E61D8E0" w14:textId="77777777" w:rsidR="00F653D1" w:rsidRPr="00F653D1" w:rsidRDefault="00F653D1" w:rsidP="00F653D1">
      <w:pPr>
        <w:numPr>
          <w:ilvl w:val="0"/>
          <w:numId w:val="10"/>
        </w:numPr>
        <w:spacing w:after="0"/>
        <w:rPr>
          <w:lang w:val="en-GB"/>
        </w:rPr>
      </w:pPr>
      <w:r w:rsidRPr="00F653D1">
        <w:rPr>
          <w:b/>
          <w:bCs/>
          <w:lang w:val="en-GB"/>
        </w:rPr>
        <w:t>Meeting Capture:</w:t>
      </w:r>
      <w:r w:rsidRPr="00F653D1">
        <w:rPr>
          <w:lang w:val="en-GB"/>
        </w:rPr>
        <w:t xml:space="preserve"> Transcribes virtual, in-person, or remote meetings.</w:t>
      </w:r>
    </w:p>
    <w:p w14:paraId="6ACA029B" w14:textId="77777777" w:rsidR="00F653D1" w:rsidRPr="00F653D1" w:rsidRDefault="00F653D1" w:rsidP="00F653D1">
      <w:pPr>
        <w:numPr>
          <w:ilvl w:val="0"/>
          <w:numId w:val="10"/>
        </w:numPr>
        <w:spacing w:after="0"/>
        <w:rPr>
          <w:lang w:val="en-GB"/>
        </w:rPr>
      </w:pPr>
      <w:r w:rsidRPr="00F653D1">
        <w:rPr>
          <w:b/>
          <w:bCs/>
          <w:lang w:val="en-GB"/>
        </w:rPr>
        <w:t>Transcription Accuracy:</w:t>
      </w:r>
      <w:r w:rsidRPr="00F653D1">
        <w:rPr>
          <w:lang w:val="en-GB"/>
        </w:rPr>
        <w:t xml:space="preserve"> Recognizes different speakers and filters out background noise.</w:t>
      </w:r>
    </w:p>
    <w:p w14:paraId="62D2F077" w14:textId="77777777" w:rsidR="00F653D1" w:rsidRPr="00F653D1" w:rsidRDefault="00F653D1" w:rsidP="00F653D1">
      <w:pPr>
        <w:numPr>
          <w:ilvl w:val="0"/>
          <w:numId w:val="10"/>
        </w:numPr>
        <w:spacing w:after="0"/>
        <w:rPr>
          <w:lang w:val="en-GB"/>
        </w:rPr>
      </w:pPr>
      <w:r w:rsidRPr="00F653D1">
        <w:rPr>
          <w:b/>
          <w:bCs/>
          <w:lang w:val="en-GB"/>
        </w:rPr>
        <w:t>Summarization:</w:t>
      </w:r>
      <w:r w:rsidRPr="00F653D1">
        <w:rPr>
          <w:lang w:val="en-GB"/>
        </w:rPr>
        <w:t xml:space="preserve"> AI generates customized summaries and action points.</w:t>
      </w:r>
    </w:p>
    <w:p w14:paraId="515FDE52" w14:textId="77777777" w:rsidR="00F653D1" w:rsidRPr="00F653D1" w:rsidRDefault="00F653D1" w:rsidP="00F653D1">
      <w:pPr>
        <w:spacing w:after="0"/>
        <w:rPr>
          <w:lang w:val="en-GB"/>
        </w:rPr>
      </w:pPr>
      <w:r w:rsidRPr="00F653D1">
        <w:rPr>
          <w:b/>
          <w:bCs/>
          <w:lang w:val="en-GB"/>
        </w:rPr>
        <w:t>2. Features:</w:t>
      </w:r>
    </w:p>
    <w:p w14:paraId="65E0C881" w14:textId="77777777" w:rsidR="00F653D1" w:rsidRPr="00F653D1" w:rsidRDefault="00F653D1" w:rsidP="00F653D1">
      <w:pPr>
        <w:numPr>
          <w:ilvl w:val="0"/>
          <w:numId w:val="11"/>
        </w:numPr>
        <w:spacing w:after="0"/>
        <w:rPr>
          <w:lang w:val="en-GB"/>
        </w:rPr>
      </w:pPr>
      <w:r w:rsidRPr="00F653D1">
        <w:rPr>
          <w:b/>
          <w:bCs/>
          <w:lang w:val="en-GB"/>
        </w:rPr>
        <w:t>Web App Compatibility:</w:t>
      </w:r>
      <w:r w:rsidRPr="00F653D1">
        <w:rPr>
          <w:lang w:val="en-GB"/>
        </w:rPr>
        <w:t xml:space="preserve"> Accessible on computers, laptops, and phones.</w:t>
      </w:r>
    </w:p>
    <w:p w14:paraId="7B78D919" w14:textId="77777777" w:rsidR="00F653D1" w:rsidRPr="00F653D1" w:rsidRDefault="00F653D1" w:rsidP="00F653D1">
      <w:pPr>
        <w:numPr>
          <w:ilvl w:val="0"/>
          <w:numId w:val="11"/>
        </w:numPr>
        <w:spacing w:after="0"/>
        <w:rPr>
          <w:lang w:val="en-GB"/>
        </w:rPr>
      </w:pPr>
      <w:r w:rsidRPr="00F653D1">
        <w:rPr>
          <w:b/>
          <w:bCs/>
          <w:lang w:val="en-GB"/>
        </w:rPr>
        <w:t>Real-Time Recognition:</w:t>
      </w:r>
      <w:r w:rsidRPr="00F653D1">
        <w:rPr>
          <w:lang w:val="en-GB"/>
        </w:rPr>
        <w:t xml:space="preserve"> Introduce at start for consistent speaker recognition.</w:t>
      </w:r>
    </w:p>
    <w:p w14:paraId="662D84EC" w14:textId="77777777" w:rsidR="00F653D1" w:rsidRDefault="00F653D1" w:rsidP="00F653D1">
      <w:pPr>
        <w:numPr>
          <w:ilvl w:val="0"/>
          <w:numId w:val="11"/>
        </w:numPr>
        <w:spacing w:after="0"/>
        <w:rPr>
          <w:lang w:val="en-GB"/>
        </w:rPr>
      </w:pPr>
      <w:r w:rsidRPr="00F653D1">
        <w:rPr>
          <w:b/>
          <w:bCs/>
          <w:lang w:val="en-GB"/>
        </w:rPr>
        <w:t>Output Formats:</w:t>
      </w:r>
      <w:r w:rsidRPr="00F653D1">
        <w:rPr>
          <w:lang w:val="en-GB"/>
        </w:rPr>
        <w:t xml:space="preserve"> Email links to recordings and summaries, different report templates, version control, and integration with systems like </w:t>
      </w:r>
      <w:proofErr w:type="spellStart"/>
      <w:r w:rsidRPr="00F653D1">
        <w:rPr>
          <w:lang w:val="en-GB"/>
        </w:rPr>
        <w:t>LiquidLogic</w:t>
      </w:r>
      <w:proofErr w:type="spellEnd"/>
      <w:r w:rsidRPr="00F653D1">
        <w:rPr>
          <w:lang w:val="en-GB"/>
        </w:rPr>
        <w:t>.</w:t>
      </w:r>
    </w:p>
    <w:p w14:paraId="5F88D29B" w14:textId="77777777" w:rsidR="00F653D1" w:rsidRDefault="00F653D1" w:rsidP="00F653D1">
      <w:pPr>
        <w:spacing w:after="0"/>
        <w:ind w:left="720"/>
        <w:rPr>
          <w:b/>
          <w:bCs/>
          <w:lang w:val="en-GB"/>
        </w:rPr>
      </w:pPr>
    </w:p>
    <w:p w14:paraId="0679FF86" w14:textId="77777777" w:rsidR="00F653D1" w:rsidRPr="00F653D1" w:rsidRDefault="00F653D1" w:rsidP="00F653D1">
      <w:pPr>
        <w:spacing w:after="0"/>
        <w:ind w:left="720"/>
        <w:rPr>
          <w:lang w:val="en-GB"/>
        </w:rPr>
      </w:pPr>
    </w:p>
    <w:p w14:paraId="7B5140DA" w14:textId="77777777" w:rsidR="00F653D1" w:rsidRPr="00F653D1" w:rsidRDefault="00F653D1" w:rsidP="00F653D1">
      <w:pPr>
        <w:spacing w:after="0"/>
        <w:rPr>
          <w:lang w:val="en-GB"/>
        </w:rPr>
      </w:pPr>
      <w:r w:rsidRPr="00F653D1">
        <w:rPr>
          <w:b/>
          <w:bCs/>
          <w:lang w:val="en-GB"/>
        </w:rPr>
        <w:lastRenderedPageBreak/>
        <w:t>3. Security and Compliance:</w:t>
      </w:r>
    </w:p>
    <w:p w14:paraId="7731D358" w14:textId="77777777" w:rsidR="00F653D1" w:rsidRPr="00F653D1" w:rsidRDefault="00F653D1" w:rsidP="00F653D1">
      <w:pPr>
        <w:numPr>
          <w:ilvl w:val="0"/>
          <w:numId w:val="12"/>
        </w:numPr>
        <w:spacing w:after="0"/>
        <w:rPr>
          <w:lang w:val="en-GB"/>
        </w:rPr>
      </w:pPr>
      <w:r w:rsidRPr="00F653D1">
        <w:rPr>
          <w:b/>
          <w:bCs/>
          <w:lang w:val="en-GB"/>
        </w:rPr>
        <w:t>Human-In-The-Loop Verification:</w:t>
      </w:r>
      <w:r w:rsidRPr="00F653D1">
        <w:rPr>
          <w:lang w:val="en-GB"/>
        </w:rPr>
        <w:t xml:space="preserve"> Ensures accuracy with worker review.</w:t>
      </w:r>
    </w:p>
    <w:p w14:paraId="4D85C364" w14:textId="77777777" w:rsidR="00F653D1" w:rsidRPr="00F653D1" w:rsidRDefault="00F653D1" w:rsidP="00F653D1">
      <w:pPr>
        <w:numPr>
          <w:ilvl w:val="0"/>
          <w:numId w:val="12"/>
        </w:numPr>
        <w:spacing w:after="0"/>
        <w:rPr>
          <w:lang w:val="en-GB"/>
        </w:rPr>
      </w:pPr>
      <w:r w:rsidRPr="00F653D1">
        <w:rPr>
          <w:b/>
          <w:bCs/>
          <w:lang w:val="en-GB"/>
        </w:rPr>
        <w:t>Data Privacy:</w:t>
      </w:r>
      <w:r w:rsidRPr="00F653D1">
        <w:rPr>
          <w:lang w:val="en-GB"/>
        </w:rPr>
        <w:t xml:space="preserve"> No training data usage, secure login, UK data storage, and EU processing.</w:t>
      </w:r>
    </w:p>
    <w:p w14:paraId="1FA5A6E0" w14:textId="77777777" w:rsidR="00F653D1" w:rsidRPr="00F653D1" w:rsidRDefault="00F653D1" w:rsidP="00F653D1">
      <w:pPr>
        <w:numPr>
          <w:ilvl w:val="0"/>
          <w:numId w:val="12"/>
        </w:numPr>
        <w:spacing w:after="0"/>
        <w:rPr>
          <w:lang w:val="en-GB"/>
        </w:rPr>
      </w:pPr>
      <w:r w:rsidRPr="00F653D1">
        <w:rPr>
          <w:b/>
          <w:bCs/>
          <w:lang w:val="en-GB"/>
        </w:rPr>
        <w:t>Compliance Measures:</w:t>
      </w:r>
      <w:r w:rsidRPr="00F653D1">
        <w:rPr>
          <w:lang w:val="en-GB"/>
        </w:rPr>
        <w:t xml:space="preserve"> Data Protection Impact Assessment (DPIA) undertaken.</w:t>
      </w:r>
    </w:p>
    <w:p w14:paraId="30FFA728" w14:textId="77777777" w:rsidR="00F653D1" w:rsidRPr="00F653D1" w:rsidRDefault="00F653D1" w:rsidP="00F653D1">
      <w:pPr>
        <w:spacing w:after="0"/>
        <w:rPr>
          <w:lang w:val="en-GB"/>
        </w:rPr>
      </w:pPr>
      <w:r w:rsidRPr="00F653D1">
        <w:rPr>
          <w:b/>
          <w:bCs/>
          <w:lang w:val="en-GB"/>
        </w:rPr>
        <w:t>4. Rollout and Training:</w:t>
      </w:r>
    </w:p>
    <w:p w14:paraId="5ABC83D2" w14:textId="77777777" w:rsidR="00F653D1" w:rsidRPr="00F653D1" w:rsidRDefault="00F653D1" w:rsidP="00F653D1">
      <w:pPr>
        <w:numPr>
          <w:ilvl w:val="0"/>
          <w:numId w:val="13"/>
        </w:numPr>
        <w:spacing w:after="0"/>
        <w:rPr>
          <w:lang w:val="en-GB"/>
        </w:rPr>
      </w:pPr>
      <w:r w:rsidRPr="00F653D1">
        <w:rPr>
          <w:b/>
          <w:bCs/>
          <w:lang w:val="en-GB"/>
        </w:rPr>
        <w:t>Pilot Program:</w:t>
      </w:r>
      <w:r w:rsidRPr="00F653D1">
        <w:rPr>
          <w:lang w:val="en-GB"/>
        </w:rPr>
        <w:t xml:space="preserve"> Initial small group to build momentum.</w:t>
      </w:r>
    </w:p>
    <w:p w14:paraId="0D19E469" w14:textId="77777777" w:rsidR="00F653D1" w:rsidRPr="00F653D1" w:rsidRDefault="00F653D1" w:rsidP="00F653D1">
      <w:pPr>
        <w:numPr>
          <w:ilvl w:val="0"/>
          <w:numId w:val="13"/>
        </w:numPr>
        <w:spacing w:after="0"/>
        <w:rPr>
          <w:lang w:val="en-GB"/>
        </w:rPr>
      </w:pPr>
      <w:r w:rsidRPr="00F653D1">
        <w:rPr>
          <w:b/>
          <w:bCs/>
          <w:lang w:val="en-GB"/>
        </w:rPr>
        <w:t>Training Programs:</w:t>
      </w:r>
      <w:r w:rsidRPr="00F653D1">
        <w:rPr>
          <w:lang w:val="en-GB"/>
        </w:rPr>
        <w:t xml:space="preserve"> Designed by former social workers, hands-on sessions, one-to-one training.</w:t>
      </w:r>
    </w:p>
    <w:p w14:paraId="355C50CF" w14:textId="77777777" w:rsidR="00F653D1" w:rsidRPr="00F653D1" w:rsidRDefault="00F653D1" w:rsidP="00F653D1">
      <w:pPr>
        <w:numPr>
          <w:ilvl w:val="0"/>
          <w:numId w:val="13"/>
        </w:numPr>
        <w:spacing w:after="0"/>
        <w:rPr>
          <w:lang w:val="en-GB"/>
        </w:rPr>
      </w:pPr>
      <w:r w:rsidRPr="00F653D1">
        <w:rPr>
          <w:b/>
          <w:bCs/>
          <w:lang w:val="en-GB"/>
        </w:rPr>
        <w:t>Feedback Mechanisms:</w:t>
      </w:r>
      <w:r w:rsidRPr="00F653D1">
        <w:rPr>
          <w:lang w:val="en-GB"/>
        </w:rPr>
        <w:t xml:space="preserve"> Continuous feedback collection and action.</w:t>
      </w:r>
    </w:p>
    <w:p w14:paraId="3AC6A3A8" w14:textId="5F275EB6" w:rsidR="002C43ED" w:rsidRPr="00F653D1" w:rsidRDefault="00F653D1">
      <w:pPr>
        <w:rPr>
          <w:lang w:val="en-GB"/>
        </w:rPr>
      </w:pPr>
      <w:r w:rsidRPr="00F653D1">
        <w:rPr>
          <w:lang w:val="en-GB"/>
        </w:rPr>
        <w:t>By expanding on these areas, you can provide a comprehensive and technically detailed section in your essay.</w:t>
      </w:r>
    </w:p>
    <w:p w14:paraId="7181376C" w14:textId="77777777" w:rsidR="002C43ED" w:rsidRDefault="00977981">
      <w:pPr>
        <w:pStyle w:val="Heading2"/>
      </w:pPr>
      <w:proofErr w:type="gramStart"/>
      <w:r>
        <w:t>You</w:t>
      </w:r>
      <w:proofErr w:type="gramEnd"/>
    </w:p>
    <w:p w14:paraId="33319377" w14:textId="77777777" w:rsidR="00A44D34" w:rsidRPr="00A44D34" w:rsidRDefault="00A44D34" w:rsidP="00A44D34">
      <w:pPr>
        <w:rPr>
          <w:lang w:val="en-GB"/>
        </w:rPr>
      </w:pPr>
      <w:r w:rsidRPr="00A44D34">
        <w:rPr>
          <w:lang w:val="en-GB"/>
        </w:rPr>
        <w:t>Can you structure the part you just generated as paragraphs for my final essay?</w:t>
      </w:r>
    </w:p>
    <w:p w14:paraId="57B5315E" w14:textId="77777777" w:rsidR="002C43ED" w:rsidRDefault="00977981">
      <w:pPr>
        <w:pStyle w:val="Heading2"/>
      </w:pPr>
      <w:r>
        <w:t>Copilot</w:t>
      </w:r>
    </w:p>
    <w:p w14:paraId="4674FCEF" w14:textId="77777777" w:rsidR="009F69D0" w:rsidRPr="009F69D0" w:rsidRDefault="009F69D0" w:rsidP="009F69D0">
      <w:pPr>
        <w:rPr>
          <w:lang w:val="en-GB"/>
        </w:rPr>
      </w:pPr>
      <w:r w:rsidRPr="009F69D0">
        <w:rPr>
          <w:lang w:val="en-GB"/>
        </w:rPr>
        <w:t>Certainly! Here’s how you could structure the technical details for your essay into cohesive paragraphs:</w:t>
      </w:r>
    </w:p>
    <w:p w14:paraId="1118352B" w14:textId="77777777" w:rsidR="009F69D0" w:rsidRPr="009F69D0" w:rsidRDefault="009F69D0" w:rsidP="009F69D0">
      <w:pPr>
        <w:rPr>
          <w:rFonts w:ascii="Agency FB" w:hAnsi="Agency FB"/>
          <w:lang w:val="en-GB"/>
        </w:rPr>
      </w:pPr>
      <w:r w:rsidRPr="009F69D0">
        <w:rPr>
          <w:rFonts w:ascii="Agency FB" w:hAnsi="Agency FB"/>
          <w:lang w:val="en-GB"/>
        </w:rPr>
        <w:t xml:space="preserve">Recent strides in Natural Language Processing (NLP) have paved the way for advanced AI voice generation by allowing AI to comprehend and mimic the subtleties of human speech and voice recognition. Groundbreaking technologies like Google’s Tacotron2 and Parallel </w:t>
      </w:r>
      <w:proofErr w:type="spellStart"/>
      <w:r w:rsidRPr="009F69D0">
        <w:rPr>
          <w:rFonts w:ascii="Agency FB" w:hAnsi="Agency FB"/>
          <w:lang w:val="en-GB"/>
        </w:rPr>
        <w:t>WaveNet</w:t>
      </w:r>
      <w:proofErr w:type="spellEnd"/>
      <w:r w:rsidRPr="009F69D0">
        <w:rPr>
          <w:rFonts w:ascii="Agency FB" w:hAnsi="Agency FB"/>
          <w:lang w:val="en-GB"/>
        </w:rPr>
        <w:t xml:space="preserve"> have further extended these capabilities, producing voices that sound not only authentic but also carry the expressive intonation and emotion that were once the hallmark of professional voice actors. Yet, the ambition behind AI voice technology stretches beyond mere imitation of human speech. One of its most remarkable features is its adaptability. With innovations such as zero-shot speaker adaptation, a single AI system can produce a diverse range of voices, each with unique attributes, effectively enabling one AI to assume multiple personas. This adaptability </w:t>
      </w:r>
      <w:proofErr w:type="gramStart"/>
      <w:r w:rsidRPr="009F69D0">
        <w:rPr>
          <w:rFonts w:ascii="Agency FB" w:hAnsi="Agency FB"/>
          <w:lang w:val="en-GB"/>
        </w:rPr>
        <w:t>opens up</w:t>
      </w:r>
      <w:proofErr w:type="gramEnd"/>
      <w:r w:rsidRPr="009F69D0">
        <w:rPr>
          <w:rFonts w:ascii="Agency FB" w:hAnsi="Agency FB"/>
          <w:lang w:val="en-GB"/>
        </w:rPr>
        <w:t xml:space="preserve"> exciting possibilities for creating personalized voices, making the dream of having a custom AI voice accessible to many people.</w:t>
      </w:r>
    </w:p>
    <w:p w14:paraId="68BC6C04" w14:textId="77777777" w:rsidR="009F69D0" w:rsidRPr="009F69D0" w:rsidRDefault="009F69D0" w:rsidP="009F69D0">
      <w:pPr>
        <w:rPr>
          <w:rFonts w:ascii="Agency FB" w:hAnsi="Agency FB"/>
          <w:lang w:val="en-GB"/>
        </w:rPr>
      </w:pPr>
      <w:r w:rsidRPr="009F69D0">
        <w:rPr>
          <w:rFonts w:ascii="Agency FB" w:hAnsi="Agency FB"/>
          <w:lang w:val="en-GB"/>
        </w:rPr>
        <w:t xml:space="preserve">To delve deeper, Speech-to-Text AI converts spoken language into text </w:t>
      </w:r>
      <w:proofErr w:type="gramStart"/>
      <w:r w:rsidRPr="009F69D0">
        <w:rPr>
          <w:rFonts w:ascii="Agency FB" w:hAnsi="Agency FB"/>
          <w:lang w:val="en-GB"/>
        </w:rPr>
        <w:t>through the use of</w:t>
      </w:r>
      <w:proofErr w:type="gramEnd"/>
      <w:r w:rsidRPr="009F69D0">
        <w:rPr>
          <w:rFonts w:ascii="Agency FB" w:hAnsi="Agency FB"/>
          <w:lang w:val="en-GB"/>
        </w:rPr>
        <w:t xml:space="preserve"> NLP and Machine Learning (ML) techniques. Its key applications include virtual assistants like Siri and Alexa, transcription services, and accessibility tools. This involves breaking down and interpreting spoken language using NLP, while ML algorithms improve the system's accuracy over time through extensive training data. The process involves acoustic models that transform audio signals into phonetic representations and language models that generate coherent text based on this input.</w:t>
      </w:r>
    </w:p>
    <w:p w14:paraId="1F88B48A" w14:textId="77777777" w:rsidR="009F69D0" w:rsidRPr="009F69D0" w:rsidRDefault="009F69D0" w:rsidP="009F69D0">
      <w:pPr>
        <w:rPr>
          <w:rFonts w:ascii="Agency FB" w:hAnsi="Agency FB"/>
          <w:lang w:val="en-GB"/>
        </w:rPr>
      </w:pPr>
      <w:r w:rsidRPr="009F69D0">
        <w:rPr>
          <w:rFonts w:ascii="Agency FB" w:hAnsi="Agency FB"/>
          <w:lang w:val="en-GB"/>
        </w:rPr>
        <w:t xml:space="preserve">On the other hand, Voice Synthesizing AI generates human-like speech from text using Text-to-Speech (TTS) systems. This technology finds applications in assistive communication devices, navigation systems, and audiobooks. TTS systems work by converting written text into phonetic representations and then into audio signals using methods such as concatenative synthesis, formant-based synthesis, or neural network-based synthesis like </w:t>
      </w:r>
      <w:proofErr w:type="spellStart"/>
      <w:r w:rsidRPr="009F69D0">
        <w:rPr>
          <w:rFonts w:ascii="Agency FB" w:hAnsi="Agency FB"/>
          <w:lang w:val="en-GB"/>
        </w:rPr>
        <w:t>WaveNet</w:t>
      </w:r>
      <w:proofErr w:type="spellEnd"/>
      <w:r w:rsidRPr="009F69D0">
        <w:rPr>
          <w:rFonts w:ascii="Agency FB" w:hAnsi="Agency FB"/>
          <w:lang w:val="en-GB"/>
        </w:rPr>
        <w:t>, which produces high-quality, natural-sounding speech.</w:t>
      </w:r>
    </w:p>
    <w:p w14:paraId="5A82D8DD" w14:textId="77777777" w:rsidR="009F69D0" w:rsidRPr="009F69D0" w:rsidRDefault="009F69D0" w:rsidP="009F69D0">
      <w:pPr>
        <w:rPr>
          <w:rFonts w:ascii="Agency FB" w:hAnsi="Agency FB"/>
          <w:lang w:val="en-GB"/>
        </w:rPr>
      </w:pPr>
      <w:r w:rsidRPr="009F69D0">
        <w:rPr>
          <w:rFonts w:ascii="Agency FB" w:hAnsi="Agency FB"/>
          <w:lang w:val="en-GB"/>
        </w:rPr>
        <w:lastRenderedPageBreak/>
        <w:t>The most relevant approaches and systems for these technologies include deep learning models such as Recurrent Neural Networks (RNNs), Long Short-Term Memory networks (LSTMs), and Transformers, which handle sequential data for time-dependent patterns and provide efficient parallel processing and better context understanding. End-to-end systems streamline processing for more accuracy, while speaker recognition technologies personalize user experiences by identifying and adapting to individual speakers' voices.</w:t>
      </w:r>
    </w:p>
    <w:p w14:paraId="68C6821B" w14:textId="77777777" w:rsidR="009F69D0" w:rsidRPr="009F69D0" w:rsidRDefault="009F69D0" w:rsidP="009F69D0">
      <w:pPr>
        <w:rPr>
          <w:rFonts w:ascii="Agency FB" w:hAnsi="Agency FB"/>
          <w:lang w:val="en-GB"/>
        </w:rPr>
      </w:pPr>
      <w:r w:rsidRPr="009F69D0">
        <w:rPr>
          <w:rFonts w:ascii="Agency FB" w:hAnsi="Agency FB"/>
          <w:lang w:val="en-GB"/>
        </w:rPr>
        <w:t>NLP is crucial for understanding and processing human language, while ML trains models to learn from data. Deep learning leverages multi-layered neural networks for advanced pattern recognition, which is essential for both Speech-to-Text and Voice Synthesizing AI.</w:t>
      </w:r>
    </w:p>
    <w:p w14:paraId="227A2E43" w14:textId="77777777" w:rsidR="009F69D0" w:rsidRPr="009F69D0" w:rsidRDefault="009F69D0" w:rsidP="009F69D0">
      <w:pPr>
        <w:rPr>
          <w:rFonts w:ascii="Agency FB" w:hAnsi="Agency FB"/>
          <w:lang w:val="en-GB"/>
        </w:rPr>
      </w:pPr>
      <w:r w:rsidRPr="009F69D0">
        <w:rPr>
          <w:rFonts w:ascii="Agency FB" w:hAnsi="Agency FB"/>
          <w:lang w:val="en-GB"/>
        </w:rPr>
        <w:t>Integrating these technologies enhances user experience by providing real-time, accurate transcriptions and voice responses, streamlining processes such as automatic meeting transcription and summarization, and improving accessibility for users with disabilities or non-native speakers. These technologies can capture meetings, transcribe them accurately, recognize different speakers, and generate customized summaries, making them valuable tools in various settings.</w:t>
      </w:r>
    </w:p>
    <w:p w14:paraId="444D7BC2" w14:textId="77777777" w:rsidR="009F69D0" w:rsidRPr="009F69D0" w:rsidRDefault="009F69D0" w:rsidP="009F69D0">
      <w:pPr>
        <w:rPr>
          <w:rFonts w:ascii="Agency FB" w:hAnsi="Agency FB"/>
          <w:lang w:val="en-GB"/>
        </w:rPr>
      </w:pPr>
      <w:r w:rsidRPr="009F69D0">
        <w:rPr>
          <w:rFonts w:ascii="Agency FB" w:hAnsi="Agency FB"/>
          <w:lang w:val="en-GB"/>
        </w:rPr>
        <w:t xml:space="preserve">In practice, these functionalities are accessible through web applications compatible with computers, laptops, and phones. By introducing the technology at the start of a meeting, it can consistently recognize speakers throughout the session, filter out background noise, and email links to recordings and summaries. Different report templates, version control, and integration with systems like </w:t>
      </w:r>
      <w:proofErr w:type="spellStart"/>
      <w:r w:rsidRPr="009F69D0">
        <w:rPr>
          <w:rFonts w:ascii="Agency FB" w:hAnsi="Agency FB"/>
          <w:lang w:val="en-GB"/>
        </w:rPr>
        <w:t>LiquidLogic</w:t>
      </w:r>
      <w:proofErr w:type="spellEnd"/>
      <w:r w:rsidRPr="009F69D0">
        <w:rPr>
          <w:rFonts w:ascii="Agency FB" w:hAnsi="Agency FB"/>
          <w:lang w:val="en-GB"/>
        </w:rPr>
        <w:t xml:space="preserve"> further enhance its utility.</w:t>
      </w:r>
    </w:p>
    <w:p w14:paraId="6B919CE3" w14:textId="77777777" w:rsidR="009F69D0" w:rsidRPr="009F69D0" w:rsidRDefault="009F69D0" w:rsidP="009F69D0">
      <w:pPr>
        <w:rPr>
          <w:rFonts w:ascii="Agency FB" w:hAnsi="Agency FB"/>
          <w:lang w:val="en-GB"/>
        </w:rPr>
      </w:pPr>
      <w:r w:rsidRPr="009F69D0">
        <w:rPr>
          <w:rFonts w:ascii="Agency FB" w:hAnsi="Agency FB"/>
          <w:lang w:val="en-GB"/>
        </w:rPr>
        <w:t>To ensure security and compliance, these systems incorporate human-in-the-loop verification to confirm accuracy, secure data storage practices within the UK and EU, and comprehensive compliance measures such as Data Protection Impact Assessments (DPIAs). During the rollout phase, small groups are engaged to build excitement, with extensive training programs designed by former social workers, hands-on training sessions, and continuous feedback collection to refine the technology.</w:t>
      </w:r>
    </w:p>
    <w:p w14:paraId="4414F3FF" w14:textId="0CEE4811" w:rsidR="002C43ED" w:rsidRPr="009F69D0" w:rsidRDefault="009F69D0">
      <w:pPr>
        <w:rPr>
          <w:rFonts w:ascii="Agency FB" w:hAnsi="Agency FB"/>
          <w:lang w:val="en-GB"/>
        </w:rPr>
      </w:pPr>
      <w:r w:rsidRPr="009F69D0">
        <w:rPr>
          <w:rFonts w:ascii="Agency FB" w:hAnsi="Agency FB"/>
          <w:lang w:val="en-GB"/>
        </w:rPr>
        <w:t>This structured approach ensures that the integration of Speech-to-Text and Voice Synthesizing AI into various applications not only enhances user experience and efficiency but also adheres to stringent security and compliance standards.</w:t>
      </w:r>
    </w:p>
    <w:p w14:paraId="72E16363" w14:textId="77777777" w:rsidR="002C43ED" w:rsidRDefault="00977981">
      <w:pPr>
        <w:pStyle w:val="Heading2"/>
      </w:pPr>
      <w:proofErr w:type="gramStart"/>
      <w:r>
        <w:t>You</w:t>
      </w:r>
      <w:proofErr w:type="gramEnd"/>
    </w:p>
    <w:p w14:paraId="7003C557" w14:textId="77777777" w:rsidR="00D17033" w:rsidRPr="00D17033" w:rsidRDefault="00D17033" w:rsidP="00D17033">
      <w:pPr>
        <w:rPr>
          <w:lang w:val="en-GB"/>
        </w:rPr>
      </w:pPr>
      <w:r w:rsidRPr="00D17033">
        <w:rPr>
          <w:lang w:val="en-GB"/>
        </w:rPr>
        <w:t>(Now Thursday, Nov 21)</w:t>
      </w:r>
      <w:r w:rsidRPr="00D17033">
        <w:rPr>
          <w:lang w:val="en-GB"/>
        </w:rPr>
        <w:br/>
        <w:t xml:space="preserve">How can I reply to this email from my university </w:t>
      </w:r>
      <w:proofErr w:type="spellStart"/>
      <w:r w:rsidRPr="00D17033">
        <w:rPr>
          <w:lang w:val="en-GB"/>
        </w:rPr>
        <w:t>professsor</w:t>
      </w:r>
      <w:proofErr w:type="spellEnd"/>
      <w:r w:rsidRPr="00D17033">
        <w:rPr>
          <w:lang w:val="en-GB"/>
        </w:rPr>
        <w:t>:</w:t>
      </w:r>
    </w:p>
    <w:p w14:paraId="5BB68C0C" w14:textId="77777777" w:rsidR="00D17033" w:rsidRPr="00D17033" w:rsidRDefault="00D17033" w:rsidP="00D17033">
      <w:pPr>
        <w:rPr>
          <w:rFonts w:ascii="Agency FB" w:hAnsi="Agency FB"/>
          <w:lang w:val="en-GB"/>
        </w:rPr>
      </w:pPr>
      <w:r w:rsidRPr="00D17033">
        <w:rPr>
          <w:rFonts w:ascii="Agency FB" w:hAnsi="Agency FB"/>
          <w:lang w:val="en-GB"/>
        </w:rPr>
        <w:t>Good morning all,</w:t>
      </w:r>
      <w:r w:rsidRPr="00D17033">
        <w:rPr>
          <w:rFonts w:ascii="Agency FB" w:hAnsi="Agency FB"/>
          <w:lang w:val="en-GB"/>
        </w:rPr>
        <w:br/>
        <w:t>I was reminded yesterday of the importance of feedback, and I realise that I haven't given you all any yet.</w:t>
      </w:r>
      <w:r w:rsidRPr="00D17033">
        <w:rPr>
          <w:rFonts w:ascii="Agency FB" w:hAnsi="Agency FB"/>
          <w:lang w:val="en-GB"/>
        </w:rPr>
        <w:br/>
        <w:t>I have to say that I'm impressed with how you're all doing as demonstrators - you're working pro-actively to help the students, I see you actively going out of your way to find people to help, despite how annoying it is that the labs are physically separate! I see the students being able to approach you confidently, knowing that you'll be able to answer their questions. I also like how you find me if the question is something related to the organisation of the module or similar.</w:t>
      </w:r>
      <w:r w:rsidRPr="00D17033">
        <w:rPr>
          <w:rFonts w:ascii="Agency FB" w:hAnsi="Agency FB"/>
          <w:lang w:val="en-GB"/>
        </w:rPr>
        <w:br/>
        <w:t>So I'd like to thank you for being an awesome team to work with, you've made the lab sessions a better place for the students and for me!</w:t>
      </w:r>
      <w:r w:rsidRPr="00D17033">
        <w:rPr>
          <w:rFonts w:ascii="Agency FB" w:hAnsi="Agency FB"/>
          <w:lang w:val="en-GB"/>
        </w:rPr>
        <w:br/>
        <w:t>Best wishes, Rob</w:t>
      </w:r>
    </w:p>
    <w:p w14:paraId="0A19125B" w14:textId="77777777" w:rsidR="002C43ED" w:rsidRDefault="00977981">
      <w:pPr>
        <w:pStyle w:val="Heading2"/>
      </w:pPr>
      <w:r>
        <w:lastRenderedPageBreak/>
        <w:t>Copilot</w:t>
      </w:r>
    </w:p>
    <w:p w14:paraId="1E3E36A1" w14:textId="77777777" w:rsidR="008963D2" w:rsidRPr="008963D2" w:rsidRDefault="008963D2" w:rsidP="008963D2">
      <w:pPr>
        <w:rPr>
          <w:lang w:val="en-GB"/>
        </w:rPr>
      </w:pPr>
      <w:r w:rsidRPr="008963D2">
        <w:rPr>
          <w:lang w:val="en-GB"/>
        </w:rPr>
        <w:t xml:space="preserve">Here's a polite and grateful </w:t>
      </w:r>
      <w:proofErr w:type="gramStart"/>
      <w:r w:rsidRPr="008963D2">
        <w:rPr>
          <w:lang w:val="en-GB"/>
        </w:rPr>
        <w:t>reply</w:t>
      </w:r>
      <w:proofErr w:type="gramEnd"/>
      <w:r w:rsidRPr="008963D2">
        <w:rPr>
          <w:lang w:val="en-GB"/>
        </w:rPr>
        <w:t xml:space="preserve"> you might consider sending:</w:t>
      </w:r>
    </w:p>
    <w:p w14:paraId="53C27629" w14:textId="77777777" w:rsidR="008963D2" w:rsidRPr="008963D2" w:rsidRDefault="008963D2" w:rsidP="008963D2">
      <w:pPr>
        <w:rPr>
          <w:lang w:val="en-GB"/>
        </w:rPr>
      </w:pPr>
      <w:r w:rsidRPr="008963D2">
        <w:rPr>
          <w:lang w:val="en-GB"/>
        </w:rPr>
        <w:pict w14:anchorId="0D089B65">
          <v:rect id="_x0000_i1031" style="width:0;height:1.5pt" o:hralign="center" o:hrstd="t" o:hr="t" fillcolor="#a0a0a0" stroked="f"/>
        </w:pict>
      </w:r>
    </w:p>
    <w:p w14:paraId="663BDB28" w14:textId="77777777" w:rsidR="008963D2" w:rsidRPr="008963D2" w:rsidRDefault="008963D2" w:rsidP="008963D2">
      <w:pPr>
        <w:rPr>
          <w:lang w:val="en-GB"/>
        </w:rPr>
      </w:pPr>
      <w:r w:rsidRPr="008963D2">
        <w:rPr>
          <w:lang w:val="en-GB"/>
        </w:rPr>
        <w:t xml:space="preserve">Good </w:t>
      </w:r>
      <w:proofErr w:type="gramStart"/>
      <w:r w:rsidRPr="008963D2">
        <w:rPr>
          <w:lang w:val="en-GB"/>
        </w:rPr>
        <w:t>morning</w:t>
      </w:r>
      <w:proofErr w:type="gramEnd"/>
      <w:r w:rsidRPr="008963D2">
        <w:rPr>
          <w:lang w:val="en-GB"/>
        </w:rPr>
        <w:t xml:space="preserve"> Rob,</w:t>
      </w:r>
    </w:p>
    <w:p w14:paraId="21538CB0" w14:textId="77777777" w:rsidR="008963D2" w:rsidRPr="008963D2" w:rsidRDefault="008963D2" w:rsidP="008963D2">
      <w:pPr>
        <w:rPr>
          <w:lang w:val="en-GB"/>
        </w:rPr>
      </w:pPr>
      <w:r w:rsidRPr="008963D2">
        <w:rPr>
          <w:lang w:val="en-GB"/>
        </w:rPr>
        <w:t>Thank you so much for your kind feedback and thoughtful message! It’s incredibly encouraging to hear that our efforts are making a positive impact.</w:t>
      </w:r>
    </w:p>
    <w:p w14:paraId="1D48F8C8" w14:textId="77777777" w:rsidR="008963D2" w:rsidRPr="008963D2" w:rsidRDefault="008963D2" w:rsidP="008963D2">
      <w:pPr>
        <w:rPr>
          <w:lang w:val="en-GB"/>
        </w:rPr>
      </w:pPr>
      <w:r w:rsidRPr="008963D2">
        <w:rPr>
          <w:lang w:val="en-GB"/>
        </w:rPr>
        <w:t>We appreciate your support and guidance, especially given the challenges of our physically separate lab spaces. It's rewarding to know that the students feel confident approaching us with their questions, and that our teamwork is helping improve their experience.</w:t>
      </w:r>
    </w:p>
    <w:p w14:paraId="137CD704" w14:textId="77777777" w:rsidR="008963D2" w:rsidRPr="008963D2" w:rsidRDefault="008963D2" w:rsidP="008963D2">
      <w:pPr>
        <w:rPr>
          <w:lang w:val="en-GB"/>
        </w:rPr>
      </w:pPr>
      <w:r w:rsidRPr="008963D2">
        <w:rPr>
          <w:lang w:val="en-GB"/>
        </w:rPr>
        <w:t>Thank you again for your feedback and for being such a supportive leader. We look forward to continuing to work together to make the lab sessions as beneficial as possible for everyone involved.</w:t>
      </w:r>
    </w:p>
    <w:p w14:paraId="37517D6F" w14:textId="77777777" w:rsidR="008963D2" w:rsidRPr="008963D2" w:rsidRDefault="008963D2" w:rsidP="008963D2">
      <w:pPr>
        <w:rPr>
          <w:lang w:val="en-GB"/>
        </w:rPr>
      </w:pPr>
      <w:r w:rsidRPr="008963D2">
        <w:rPr>
          <w:lang w:val="en-GB"/>
        </w:rPr>
        <w:t>Best wishes,</w:t>
      </w:r>
    </w:p>
    <w:p w14:paraId="071813B5" w14:textId="23B34F9E" w:rsidR="002C43ED" w:rsidRPr="00086571" w:rsidRDefault="008963D2">
      <w:pPr>
        <w:rPr>
          <w:lang w:val="en-GB"/>
        </w:rPr>
      </w:pPr>
      <w:r w:rsidRPr="008963D2">
        <w:rPr>
          <w:lang w:val="en-GB"/>
        </w:rPr>
        <w:t>[Your Name]</w:t>
      </w:r>
    </w:p>
    <w:sectPr w:rsidR="002C43ED" w:rsidRPr="000865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CF837FA"/>
    <w:multiLevelType w:val="multilevel"/>
    <w:tmpl w:val="3F866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80309"/>
    <w:multiLevelType w:val="multilevel"/>
    <w:tmpl w:val="347C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C5598"/>
    <w:multiLevelType w:val="multilevel"/>
    <w:tmpl w:val="E57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5" w15:restartNumberingAfterBreak="0">
    <w:nsid w:val="25811134"/>
    <w:multiLevelType w:val="multilevel"/>
    <w:tmpl w:val="307C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57AF5"/>
    <w:multiLevelType w:val="multilevel"/>
    <w:tmpl w:val="B1A0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14B54"/>
    <w:multiLevelType w:val="multilevel"/>
    <w:tmpl w:val="225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9" w15:restartNumberingAfterBreak="0">
    <w:nsid w:val="44995CF0"/>
    <w:multiLevelType w:val="multilevel"/>
    <w:tmpl w:val="77F4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E4385"/>
    <w:multiLevelType w:val="multilevel"/>
    <w:tmpl w:val="231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03631"/>
    <w:multiLevelType w:val="multilevel"/>
    <w:tmpl w:val="4B7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7342D"/>
    <w:multiLevelType w:val="multilevel"/>
    <w:tmpl w:val="D882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4"/>
    <w:lvlOverride w:ilvl="0">
      <w:startOverride w:val="1"/>
    </w:lvlOverride>
  </w:num>
  <w:num w:numId="2" w16cid:durableId="1753311521">
    <w:abstractNumId w:val="8"/>
  </w:num>
  <w:num w:numId="3" w16cid:durableId="1553537202">
    <w:abstractNumId w:val="0"/>
  </w:num>
  <w:num w:numId="4" w16cid:durableId="2086105003">
    <w:abstractNumId w:val="1"/>
  </w:num>
  <w:num w:numId="5" w16cid:durableId="793406600">
    <w:abstractNumId w:val="6"/>
  </w:num>
  <w:num w:numId="6" w16cid:durableId="1634868780">
    <w:abstractNumId w:val="12"/>
  </w:num>
  <w:num w:numId="7" w16cid:durableId="1882010074">
    <w:abstractNumId w:val="9"/>
  </w:num>
  <w:num w:numId="8" w16cid:durableId="596251216">
    <w:abstractNumId w:val="5"/>
  </w:num>
  <w:num w:numId="9" w16cid:durableId="836577406">
    <w:abstractNumId w:val="7"/>
  </w:num>
  <w:num w:numId="10" w16cid:durableId="1967084025">
    <w:abstractNumId w:val="2"/>
  </w:num>
  <w:num w:numId="11" w16cid:durableId="770978551">
    <w:abstractNumId w:val="11"/>
  </w:num>
  <w:num w:numId="12" w16cid:durableId="1975938122">
    <w:abstractNumId w:val="10"/>
  </w:num>
  <w:num w:numId="13" w16cid:durableId="1670330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A1"/>
    <w:rsid w:val="00086571"/>
    <w:rsid w:val="000E3ADB"/>
    <w:rsid w:val="00216290"/>
    <w:rsid w:val="002375A1"/>
    <w:rsid w:val="002C43ED"/>
    <w:rsid w:val="00470840"/>
    <w:rsid w:val="0087300F"/>
    <w:rsid w:val="008963D2"/>
    <w:rsid w:val="00977981"/>
    <w:rsid w:val="009F69D0"/>
    <w:rsid w:val="00A44D34"/>
    <w:rsid w:val="00C7512B"/>
    <w:rsid w:val="00D04DF4"/>
    <w:rsid w:val="00D17033"/>
    <w:rsid w:val="00F65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36CF"/>
  <w15:docId w15:val="{5D6528FD-35E7-41FB-B1CE-270BBBF3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8</TotalTime>
  <Pages>7</Pages>
  <Words>2218</Words>
  <Characters>12647</Characters>
  <Application>Microsoft Office Word</Application>
  <DocSecurity>0</DocSecurity>
  <Lines>105</Lines>
  <Paragraphs>29</Paragraphs>
  <ScaleCrop>false</ScaleCrop>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11</cp:revision>
  <dcterms:created xsi:type="dcterms:W3CDTF">2026-01-31T13:11:00Z</dcterms:created>
  <dcterms:modified xsi:type="dcterms:W3CDTF">2026-01-31T13:22:00Z</dcterms:modified>
</cp:coreProperties>
</file>