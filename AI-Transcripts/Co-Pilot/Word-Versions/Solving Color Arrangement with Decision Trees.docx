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9919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5D384A05" w14:textId="0CA79C90" w:rsidR="002C43ED" w:rsidRPr="00BA14C3" w:rsidRDefault="00BA14C3">
      <w:pPr>
        <w:rPr>
          <w:lang w:val="en-GB"/>
        </w:rPr>
      </w:pPr>
      <w:r w:rsidRPr="00BA14C3">
        <w:rPr>
          <w:lang w:val="en-GB"/>
        </w:rPr>
        <w:t>I have a problem titled RG/GB/RG where objects of 3 colours (Red, Green &amp; Blue) have to be split into that arrangement, the only thing I can use is a decision tree that can split between Red and Green or Blue and Green or Red and Blue, I have 3 of them, how can I solve it?</w:t>
      </w:r>
    </w:p>
    <w:p w14:paraId="537C780F" w14:textId="77777777" w:rsidR="002C43ED" w:rsidRDefault="00977981">
      <w:pPr>
        <w:pStyle w:val="Heading2"/>
      </w:pPr>
      <w:r>
        <w:t>Copilot</w:t>
      </w:r>
    </w:p>
    <w:p w14:paraId="4513F41D" w14:textId="77777777" w:rsidR="00A1016A" w:rsidRPr="00A1016A" w:rsidRDefault="00A1016A" w:rsidP="00A1016A">
      <w:pPr>
        <w:rPr>
          <w:lang w:val="en-GB"/>
        </w:rPr>
      </w:pPr>
      <w:r w:rsidRPr="00A1016A">
        <w:rPr>
          <w:lang w:val="en-GB"/>
        </w:rPr>
        <w:t xml:space="preserve">That’s a fascinating challenge! Let's break it down. You want to arrange objects in the sequence "RG/GB/RG" using decision trees that can differentiate between pairs of </w:t>
      </w:r>
      <w:proofErr w:type="spellStart"/>
      <w:r w:rsidRPr="00A1016A">
        <w:rPr>
          <w:lang w:val="en-GB"/>
        </w:rPr>
        <w:t>colors</w:t>
      </w:r>
      <w:proofErr w:type="spellEnd"/>
      <w:r w:rsidRPr="00A1016A">
        <w:rPr>
          <w:lang w:val="en-GB"/>
        </w:rPr>
        <w:t>. With 3 trees, this is how you can achieve it:</w:t>
      </w:r>
    </w:p>
    <w:p w14:paraId="2988E0DE" w14:textId="77777777" w:rsidR="00A1016A" w:rsidRPr="00A1016A" w:rsidRDefault="00A1016A" w:rsidP="00A1016A">
      <w:pPr>
        <w:numPr>
          <w:ilvl w:val="0"/>
          <w:numId w:val="4"/>
        </w:numPr>
        <w:rPr>
          <w:lang w:val="en-GB"/>
        </w:rPr>
      </w:pPr>
      <w:r w:rsidRPr="00A1016A">
        <w:rPr>
          <w:b/>
          <w:bCs/>
          <w:lang w:val="en-GB"/>
        </w:rPr>
        <w:t>First Decision Tree (Red vs. Green)</w:t>
      </w:r>
      <w:r w:rsidRPr="00A1016A">
        <w:rPr>
          <w:lang w:val="en-GB"/>
        </w:rPr>
        <w:t>:</w:t>
      </w:r>
    </w:p>
    <w:p w14:paraId="03276072" w14:textId="77777777" w:rsidR="00A1016A" w:rsidRPr="00A1016A" w:rsidRDefault="00A1016A" w:rsidP="00A1016A">
      <w:pPr>
        <w:numPr>
          <w:ilvl w:val="1"/>
          <w:numId w:val="4"/>
        </w:numPr>
        <w:rPr>
          <w:lang w:val="en-GB"/>
        </w:rPr>
      </w:pPr>
      <w:r w:rsidRPr="00A1016A">
        <w:rPr>
          <w:lang w:val="en-GB"/>
        </w:rPr>
        <w:t>Use this tree to separate Red (R) from Green (G) objects.</w:t>
      </w:r>
    </w:p>
    <w:p w14:paraId="18ABA6F2" w14:textId="77777777" w:rsidR="00A1016A" w:rsidRPr="00A1016A" w:rsidRDefault="00A1016A" w:rsidP="00A1016A">
      <w:pPr>
        <w:numPr>
          <w:ilvl w:val="0"/>
          <w:numId w:val="4"/>
        </w:numPr>
        <w:rPr>
          <w:lang w:val="en-GB"/>
        </w:rPr>
      </w:pPr>
      <w:r w:rsidRPr="00A1016A">
        <w:rPr>
          <w:b/>
          <w:bCs/>
          <w:lang w:val="en-GB"/>
        </w:rPr>
        <w:t>Second Decision Tree (Green vs. Blue)</w:t>
      </w:r>
      <w:r w:rsidRPr="00A1016A">
        <w:rPr>
          <w:lang w:val="en-GB"/>
        </w:rPr>
        <w:t>:</w:t>
      </w:r>
    </w:p>
    <w:p w14:paraId="0C3047DE" w14:textId="77777777" w:rsidR="00A1016A" w:rsidRPr="00A1016A" w:rsidRDefault="00A1016A" w:rsidP="00A1016A">
      <w:pPr>
        <w:numPr>
          <w:ilvl w:val="1"/>
          <w:numId w:val="4"/>
        </w:numPr>
        <w:rPr>
          <w:lang w:val="en-GB"/>
        </w:rPr>
      </w:pPr>
      <w:r w:rsidRPr="00A1016A">
        <w:rPr>
          <w:lang w:val="en-GB"/>
        </w:rPr>
        <w:t xml:space="preserve">Apply this tree to the </w:t>
      </w:r>
      <w:proofErr w:type="gramStart"/>
      <w:r w:rsidRPr="00A1016A">
        <w:rPr>
          <w:lang w:val="en-GB"/>
        </w:rPr>
        <w:t>Green</w:t>
      </w:r>
      <w:proofErr w:type="gramEnd"/>
      <w:r w:rsidRPr="00A1016A">
        <w:rPr>
          <w:lang w:val="en-GB"/>
        </w:rPr>
        <w:t xml:space="preserve"> objects identified in step 1 to further split them into Green (G) and Blue (B).</w:t>
      </w:r>
    </w:p>
    <w:p w14:paraId="3341D1BC" w14:textId="77777777" w:rsidR="00A1016A" w:rsidRPr="00A1016A" w:rsidRDefault="00A1016A" w:rsidP="00A1016A">
      <w:pPr>
        <w:numPr>
          <w:ilvl w:val="0"/>
          <w:numId w:val="4"/>
        </w:numPr>
        <w:rPr>
          <w:lang w:val="en-GB"/>
        </w:rPr>
      </w:pPr>
      <w:r w:rsidRPr="00A1016A">
        <w:rPr>
          <w:b/>
          <w:bCs/>
          <w:lang w:val="en-GB"/>
        </w:rPr>
        <w:t>Third Decision Tree (Red vs. Blue)</w:t>
      </w:r>
      <w:r w:rsidRPr="00A1016A">
        <w:rPr>
          <w:lang w:val="en-GB"/>
        </w:rPr>
        <w:t>:</w:t>
      </w:r>
    </w:p>
    <w:p w14:paraId="7F17FB13" w14:textId="77777777" w:rsidR="00A1016A" w:rsidRPr="00A1016A" w:rsidRDefault="00A1016A" w:rsidP="00A1016A">
      <w:pPr>
        <w:numPr>
          <w:ilvl w:val="1"/>
          <w:numId w:val="4"/>
        </w:numPr>
        <w:rPr>
          <w:lang w:val="en-GB"/>
        </w:rPr>
      </w:pPr>
      <w:r w:rsidRPr="00A1016A">
        <w:rPr>
          <w:lang w:val="en-GB"/>
        </w:rPr>
        <w:t>Use this tree to confirm that the objects that are neither Red (R) nor Green (G) are Blue (B).</w:t>
      </w:r>
    </w:p>
    <w:p w14:paraId="560809AD" w14:textId="77777777" w:rsidR="00A1016A" w:rsidRPr="00A1016A" w:rsidRDefault="00A1016A" w:rsidP="00A1016A">
      <w:pPr>
        <w:rPr>
          <w:lang w:val="en-GB"/>
        </w:rPr>
      </w:pPr>
      <w:r w:rsidRPr="00A1016A">
        <w:rPr>
          <w:lang w:val="en-GB"/>
        </w:rPr>
        <w:t>Here’s a step-by-step process:</w:t>
      </w:r>
    </w:p>
    <w:p w14:paraId="0D6822C5" w14:textId="77777777" w:rsidR="00A1016A" w:rsidRPr="00A1016A" w:rsidRDefault="00A1016A" w:rsidP="00A1016A">
      <w:pPr>
        <w:numPr>
          <w:ilvl w:val="0"/>
          <w:numId w:val="5"/>
        </w:numPr>
        <w:rPr>
          <w:lang w:val="en-GB"/>
        </w:rPr>
      </w:pPr>
      <w:r w:rsidRPr="00A1016A">
        <w:rPr>
          <w:b/>
          <w:bCs/>
          <w:lang w:val="en-GB"/>
        </w:rPr>
        <w:t>Initial Split</w:t>
      </w:r>
      <w:r w:rsidRPr="00A1016A">
        <w:rPr>
          <w:lang w:val="en-GB"/>
        </w:rPr>
        <w:t>:</w:t>
      </w:r>
    </w:p>
    <w:p w14:paraId="6F0A88C6" w14:textId="77777777" w:rsidR="00A1016A" w:rsidRPr="00A1016A" w:rsidRDefault="00A1016A" w:rsidP="00A1016A">
      <w:pPr>
        <w:numPr>
          <w:ilvl w:val="1"/>
          <w:numId w:val="5"/>
        </w:numPr>
        <w:rPr>
          <w:lang w:val="en-GB"/>
        </w:rPr>
      </w:pPr>
      <w:r w:rsidRPr="00A1016A">
        <w:rPr>
          <w:lang w:val="en-GB"/>
        </w:rPr>
        <w:t>Apply the Red vs. Green decision tree to split all objects into two groups: Red (R) and Green/Blue (GB).</w:t>
      </w:r>
    </w:p>
    <w:p w14:paraId="022E1064" w14:textId="77777777" w:rsidR="00A1016A" w:rsidRPr="00A1016A" w:rsidRDefault="00A1016A" w:rsidP="00A1016A">
      <w:pPr>
        <w:numPr>
          <w:ilvl w:val="0"/>
          <w:numId w:val="5"/>
        </w:numPr>
        <w:rPr>
          <w:lang w:val="en-GB"/>
        </w:rPr>
      </w:pPr>
      <w:r w:rsidRPr="00A1016A">
        <w:rPr>
          <w:b/>
          <w:bCs/>
          <w:lang w:val="en-GB"/>
        </w:rPr>
        <w:t>Splitting the Non-Red Group</w:t>
      </w:r>
      <w:r w:rsidRPr="00A1016A">
        <w:rPr>
          <w:lang w:val="en-GB"/>
        </w:rPr>
        <w:t>:</w:t>
      </w:r>
    </w:p>
    <w:p w14:paraId="3C377491" w14:textId="77777777" w:rsidR="00A1016A" w:rsidRPr="00A1016A" w:rsidRDefault="00A1016A" w:rsidP="00A1016A">
      <w:pPr>
        <w:numPr>
          <w:ilvl w:val="1"/>
          <w:numId w:val="5"/>
        </w:numPr>
        <w:rPr>
          <w:lang w:val="en-GB"/>
        </w:rPr>
      </w:pPr>
      <w:r w:rsidRPr="00A1016A">
        <w:rPr>
          <w:lang w:val="en-GB"/>
        </w:rPr>
        <w:t>Apply the Green vs. Blue decision tree to the Green/Blue group, splitting it further into Green (G) and Blue (B).</w:t>
      </w:r>
    </w:p>
    <w:p w14:paraId="367FA6E9" w14:textId="77777777" w:rsidR="00A1016A" w:rsidRPr="00A1016A" w:rsidRDefault="00A1016A" w:rsidP="00A1016A">
      <w:pPr>
        <w:numPr>
          <w:ilvl w:val="0"/>
          <w:numId w:val="5"/>
        </w:numPr>
        <w:rPr>
          <w:lang w:val="en-GB"/>
        </w:rPr>
      </w:pPr>
      <w:r w:rsidRPr="00A1016A">
        <w:rPr>
          <w:b/>
          <w:bCs/>
          <w:lang w:val="en-GB"/>
        </w:rPr>
        <w:t>Recombining</w:t>
      </w:r>
      <w:r w:rsidRPr="00A1016A">
        <w:rPr>
          <w:lang w:val="en-GB"/>
        </w:rPr>
        <w:t>:</w:t>
      </w:r>
    </w:p>
    <w:p w14:paraId="5A330705" w14:textId="77777777" w:rsidR="00A1016A" w:rsidRPr="00A1016A" w:rsidRDefault="00A1016A" w:rsidP="00A1016A">
      <w:pPr>
        <w:numPr>
          <w:ilvl w:val="1"/>
          <w:numId w:val="5"/>
        </w:numPr>
        <w:rPr>
          <w:lang w:val="en-GB"/>
        </w:rPr>
      </w:pPr>
      <w:r w:rsidRPr="00A1016A">
        <w:rPr>
          <w:lang w:val="en-GB"/>
        </w:rPr>
        <w:t>You’ll now have three separate groups: Red (R), Green (G), and Blue (B).</w:t>
      </w:r>
    </w:p>
    <w:p w14:paraId="72A12481" w14:textId="77777777" w:rsidR="00A1016A" w:rsidRPr="00A1016A" w:rsidRDefault="00A1016A" w:rsidP="00A1016A">
      <w:pPr>
        <w:numPr>
          <w:ilvl w:val="0"/>
          <w:numId w:val="5"/>
        </w:numPr>
        <w:rPr>
          <w:lang w:val="en-GB"/>
        </w:rPr>
      </w:pPr>
      <w:r w:rsidRPr="00A1016A">
        <w:rPr>
          <w:b/>
          <w:bCs/>
          <w:lang w:val="en-GB"/>
        </w:rPr>
        <w:t>Arranging</w:t>
      </w:r>
      <w:r w:rsidRPr="00A1016A">
        <w:rPr>
          <w:lang w:val="en-GB"/>
        </w:rPr>
        <w:t>:</w:t>
      </w:r>
    </w:p>
    <w:p w14:paraId="2B0252F7" w14:textId="77777777" w:rsidR="00A1016A" w:rsidRPr="00A1016A" w:rsidRDefault="00A1016A" w:rsidP="00A1016A">
      <w:pPr>
        <w:numPr>
          <w:ilvl w:val="1"/>
          <w:numId w:val="5"/>
        </w:numPr>
        <w:rPr>
          <w:lang w:val="en-GB"/>
        </w:rPr>
      </w:pPr>
      <w:r w:rsidRPr="00A1016A">
        <w:rPr>
          <w:lang w:val="en-GB"/>
        </w:rPr>
        <w:t>Arrange the objects in the sequence RG, GB, RG as needed.</w:t>
      </w:r>
    </w:p>
    <w:p w14:paraId="13358900" w14:textId="77777777" w:rsidR="00A1016A" w:rsidRPr="00A1016A" w:rsidRDefault="00A1016A" w:rsidP="00A1016A">
      <w:pPr>
        <w:rPr>
          <w:lang w:val="en-GB"/>
        </w:rPr>
      </w:pPr>
      <w:r w:rsidRPr="00A1016A">
        <w:rPr>
          <w:lang w:val="en-GB"/>
        </w:rPr>
        <w:t>In this sequence:</w:t>
      </w:r>
    </w:p>
    <w:p w14:paraId="07D5927B" w14:textId="77777777" w:rsidR="00A1016A" w:rsidRPr="00A1016A" w:rsidRDefault="00A1016A" w:rsidP="00A1016A">
      <w:pPr>
        <w:numPr>
          <w:ilvl w:val="0"/>
          <w:numId w:val="6"/>
        </w:numPr>
        <w:rPr>
          <w:lang w:val="en-GB"/>
        </w:rPr>
      </w:pPr>
      <w:r w:rsidRPr="00A1016A">
        <w:rPr>
          <w:lang w:val="en-GB"/>
        </w:rPr>
        <w:t>First RG: Combine the first Red (R) and first Green (G) from your sorted groups.</w:t>
      </w:r>
    </w:p>
    <w:p w14:paraId="2761251E" w14:textId="77777777" w:rsidR="00A1016A" w:rsidRPr="00A1016A" w:rsidRDefault="00A1016A" w:rsidP="00A1016A">
      <w:pPr>
        <w:numPr>
          <w:ilvl w:val="0"/>
          <w:numId w:val="6"/>
        </w:numPr>
        <w:rPr>
          <w:lang w:val="en-GB"/>
        </w:rPr>
      </w:pPr>
      <w:r w:rsidRPr="00A1016A">
        <w:rPr>
          <w:lang w:val="en-GB"/>
        </w:rPr>
        <w:lastRenderedPageBreak/>
        <w:t>GB: Combine the first Green (G) and the first Blue (B).</w:t>
      </w:r>
    </w:p>
    <w:p w14:paraId="54D9BEB9" w14:textId="77777777" w:rsidR="00A1016A" w:rsidRPr="00A1016A" w:rsidRDefault="00A1016A" w:rsidP="00A1016A">
      <w:pPr>
        <w:numPr>
          <w:ilvl w:val="0"/>
          <w:numId w:val="6"/>
        </w:numPr>
        <w:rPr>
          <w:lang w:val="en-GB"/>
        </w:rPr>
      </w:pPr>
      <w:r w:rsidRPr="00A1016A">
        <w:rPr>
          <w:lang w:val="en-GB"/>
        </w:rPr>
        <w:t>Second RG: Combine the second Red (R) and the second Green (G) from your sorted groups (if available).</w:t>
      </w:r>
    </w:p>
    <w:p w14:paraId="40769C58" w14:textId="77777777" w:rsidR="00A1016A" w:rsidRPr="00A1016A" w:rsidRDefault="00A1016A" w:rsidP="00A1016A">
      <w:pPr>
        <w:rPr>
          <w:lang w:val="en-GB"/>
        </w:rPr>
      </w:pPr>
      <w:r w:rsidRPr="00A1016A">
        <w:rPr>
          <w:lang w:val="en-GB"/>
        </w:rPr>
        <w:t>Is this making sense so far? How would you like to proceed from here?</w:t>
      </w:r>
    </w:p>
    <w:p w14:paraId="54B4732D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7B96F717" w14:textId="77777777" w:rsidR="000B00B6" w:rsidRPr="000B00B6" w:rsidRDefault="000B00B6" w:rsidP="000B00B6">
      <w:pPr>
        <w:rPr>
          <w:lang w:val="en-GB"/>
        </w:rPr>
      </w:pPr>
      <w:r w:rsidRPr="000B00B6">
        <w:rPr>
          <w:lang w:val="en-GB"/>
        </w:rPr>
        <w:t xml:space="preserve">The </w:t>
      </w:r>
      <w:proofErr w:type="spellStart"/>
      <w:r w:rsidRPr="000B00B6">
        <w:rPr>
          <w:lang w:val="en-GB"/>
        </w:rPr>
        <w:t>decsion</w:t>
      </w:r>
      <w:proofErr w:type="spellEnd"/>
      <w:r w:rsidRPr="000B00B6">
        <w:rPr>
          <w:lang w:val="en-GB"/>
        </w:rPr>
        <w:t xml:space="preserve"> trees are such that they can only take one </w:t>
      </w:r>
      <w:proofErr w:type="gramStart"/>
      <w:r w:rsidRPr="000B00B6">
        <w:rPr>
          <w:lang w:val="en-GB"/>
        </w:rPr>
        <w:t>input</w:t>
      </w:r>
      <w:proofErr w:type="gramEnd"/>
      <w:r w:rsidRPr="000B00B6">
        <w:rPr>
          <w:lang w:val="en-GB"/>
        </w:rPr>
        <w:t xml:space="preserve"> and each output can only go to one RG/GB/RG</w:t>
      </w:r>
    </w:p>
    <w:p w14:paraId="60A82DFF" w14:textId="77777777" w:rsidR="002C43ED" w:rsidRDefault="00977981">
      <w:pPr>
        <w:pStyle w:val="Heading2"/>
      </w:pPr>
      <w:r>
        <w:t>Copilot</w:t>
      </w:r>
    </w:p>
    <w:p w14:paraId="2B6C3D80" w14:textId="77777777" w:rsidR="00954019" w:rsidRPr="00954019" w:rsidRDefault="00954019" w:rsidP="00954019">
      <w:pPr>
        <w:rPr>
          <w:lang w:val="en-GB"/>
        </w:rPr>
      </w:pPr>
      <w:r w:rsidRPr="00954019">
        <w:rPr>
          <w:lang w:val="en-GB"/>
        </w:rPr>
        <w:t xml:space="preserve">Got it! Let’s refine the solution considering the constraints where each decision tree can only process one </w:t>
      </w:r>
      <w:proofErr w:type="spellStart"/>
      <w:r w:rsidRPr="00954019">
        <w:rPr>
          <w:lang w:val="en-GB"/>
        </w:rPr>
        <w:t>color</w:t>
      </w:r>
      <w:proofErr w:type="spellEnd"/>
      <w:r w:rsidRPr="00954019">
        <w:rPr>
          <w:lang w:val="en-GB"/>
        </w:rPr>
        <w:t xml:space="preserve"> input, and each output is for one specific part of the RG/GB/RG sequence.</w:t>
      </w:r>
    </w:p>
    <w:p w14:paraId="72802725" w14:textId="77777777" w:rsidR="00954019" w:rsidRPr="00954019" w:rsidRDefault="00954019" w:rsidP="00954019">
      <w:pPr>
        <w:numPr>
          <w:ilvl w:val="0"/>
          <w:numId w:val="7"/>
        </w:numPr>
        <w:rPr>
          <w:lang w:val="en-GB"/>
        </w:rPr>
      </w:pPr>
      <w:r w:rsidRPr="00954019">
        <w:rPr>
          <w:b/>
          <w:bCs/>
          <w:lang w:val="en-GB"/>
        </w:rPr>
        <w:t>Create Three Separate Decision Trees</w:t>
      </w:r>
      <w:r w:rsidRPr="00954019">
        <w:rPr>
          <w:lang w:val="en-GB"/>
        </w:rPr>
        <w:t>:</w:t>
      </w:r>
    </w:p>
    <w:p w14:paraId="396AB9DE" w14:textId="77777777" w:rsidR="00954019" w:rsidRPr="00954019" w:rsidRDefault="00954019" w:rsidP="00954019">
      <w:pPr>
        <w:numPr>
          <w:ilvl w:val="1"/>
          <w:numId w:val="7"/>
        </w:numPr>
        <w:rPr>
          <w:lang w:val="en-GB"/>
        </w:rPr>
      </w:pPr>
      <w:r w:rsidRPr="00954019">
        <w:rPr>
          <w:lang w:val="en-GB"/>
        </w:rPr>
        <w:t>Assign one decision tree to each part of the sequence (first RG, GB, second RG).</w:t>
      </w:r>
    </w:p>
    <w:p w14:paraId="4E694434" w14:textId="77777777" w:rsidR="00954019" w:rsidRPr="00954019" w:rsidRDefault="00954019" w:rsidP="00954019">
      <w:pPr>
        <w:numPr>
          <w:ilvl w:val="0"/>
          <w:numId w:val="7"/>
        </w:numPr>
        <w:rPr>
          <w:lang w:val="en-GB"/>
        </w:rPr>
      </w:pPr>
      <w:r w:rsidRPr="00954019">
        <w:rPr>
          <w:b/>
          <w:bCs/>
          <w:lang w:val="en-GB"/>
        </w:rPr>
        <w:t>Input and Split</w:t>
      </w:r>
      <w:r w:rsidRPr="00954019">
        <w:rPr>
          <w:lang w:val="en-GB"/>
        </w:rPr>
        <w:t>:</w:t>
      </w:r>
    </w:p>
    <w:p w14:paraId="376A4E77" w14:textId="77777777" w:rsidR="00954019" w:rsidRPr="00954019" w:rsidRDefault="00954019" w:rsidP="00954019">
      <w:pPr>
        <w:numPr>
          <w:ilvl w:val="1"/>
          <w:numId w:val="7"/>
        </w:numPr>
        <w:rPr>
          <w:lang w:val="en-GB"/>
        </w:rPr>
      </w:pPr>
      <w:r w:rsidRPr="00954019">
        <w:rPr>
          <w:lang w:val="en-GB"/>
        </w:rPr>
        <w:t xml:space="preserve">For each decision tree, take one object as input and split it based on the two possible outputs: </w:t>
      </w:r>
    </w:p>
    <w:p w14:paraId="04510154" w14:textId="77777777" w:rsidR="00954019" w:rsidRPr="00954019" w:rsidRDefault="00954019" w:rsidP="00954019">
      <w:pPr>
        <w:numPr>
          <w:ilvl w:val="2"/>
          <w:numId w:val="7"/>
        </w:numPr>
        <w:spacing w:after="0"/>
        <w:rPr>
          <w:lang w:val="en-GB"/>
        </w:rPr>
      </w:pPr>
      <w:r w:rsidRPr="00954019">
        <w:rPr>
          <w:b/>
          <w:bCs/>
          <w:lang w:val="en-GB"/>
        </w:rPr>
        <w:t>First Decision Tree (for RG)</w:t>
      </w:r>
      <w:r w:rsidRPr="00954019">
        <w:rPr>
          <w:lang w:val="en-GB"/>
        </w:rPr>
        <w:t>:</w:t>
      </w:r>
    </w:p>
    <w:p w14:paraId="32AC9BAE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Input: Take one object.</w:t>
      </w:r>
    </w:p>
    <w:p w14:paraId="22DD237A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If the object is Red, it goes to the "R" slot of the first RG.</w:t>
      </w:r>
    </w:p>
    <w:p w14:paraId="18A6BAD1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If the object is Green, it goes to the "G" slot of the first RG.</w:t>
      </w:r>
    </w:p>
    <w:p w14:paraId="4F599FF1" w14:textId="77777777" w:rsidR="00954019" w:rsidRPr="00954019" w:rsidRDefault="00954019" w:rsidP="00954019">
      <w:pPr>
        <w:numPr>
          <w:ilvl w:val="2"/>
          <w:numId w:val="7"/>
        </w:numPr>
        <w:spacing w:after="0"/>
        <w:rPr>
          <w:lang w:val="en-GB"/>
        </w:rPr>
      </w:pPr>
      <w:r w:rsidRPr="00954019">
        <w:rPr>
          <w:b/>
          <w:bCs/>
          <w:lang w:val="en-GB"/>
        </w:rPr>
        <w:t>Second Decision Tree (for GB)</w:t>
      </w:r>
      <w:r w:rsidRPr="00954019">
        <w:rPr>
          <w:lang w:val="en-GB"/>
        </w:rPr>
        <w:t>:</w:t>
      </w:r>
    </w:p>
    <w:p w14:paraId="3C59CD59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Input: Take one object.</w:t>
      </w:r>
    </w:p>
    <w:p w14:paraId="5C279F47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If the object is Green, it goes to the "G" slot of GB.</w:t>
      </w:r>
    </w:p>
    <w:p w14:paraId="77165FB9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If the object is Blue, it goes to the "B" slot of GB.</w:t>
      </w:r>
    </w:p>
    <w:p w14:paraId="306342DB" w14:textId="77777777" w:rsidR="00954019" w:rsidRPr="00954019" w:rsidRDefault="00954019" w:rsidP="00954019">
      <w:pPr>
        <w:numPr>
          <w:ilvl w:val="2"/>
          <w:numId w:val="7"/>
        </w:numPr>
        <w:spacing w:after="0"/>
        <w:rPr>
          <w:lang w:val="en-GB"/>
        </w:rPr>
      </w:pPr>
      <w:r w:rsidRPr="00954019">
        <w:rPr>
          <w:b/>
          <w:bCs/>
          <w:lang w:val="en-GB"/>
        </w:rPr>
        <w:t>Third Decision Tree (for second RG)</w:t>
      </w:r>
      <w:r w:rsidRPr="00954019">
        <w:rPr>
          <w:lang w:val="en-GB"/>
        </w:rPr>
        <w:t>:</w:t>
      </w:r>
    </w:p>
    <w:p w14:paraId="6B088EC4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Input: Take one object.</w:t>
      </w:r>
    </w:p>
    <w:p w14:paraId="4259F2C8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If the object is Red, it goes to the "R" slot of the second RG.</w:t>
      </w:r>
    </w:p>
    <w:p w14:paraId="0FC3CCFC" w14:textId="77777777" w:rsidR="00954019" w:rsidRPr="00954019" w:rsidRDefault="00954019" w:rsidP="00954019">
      <w:pPr>
        <w:numPr>
          <w:ilvl w:val="3"/>
          <w:numId w:val="7"/>
        </w:numPr>
        <w:spacing w:after="0"/>
        <w:rPr>
          <w:lang w:val="en-GB"/>
        </w:rPr>
      </w:pPr>
      <w:r w:rsidRPr="00954019">
        <w:rPr>
          <w:lang w:val="en-GB"/>
        </w:rPr>
        <w:t>If the object is Green, it goes to the "G" slot of the second RG.</w:t>
      </w:r>
    </w:p>
    <w:p w14:paraId="659B895B" w14:textId="77777777" w:rsidR="00954019" w:rsidRPr="00954019" w:rsidRDefault="00954019" w:rsidP="00954019">
      <w:pPr>
        <w:numPr>
          <w:ilvl w:val="0"/>
          <w:numId w:val="7"/>
        </w:numPr>
        <w:rPr>
          <w:lang w:val="en-GB"/>
        </w:rPr>
      </w:pPr>
      <w:r w:rsidRPr="00954019">
        <w:rPr>
          <w:b/>
          <w:bCs/>
          <w:lang w:val="en-GB"/>
        </w:rPr>
        <w:t>Repeat</w:t>
      </w:r>
      <w:r w:rsidRPr="00954019">
        <w:rPr>
          <w:lang w:val="en-GB"/>
        </w:rPr>
        <w:t>:</w:t>
      </w:r>
    </w:p>
    <w:p w14:paraId="1AF14F8A" w14:textId="77777777" w:rsidR="00954019" w:rsidRDefault="00954019" w:rsidP="00954019">
      <w:pPr>
        <w:numPr>
          <w:ilvl w:val="1"/>
          <w:numId w:val="7"/>
        </w:numPr>
        <w:rPr>
          <w:lang w:val="en-GB"/>
        </w:rPr>
      </w:pPr>
      <w:r w:rsidRPr="00954019">
        <w:rPr>
          <w:lang w:val="en-GB"/>
        </w:rPr>
        <w:t>Repeat this process for each object until you have filled all slots in the RG/GB/RG sequence.</w:t>
      </w:r>
    </w:p>
    <w:p w14:paraId="26BA8E53" w14:textId="77777777" w:rsidR="00954019" w:rsidRPr="00954019" w:rsidRDefault="00954019" w:rsidP="00954019">
      <w:pPr>
        <w:rPr>
          <w:lang w:val="en-GB"/>
        </w:rPr>
      </w:pPr>
    </w:p>
    <w:p w14:paraId="36850EB1" w14:textId="77777777" w:rsidR="00954019" w:rsidRPr="00954019" w:rsidRDefault="00954019" w:rsidP="00954019">
      <w:pPr>
        <w:rPr>
          <w:lang w:val="en-GB"/>
        </w:rPr>
      </w:pPr>
      <w:r w:rsidRPr="00954019">
        <w:rPr>
          <w:lang w:val="en-GB"/>
        </w:rPr>
        <w:lastRenderedPageBreak/>
        <w:t>Here’s a visual representation:</w:t>
      </w:r>
    </w:p>
    <w:p w14:paraId="29916090" w14:textId="77777777" w:rsidR="00954019" w:rsidRPr="00954019" w:rsidRDefault="00954019" w:rsidP="00954019">
      <w:pPr>
        <w:numPr>
          <w:ilvl w:val="0"/>
          <w:numId w:val="8"/>
        </w:numPr>
        <w:rPr>
          <w:lang w:val="en-GB"/>
        </w:rPr>
      </w:pPr>
      <w:r w:rsidRPr="00954019">
        <w:rPr>
          <w:b/>
          <w:bCs/>
          <w:lang w:val="en-GB"/>
        </w:rPr>
        <w:t>First Decision Tree (for RG)</w:t>
      </w:r>
      <w:r w:rsidRPr="00954019">
        <w:rPr>
          <w:lang w:val="en-GB"/>
        </w:rPr>
        <w:t>:</w:t>
      </w:r>
    </w:p>
    <w:p w14:paraId="493239FF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Input 1: Object -&gt; (R or G)</w:t>
      </w:r>
    </w:p>
    <w:p w14:paraId="26E7C2A1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Red -&gt; R (first RG)</w:t>
      </w:r>
    </w:p>
    <w:p w14:paraId="24226FE9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Green -&gt; G (first RG)</w:t>
      </w:r>
    </w:p>
    <w:p w14:paraId="582BF3D1" w14:textId="77777777" w:rsidR="00954019" w:rsidRPr="00954019" w:rsidRDefault="00954019" w:rsidP="00954019">
      <w:pPr>
        <w:numPr>
          <w:ilvl w:val="0"/>
          <w:numId w:val="8"/>
        </w:numPr>
        <w:rPr>
          <w:lang w:val="en-GB"/>
        </w:rPr>
      </w:pPr>
      <w:r w:rsidRPr="00954019">
        <w:rPr>
          <w:b/>
          <w:bCs/>
          <w:lang w:val="en-GB"/>
        </w:rPr>
        <w:t>Second Decision Tree (for GB)</w:t>
      </w:r>
      <w:r w:rsidRPr="00954019">
        <w:rPr>
          <w:lang w:val="en-GB"/>
        </w:rPr>
        <w:t>:</w:t>
      </w:r>
    </w:p>
    <w:p w14:paraId="29357F48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Input 2: Object -&gt; (G or B)</w:t>
      </w:r>
    </w:p>
    <w:p w14:paraId="0460A548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Green -&gt; G (GB)</w:t>
      </w:r>
    </w:p>
    <w:p w14:paraId="0AB17082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Blue -&gt; B (GB)</w:t>
      </w:r>
    </w:p>
    <w:p w14:paraId="5435EB4A" w14:textId="77777777" w:rsidR="00954019" w:rsidRPr="00954019" w:rsidRDefault="00954019" w:rsidP="00954019">
      <w:pPr>
        <w:numPr>
          <w:ilvl w:val="0"/>
          <w:numId w:val="8"/>
        </w:numPr>
        <w:rPr>
          <w:lang w:val="en-GB"/>
        </w:rPr>
      </w:pPr>
      <w:r w:rsidRPr="00954019">
        <w:rPr>
          <w:b/>
          <w:bCs/>
          <w:lang w:val="en-GB"/>
        </w:rPr>
        <w:t>Third Decision Tree (for second RG)</w:t>
      </w:r>
      <w:r w:rsidRPr="00954019">
        <w:rPr>
          <w:lang w:val="en-GB"/>
        </w:rPr>
        <w:t>:</w:t>
      </w:r>
    </w:p>
    <w:p w14:paraId="33905B56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Input 3: Object -&gt; (R or G)</w:t>
      </w:r>
    </w:p>
    <w:p w14:paraId="440CC9D5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Red -&gt; R (second RG)</w:t>
      </w:r>
    </w:p>
    <w:p w14:paraId="39A7D72E" w14:textId="77777777" w:rsidR="00954019" w:rsidRPr="00954019" w:rsidRDefault="00954019" w:rsidP="00954019">
      <w:pPr>
        <w:numPr>
          <w:ilvl w:val="1"/>
          <w:numId w:val="8"/>
        </w:numPr>
        <w:rPr>
          <w:lang w:val="en-GB"/>
        </w:rPr>
      </w:pPr>
      <w:r w:rsidRPr="00954019">
        <w:rPr>
          <w:lang w:val="en-GB"/>
        </w:rPr>
        <w:t>Green -&gt; G (second RG)</w:t>
      </w:r>
    </w:p>
    <w:p w14:paraId="082CA009" w14:textId="3C9EC73B" w:rsidR="002C43ED" w:rsidRPr="00954019" w:rsidRDefault="00954019">
      <w:pPr>
        <w:rPr>
          <w:lang w:val="en-GB"/>
        </w:rPr>
      </w:pPr>
      <w:r w:rsidRPr="00954019">
        <w:rPr>
          <w:lang w:val="en-GB"/>
        </w:rPr>
        <w:t>By processing each object sequentially with the appropriate decision tree, you can build the RG/GB/RG arrangement step by step. Does this approach fit within the constraints of your problem? If you need further adjustments or another solution, let me know!</w:t>
      </w:r>
    </w:p>
    <w:sectPr w:rsidR="002C43ED" w:rsidRPr="009540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9FE4DE9"/>
    <w:multiLevelType w:val="multilevel"/>
    <w:tmpl w:val="524A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211632"/>
    <w:multiLevelType w:val="multilevel"/>
    <w:tmpl w:val="75FC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C212B"/>
    <w:multiLevelType w:val="multilevel"/>
    <w:tmpl w:val="4C22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83522"/>
    <w:multiLevelType w:val="multilevel"/>
    <w:tmpl w:val="507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7" w15:restartNumberingAfterBreak="0">
    <w:nsid w:val="75E6411B"/>
    <w:multiLevelType w:val="multilevel"/>
    <w:tmpl w:val="F168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6"/>
  </w:num>
  <w:num w:numId="3" w16cid:durableId="1553537202">
    <w:abstractNumId w:val="0"/>
  </w:num>
  <w:num w:numId="4" w16cid:durableId="1610311988">
    <w:abstractNumId w:val="4"/>
  </w:num>
  <w:num w:numId="5" w16cid:durableId="1249192413">
    <w:abstractNumId w:val="3"/>
  </w:num>
  <w:num w:numId="6" w16cid:durableId="1935893799">
    <w:abstractNumId w:val="5"/>
  </w:num>
  <w:num w:numId="7" w16cid:durableId="57680334">
    <w:abstractNumId w:val="7"/>
  </w:num>
  <w:num w:numId="8" w16cid:durableId="1878345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4E6"/>
    <w:rsid w:val="000B00B6"/>
    <w:rsid w:val="002C43ED"/>
    <w:rsid w:val="004764E6"/>
    <w:rsid w:val="005D0C72"/>
    <w:rsid w:val="00954019"/>
    <w:rsid w:val="00977981"/>
    <w:rsid w:val="00A1016A"/>
    <w:rsid w:val="00BA14C3"/>
    <w:rsid w:val="00D04DF4"/>
    <w:rsid w:val="00D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5016"/>
  <w15:docId w15:val="{9A346A24-53E7-43E3-BAEF-961232E5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3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6</cp:revision>
  <dcterms:created xsi:type="dcterms:W3CDTF">2025-11-16T16:36:00Z</dcterms:created>
  <dcterms:modified xsi:type="dcterms:W3CDTF">2025-11-16T16:40:00Z</dcterms:modified>
</cp:coreProperties>
</file>